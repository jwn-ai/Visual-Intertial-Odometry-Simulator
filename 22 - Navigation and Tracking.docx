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3CF8C6" w14:textId="77777777" w:rsidR="00D06663" w:rsidRPr="00723AB3" w:rsidRDefault="00D06663" w:rsidP="00723AB3">
      <w:bookmarkStart w:id="0" w:name="_Ref535835052"/>
    </w:p>
    <w:p w14:paraId="75207D19" w14:textId="77777777" w:rsidR="00D06663" w:rsidRDefault="00D06663" w:rsidP="00DA5FA1">
      <w:pPr>
        <w:pStyle w:val="Heading1"/>
      </w:pPr>
      <w:bookmarkStart w:id="1" w:name="_Toc209787808"/>
      <w:bookmarkStart w:id="2" w:name="_Toc229857462"/>
      <w:bookmarkStart w:id="3" w:name="_Ref229868016"/>
      <w:bookmarkStart w:id="4" w:name="_Ref229868029"/>
      <w:bookmarkStart w:id="5" w:name="_Toc229926515"/>
      <w:r>
        <w:t>Navigation and Tracking</w:t>
      </w:r>
      <w:bookmarkEnd w:id="1"/>
      <w:bookmarkEnd w:id="2"/>
      <w:bookmarkEnd w:id="3"/>
      <w:bookmarkEnd w:id="4"/>
      <w:bookmarkEnd w:id="5"/>
    </w:p>
    <w:p w14:paraId="7A6C189F" w14:textId="77777777" w:rsidR="00D06663" w:rsidRPr="00533915" w:rsidRDefault="00D06663" w:rsidP="00533915"/>
    <w:p w14:paraId="1FF98539" w14:textId="77777777" w:rsidR="00D06663" w:rsidRDefault="00D06663" w:rsidP="00DA5FA1">
      <w:r>
        <w:t xml:space="preserve">A tracking system receives noisy measurements or data or observations y1(x1,v(n)) ,y2,yn = y^n and seeks to estimate a time varying value or parameter or state x1,x2,xn = x^n which is embedded or hidden in the data.  The problem at hand is statistical inversion of the system to estimate the state at each time step given the available data.  </w:t>
      </w:r>
    </w:p>
    <w:p w14:paraId="4278A01E" w14:textId="77777777" w:rsidR="00D06663" w:rsidRDefault="00D06663" w:rsidP="00DA5FA1"/>
    <w:p w14:paraId="28A37285" w14:textId="77777777" w:rsidR="00D06663" w:rsidRDefault="00D06663" w:rsidP="00DA5FA1">
      <w:r>
        <w:t>In SLAM measurements provide a way to estimate target and landmark positions within some reasonable limitations.  In INS the state model provided with motion estimates can track by deadreckoning for some period of time.  VIO is the combination of both where motion sensors inform prediction through deadreckoning while measurements provide estimates of errors in the gyro and acel to extend the duration of accurate tracking.</w:t>
      </w:r>
    </w:p>
    <w:p w14:paraId="216D2711" w14:textId="77777777" w:rsidR="00D06663" w:rsidRDefault="00D06663" w:rsidP="00DA5FA1"/>
    <w:p w14:paraId="73808D57" w14:textId="77777777" w:rsidR="00D06663" w:rsidRPr="004E0C86" w:rsidRDefault="00D06663" w:rsidP="00DA5FA1"/>
    <w:p w14:paraId="25BB3E77" w14:textId="0809BAF9" w:rsidR="00D06663" w:rsidRDefault="00847E2D" w:rsidP="006F7FC6">
      <w:pPr>
        <w:pStyle w:val="Heading2"/>
      </w:pPr>
      <w:r>
        <w:t>Reference Frames, Rotations, and 3-D Kinematics</w:t>
      </w:r>
    </w:p>
    <w:p w14:paraId="1B581873" w14:textId="77777777" w:rsidR="00D06663" w:rsidRDefault="00D06663" w:rsidP="00B56E08"/>
    <w:p w14:paraId="1DAEB69E" w14:textId="77777777" w:rsidR="00D06663" w:rsidRDefault="00D06663" w:rsidP="00B56E08">
      <w:r>
        <w:t>Right handed coordinate system.  Typically, x is direction of travel, y goes left wrt x, and z is down.  The origin is wrt to an arbitrary reference frame.  In imaging systems, z is typically oriented parallel to the optical axis, x is aligned with the horizontal sensor axis and y is positive downward along the vertical sensor axis, and the origin is the optical center.</w:t>
      </w:r>
    </w:p>
    <w:p w14:paraId="52A07FC6" w14:textId="77777777" w:rsidR="00D06663" w:rsidRDefault="00D06663" w:rsidP="00B56E08"/>
    <w:p w14:paraId="7252A77E" w14:textId="77777777" w:rsidR="00D06663" w:rsidRDefault="00D06663" w:rsidP="006A5AAB">
      <w:r>
        <w:t>sensor frame - the sensor units</w:t>
      </w:r>
    </w:p>
    <w:p w14:paraId="67F0816F" w14:textId="75772CE2" w:rsidR="00D06663" w:rsidRDefault="00D06663" w:rsidP="006A5AAB">
      <w:r>
        <w:t>body frame - the vehicle</w:t>
      </w:r>
      <w:r w:rsidR="001F6711">
        <w:t>, axis rigidly attached.  If there is no slipage velocity points along one of the axis</w:t>
      </w:r>
    </w:p>
    <w:p w14:paraId="10A2787D" w14:textId="70A35AFD" w:rsidR="00D06663" w:rsidRDefault="00D06663" w:rsidP="006A5AAB">
      <w:r>
        <w:t xml:space="preserve">inertial frame - so called fixed space nonaccelerating where newton's laws are valid, e.g relative to fixed stars </w:t>
      </w:r>
      <w:r w:rsidR="001F6711">
        <w:t>, this is what imu measures with respect to.  Though the earth is rotating slowly 15 deg/hr, it can serve as one for gyros not sensitive enough.</w:t>
      </w:r>
    </w:p>
    <w:p w14:paraId="43F4FBDF" w14:textId="77777777" w:rsidR="00D06663" w:rsidRDefault="00D06663" w:rsidP="006A5AAB">
      <w:r>
        <w:t>navigation frame - where position is wanted. example earth rotating</w:t>
      </w:r>
    </w:p>
    <w:p w14:paraId="286F7726" w14:textId="77777777" w:rsidR="00D06663" w:rsidRDefault="00D06663" w:rsidP="006A5AAB"/>
    <w:p w14:paraId="573ABE2D" w14:textId="77777777" w:rsidR="00D06663" w:rsidRDefault="00D06663" w:rsidP="006A5AAB">
      <w:pPr>
        <w:spacing w:line="360" w:lineRule="auto"/>
      </w:pPr>
    </w:p>
    <w:p w14:paraId="039EA83B" w14:textId="77777777" w:rsidR="00D06663" w:rsidRDefault="00D06663" w:rsidP="006A5AAB">
      <w:pPr>
        <w:spacing w:line="360" w:lineRule="auto"/>
      </w:pPr>
      <w:r>
        <w:t>Kinematic equations for motion can be formulated in either DCM or quaternion representations.  DCM is more straightforward, quaternion is numerically superior.</w:t>
      </w:r>
    </w:p>
    <w:p w14:paraId="78A897C7" w14:textId="77777777" w:rsidR="00D06663" w:rsidRDefault="00D06663" w:rsidP="006A5AAB">
      <w:pPr>
        <w:spacing w:line="360" w:lineRule="auto"/>
      </w:pPr>
    </w:p>
    <w:p w14:paraId="76D39DE8" w14:textId="77777777" w:rsidR="00D06663" w:rsidRDefault="00D06663" w:rsidP="006A5AAB">
      <w:pPr>
        <w:spacing w:line="360" w:lineRule="auto"/>
      </w:pPr>
      <w:r>
        <w:t>In what follows we use an inertial frame to simplify the presentation.  Development in other frames needs to be looked up in a reference paper.d</w:t>
      </w:r>
    </w:p>
    <w:p w14:paraId="2F5DCDC9" w14:textId="77777777" w:rsidR="00D06663" w:rsidRDefault="00D06663" w:rsidP="00B56E08"/>
    <w:p w14:paraId="3CAC5F47" w14:textId="77777777" w:rsidR="00D06663" w:rsidRDefault="00D06663" w:rsidP="00B56E08">
      <w:r>
        <w:t xml:space="preserve">One thing to note is that in the literature there are inumerable notations, conventions, definitions etc.  Therefore, it's best to go through it yourself, pick your own style and then learn to convert between implementations.  For example the cross product matrix can be defined up to a sign which leads to all sorts of confusion.  </w:t>
      </w:r>
    </w:p>
    <w:p w14:paraId="3BCFF6AB" w14:textId="77777777" w:rsidR="00D06663" w:rsidRDefault="00D06663" w:rsidP="00D17FEC">
      <w:pPr>
        <w:pStyle w:val="Heading3"/>
      </w:pPr>
      <w:bookmarkStart w:id="6" w:name="_Toc229857464"/>
      <w:bookmarkStart w:id="7" w:name="_Toc229926517"/>
      <w:r>
        <w:lastRenderedPageBreak/>
        <w:t>Cartesian</w:t>
      </w:r>
      <w:bookmarkEnd w:id="6"/>
      <w:bookmarkEnd w:id="7"/>
    </w:p>
    <w:p w14:paraId="3436C9BA" w14:textId="77777777" w:rsidR="00D06663" w:rsidRDefault="00D06663" w:rsidP="00D17FEC"/>
    <w:p w14:paraId="34E5A29D" w14:textId="77777777" w:rsidR="00D06663" w:rsidRPr="00D17FEC" w:rsidRDefault="00D06663" w:rsidP="00D17FEC">
      <w:r>
        <w:t>The radial position of an object relative to the origin is</w:t>
      </w:r>
    </w:p>
    <w:p w14:paraId="689C23CB" w14:textId="77777777" w:rsidR="00D06663" w:rsidRDefault="00D06663" w:rsidP="00B56E08"/>
    <w:p w14:paraId="49161CE1" w14:textId="77777777" w:rsidR="00D06663" w:rsidRDefault="00D06663" w:rsidP="00D17FEC">
      <w:pPr>
        <w:jc w:val="center"/>
      </w:pPr>
      <w:r>
        <w:rPr>
          <w:noProof/>
          <w:position w:val="-14"/>
        </w:rPr>
        <w:drawing>
          <wp:inline distT="0" distB="0" distL="0" distR="0" wp14:anchorId="5C0A727F" wp14:editId="17D74742">
            <wp:extent cx="1137920" cy="176784"/>
            <wp:effectExtent l="0" t="0" r="0" b="0"/>
            <wp:docPr id="671718704" name="Picture 671718704" descr="{&quot;mathml&quot;:&quot;&lt;math style=\&quot;font-family:stix;font-size:12px;\&quot; xmlns=\&quot;http://www.w3.org/1998/Math/MathML\&quot;&gt;&lt;mi mathvariant=\&quot;bold\&quot;&gt;r&lt;/mi&gt;&lt;mo&gt;=&lt;/mo&gt;&lt;mi&gt;x&lt;/mi&gt;&lt;msub&gt;&lt;mi mathvariant=\&quot;bold\&quot;&gt;e&lt;/mi&gt;&lt;mi&gt;r&lt;/mi&gt;&lt;/msub&gt;&lt;mo&gt;+&lt;/mo&gt;&lt;mi&gt;y&lt;/mi&gt;&lt;msub&gt;&lt;mi mathvariant=\&quot;bold\&quot;&gt;e&lt;/mi&gt;&lt;mi&gt;y&lt;/mi&gt;&lt;/msub&gt;&lt;mo&gt;+&lt;/mo&gt;&lt;mi&gt;z&lt;/mi&gt;&lt;msub&gt;&lt;mi mathvariant=\&quot;bold\&quot;&gt;e&lt;/mi&gt;&lt;mi&gt;z&lt;/mi&gt;&lt;/msub&gt;&lt;/math&gt;&quot;,&quot;origin&quot;:&quot;MathType Legacy&quot;,&quot;version&quot;:&quot;v3.22.0&quot;}" title="bold r equals x bold e subscript r plus y bold e subscript y plus z bold e subscript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 mathvariant=\&quot;bold\&quot;&gt;r&lt;/mi&gt;&lt;mo&gt;=&lt;/mo&gt;&lt;mi&gt;x&lt;/mi&gt;&lt;msub&gt;&lt;mi mathvariant=\&quot;bold\&quot;&gt;e&lt;/mi&gt;&lt;mi&gt;r&lt;/mi&gt;&lt;/msub&gt;&lt;mo&gt;+&lt;/mo&gt;&lt;mi&gt;y&lt;/mi&gt;&lt;msub&gt;&lt;mi mathvariant=\&quot;bold\&quot;&gt;e&lt;/mi&gt;&lt;mi&gt;y&lt;/mi&gt;&lt;/msub&gt;&lt;mo&gt;+&lt;/mo&gt;&lt;mi&gt;z&lt;/mi&gt;&lt;msub&gt;&lt;mi mathvariant=\&quot;bold\&quot;&gt;e&lt;/mi&gt;&lt;mi&gt;z&lt;/mi&gt;&lt;/msub&gt;&lt;/math&gt;&quot;,&quot;origin&quot;:&quot;MathType Legacy&quot;,&quot;version&quot;:&quot;v3.22.0&quot;}" title="bold r equals x bold e subscript r plus y bold e subscript y plus z bold e subscript z"/>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37920" cy="176784"/>
                    </a:xfrm>
                    <a:prstGeom prst="rect">
                      <a:avLst/>
                    </a:prstGeom>
                  </pic:spPr>
                </pic:pic>
              </a:graphicData>
            </a:graphic>
          </wp:inline>
        </w:drawing>
      </w:r>
    </w:p>
    <w:p w14:paraId="705EC06C" w14:textId="77777777" w:rsidR="00D06663" w:rsidRDefault="00D06663" w:rsidP="00B56E08"/>
    <w:p w14:paraId="7E08E385" w14:textId="77777777" w:rsidR="00D06663" w:rsidRDefault="00D06663" w:rsidP="00B56E08">
      <w:r>
        <w:t>where ei are the unit vectors parallel to the principle axes of the reference frame.  If the object is moving</w:t>
      </w:r>
    </w:p>
    <w:p w14:paraId="360D61EC" w14:textId="77777777" w:rsidR="00D06663" w:rsidRDefault="00D06663" w:rsidP="00D17FEC">
      <w:pPr>
        <w:jc w:val="center"/>
      </w:pPr>
      <w:r>
        <w:rPr>
          <w:noProof/>
          <w:position w:val="-63"/>
        </w:rPr>
        <w:drawing>
          <wp:inline distT="0" distB="0" distL="0" distR="0" wp14:anchorId="38D56FA4" wp14:editId="1435D103">
            <wp:extent cx="3786446" cy="779407"/>
            <wp:effectExtent l="0" t="0" r="0" b="0"/>
            <wp:docPr id="1814742686" name="Picture 1814742686" descr="{&quot;mathml&quot;:&quot;&lt;math style=\&quot;font-family:stix;font-size:12px;\&quot; xmlns=\&quot;http://www.w3.org/1998/Math/MathML\&quot;&gt;&lt;mtable columnspacing=\&quot;0px\&quot; columnalign=\&quot;right center left\&quot;&gt;&lt;mtr&gt;&lt;mtd&gt;&lt;mfrac&gt;&lt;mrow&gt;&lt;mo&gt;d&lt;/mo&gt;&lt;mi&gt;r&lt;/mi&gt;&lt;/mrow&gt;&lt;mrow&gt;&lt;mo&gt;d&lt;/mo&gt;&lt;mi&gt;t&lt;/mi&gt;&lt;/mrow&gt;&lt;/mfrac&gt;&lt;/mtd&gt;&lt;mtd&gt;&lt;mo&gt;=&lt;/mo&gt;&lt;/mtd&gt;&lt;mtd&gt;&lt;mfenced&gt;&lt;mrow&gt;&lt;mfrac&gt;&lt;mrow&gt;&lt;mo&gt;d&lt;/mo&gt;&lt;msub&gt;&lt;mi mathvariant=\&quot;bold\&quot;&gt;e&lt;/mi&gt;&lt;mi&gt;x&lt;/mi&gt;&lt;/msub&gt;&lt;/mrow&gt;&lt;mrow&gt;&lt;mo&gt;d&lt;/mo&gt;&lt;mi&gt;t&lt;/mi&gt;&lt;/mrow&gt;&lt;/mfrac&gt;&lt;mi&gt;x&lt;/mi&gt;&lt;mo&gt;+&lt;/mo&gt;&lt;mfrac&gt;&lt;mrow&gt;&lt;mo&gt;d&lt;/mo&gt;&lt;mi&gt;x&lt;/mi&gt;&lt;/mrow&gt;&lt;mrow&gt;&lt;mo&gt;d&lt;/mo&gt;&lt;mi&gt;t&lt;/mi&gt;&lt;/mrow&gt;&lt;/mfrac&gt;&lt;msub&gt;&lt;mi mathvariant=\&quot;bold\&quot;&gt;e&lt;/mi&gt;&lt;mi&gt;x&lt;/mi&gt;&lt;/msub&gt;&lt;/mrow&gt;&lt;/mfenced&gt;&lt;mo&gt;+&lt;/mo&gt;&lt;mfenced&gt;&lt;mrow&gt;&lt;mfrac&gt;&lt;mrow&gt;&lt;mo&gt;d&lt;/mo&gt;&lt;msub&gt;&lt;mi mathvariant=\&quot;bold\&quot;&gt;e&lt;/mi&gt;&lt;mi&gt;y&lt;/mi&gt;&lt;/msub&gt;&lt;/mrow&gt;&lt;mrow&gt;&lt;mo&gt;d&lt;/mo&gt;&lt;mi&gt;t&lt;/mi&gt;&lt;/mrow&gt;&lt;/mfrac&gt;&lt;mi&gt;y&lt;/mi&gt;&lt;mo&gt;+&lt;/mo&gt;&lt;mfrac&gt;&lt;mrow&gt;&lt;mo&gt;d&lt;/mo&gt;&lt;mi&gt;y&lt;/mi&gt;&lt;/mrow&gt;&lt;mrow&gt;&lt;mo&gt;d&lt;/mo&gt;&lt;mi&gt;t&lt;/mi&gt;&lt;/mrow&gt;&lt;/mfrac&gt;&lt;msub&gt;&lt;mi mathvariant=\&quot;bold\&quot;&gt;e&lt;/mi&gt;&lt;mi&gt;y&lt;/mi&gt;&lt;/msub&gt;&lt;/mrow&gt;&lt;/mfenced&gt;&lt;mo&gt;+&lt;/mo&gt;&lt;mfenced&gt;&lt;mrow&gt;&lt;mfrac&gt;&lt;mrow&gt;&lt;mo&gt;d&lt;/mo&gt;&lt;msub&gt;&lt;mi mathvariant=\&quot;bold\&quot;&gt;e&lt;/mi&gt;&lt;mi&gt;z&lt;/mi&gt;&lt;/msub&gt;&lt;/mrow&gt;&lt;mrow&gt;&lt;mo&gt;d&lt;/mo&gt;&lt;mi&gt;t&lt;/mi&gt;&lt;/mrow&gt;&lt;/mfrac&gt;&lt;mi&gt;x&lt;/mi&gt;&lt;mo&gt;+&lt;/mo&gt;&lt;mfrac&gt;&lt;mrow&gt;&lt;mo&gt;d&lt;/mo&gt;&lt;mi&gt;z&lt;/mi&gt;&lt;/mrow&gt;&lt;mrow&gt;&lt;mo&gt;d&lt;/mo&gt;&lt;mi&gt;t&lt;/mi&gt;&lt;/mrow&gt;&lt;/mfrac&gt;&lt;msub&gt;&lt;mi mathvariant=\&quot;bold\&quot;&gt;e&lt;/mi&gt;&lt;mi&gt;z&lt;/mi&gt;&lt;/msub&gt;&lt;/mrow&gt;&lt;/mfenced&gt;&lt;/mtd&gt;&lt;/mtr&gt;&lt;mtr&gt;&lt;mtd&gt;&lt;mover&gt;&lt;mi mathvariant=\&quot;bold\&quot;&gt;r&lt;/mi&gt;&lt;mo mathvariant=\&quot;bold\&quot;&gt;&amp;#x2D9;&lt;/mo&gt;&lt;/mover&gt;&lt;/mtd&gt;&lt;mtd&gt;&lt;mo&gt;=&lt;/mo&gt;&lt;/mtd&gt;&lt;mtd&gt;&lt;mover&gt;&lt;mi&gt;x&lt;/mi&gt;&lt;mo&gt;&amp;#x2D9;&lt;/mo&gt;&lt;/mover&gt;&lt;msub&gt;&lt;mi mathvariant=\&quot;bold\&quot;&gt;e&lt;/mi&gt;&lt;mi&gt;x&lt;/mi&gt;&lt;/msub&gt;&lt;mo&gt;+&lt;/mo&gt;&lt;mover&gt;&lt;mi&gt;y&lt;/mi&gt;&lt;mo&gt;&amp;#x2D9;&lt;/mo&gt;&lt;/mover&gt;&lt;msub&gt;&lt;mi mathvariant=\&quot;bold\&quot;&gt;e&lt;/mi&gt;&lt;mi&gt;y&lt;/mi&gt;&lt;/msub&gt;&lt;mo&gt;+&lt;/mo&gt;&lt;mover&gt;&lt;mi&gt;z&lt;/mi&gt;&lt;mo&gt;&amp;#x2D9;&lt;/mo&gt;&lt;/mover&gt;&lt;msub&gt;&lt;mtext mathvariant=\&quot;bold\&quot;&gt;e&lt;/mtext&gt;&lt;mi&gt;z&lt;/mi&gt;&lt;/msub&gt;&lt;/mtd&gt;&lt;/mtr&gt;&lt;/mtable&gt;&lt;/math&gt;&quot;,&quot;origin&quot;:&quot;MathType Legacy&quot;,&quot;version&quot;:&quot;v3.22.0&quot;}" title="table row cell fraction numerator d r over denominator d t end fraction end cell equals cell open parentheses fraction numerator d bold e subscript x over denominator d t end fraction x plus fraction numerator d x over denominator d t end fraction bold e subscript x close parentheses plus open parentheses fraction numerator d bold e subscript y over denominator d t end fraction y plus fraction numerator d y over denominator d t end fraction bold e subscript y close parentheses plus open parentheses fraction numerator d bold e subscript z over denominator d t end fraction x plus fraction numerator d z over denominator d t end fraction bold e subscript z close parentheses end cell row cell bold r with bold dot on top end cell equals cell x with dot on top bold e subscript x plus y with dot on top bold e subscript y plus z with dot on top text bold e end text subscript z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table columnspacing=\&quot;0px\&quot; columnalign=\&quot;right center left\&quot;&gt;&lt;mtr&gt;&lt;mtd&gt;&lt;mfrac&gt;&lt;mrow&gt;&lt;mo&gt;d&lt;/mo&gt;&lt;mi&gt;r&lt;/mi&gt;&lt;/mrow&gt;&lt;mrow&gt;&lt;mo&gt;d&lt;/mo&gt;&lt;mi&gt;t&lt;/mi&gt;&lt;/mrow&gt;&lt;/mfrac&gt;&lt;/mtd&gt;&lt;mtd&gt;&lt;mo&gt;=&lt;/mo&gt;&lt;/mtd&gt;&lt;mtd&gt;&lt;mfenced&gt;&lt;mrow&gt;&lt;mfrac&gt;&lt;mrow&gt;&lt;mo&gt;d&lt;/mo&gt;&lt;msub&gt;&lt;mi mathvariant=\&quot;bold\&quot;&gt;e&lt;/mi&gt;&lt;mi&gt;x&lt;/mi&gt;&lt;/msub&gt;&lt;/mrow&gt;&lt;mrow&gt;&lt;mo&gt;d&lt;/mo&gt;&lt;mi&gt;t&lt;/mi&gt;&lt;/mrow&gt;&lt;/mfrac&gt;&lt;mi&gt;x&lt;/mi&gt;&lt;mo&gt;+&lt;/mo&gt;&lt;mfrac&gt;&lt;mrow&gt;&lt;mo&gt;d&lt;/mo&gt;&lt;mi&gt;x&lt;/mi&gt;&lt;/mrow&gt;&lt;mrow&gt;&lt;mo&gt;d&lt;/mo&gt;&lt;mi&gt;t&lt;/mi&gt;&lt;/mrow&gt;&lt;/mfrac&gt;&lt;msub&gt;&lt;mi mathvariant=\&quot;bold\&quot;&gt;e&lt;/mi&gt;&lt;mi&gt;x&lt;/mi&gt;&lt;/msub&gt;&lt;/mrow&gt;&lt;/mfenced&gt;&lt;mo&gt;+&lt;/mo&gt;&lt;mfenced&gt;&lt;mrow&gt;&lt;mfrac&gt;&lt;mrow&gt;&lt;mo&gt;d&lt;/mo&gt;&lt;msub&gt;&lt;mi mathvariant=\&quot;bold\&quot;&gt;e&lt;/mi&gt;&lt;mi&gt;y&lt;/mi&gt;&lt;/msub&gt;&lt;/mrow&gt;&lt;mrow&gt;&lt;mo&gt;d&lt;/mo&gt;&lt;mi&gt;t&lt;/mi&gt;&lt;/mrow&gt;&lt;/mfrac&gt;&lt;mi&gt;y&lt;/mi&gt;&lt;mo&gt;+&lt;/mo&gt;&lt;mfrac&gt;&lt;mrow&gt;&lt;mo&gt;d&lt;/mo&gt;&lt;mi&gt;y&lt;/mi&gt;&lt;/mrow&gt;&lt;mrow&gt;&lt;mo&gt;d&lt;/mo&gt;&lt;mi&gt;t&lt;/mi&gt;&lt;/mrow&gt;&lt;/mfrac&gt;&lt;msub&gt;&lt;mi mathvariant=\&quot;bold\&quot;&gt;e&lt;/mi&gt;&lt;mi&gt;y&lt;/mi&gt;&lt;/msub&gt;&lt;/mrow&gt;&lt;/mfenced&gt;&lt;mo&gt;+&lt;/mo&gt;&lt;mfenced&gt;&lt;mrow&gt;&lt;mfrac&gt;&lt;mrow&gt;&lt;mo&gt;d&lt;/mo&gt;&lt;msub&gt;&lt;mi mathvariant=\&quot;bold\&quot;&gt;e&lt;/mi&gt;&lt;mi&gt;z&lt;/mi&gt;&lt;/msub&gt;&lt;/mrow&gt;&lt;mrow&gt;&lt;mo&gt;d&lt;/mo&gt;&lt;mi&gt;t&lt;/mi&gt;&lt;/mrow&gt;&lt;/mfrac&gt;&lt;mi&gt;x&lt;/mi&gt;&lt;mo&gt;+&lt;/mo&gt;&lt;mfrac&gt;&lt;mrow&gt;&lt;mo&gt;d&lt;/mo&gt;&lt;mi&gt;z&lt;/mi&gt;&lt;/mrow&gt;&lt;mrow&gt;&lt;mo&gt;d&lt;/mo&gt;&lt;mi&gt;t&lt;/mi&gt;&lt;/mrow&gt;&lt;/mfrac&gt;&lt;msub&gt;&lt;mi mathvariant=\&quot;bold\&quot;&gt;e&lt;/mi&gt;&lt;mi&gt;z&lt;/mi&gt;&lt;/msub&gt;&lt;/mrow&gt;&lt;/mfenced&gt;&lt;/mtd&gt;&lt;/mtr&gt;&lt;mtr&gt;&lt;mtd&gt;&lt;mover&gt;&lt;mi mathvariant=\&quot;bold\&quot;&gt;r&lt;/mi&gt;&lt;mo mathvariant=\&quot;bold\&quot;&gt;&amp;#x2D9;&lt;/mo&gt;&lt;/mover&gt;&lt;/mtd&gt;&lt;mtd&gt;&lt;mo&gt;=&lt;/mo&gt;&lt;/mtd&gt;&lt;mtd&gt;&lt;mover&gt;&lt;mi&gt;x&lt;/mi&gt;&lt;mo&gt;&amp;#x2D9;&lt;/mo&gt;&lt;/mover&gt;&lt;msub&gt;&lt;mi mathvariant=\&quot;bold\&quot;&gt;e&lt;/mi&gt;&lt;mi&gt;x&lt;/mi&gt;&lt;/msub&gt;&lt;mo&gt;+&lt;/mo&gt;&lt;mover&gt;&lt;mi&gt;y&lt;/mi&gt;&lt;mo&gt;&amp;#x2D9;&lt;/mo&gt;&lt;/mover&gt;&lt;msub&gt;&lt;mi mathvariant=\&quot;bold\&quot;&gt;e&lt;/mi&gt;&lt;mi&gt;y&lt;/mi&gt;&lt;/msub&gt;&lt;mo&gt;+&lt;/mo&gt;&lt;mover&gt;&lt;mi&gt;z&lt;/mi&gt;&lt;mo&gt;&amp;#x2D9;&lt;/mo&gt;&lt;/mover&gt;&lt;msub&gt;&lt;mtext mathvariant=\&quot;bold\&quot;&gt;e&lt;/mtext&gt;&lt;mi&gt;z&lt;/mi&gt;&lt;/msub&gt;&lt;/mtd&gt;&lt;/mtr&gt;&lt;/mtable&gt;&lt;/math&gt;&quot;,&quot;origin&quot;:&quot;MathType Legacy&quot;,&quot;version&quot;:&quot;v3.22.0&quot;}" title="table row cell fraction numerator d r over denominator d t end fraction end cell equals cell open parentheses fraction numerator d bold e subscript x over denominator d t end fraction x plus fraction numerator d x over denominator d t end fraction bold e subscript x close parentheses plus open parentheses fraction numerator d bold e subscript y over denominator d t end fraction y plus fraction numerator d y over denominator d t end fraction bold e subscript y close parentheses plus open parentheses fraction numerator d bold e subscript z over denominator d t end fraction x plus fraction numerator d z over denominator d t end fraction bold e subscript z close parentheses end cell row cell bold r with bold dot on top end cell equals cell x with dot on top bold e subscript x plus y with dot on top bold e subscript y plus z with dot on top text bold e end text subscript z end cell end tabl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86446" cy="779407"/>
                    </a:xfrm>
                    <a:prstGeom prst="rect">
                      <a:avLst/>
                    </a:prstGeom>
                  </pic:spPr>
                </pic:pic>
              </a:graphicData>
            </a:graphic>
          </wp:inline>
        </w:drawing>
      </w:r>
    </w:p>
    <w:p w14:paraId="3A727745" w14:textId="77777777" w:rsidR="00D06663" w:rsidRDefault="00D06663" w:rsidP="00D17FEC">
      <w:pPr>
        <w:jc w:val="center"/>
      </w:pPr>
    </w:p>
    <w:p w14:paraId="5456786B" w14:textId="77777777" w:rsidR="00D06663" w:rsidRDefault="00D06663" w:rsidP="00B56E08">
      <w:r>
        <w:t>Note that since the unit vectors do not change with time, the first terms in the product derivatives are zero.  For moving objects the velocity is the sum of of the individual scalar coordinate speeds which can result in simplified expressions.  This will not be the case in general.  Similarly for acceleration we have</w:t>
      </w:r>
    </w:p>
    <w:p w14:paraId="14567F5C" w14:textId="77777777" w:rsidR="00D06663" w:rsidRDefault="00D06663" w:rsidP="00B56E08"/>
    <w:p w14:paraId="5560A1C5" w14:textId="77777777" w:rsidR="00D06663" w:rsidRDefault="00D06663" w:rsidP="00D17FEC">
      <w:pPr>
        <w:jc w:val="center"/>
      </w:pPr>
      <w:r>
        <w:rPr>
          <w:noProof/>
          <w:position w:val="-14"/>
        </w:rPr>
        <w:drawing>
          <wp:inline distT="0" distB="0" distL="0" distR="0" wp14:anchorId="08034AB6" wp14:editId="0155EBA2">
            <wp:extent cx="1168400" cy="213360"/>
            <wp:effectExtent l="0" t="0" r="0" b="0"/>
            <wp:docPr id="1636139127" name="Picture 1636139127" descr="{&quot;mathml&quot;:&quot;&lt;math style=\&quot;font-family:stix;font-size:12px;\&quot; xmlns=\&quot;http://www.w3.org/1998/Math/MathML\&quot;&gt;&lt;mtable columnspacing=\&quot;0px\&quot; columnalign=\&quot;right center left\&quot;&gt;&lt;mtr&gt;&lt;mtd&gt;&lt;mover&gt;&lt;mi mathvariant=\&quot;bold\&quot;&gt;r&lt;/mi&gt;&lt;mo&gt;&amp;#xA8;&lt;/mo&gt;&lt;/mover&gt;&lt;/mtd&gt;&lt;mtd&gt;&lt;mo&gt;=&lt;/mo&gt;&lt;/mtd&gt;&lt;mtd&gt;&lt;mover&gt;&lt;mi&gt;x&lt;/mi&gt;&lt;mo&gt;&amp;#xA8;&lt;/mo&gt;&lt;/mover&gt;&lt;msub&gt;&lt;mi mathvariant=\&quot;bold\&quot;&gt;e&lt;/mi&gt;&lt;mi&gt;x&lt;/mi&gt;&lt;/msub&gt;&lt;mo&gt;+&lt;/mo&gt;&lt;mover&gt;&lt;mi&gt;y&lt;/mi&gt;&lt;mo&gt;&amp;#xA8;&lt;/mo&gt;&lt;/mover&gt;&lt;msub&gt;&lt;mi mathvariant=\&quot;bold\&quot;&gt;e&lt;/mi&gt;&lt;mi&gt;y&lt;/mi&gt;&lt;/msub&gt;&lt;mo&gt;+&lt;/mo&gt;&lt;mover&gt;&lt;mi&gt;z&lt;/mi&gt;&lt;mo&gt;&amp;#xA8;&lt;/mo&gt;&lt;/mover&gt;&lt;msub&gt;&lt;mtext mathvariant=\&quot;bold\&quot;&gt;e&lt;/mtext&gt;&lt;mi&gt;z&lt;/mi&gt;&lt;/msub&gt;&lt;/mtd&gt;&lt;/mtr&gt;&lt;/mtable&gt;&lt;/math&gt;&quot;,&quot;origin&quot;:&quot;MathType Legacy&quot;,&quot;version&quot;:&quot;v3.22.0&quot;}" title="table row cell bold r with ¨ on top end cell equals cell x with ¨ on top bold e subscript x plus y with ¨ on top bold e subscript y plus z with ¨ on top text bold e end text subscript z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table columnspacing=\&quot;0px\&quot; columnalign=\&quot;right center left\&quot;&gt;&lt;mtr&gt;&lt;mtd&gt;&lt;mover&gt;&lt;mi mathvariant=\&quot;bold\&quot;&gt;r&lt;/mi&gt;&lt;mo&gt;&amp;#xA8;&lt;/mo&gt;&lt;/mover&gt;&lt;/mtd&gt;&lt;mtd&gt;&lt;mo&gt;=&lt;/mo&gt;&lt;/mtd&gt;&lt;mtd&gt;&lt;mover&gt;&lt;mi&gt;x&lt;/mi&gt;&lt;mo&gt;&amp;#xA8;&lt;/mo&gt;&lt;/mover&gt;&lt;msub&gt;&lt;mi mathvariant=\&quot;bold\&quot;&gt;e&lt;/mi&gt;&lt;mi&gt;x&lt;/mi&gt;&lt;/msub&gt;&lt;mo&gt;+&lt;/mo&gt;&lt;mover&gt;&lt;mi&gt;y&lt;/mi&gt;&lt;mo&gt;&amp;#xA8;&lt;/mo&gt;&lt;/mover&gt;&lt;msub&gt;&lt;mi mathvariant=\&quot;bold\&quot;&gt;e&lt;/mi&gt;&lt;mi&gt;y&lt;/mi&gt;&lt;/msub&gt;&lt;mo&gt;+&lt;/mo&gt;&lt;mover&gt;&lt;mi&gt;z&lt;/mi&gt;&lt;mo&gt;&amp;#xA8;&lt;/mo&gt;&lt;/mover&gt;&lt;msub&gt;&lt;mtext mathvariant=\&quot;bold\&quot;&gt;e&lt;/mtext&gt;&lt;mi&gt;z&lt;/mi&gt;&lt;/msub&gt;&lt;/mtd&gt;&lt;/mtr&gt;&lt;/mtable&gt;&lt;/math&gt;&quot;,&quot;origin&quot;:&quot;MathType Legacy&quot;,&quot;version&quot;:&quot;v3.22.0&quot;}" title="table row cell bold r with ¨ on top end cell equals cell x with ¨ on top bold e subscript x plus y with ¨ on top bold e subscript y plus z with ¨ on top text bold e end text subscript z end cell end tabl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68400" cy="213360"/>
                    </a:xfrm>
                    <a:prstGeom prst="rect">
                      <a:avLst/>
                    </a:prstGeom>
                  </pic:spPr>
                </pic:pic>
              </a:graphicData>
            </a:graphic>
          </wp:inline>
        </w:drawing>
      </w:r>
    </w:p>
    <w:p w14:paraId="772AE8FE" w14:textId="77777777" w:rsidR="00D06663" w:rsidRPr="00B56E08" w:rsidRDefault="00D06663" w:rsidP="00D17FEC">
      <w:pPr>
        <w:pStyle w:val="Heading3"/>
      </w:pPr>
      <w:bookmarkStart w:id="8" w:name="_Toc229857465"/>
      <w:bookmarkStart w:id="9" w:name="_Toc229926518"/>
      <w:r>
        <w:t>Spherical</w:t>
      </w:r>
      <w:bookmarkEnd w:id="8"/>
      <w:bookmarkEnd w:id="9"/>
    </w:p>
    <w:p w14:paraId="44393DBA" w14:textId="77777777" w:rsidR="00D06663" w:rsidRDefault="00D06663" w:rsidP="006F7FC6"/>
    <w:p w14:paraId="6301E029" w14:textId="77777777" w:rsidR="00D06663" w:rsidRDefault="00D06663" w:rsidP="006F7FC6">
      <w:r>
        <w:t xml:space="preserve">The dimensionless unit vectors constituting the spherical basis are </w:t>
      </w:r>
      <w:r>
        <w:rPr>
          <w:noProof/>
          <w:position w:val="-11"/>
        </w:rPr>
        <w:drawing>
          <wp:inline distT="0" distB="0" distL="0" distR="0" wp14:anchorId="583D4C37" wp14:editId="42A1B3D2">
            <wp:extent cx="136144" cy="140208"/>
            <wp:effectExtent l="0" t="0" r="0" b="0"/>
            <wp:docPr id="1047210177" name="Picture 1047210177" descr="{&quot;mathml&quot;:&quot;&lt;math style=\&quot;font-family:stix;font-size:12px;\&quot; xmlns=\&quot;http://www.w3.org/1998/Math/MathML\&quot;&gt;&lt;msub&gt;&lt;mi mathvariant=\&quot;bold\&quot;&gt;e&lt;/mi&gt;&lt;mi&gt;r&lt;/mi&gt;&lt;/msub&gt;&lt;/math&gt;&quot;,&quot;origin&quot;:&quot;MathType Legacy&quot;,&quot;version&quot;:&quot;v3.22.0&quot;}" title="bold e subscript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 mathvariant=\&quot;bold\&quot;&gt;e&lt;/mi&gt;&lt;mi&gt;r&lt;/mi&gt;&lt;/msub&gt;&lt;/math&gt;&quot;,&quot;origin&quot;:&quot;MathType Legacy&quot;,&quot;version&quot;:&quot;v3.22.0&quot;}" title="bold e subscript 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6144" cy="140208"/>
                    </a:xfrm>
                    <a:prstGeom prst="rect">
                      <a:avLst/>
                    </a:prstGeom>
                  </pic:spPr>
                </pic:pic>
              </a:graphicData>
            </a:graphic>
          </wp:inline>
        </w:drawing>
      </w:r>
      <w:r>
        <w:t xml:space="preserve"> pointing in the direction of increasing radius, </w:t>
      </w:r>
      <w:r>
        <w:rPr>
          <w:noProof/>
          <w:position w:val="-5"/>
        </w:rPr>
        <w:drawing>
          <wp:inline distT="0" distB="0" distL="0" distR="0" wp14:anchorId="507C5C6D" wp14:editId="4DF292F8">
            <wp:extent cx="162560" cy="162560"/>
            <wp:effectExtent l="0" t="0" r="0" b="0"/>
            <wp:docPr id="331223031" name="Picture 331223031" descr="{&quot;mathml&quot;:&quot;&lt;math style=\&quot;font-family:stix;font-size:12px;\&quot; xmlns=\&quot;http://www.w3.org/1998/Math/MathML\&quot;&gt;&lt;msub&gt;&lt;mi mathvariant=\&quot;bold\&quot;&gt;e&lt;/mi&gt;&lt;mi&gt;&amp;#x3C8;&lt;/mi&gt;&lt;/msub&gt;&lt;/math&gt;&quot;,&quot;origin&quot;:&quot;MathType Legacy&quot;,&quot;version&quot;:&quot;v3.22.0&quot;}" title="bold e subscript p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 mathvariant=\&quot;bold\&quot;&gt;e&lt;/mi&gt;&lt;mi&gt;&amp;#x3C8;&lt;/mi&gt;&lt;/msub&gt;&lt;/math&gt;&quot;,&quot;origin&quot;:&quot;MathType Legacy&quot;,&quot;version&quot;:&quot;v3.22.0&quot;}" title="bold e subscript psi"/>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2560" cy="162560"/>
                    </a:xfrm>
                    <a:prstGeom prst="rect">
                      <a:avLst/>
                    </a:prstGeom>
                  </pic:spPr>
                </pic:pic>
              </a:graphicData>
            </a:graphic>
          </wp:inline>
        </w:drawing>
      </w:r>
      <w:r>
        <w:t xml:space="preserve"> pointing in direction of increasing azimuth, and </w:t>
      </w:r>
      <w:r>
        <w:rPr>
          <w:noProof/>
          <w:position w:val="-11"/>
        </w:rPr>
        <w:drawing>
          <wp:inline distT="0" distB="0" distL="0" distR="0" wp14:anchorId="6DFD17F8" wp14:editId="218D8A2B">
            <wp:extent cx="146304" cy="142240"/>
            <wp:effectExtent l="0" t="0" r="0" b="0"/>
            <wp:docPr id="869185424" name="Picture 869185424" descr="{&quot;mathml&quot;:&quot;&lt;math style=\&quot;font-family:stix;font-size:12px;\&quot; xmlns=\&quot;http://www.w3.org/1998/Math/MathML\&quot;&gt;&lt;msub&gt;&lt;mi mathvariant=\&quot;bold\&quot;&gt;e&lt;/mi&gt;&lt;mi&gt;&amp;#x3B8;&lt;/mi&gt;&lt;/msub&gt;&lt;/math&gt;&quot;,&quot;origin&quot;:&quot;MathType Legacy&quot;,&quot;version&quot;:&quot;v3.22.0&quot;}" title="bold e subscript th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 mathvariant=\&quot;bold\&quot;&gt;e&lt;/mi&gt;&lt;mi&gt;&amp;#x3B8;&lt;/mi&gt;&lt;/msub&gt;&lt;/math&gt;&quot;,&quot;origin&quot;:&quot;MathType Legacy&quot;,&quot;version&quot;:&quot;v3.22.0&quot;}" title="bold e subscript theta"/>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6304" cy="142240"/>
                    </a:xfrm>
                    <a:prstGeom prst="rect">
                      <a:avLst/>
                    </a:prstGeom>
                  </pic:spPr>
                </pic:pic>
              </a:graphicData>
            </a:graphic>
          </wp:inline>
        </w:drawing>
      </w:r>
      <w:r>
        <w:t xml:space="preserve"> pointing in direction of inreasing inclination.  Note that the inclination is conceived such that theta=zero corresponds to z=0, whereas in some texts its 90-this value.   Together they form an orthogonal basis for the point r = (x,y,z) tangent to a sphere of radius r.  </w:t>
      </w:r>
    </w:p>
    <w:p w14:paraId="5A016BB2" w14:textId="77777777" w:rsidR="00D06663" w:rsidRPr="006F7FC6" w:rsidRDefault="00D06663" w:rsidP="006F7FC6"/>
    <w:p w14:paraId="038D6D99" w14:textId="77777777" w:rsidR="00D06663" w:rsidRDefault="00D06663" w:rsidP="006F7FC6">
      <w:pPr>
        <w:jc w:val="center"/>
      </w:pPr>
      <w:r>
        <w:rPr>
          <w:noProof/>
        </w:rPr>
        <w:lastRenderedPageBreak/>
        <w:drawing>
          <wp:inline distT="0" distB="0" distL="0" distR="0" wp14:anchorId="4DFA5DE0" wp14:editId="18F03471">
            <wp:extent cx="3721175" cy="3315524"/>
            <wp:effectExtent l="0" t="0" r="0" b="0"/>
            <wp:docPr id="1537237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53844" cy="3344632"/>
                    </a:xfrm>
                    <a:prstGeom prst="rect">
                      <a:avLst/>
                    </a:prstGeom>
                    <a:noFill/>
                    <a:ln>
                      <a:noFill/>
                    </a:ln>
                  </pic:spPr>
                </pic:pic>
              </a:graphicData>
            </a:graphic>
          </wp:inline>
        </w:drawing>
      </w:r>
    </w:p>
    <w:p w14:paraId="63B24991" w14:textId="77777777" w:rsidR="00D06663" w:rsidRDefault="00D06663" w:rsidP="006F7FC6"/>
    <w:p w14:paraId="49BD285A" w14:textId="77777777" w:rsidR="00D06663" w:rsidRDefault="00D06663" w:rsidP="00286909">
      <w:r>
        <w:t>The unit vectors are defined such that they represent the direction the position vector will move in if we increase the corresponding coordinate leaving all others fixed.  Thus we have the definitions</w:t>
      </w:r>
    </w:p>
    <w:p w14:paraId="78C1D504" w14:textId="77777777" w:rsidR="00D06663" w:rsidRDefault="00D06663" w:rsidP="00286909"/>
    <w:p w14:paraId="3F15EFDE" w14:textId="77777777" w:rsidR="00D06663" w:rsidRPr="006F7FC6" w:rsidRDefault="00D06663" w:rsidP="00286909">
      <w:pPr>
        <w:jc w:val="center"/>
      </w:pPr>
      <w:r>
        <w:rPr>
          <w:noProof/>
          <w:position w:val="-112"/>
        </w:rPr>
        <w:drawing>
          <wp:inline distT="0" distB="0" distL="0" distR="0" wp14:anchorId="52189343" wp14:editId="2272410A">
            <wp:extent cx="1058672" cy="1406144"/>
            <wp:effectExtent l="0" t="0" r="0" b="0"/>
            <wp:docPr id="2135868148" name="Picture 2135868148" descr="{&quot;mathml&quot;:&quot;&lt;math style=\&quot;font-family:stix;font-size:12px;\&quot; xmlns=\&quot;http://www.w3.org/1998/Math/MathML\&quot;&gt;&lt;msub&gt;&lt;mi mathvariant=\&quot;bold\&quot;&gt;e&lt;/mi&gt;&lt;mi&gt;r&lt;/mi&gt;&lt;/msub&gt;&lt;mo&gt;=&lt;/mo&gt;&lt;mfrac&gt;&lt;mrow&gt;&lt;mo&gt;d&lt;/mo&gt;&lt;mi mathvariant=\&quot;bold\&quot;&gt;r&lt;/mi&gt;&lt;/mrow&gt;&lt;mrow&gt;&lt;mo&gt;d&lt;/mo&gt;&lt;mi&gt;r&lt;/mi&gt;&lt;/mrow&gt;&lt;/mfrac&gt;&lt;msup&gt;&lt;mfenced open=\&quot;|\&quot; close=\&quot;|\&quot;&gt;&lt;mfrac&gt;&lt;mrow&gt;&lt;mo&gt;d&lt;/mo&gt;&lt;mi mathvariant=\&quot;bold\&quot;&gt;r&lt;/mi&gt;&lt;/mrow&gt;&lt;mrow&gt;&lt;mo&gt;d&lt;/mo&gt;&lt;mi&gt;r&lt;/mi&gt;&lt;/mrow&gt;&lt;/mfrac&gt;&lt;/mfenced&gt;&lt;mrow&gt;&lt;mo&gt;-&lt;/mo&gt;&lt;mn&gt;1&lt;/mn&gt;&lt;/mrow&gt;&lt;/msup&gt;&lt;mspace linebreak=\&quot;newline\&quot;/&gt;&lt;msub&gt;&lt;mi mathvariant=\&quot;bold\&quot;&gt;e&lt;/mi&gt;&lt;mi&gt;&amp;#x3C8;&lt;/mi&gt;&lt;/msub&gt;&lt;mo&gt;=&lt;/mo&gt;&lt;mfrac&gt;&lt;mrow&gt;&lt;mo&gt;d&lt;/mo&gt;&lt;mi mathvariant=\&quot;bold\&quot;&gt;r&lt;/mi&gt;&lt;/mrow&gt;&lt;mrow&gt;&lt;mo&gt;d&lt;/mo&gt;&lt;mi&gt;&amp;#x3C8;&lt;/mi&gt;&lt;/mrow&gt;&lt;/mfrac&gt;&lt;msup&gt;&lt;mfenced open=\&quot;|\&quot; close=\&quot;|\&quot;&gt;&lt;mfrac&gt;&lt;mrow&gt;&lt;mo&gt;d&lt;/mo&gt;&lt;mi mathvariant=\&quot;bold\&quot;&gt;r&lt;/mi&gt;&lt;/mrow&gt;&lt;mrow&gt;&lt;mo&gt;d&lt;/mo&gt;&lt;mi&gt;&amp;#x3C8;&lt;/mi&gt;&lt;/mrow&gt;&lt;/mfrac&gt;&lt;/mfenced&gt;&lt;mrow&gt;&lt;mo&gt;-&lt;/mo&gt;&lt;mn&gt;1&lt;/mn&gt;&lt;/mrow&gt;&lt;/msup&gt;&lt;mspace linebreak=\&quot;newline\&quot;/&gt;&lt;msub&gt;&lt;mi mathvariant=\&quot;bold\&quot;&gt;e&lt;/mi&gt;&lt;mi&gt;&amp;#x3B8;&lt;/mi&gt;&lt;/msub&gt;&lt;mo&gt;=&lt;/mo&gt;&lt;mfrac&gt;&lt;mrow&gt;&lt;mo&gt;d&lt;/mo&gt;&lt;mi mathvariant=\&quot;bold\&quot;&gt;r&lt;/mi&gt;&lt;/mrow&gt;&lt;mrow&gt;&lt;mo&gt;d&lt;/mo&gt;&lt;mi&gt;&amp;#x3B8;&lt;/mi&gt;&lt;/mrow&gt;&lt;/mfrac&gt;&lt;msup&gt;&lt;mfenced open=\&quot;|\&quot; close=\&quot;|\&quot;&gt;&lt;mfrac&gt;&lt;mrow&gt;&lt;mo&gt;d&lt;/mo&gt;&lt;mi mathvariant=\&quot;bold\&quot;&gt;r&lt;/mi&gt;&lt;/mrow&gt;&lt;mrow&gt;&lt;mo&gt;d&lt;/mo&gt;&lt;mi&gt;&amp;#x3B8;&lt;/mi&gt;&lt;/mrow&gt;&lt;/mfrac&gt;&lt;/mfenced&gt;&lt;mrow&gt;&lt;mo&gt;-&lt;/mo&gt;&lt;mn&gt;1&lt;/mn&gt;&lt;/mrow&gt;&lt;/msup&gt;&lt;/math&gt;&quot;,&quot;origin&quot;:&quot;MathType Legacy&quot;,&quot;version&quot;:&quot;v3.22.0&quot;}" title="bold e subscript r equals fraction numerator d bold r over denominator d r end fraction open vertical bar fraction numerator d bold r over denominator d r end fraction close vertical bar to the power of negative 1 end exponent&#10;bold e subscript psi equals fraction numerator d bold r over denominator d psi end fraction open vertical bar fraction numerator d bold r over denominator d psi end fraction close vertical bar to the power of negative 1 end exponent&#10;bold e subscript theta equals fraction numerator d bold r over denominator d theta end fraction open vertical bar fraction numerator d bold r over denominator d theta end fraction close vertical bar to the power of negative 1 end ex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 mathvariant=\&quot;bold\&quot;&gt;e&lt;/mi&gt;&lt;mi&gt;r&lt;/mi&gt;&lt;/msub&gt;&lt;mo&gt;=&lt;/mo&gt;&lt;mfrac&gt;&lt;mrow&gt;&lt;mo&gt;d&lt;/mo&gt;&lt;mi mathvariant=\&quot;bold\&quot;&gt;r&lt;/mi&gt;&lt;/mrow&gt;&lt;mrow&gt;&lt;mo&gt;d&lt;/mo&gt;&lt;mi&gt;r&lt;/mi&gt;&lt;/mrow&gt;&lt;/mfrac&gt;&lt;msup&gt;&lt;mfenced open=\&quot;|\&quot; close=\&quot;|\&quot;&gt;&lt;mfrac&gt;&lt;mrow&gt;&lt;mo&gt;d&lt;/mo&gt;&lt;mi mathvariant=\&quot;bold\&quot;&gt;r&lt;/mi&gt;&lt;/mrow&gt;&lt;mrow&gt;&lt;mo&gt;d&lt;/mo&gt;&lt;mi&gt;r&lt;/mi&gt;&lt;/mrow&gt;&lt;/mfrac&gt;&lt;/mfenced&gt;&lt;mrow&gt;&lt;mo&gt;-&lt;/mo&gt;&lt;mn&gt;1&lt;/mn&gt;&lt;/mrow&gt;&lt;/msup&gt;&lt;mspace linebreak=\&quot;newline\&quot;/&gt;&lt;msub&gt;&lt;mi mathvariant=\&quot;bold\&quot;&gt;e&lt;/mi&gt;&lt;mi&gt;&amp;#x3C8;&lt;/mi&gt;&lt;/msub&gt;&lt;mo&gt;=&lt;/mo&gt;&lt;mfrac&gt;&lt;mrow&gt;&lt;mo&gt;d&lt;/mo&gt;&lt;mi mathvariant=\&quot;bold\&quot;&gt;r&lt;/mi&gt;&lt;/mrow&gt;&lt;mrow&gt;&lt;mo&gt;d&lt;/mo&gt;&lt;mi&gt;&amp;#x3C8;&lt;/mi&gt;&lt;/mrow&gt;&lt;/mfrac&gt;&lt;msup&gt;&lt;mfenced open=\&quot;|\&quot; close=\&quot;|\&quot;&gt;&lt;mfrac&gt;&lt;mrow&gt;&lt;mo&gt;d&lt;/mo&gt;&lt;mi mathvariant=\&quot;bold\&quot;&gt;r&lt;/mi&gt;&lt;/mrow&gt;&lt;mrow&gt;&lt;mo&gt;d&lt;/mo&gt;&lt;mi&gt;&amp;#x3C8;&lt;/mi&gt;&lt;/mrow&gt;&lt;/mfrac&gt;&lt;/mfenced&gt;&lt;mrow&gt;&lt;mo&gt;-&lt;/mo&gt;&lt;mn&gt;1&lt;/mn&gt;&lt;/mrow&gt;&lt;/msup&gt;&lt;mspace linebreak=\&quot;newline\&quot;/&gt;&lt;msub&gt;&lt;mi mathvariant=\&quot;bold\&quot;&gt;e&lt;/mi&gt;&lt;mi&gt;&amp;#x3B8;&lt;/mi&gt;&lt;/msub&gt;&lt;mo&gt;=&lt;/mo&gt;&lt;mfrac&gt;&lt;mrow&gt;&lt;mo&gt;d&lt;/mo&gt;&lt;mi mathvariant=\&quot;bold\&quot;&gt;r&lt;/mi&gt;&lt;/mrow&gt;&lt;mrow&gt;&lt;mo&gt;d&lt;/mo&gt;&lt;mi&gt;&amp;#x3B8;&lt;/mi&gt;&lt;/mrow&gt;&lt;/mfrac&gt;&lt;msup&gt;&lt;mfenced open=\&quot;|\&quot; close=\&quot;|\&quot;&gt;&lt;mfrac&gt;&lt;mrow&gt;&lt;mo&gt;d&lt;/mo&gt;&lt;mi mathvariant=\&quot;bold\&quot;&gt;r&lt;/mi&gt;&lt;/mrow&gt;&lt;mrow&gt;&lt;mo&gt;d&lt;/mo&gt;&lt;mi&gt;&amp;#x3B8;&lt;/mi&gt;&lt;/mrow&gt;&lt;/mfrac&gt;&lt;/mfenced&gt;&lt;mrow&gt;&lt;mo&gt;-&lt;/mo&gt;&lt;mn&gt;1&lt;/mn&gt;&lt;/mrow&gt;&lt;/msup&gt;&lt;/math&gt;&quot;,&quot;origin&quot;:&quot;MathType Legacy&quot;,&quot;version&quot;:&quot;v3.22.0&quot;}" title="bold e subscript r equals fraction numerator d bold r over denominator d r end fraction open vertical bar fraction numerator d bold r over denominator d r end fraction close vertical bar to the power of negative 1 end exponent&#10;bold e subscript psi equals fraction numerator d bold r over denominator d psi end fraction open vertical bar fraction numerator d bold r over denominator d psi end fraction close vertical bar to the power of negative 1 end exponent&#10;bold e subscript theta equals fraction numerator d bold r over denominator d theta end fraction open vertical bar fraction numerator d bold r over denominator d theta end fraction close vertical bar to the power of negative 1 end exponen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058672" cy="1406144"/>
                    </a:xfrm>
                    <a:prstGeom prst="rect">
                      <a:avLst/>
                    </a:prstGeom>
                  </pic:spPr>
                </pic:pic>
              </a:graphicData>
            </a:graphic>
          </wp:inline>
        </w:drawing>
      </w:r>
    </w:p>
    <w:p w14:paraId="479FE367" w14:textId="77777777" w:rsidR="00D06663" w:rsidRDefault="00D06663" w:rsidP="006F7FC6"/>
    <w:p w14:paraId="5BE3B265" w14:textId="77777777" w:rsidR="00D06663" w:rsidRDefault="00D06663" w:rsidP="006F7FC6"/>
    <w:p w14:paraId="493FAD93" w14:textId="77777777" w:rsidR="00D06663" w:rsidRDefault="00D06663" w:rsidP="006F7FC6"/>
    <w:p w14:paraId="2AF2B4EC" w14:textId="77777777" w:rsidR="00D06663" w:rsidRDefault="00D06663" w:rsidP="006F7FC6"/>
    <w:p w14:paraId="3C139761" w14:textId="77777777" w:rsidR="00D06663" w:rsidRDefault="00D06663" w:rsidP="006F7FC6"/>
    <w:p w14:paraId="56A32F51" w14:textId="77777777" w:rsidR="00D06663" w:rsidRDefault="00D06663" w:rsidP="006F7FC6">
      <w:r>
        <w:t>Cartesian to Spherical</w:t>
      </w:r>
    </w:p>
    <w:p w14:paraId="4D5B106A" w14:textId="77777777" w:rsidR="00D06663" w:rsidRDefault="00D06663" w:rsidP="006F7FC6"/>
    <w:p w14:paraId="3991921E" w14:textId="77777777" w:rsidR="00D06663" w:rsidRDefault="00D06663" w:rsidP="006F7FC6"/>
    <w:p w14:paraId="209F5A0C" w14:textId="77777777" w:rsidR="00D06663" w:rsidRDefault="00D06663" w:rsidP="00286909">
      <w:pPr>
        <w:jc w:val="center"/>
      </w:pPr>
      <w:r>
        <w:rPr>
          <w:noProof/>
          <w:position w:val="-71"/>
        </w:rPr>
        <w:drawing>
          <wp:inline distT="0" distB="0" distL="0" distR="0" wp14:anchorId="22E32949" wp14:editId="7FB396B4">
            <wp:extent cx="692912" cy="883920"/>
            <wp:effectExtent l="0" t="0" r="0" b="0"/>
            <wp:docPr id="1281437301" name="Picture 1281437301" descr="{&quot;mathml&quot;:&quot;&lt;math style=\&quot;font-family:stix;font-size:12px;\&quot; xmlns=\&quot;http://www.w3.org/1998/Math/MathML\&quot;&gt;&lt;mi&gt;&amp;#x3C1;&lt;/mi&gt;&lt;mo&gt;=&lt;/mo&gt;&lt;mi&gt;r&lt;/mi&gt;&lt;mi&gt;cos&lt;/mi&gt;&lt;mi&gt;&amp;#x3B8;&lt;/mi&gt;&lt;mspace linebreak=\&quot;newline\&quot;/&gt;&lt;mi&gt;x&lt;/mi&gt;&lt;mo&gt;=&lt;/mo&gt;&lt;mi&gt;&amp;#x3C1;&lt;/mi&gt;&lt;mi&gt;cos&lt;/mi&gt;&lt;mi&gt;&amp;#x3C8;&lt;/mi&gt;&lt;mspace linebreak=\&quot;newline\&quot;/&gt;&lt;mi&gt;y&lt;/mi&gt;&lt;mo&gt;=&lt;/mo&gt;&lt;mi&gt;&amp;#x3C1;&lt;/mi&gt;&lt;mi&gt;sin&lt;/mi&gt;&lt;mi&gt;&amp;#x3C8;&lt;/mi&gt;&lt;mspace linebreak=\&quot;newline\&quot;/&gt;&lt;mi&gt;z&lt;/mi&gt;&lt;mo&gt;=&lt;/mo&gt;&lt;mo&gt;-&lt;/mo&gt;&lt;mi&gt;r&lt;/mi&gt;&lt;mi&gt;sin&lt;/mi&gt;&lt;mi&gt;&amp;#x3B8;&lt;/mi&gt;&lt;/math&gt;&quot;,&quot;origin&quot;:&quot;MathType Legacy&quot;,&quot;version&quot;:&quot;v3.22.0&quot;}" title="rho equals r cos theta&#10;x equals rho cos psi&#10;y equals rho sin psi&#10;z equals negative r sin th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amp;#x3C1;&lt;/mi&gt;&lt;mo&gt;=&lt;/mo&gt;&lt;mi&gt;r&lt;/mi&gt;&lt;mi&gt;cos&lt;/mi&gt;&lt;mi&gt;&amp;#x3B8;&lt;/mi&gt;&lt;mspace linebreak=\&quot;newline\&quot;/&gt;&lt;mi&gt;x&lt;/mi&gt;&lt;mo&gt;=&lt;/mo&gt;&lt;mi&gt;&amp;#x3C1;&lt;/mi&gt;&lt;mi&gt;cos&lt;/mi&gt;&lt;mi&gt;&amp;#x3C8;&lt;/mi&gt;&lt;mspace linebreak=\&quot;newline\&quot;/&gt;&lt;mi&gt;y&lt;/mi&gt;&lt;mo&gt;=&lt;/mo&gt;&lt;mi&gt;&amp;#x3C1;&lt;/mi&gt;&lt;mi&gt;sin&lt;/mi&gt;&lt;mi&gt;&amp;#x3C8;&lt;/mi&gt;&lt;mspace linebreak=\&quot;newline\&quot;/&gt;&lt;mi&gt;z&lt;/mi&gt;&lt;mo&gt;=&lt;/mo&gt;&lt;mo&gt;-&lt;/mo&gt;&lt;mi&gt;r&lt;/mi&gt;&lt;mi&gt;sin&lt;/mi&gt;&lt;mi&gt;&amp;#x3B8;&lt;/mi&gt;&lt;/math&gt;&quot;,&quot;origin&quot;:&quot;MathType Legacy&quot;,&quot;version&quot;:&quot;v3.22.0&quot;}" title="rho equals r cos theta&#10;x equals rho cos psi&#10;y equals rho sin psi&#10;z equals negative r sin theta"/>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92912" cy="883920"/>
                    </a:xfrm>
                    <a:prstGeom prst="rect">
                      <a:avLst/>
                    </a:prstGeom>
                  </pic:spPr>
                </pic:pic>
              </a:graphicData>
            </a:graphic>
          </wp:inline>
        </w:drawing>
      </w:r>
    </w:p>
    <w:p w14:paraId="1C4E4D56" w14:textId="77777777" w:rsidR="00D06663" w:rsidRDefault="00D06663" w:rsidP="006F7FC6"/>
    <w:p w14:paraId="02F9A0F5" w14:textId="77777777" w:rsidR="00D06663" w:rsidRDefault="00D06663" w:rsidP="006F7FC6">
      <w:r>
        <w:lastRenderedPageBreak/>
        <w:t xml:space="preserve">From () the unit direction vector parallel to  </w:t>
      </w:r>
      <w:r>
        <w:rPr>
          <w:noProof/>
          <w:position w:val="-14"/>
        </w:rPr>
        <w:drawing>
          <wp:inline distT="0" distB="0" distL="0" distR="0" wp14:anchorId="27A978A5" wp14:editId="2B861228">
            <wp:extent cx="1144016" cy="176784"/>
            <wp:effectExtent l="0" t="0" r="0" b="0"/>
            <wp:docPr id="1492826080" name="Picture 1492826080" descr="{&quot;mathml&quot;:&quot;&lt;math style=\&quot;font-family:stix;font-size:12px;\&quot; xmlns=\&quot;http://www.w3.org/1998/Math/MathML\&quot;&gt;&lt;mi mathvariant=\&quot;bold\&quot;&gt;r&lt;/mi&gt;&lt;mo&gt;=&lt;/mo&gt;&lt;mi&gt;x&lt;/mi&gt;&lt;msub&gt;&lt;mi mathvariant=\&quot;bold\&quot;&gt;e&lt;/mi&gt;&lt;mi&gt;x&lt;/mi&gt;&lt;/msub&gt;&lt;mo&gt;+&lt;/mo&gt;&lt;mi&gt;y&lt;/mi&gt;&lt;msub&gt;&lt;mi mathvariant=\&quot;bold\&quot;&gt;e&lt;/mi&gt;&lt;mi&gt;y&lt;/mi&gt;&lt;/msub&gt;&lt;mo&gt;+&lt;/mo&gt;&lt;mi&gt;z&lt;/mi&gt;&lt;msub&gt;&lt;mi mathvariant=\&quot;bold\&quot;&gt;e&lt;/mi&gt;&lt;mi&gt;z&lt;/mi&gt;&lt;/msub&gt;&lt;/math&gt;&quot;,&quot;origin&quot;:&quot;MathType Legacy&quot;,&quot;version&quot;:&quot;v3.22.0&quot;}" title="bold r equals x bold e subscript x plus y bold e subscript y plus z bold e subscript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 mathvariant=\&quot;bold\&quot;&gt;r&lt;/mi&gt;&lt;mo&gt;=&lt;/mo&gt;&lt;mi&gt;x&lt;/mi&gt;&lt;msub&gt;&lt;mi mathvariant=\&quot;bold\&quot;&gt;e&lt;/mi&gt;&lt;mi&gt;x&lt;/mi&gt;&lt;/msub&gt;&lt;mo&gt;+&lt;/mo&gt;&lt;mi&gt;y&lt;/mi&gt;&lt;msub&gt;&lt;mi mathvariant=\&quot;bold\&quot;&gt;e&lt;/mi&gt;&lt;mi&gt;y&lt;/mi&gt;&lt;/msub&gt;&lt;mo&gt;+&lt;/mo&gt;&lt;mi&gt;z&lt;/mi&gt;&lt;msub&gt;&lt;mi mathvariant=\&quot;bold\&quot;&gt;e&lt;/mi&gt;&lt;mi&gt;z&lt;/mi&gt;&lt;/msub&gt;&lt;/math&gt;&quot;,&quot;origin&quot;:&quot;MathType Legacy&quot;,&quot;version&quot;:&quot;v3.22.0&quot;}" title="bold r equals x bold e subscript x plus y bold e subscript y plus z bold e subscript z"/>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44016" cy="176784"/>
                    </a:xfrm>
                    <a:prstGeom prst="rect">
                      <a:avLst/>
                    </a:prstGeom>
                  </pic:spPr>
                </pic:pic>
              </a:graphicData>
            </a:graphic>
          </wp:inline>
        </w:drawing>
      </w:r>
      <w:r>
        <w:t>and perpendicular to the tangent plane therein is</w:t>
      </w:r>
    </w:p>
    <w:p w14:paraId="3DA079C5" w14:textId="77777777" w:rsidR="00D06663" w:rsidRDefault="00D06663" w:rsidP="006F7FC6"/>
    <w:p w14:paraId="506C5F32" w14:textId="77777777" w:rsidR="00D06663" w:rsidRDefault="00D06663" w:rsidP="006F7FC6"/>
    <w:p w14:paraId="688CEFD5" w14:textId="77777777" w:rsidR="00D06663" w:rsidRDefault="00D06663" w:rsidP="00B56E08">
      <w:pPr>
        <w:jc w:val="center"/>
      </w:pPr>
      <w:r>
        <w:rPr>
          <w:noProof/>
          <w:position w:val="-15"/>
        </w:rPr>
        <w:drawing>
          <wp:inline distT="0" distB="0" distL="0" distR="0" wp14:anchorId="5173558F" wp14:editId="7EABDE0B">
            <wp:extent cx="2909824" cy="229616"/>
            <wp:effectExtent l="0" t="0" r="0" b="0"/>
            <wp:docPr id="1927507656" name="Picture 1927507656" descr="{&quot;mathml&quot;:&quot;&lt;math style=\&quot;font-family:stix;font-size:12px;\&quot; xmlns=\&quot;http://www.w3.org/1998/Math/MathML\&quot;&gt;&lt;msub&gt;&lt;mi mathvariant=\&quot;bold\&quot;&gt;e&lt;/mi&gt;&lt;mi mathvariant=\&quot;bold\&quot;&gt;r&lt;/mi&gt;&lt;/msub&gt;&lt;mo&gt;=&lt;/mo&gt;&lt;mfenced&gt;&lt;mrow&gt;&lt;mi&gt;x&lt;/mi&gt;&lt;mo&gt;,&lt;/mo&gt;&lt;mi&gt;y&lt;/mi&gt;&lt;mo&gt;,&lt;/mo&gt;&lt;mi&gt;z&lt;/mi&gt;&lt;/mrow&gt;&lt;/mfenced&gt;&lt;mo&gt;=&lt;/mo&gt;&lt;mfenced&gt;&lt;mtable&gt;&lt;mtr&gt;&lt;mtd&gt;&lt;mi&gt;cos&lt;/mi&gt;&lt;mi&gt;&amp;#x3B8;&lt;/mi&gt;&lt;mi&gt;cos&lt;/mi&gt;&lt;mi&gt;&amp;#x3C8;&lt;/mi&gt;&lt;/mtd&gt;&lt;mtd&gt;&lt;mi&gt;cos&lt;/mi&gt;&lt;mi&gt;&amp;#x3B8;&lt;/mi&gt;&lt;mi&gt;sin&lt;/mi&gt;&lt;mi&gt;&amp;#x3C8;&lt;/mi&gt;&lt;/mtd&gt;&lt;mtd&gt;&lt;mo&gt;-&lt;/mo&gt;&lt;mi&gt;sin&lt;/mi&gt;&lt;mi&gt;&amp;#x3B8;&lt;/mi&gt;&lt;/mtd&gt;&lt;/mtr&gt;&lt;/mtable&gt;&lt;/mfenced&gt;&lt;/math&gt;&quot;,&quot;origin&quot;:&quot;MathType Legacy&quot;,&quot;version&quot;:&quot;v3.23.0&quot;}" title="bold e subscript bold r equals open parentheses x comma y comma z close parentheses equals open parentheses table row cell cos theta cos psi end cell cell cos theta sin psi end cell cell negative sin theta end cell end table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 mathvariant=\&quot;bold\&quot;&gt;e&lt;/mi&gt;&lt;mi mathvariant=\&quot;bold\&quot;&gt;r&lt;/mi&gt;&lt;/msub&gt;&lt;mo&gt;=&lt;/mo&gt;&lt;mfenced&gt;&lt;mrow&gt;&lt;mi&gt;x&lt;/mi&gt;&lt;mo&gt;,&lt;/mo&gt;&lt;mi&gt;y&lt;/mi&gt;&lt;mo&gt;,&lt;/mo&gt;&lt;mi&gt;z&lt;/mi&gt;&lt;/mrow&gt;&lt;/mfenced&gt;&lt;mo&gt;=&lt;/mo&gt;&lt;mfenced&gt;&lt;mtable&gt;&lt;mtr&gt;&lt;mtd&gt;&lt;mi&gt;cos&lt;/mi&gt;&lt;mi&gt;&amp;#x3B8;&lt;/mi&gt;&lt;mi&gt;cos&lt;/mi&gt;&lt;mi&gt;&amp;#x3C8;&lt;/mi&gt;&lt;/mtd&gt;&lt;mtd&gt;&lt;mi&gt;cos&lt;/mi&gt;&lt;mi&gt;&amp;#x3B8;&lt;/mi&gt;&lt;mi&gt;sin&lt;/mi&gt;&lt;mi&gt;&amp;#x3C8;&lt;/mi&gt;&lt;/mtd&gt;&lt;mtd&gt;&lt;mo&gt;-&lt;/mo&gt;&lt;mi&gt;sin&lt;/mi&gt;&lt;mi&gt;&amp;#x3B8;&lt;/mi&gt;&lt;/mtd&gt;&lt;/mtr&gt;&lt;/mtable&gt;&lt;/mfenced&gt;&lt;/math&gt;&quot;,&quot;origin&quot;:&quot;MathType Legacy&quot;,&quot;version&quot;:&quot;v3.23.0&quot;}" title="bold e subscript bold r equals open parentheses x comma y comma z close parentheses equals open parentheses table row cell cos theta cos psi end cell cell cos theta sin psi end cell cell negative sin theta end cell end table close parentheses"/>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09824" cy="229616"/>
                    </a:xfrm>
                    <a:prstGeom prst="rect">
                      <a:avLst/>
                    </a:prstGeom>
                  </pic:spPr>
                </pic:pic>
              </a:graphicData>
            </a:graphic>
          </wp:inline>
        </w:drawing>
      </w:r>
    </w:p>
    <w:p w14:paraId="01D9A316" w14:textId="77777777" w:rsidR="00D06663" w:rsidRDefault="00D06663" w:rsidP="00B56E08">
      <w:pPr>
        <w:jc w:val="center"/>
      </w:pPr>
    </w:p>
    <w:p w14:paraId="15523B44" w14:textId="77777777" w:rsidR="00D06663" w:rsidRDefault="00D06663" w:rsidP="00B56E08"/>
    <w:p w14:paraId="0EB862FF" w14:textId="77777777" w:rsidR="00D06663" w:rsidRDefault="00D06663" w:rsidP="00B56E08">
      <w:r>
        <w:t>From the unit vector definition in ()-() and expressing in terms of the rectangular basis leads to</w:t>
      </w:r>
    </w:p>
    <w:p w14:paraId="52BA7919" w14:textId="77777777" w:rsidR="00D06663" w:rsidRDefault="00D06663" w:rsidP="00B56E08"/>
    <w:p w14:paraId="56C49138" w14:textId="77777777" w:rsidR="00D06663" w:rsidRDefault="00D06663" w:rsidP="00286909">
      <w:pPr>
        <w:jc w:val="center"/>
      </w:pPr>
      <w:r>
        <w:rPr>
          <w:noProof/>
          <w:position w:val="-91"/>
        </w:rPr>
        <w:drawing>
          <wp:inline distT="0" distB="0" distL="0" distR="0" wp14:anchorId="0FE5312A" wp14:editId="00D82263">
            <wp:extent cx="5142128" cy="1107643"/>
            <wp:effectExtent l="0" t="0" r="0" b="0"/>
            <wp:docPr id="1375716653" name="Picture 1375716653" descr="{&quot;mathml&quot;:&quot;&lt;math style=\&quot;font-family:stix;font-size:12px;\&quot; xmlns=\&quot;http://www.w3.org/1998/Math/MathML\&quot;&gt;&lt;msub&gt;&lt;mi mathvariant=\&quot;bold\&quot;&gt;e&lt;/mi&gt;&lt;mi&gt;&amp;#x3C8;&lt;/mi&gt;&lt;/msub&gt;&lt;mo&gt;=&lt;/mo&gt;&lt;mfrac&gt;&lt;mrow&gt;&lt;mo&gt;-&lt;/mo&gt;&lt;mi&gt;cos&lt;/mi&gt;&lt;mi&gt;&amp;#x3B8;&lt;/mi&gt;&lt;mi&gt;sin&lt;/mi&gt;&lt;mi&gt;&amp;#x3C8;&lt;/mi&gt;&lt;msub&gt;&lt;mi mathvariant=\&quot;bold\&quot;&gt;e&lt;/mi&gt;&lt;mi&gt;x&lt;/mi&gt;&lt;/msub&gt;&lt;mo&gt;+&lt;/mo&gt;&lt;mi&gt;cos&lt;/mi&gt;&lt;mi&gt;&amp;#x3B8;&lt;/mi&gt;&lt;mi&gt;cos&lt;/mi&gt;&lt;mi&gt;&amp;#x3C8;&lt;/mi&gt;&lt;msub&gt;&lt;mi mathvariant=\&quot;bold\&quot;&gt;e&lt;/mi&gt;&lt;mi&gt;y&lt;/mi&gt;&lt;/msub&gt;&lt;mo&gt;+&lt;/mo&gt;&lt;mn&gt;0&lt;/mn&gt;&lt;/mrow&gt;&lt;mfenced open=\&quot;|\&quot; close=\&quot;|\&quot;&gt;&lt;mrow&gt;&lt;mo&gt;-&lt;/mo&gt;&lt;mi&gt;cos&lt;/mi&gt;&lt;mi&gt;&amp;#x3B8;&lt;/mi&gt;&lt;mi&gt;sin&lt;/mi&gt;&lt;mi&gt;&amp;#x3C8;&lt;/mi&gt;&lt;msub&gt;&lt;mi mathvariant=\&quot;bold\&quot;&gt;e&lt;/mi&gt;&lt;mi&gt;x&lt;/mi&gt;&lt;/msub&gt;&lt;mo&gt;+&lt;/mo&gt;&lt;mi&gt;cos&lt;/mi&gt;&lt;mi&gt;&amp;#x3B8;&lt;/mi&gt;&lt;mi&gt;cos&lt;/mi&gt;&lt;mi&gt;&amp;#x3C8;&lt;/mi&gt;&lt;msub&gt;&lt;mi mathvariant=\&quot;bold\&quot;&gt;e&lt;/mi&gt;&lt;mi&gt;y&lt;/mi&gt;&lt;/msub&gt;&lt;/mrow&gt;&lt;/mfenced&gt;&lt;/mfrac&gt;&lt;mo&gt;=&lt;/mo&gt;&lt;mo&gt;-&lt;/mo&gt;&lt;mi&gt;sin&lt;/mi&gt;&lt;mi&gt;&amp;#x3C8;&lt;/mi&gt;&lt;msub&gt;&lt;mi mathvariant=\&quot;bold\&quot;&gt;e&lt;/mi&gt;&lt;mi&gt;x&lt;/mi&gt;&lt;/msub&gt;&lt;mo&gt;+&lt;/mo&gt;&lt;mi&gt;cos&lt;/mi&gt;&lt;mi&gt;&amp;#x3C8;&lt;/mi&gt;&lt;msub&gt;&lt;mi mathvariant=\&quot;bold\&quot;&gt;e&lt;/mi&gt;&lt;mi&gt;y&lt;/mi&gt;&lt;/msub&gt;&lt;mspace linebreak=\&quot;newline\&quot;/&gt;&lt;msub&gt;&lt;mi mathvariant=\&quot;bold\&quot;&gt;e&lt;/mi&gt;&lt;mi&gt;&amp;#x3B8;&lt;/mi&gt;&lt;/msub&gt;&lt;mo&gt;=&lt;/mo&gt;&lt;mfrac&gt;&lt;mrow&gt;&lt;mo&gt;-&lt;/mo&gt;&lt;mi&gt;sin&lt;/mi&gt;&lt;mi&gt;&amp;#x3B8;&lt;/mi&gt;&lt;mi&gt;cos&lt;/mi&gt;&lt;mi&gt;&amp;#x3C8;&lt;/mi&gt;&lt;msub&gt;&lt;mi mathvariant=\&quot;bold\&quot;&gt;e&lt;/mi&gt;&lt;mi&gt;x&lt;/mi&gt;&lt;/msub&gt;&lt;mo&gt;-&lt;/mo&gt;&lt;mi&gt;sin&lt;/mi&gt;&lt;mi&gt;&amp;#x3B8;&lt;/mi&gt;&lt;mi&gt;sin&lt;/mi&gt;&lt;mi&gt;&amp;#x3C8;&lt;/mi&gt;&lt;msub&gt;&lt;mi mathvariant=\&quot;bold\&quot;&gt;e&lt;/mi&gt;&lt;mi&gt;y&lt;/mi&gt;&lt;/msub&gt;&lt;mo mathvariant=\&quot;bold\&quot;&gt;-&lt;/mo&gt;&lt;mi&gt;cos&lt;/mi&gt;&lt;mi&gt;&amp;#x3B8;&lt;/mi&gt;&lt;msub&gt;&lt;mi mathvariant=\&quot;bold\&quot;&gt;e&lt;/mi&gt;&lt;mi&gt;z&lt;/mi&gt;&lt;/msub&gt;&lt;/mrow&gt;&lt;mfenced open=\&quot;|\&quot; close=\&quot;|\&quot;&gt;&lt;mrow&gt;&lt;mo&gt;-&lt;/mo&gt;&lt;mi&gt;sin&lt;/mi&gt;&lt;mi&gt;&amp;#x3B8;&lt;/mi&gt;&lt;mi&gt;cos&lt;/mi&gt;&lt;mi&gt;&amp;#x3C8;&lt;/mi&gt;&lt;msub&gt;&lt;mi mathvariant=\&quot;bold\&quot;&gt;e&lt;/mi&gt;&lt;mi&gt;x&lt;/mi&gt;&lt;/msub&gt;&lt;mo&gt;-&lt;/mo&gt;&lt;mi&gt;sin&lt;/mi&gt;&lt;mi&gt;&amp;#x3B8;&lt;/mi&gt;&lt;mi&gt;sin&lt;/mi&gt;&lt;mi&gt;&amp;#x3C8;&lt;/mi&gt;&lt;msub&gt;&lt;mi mathvariant=\&quot;bold\&quot;&gt;e&lt;/mi&gt;&lt;mi&gt;y&lt;/mi&gt;&lt;/msub&gt;&lt;mo mathvariant=\&quot;bold\&quot;&gt;-&lt;/mo&gt;&lt;mi&gt;cos&lt;/mi&gt;&lt;mi&gt;&amp;#x3B8;&lt;/mi&gt;&lt;msub&gt;&lt;mi mathvariant=\&quot;bold\&quot;&gt;e&lt;/mi&gt;&lt;mi&gt;z&lt;/mi&gt;&lt;/msub&gt;&lt;/mrow&gt;&lt;/mfenced&gt;&lt;/mfrac&gt;&lt;mo&gt;=&lt;/mo&gt;&lt;mo&gt;-&lt;/mo&gt;&lt;mi&gt;sin&lt;/mi&gt;&lt;mi&gt;&amp;#x3B8;&lt;/mi&gt;&lt;mi&gt;cos&lt;/mi&gt;&lt;mi&gt;&amp;#x3C8;&lt;/mi&gt;&lt;msub&gt;&lt;mi mathvariant=\&quot;bold\&quot;&gt;e&lt;/mi&gt;&lt;mi&gt;x&lt;/mi&gt;&lt;/msub&gt;&lt;mo&gt;-&lt;/mo&gt;&lt;mi&gt;sin&lt;/mi&gt;&lt;mi&gt;&amp;#x3B8;&lt;/mi&gt;&lt;mi&gt;sin&lt;/mi&gt;&lt;mi&gt;&amp;#x3C8;&lt;/mi&gt;&lt;msub&gt;&lt;mi mathvariant=\&quot;bold\&quot;&gt;e&lt;/mi&gt;&lt;mi&gt;y&lt;/mi&gt;&lt;/msub&gt;&lt;mo&gt;-&lt;/mo&gt;&lt;mi&gt;cos&lt;/mi&gt;&lt;mi&gt;&amp;#x3B8;&lt;/mi&gt;&lt;msub&gt;&lt;mi mathvariant=\&quot;bold\&quot;&gt;e&lt;/mi&gt;&lt;mi&gt;y&lt;/mi&gt;&lt;/msub&gt;&lt;/math&gt;&quot;,&quot;origin&quot;:&quot;MathType Legacy&quot;,&quot;version&quot;:&quot;v3.22.0&quot;}" title="bold e subscript psi equals fraction numerator negative cos theta sin psi bold e subscript x plus cos theta cos psi bold e subscript y plus 0 over denominator open vertical bar negative cos theta sin psi bold e subscript x plus cos theta cos psi bold e subscript y close vertical bar end fraction equals negative sin psi bold e subscript x plus cos psi bold e subscript y&#10;bold e subscript theta equals fraction numerator negative sin theta cos psi bold e subscript x minus sin theta sin psi bold e subscript y bold minus cos theta bold e subscript z over denominator open vertical bar negative sin theta cos psi bold e subscript x minus sin theta sin psi bold e subscript y bold minus cos theta bold e subscript z close vertical bar end fraction equals negative sin theta cos psi bold e subscript x minus sin theta sin psi bold e subscript y minus cos theta bold e subscript 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 mathvariant=\&quot;bold\&quot;&gt;e&lt;/mi&gt;&lt;mi&gt;&amp;#x3C8;&lt;/mi&gt;&lt;/msub&gt;&lt;mo&gt;=&lt;/mo&gt;&lt;mfrac&gt;&lt;mrow&gt;&lt;mo&gt;-&lt;/mo&gt;&lt;mi&gt;cos&lt;/mi&gt;&lt;mi&gt;&amp;#x3B8;&lt;/mi&gt;&lt;mi&gt;sin&lt;/mi&gt;&lt;mi&gt;&amp;#x3C8;&lt;/mi&gt;&lt;msub&gt;&lt;mi mathvariant=\&quot;bold\&quot;&gt;e&lt;/mi&gt;&lt;mi&gt;x&lt;/mi&gt;&lt;/msub&gt;&lt;mo&gt;+&lt;/mo&gt;&lt;mi&gt;cos&lt;/mi&gt;&lt;mi&gt;&amp;#x3B8;&lt;/mi&gt;&lt;mi&gt;cos&lt;/mi&gt;&lt;mi&gt;&amp;#x3C8;&lt;/mi&gt;&lt;msub&gt;&lt;mi mathvariant=\&quot;bold\&quot;&gt;e&lt;/mi&gt;&lt;mi&gt;y&lt;/mi&gt;&lt;/msub&gt;&lt;mo&gt;+&lt;/mo&gt;&lt;mn&gt;0&lt;/mn&gt;&lt;/mrow&gt;&lt;mfenced open=\&quot;|\&quot; close=\&quot;|\&quot;&gt;&lt;mrow&gt;&lt;mo&gt;-&lt;/mo&gt;&lt;mi&gt;cos&lt;/mi&gt;&lt;mi&gt;&amp;#x3B8;&lt;/mi&gt;&lt;mi&gt;sin&lt;/mi&gt;&lt;mi&gt;&amp;#x3C8;&lt;/mi&gt;&lt;msub&gt;&lt;mi mathvariant=\&quot;bold\&quot;&gt;e&lt;/mi&gt;&lt;mi&gt;x&lt;/mi&gt;&lt;/msub&gt;&lt;mo&gt;+&lt;/mo&gt;&lt;mi&gt;cos&lt;/mi&gt;&lt;mi&gt;&amp;#x3B8;&lt;/mi&gt;&lt;mi&gt;cos&lt;/mi&gt;&lt;mi&gt;&amp;#x3C8;&lt;/mi&gt;&lt;msub&gt;&lt;mi mathvariant=\&quot;bold\&quot;&gt;e&lt;/mi&gt;&lt;mi&gt;y&lt;/mi&gt;&lt;/msub&gt;&lt;/mrow&gt;&lt;/mfenced&gt;&lt;/mfrac&gt;&lt;mo&gt;=&lt;/mo&gt;&lt;mo&gt;-&lt;/mo&gt;&lt;mi&gt;sin&lt;/mi&gt;&lt;mi&gt;&amp;#x3C8;&lt;/mi&gt;&lt;msub&gt;&lt;mi mathvariant=\&quot;bold\&quot;&gt;e&lt;/mi&gt;&lt;mi&gt;x&lt;/mi&gt;&lt;/msub&gt;&lt;mo&gt;+&lt;/mo&gt;&lt;mi&gt;cos&lt;/mi&gt;&lt;mi&gt;&amp;#x3C8;&lt;/mi&gt;&lt;msub&gt;&lt;mi mathvariant=\&quot;bold\&quot;&gt;e&lt;/mi&gt;&lt;mi&gt;y&lt;/mi&gt;&lt;/msub&gt;&lt;mspace linebreak=\&quot;newline\&quot;/&gt;&lt;msub&gt;&lt;mi mathvariant=\&quot;bold\&quot;&gt;e&lt;/mi&gt;&lt;mi&gt;&amp;#x3B8;&lt;/mi&gt;&lt;/msub&gt;&lt;mo&gt;=&lt;/mo&gt;&lt;mfrac&gt;&lt;mrow&gt;&lt;mo&gt;-&lt;/mo&gt;&lt;mi&gt;sin&lt;/mi&gt;&lt;mi&gt;&amp;#x3B8;&lt;/mi&gt;&lt;mi&gt;cos&lt;/mi&gt;&lt;mi&gt;&amp;#x3C8;&lt;/mi&gt;&lt;msub&gt;&lt;mi mathvariant=\&quot;bold\&quot;&gt;e&lt;/mi&gt;&lt;mi&gt;x&lt;/mi&gt;&lt;/msub&gt;&lt;mo&gt;-&lt;/mo&gt;&lt;mi&gt;sin&lt;/mi&gt;&lt;mi&gt;&amp;#x3B8;&lt;/mi&gt;&lt;mi&gt;sin&lt;/mi&gt;&lt;mi&gt;&amp;#x3C8;&lt;/mi&gt;&lt;msub&gt;&lt;mi mathvariant=\&quot;bold\&quot;&gt;e&lt;/mi&gt;&lt;mi&gt;y&lt;/mi&gt;&lt;/msub&gt;&lt;mo mathvariant=\&quot;bold\&quot;&gt;-&lt;/mo&gt;&lt;mi&gt;cos&lt;/mi&gt;&lt;mi&gt;&amp;#x3B8;&lt;/mi&gt;&lt;msub&gt;&lt;mi mathvariant=\&quot;bold\&quot;&gt;e&lt;/mi&gt;&lt;mi&gt;z&lt;/mi&gt;&lt;/msub&gt;&lt;/mrow&gt;&lt;mfenced open=\&quot;|\&quot; close=\&quot;|\&quot;&gt;&lt;mrow&gt;&lt;mo&gt;-&lt;/mo&gt;&lt;mi&gt;sin&lt;/mi&gt;&lt;mi&gt;&amp;#x3B8;&lt;/mi&gt;&lt;mi&gt;cos&lt;/mi&gt;&lt;mi&gt;&amp;#x3C8;&lt;/mi&gt;&lt;msub&gt;&lt;mi mathvariant=\&quot;bold\&quot;&gt;e&lt;/mi&gt;&lt;mi&gt;x&lt;/mi&gt;&lt;/msub&gt;&lt;mo&gt;-&lt;/mo&gt;&lt;mi&gt;sin&lt;/mi&gt;&lt;mi&gt;&amp;#x3B8;&lt;/mi&gt;&lt;mi&gt;sin&lt;/mi&gt;&lt;mi&gt;&amp;#x3C8;&lt;/mi&gt;&lt;msub&gt;&lt;mi mathvariant=\&quot;bold\&quot;&gt;e&lt;/mi&gt;&lt;mi&gt;y&lt;/mi&gt;&lt;/msub&gt;&lt;mo mathvariant=\&quot;bold\&quot;&gt;-&lt;/mo&gt;&lt;mi&gt;cos&lt;/mi&gt;&lt;mi&gt;&amp;#x3B8;&lt;/mi&gt;&lt;msub&gt;&lt;mi mathvariant=\&quot;bold\&quot;&gt;e&lt;/mi&gt;&lt;mi&gt;z&lt;/mi&gt;&lt;/msub&gt;&lt;/mrow&gt;&lt;/mfenced&gt;&lt;/mfrac&gt;&lt;mo&gt;=&lt;/mo&gt;&lt;mo&gt;-&lt;/mo&gt;&lt;mi&gt;sin&lt;/mi&gt;&lt;mi&gt;&amp;#x3B8;&lt;/mi&gt;&lt;mi&gt;cos&lt;/mi&gt;&lt;mi&gt;&amp;#x3C8;&lt;/mi&gt;&lt;msub&gt;&lt;mi mathvariant=\&quot;bold\&quot;&gt;e&lt;/mi&gt;&lt;mi&gt;x&lt;/mi&gt;&lt;/msub&gt;&lt;mo&gt;-&lt;/mo&gt;&lt;mi&gt;sin&lt;/mi&gt;&lt;mi&gt;&amp;#x3B8;&lt;/mi&gt;&lt;mi&gt;sin&lt;/mi&gt;&lt;mi&gt;&amp;#x3C8;&lt;/mi&gt;&lt;msub&gt;&lt;mi mathvariant=\&quot;bold\&quot;&gt;e&lt;/mi&gt;&lt;mi&gt;y&lt;/mi&gt;&lt;/msub&gt;&lt;mo&gt;-&lt;/mo&gt;&lt;mi&gt;cos&lt;/mi&gt;&lt;mi&gt;&amp;#x3B8;&lt;/mi&gt;&lt;msub&gt;&lt;mi mathvariant=\&quot;bold\&quot;&gt;e&lt;/mi&gt;&lt;mi&gt;y&lt;/mi&gt;&lt;/msub&gt;&lt;/math&gt;&quot;,&quot;origin&quot;:&quot;MathType Legacy&quot;,&quot;version&quot;:&quot;v3.22.0&quot;}" title="bold e subscript psi equals fraction numerator negative cos theta sin psi bold e subscript x plus cos theta cos psi bold e subscript y plus 0 over denominator open vertical bar negative cos theta sin psi bold e subscript x plus cos theta cos psi bold e subscript y close vertical bar end fraction equals negative sin psi bold e subscript x plus cos psi bold e subscript y&#10;bold e subscript theta equals fraction numerator negative sin theta cos psi bold e subscript x minus sin theta sin psi bold e subscript y bold minus cos theta bold e subscript z over denominator open vertical bar negative sin theta cos psi bold e subscript x minus sin theta sin psi bold e subscript y bold minus cos theta bold e subscript z close vertical bar end fraction equals negative sin theta cos psi bold e subscript x minus sin theta sin psi bold e subscript y minus cos theta bold e subscript y"/>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42128" cy="1107643"/>
                    </a:xfrm>
                    <a:prstGeom prst="rect">
                      <a:avLst/>
                    </a:prstGeom>
                  </pic:spPr>
                </pic:pic>
              </a:graphicData>
            </a:graphic>
          </wp:inline>
        </w:drawing>
      </w:r>
    </w:p>
    <w:p w14:paraId="4E03E2B7" w14:textId="77777777" w:rsidR="00D06663" w:rsidRDefault="00D06663" w:rsidP="00B56E08"/>
    <w:p w14:paraId="061D6A5D" w14:textId="77777777" w:rsidR="00D06663" w:rsidRDefault="00D06663" w:rsidP="00B56E08"/>
    <w:p w14:paraId="31862A22" w14:textId="77777777" w:rsidR="00D06663" w:rsidRDefault="00D06663" w:rsidP="00B35827">
      <w:pPr>
        <w:pStyle w:val="Heading4"/>
      </w:pPr>
      <w:r>
        <w:t>Example 2D Motion</w:t>
      </w:r>
    </w:p>
    <w:p w14:paraId="030B249C" w14:textId="77777777" w:rsidR="00D06663" w:rsidRDefault="00D06663" w:rsidP="00B56E08"/>
    <w:p w14:paraId="5D88285F" w14:textId="77777777" w:rsidR="00D06663" w:rsidRDefault="00D06663" w:rsidP="00487838">
      <w:pPr>
        <w:jc w:val="center"/>
      </w:pPr>
      <w:r>
        <w:rPr>
          <w:noProof/>
        </w:rPr>
        <w:drawing>
          <wp:inline distT="0" distB="0" distL="0" distR="0" wp14:anchorId="020BFB2A" wp14:editId="20AF19F4">
            <wp:extent cx="2704962" cy="2199993"/>
            <wp:effectExtent l="0" t="0" r="0" b="0"/>
            <wp:docPr id="14083791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22890" cy="2214574"/>
                    </a:xfrm>
                    <a:prstGeom prst="rect">
                      <a:avLst/>
                    </a:prstGeom>
                    <a:noFill/>
                    <a:ln>
                      <a:noFill/>
                    </a:ln>
                  </pic:spPr>
                </pic:pic>
              </a:graphicData>
            </a:graphic>
          </wp:inline>
        </w:drawing>
      </w:r>
    </w:p>
    <w:p w14:paraId="4B81AB17" w14:textId="77777777" w:rsidR="00D06663" w:rsidRDefault="00D06663" w:rsidP="00B56E08">
      <w:r>
        <w:t>For circular motion the radial distance is constant, hence</w:t>
      </w:r>
    </w:p>
    <w:p w14:paraId="488D7562" w14:textId="77777777" w:rsidR="00D06663" w:rsidRDefault="00D06663" w:rsidP="00B56E08"/>
    <w:p w14:paraId="75DD1D3F" w14:textId="77777777" w:rsidR="00D06663" w:rsidRDefault="00D06663" w:rsidP="00487838">
      <w:pPr>
        <w:jc w:val="center"/>
      </w:pPr>
      <w:r>
        <w:rPr>
          <w:noProof/>
          <w:position w:val="-5"/>
        </w:rPr>
        <w:drawing>
          <wp:inline distT="0" distB="0" distL="0" distR="0" wp14:anchorId="7883791C" wp14:editId="66CA2559">
            <wp:extent cx="938784" cy="827024"/>
            <wp:effectExtent l="0" t="0" r="0" b="0"/>
            <wp:docPr id="1866045735" name="Picture 1866045735" descr="{&quot;mathml&quot;:&quot;&lt;math style=\&quot;font-family:stix;font-size:12px;\&quot; xmlns=\&quot;http://www.w3.org/1998/Math/MathML\&quot;&gt;&lt;mi&gt;s&lt;/mi&gt;&lt;mo&gt;=&lt;/mo&gt;&lt;mi&gt;r&lt;/mi&gt;&lt;mi&gt;&amp;#x3C8;&lt;/mi&gt;&lt;mspace linebreak=\&quot;newline\&quot;/&gt;&lt;mfrac&gt;&lt;mrow&gt;&lt;mo&gt;d&lt;/mo&gt;&lt;mi&gt;s&lt;/mi&gt;&lt;/mrow&gt;&lt;mrow&gt;&lt;mo&gt;d&lt;/mo&gt;&lt;mi&gt;t&lt;/mi&gt;&lt;/mrow&gt;&lt;/mfrac&gt;&lt;mo&gt;=&lt;/mo&gt;&lt;mi&gt;r&lt;/mi&gt;&lt;mfrac&gt;&lt;mrow&gt;&lt;mo&gt;d&lt;/mo&gt;&lt;mi&gt;&amp;#x3C8;&lt;/mi&gt;&lt;/mrow&gt;&lt;mrow&gt;&lt;mo&gt;d&lt;/mo&gt;&lt;mi&gt;t&lt;/mi&gt;&lt;/mrow&gt;&lt;/mfrac&gt;&lt;mo&gt;+&lt;/mo&gt;&lt;mn&gt;0&lt;/mn&gt;&lt;mspace linebreak=\&quot;newline\&quot;/&gt;&lt;mi&gt;v&lt;/mi&gt;&lt;mo&gt;=&lt;/mo&gt;&lt;mi&gt;r&lt;/mi&gt;&lt;mi&gt;&amp;#x3C9;&lt;/mi&gt;&lt;/math&gt;&quot;,&quot;origin&quot;:&quot;MathType Legacy&quot;,&quot;version&quot;:&quot;v3.23.0&quot;}" title="s equals r psi&#10;fraction numerator d s over denominator d t end fraction equals r fraction numerator d psi over denominator d t end fraction plus 0&#10;v equals r om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s&lt;/mi&gt;&lt;mo&gt;=&lt;/mo&gt;&lt;mi&gt;r&lt;/mi&gt;&lt;mi&gt;&amp;#x3C8;&lt;/mi&gt;&lt;mspace linebreak=\&quot;newline\&quot;/&gt;&lt;mfrac&gt;&lt;mrow&gt;&lt;mo&gt;d&lt;/mo&gt;&lt;mi&gt;s&lt;/mi&gt;&lt;/mrow&gt;&lt;mrow&gt;&lt;mo&gt;d&lt;/mo&gt;&lt;mi&gt;t&lt;/mi&gt;&lt;/mrow&gt;&lt;/mfrac&gt;&lt;mo&gt;=&lt;/mo&gt;&lt;mi&gt;r&lt;/mi&gt;&lt;mfrac&gt;&lt;mrow&gt;&lt;mo&gt;d&lt;/mo&gt;&lt;mi&gt;&amp;#x3C8;&lt;/mi&gt;&lt;/mrow&gt;&lt;mrow&gt;&lt;mo&gt;d&lt;/mo&gt;&lt;mi&gt;t&lt;/mi&gt;&lt;/mrow&gt;&lt;/mfrac&gt;&lt;mo&gt;+&lt;/mo&gt;&lt;mn&gt;0&lt;/mn&gt;&lt;mspace linebreak=\&quot;newline\&quot;/&gt;&lt;mi&gt;v&lt;/mi&gt;&lt;mo&gt;=&lt;/mo&gt;&lt;mi&gt;r&lt;/mi&gt;&lt;mi&gt;&amp;#x3C9;&lt;/mi&gt;&lt;/math&gt;&quot;,&quot;origin&quot;:&quot;MathType Legacy&quot;,&quot;version&quot;:&quot;v3.23.0&quot;}" title="s equals r psi&#10;fraction numerator d s over denominator d t end fraction equals r fraction numerator d psi over denominator d t end fraction plus 0&#10;v equals r omega"/>
                    <pic:cNvPicPr/>
                  </pic:nvPicPr>
                  <pic:blipFill>
                    <a:blip r:embed="rId21" cstate="print">
                      <a:extLst>
                        <a:ext uri="{28A0092B-C50C-407E-A947-70E740481C1C}">
                          <a14:useLocalDpi xmlns:a14="http://schemas.microsoft.com/office/drawing/2010/main" val="0"/>
                        </a:ext>
                      </a:extLst>
                    </a:blip>
                    <a:stretch>
                      <a:fillRect/>
                    </a:stretch>
                  </pic:blipFill>
                  <pic:spPr>
                    <a:xfrm>
                      <a:off x="0" y="0"/>
                      <a:ext cx="938784" cy="827024"/>
                    </a:xfrm>
                    <a:prstGeom prst="rect">
                      <a:avLst/>
                    </a:prstGeom>
                  </pic:spPr>
                </pic:pic>
              </a:graphicData>
            </a:graphic>
          </wp:inline>
        </w:drawing>
      </w:r>
    </w:p>
    <w:p w14:paraId="3EB7E243" w14:textId="77777777" w:rsidR="00D06663" w:rsidRDefault="00D06663" w:rsidP="00487838">
      <w:r>
        <w:t xml:space="preserve">where the velocity is perpendicular to r at all times.  For general 3D motion, </w:t>
      </w:r>
      <w:r>
        <w:rPr>
          <w:noProof/>
          <w:position w:val="-14"/>
        </w:rPr>
        <w:drawing>
          <wp:inline distT="0" distB="0" distL="0" distR="0" wp14:anchorId="7407C309" wp14:editId="51673E91">
            <wp:extent cx="784352" cy="176784"/>
            <wp:effectExtent l="0" t="0" r="0" b="0"/>
            <wp:docPr id="1610078846" name="Picture 1610078846" descr="{&quot;mathml&quot;:&quot;&lt;math style=\&quot;font-family:stix;font-size:12px;\&quot; xmlns=\&quot;http://www.w3.org/1998/Math/MathML\&quot;&gt;&lt;mi mathvariant=\&quot;bold\&quot;&gt;v&lt;/mi&gt;&lt;mo&gt;=&lt;/mo&gt;&lt;msub&gt;&lt;mi mathvariant=\&quot;bold-italic\&quot;&gt;v&lt;/mi&gt;&lt;mo&gt;&amp;#x22A5;&lt;/mo&gt;&lt;/msub&gt;&lt;mo&gt;+&lt;/mo&gt;&lt;msub&gt;&lt;mi mathvariant=\&quot;bold\&quot;&gt;v&lt;/mi&gt;&lt;mo&gt;&amp;#x2225;&lt;/mo&gt;&lt;/msub&gt;&lt;/math&gt;&quot;,&quot;origin&quot;:&quot;MathType Legacy&quot;,&quot;version&quot;:&quot;v3.23.0&quot;}" title="bold v equals bold italic v subscript perpendicular plus bold v subscript parallel 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 mathvariant=\&quot;bold\&quot;&gt;v&lt;/mi&gt;&lt;mo&gt;=&lt;/mo&gt;&lt;msub&gt;&lt;mi mathvariant=\&quot;bold-italic\&quot;&gt;v&lt;/mi&gt;&lt;mo&gt;&amp;#x22A5;&lt;/mo&gt;&lt;/msub&gt;&lt;mo&gt;+&lt;/mo&gt;&lt;msub&gt;&lt;mi mathvariant=\&quot;bold\&quot;&gt;v&lt;/mi&gt;&lt;mo&gt;&amp;#x2225;&lt;/mo&gt;&lt;/msub&gt;&lt;/math&gt;&quot;,&quot;origin&quot;:&quot;MathType Legacy&quot;,&quot;version&quot;:&quot;v3.23.0&quot;}" title="bold v equals bold italic v subscript perpendicular plus bold v subscript parallel t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84352" cy="176784"/>
                    </a:xfrm>
                    <a:prstGeom prst="rect">
                      <a:avLst/>
                    </a:prstGeom>
                  </pic:spPr>
                </pic:pic>
              </a:graphicData>
            </a:graphic>
          </wp:inline>
        </w:drawing>
      </w:r>
      <w:r>
        <w:t>as in Figure ().  There are three orthogonal motion directions:The spin axis omegau, the tangential rotational component of the velocity vperp, and r.</w:t>
      </w:r>
    </w:p>
    <w:p w14:paraId="2F6FFF3B" w14:textId="77777777" w:rsidR="00D06663" w:rsidRDefault="00D06663" w:rsidP="00487838"/>
    <w:p w14:paraId="769F3A92" w14:textId="77777777" w:rsidR="00D06663" w:rsidRDefault="00D06663" w:rsidP="00487838"/>
    <w:p w14:paraId="5596DF76" w14:textId="77777777" w:rsidR="00D06663" w:rsidRDefault="00D06663" w:rsidP="00487838">
      <w:pPr>
        <w:jc w:val="center"/>
      </w:pPr>
      <w:r>
        <w:rPr>
          <w:noProof/>
        </w:rPr>
        <w:lastRenderedPageBreak/>
        <w:drawing>
          <wp:inline distT="0" distB="0" distL="0" distR="0" wp14:anchorId="61F68B00" wp14:editId="4A3F5D1C">
            <wp:extent cx="1747319" cy="2217242"/>
            <wp:effectExtent l="0" t="0" r="0" b="0"/>
            <wp:docPr id="9143734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779561" cy="2258155"/>
                    </a:xfrm>
                    <a:prstGeom prst="rect">
                      <a:avLst/>
                    </a:prstGeom>
                    <a:noFill/>
                    <a:ln>
                      <a:noFill/>
                    </a:ln>
                  </pic:spPr>
                </pic:pic>
              </a:graphicData>
            </a:graphic>
          </wp:inline>
        </w:drawing>
      </w:r>
    </w:p>
    <w:p w14:paraId="1807856A" w14:textId="77777777" w:rsidR="00D06663" w:rsidRDefault="00D06663" w:rsidP="00487838">
      <w:pPr>
        <w:jc w:val="center"/>
      </w:pPr>
      <w:r>
        <w:rPr>
          <w:noProof/>
          <w:position w:val="-17"/>
        </w:rPr>
        <w:drawing>
          <wp:inline distT="0" distB="0" distL="0" distR="0" wp14:anchorId="7BE3DA67" wp14:editId="6F3E9C73">
            <wp:extent cx="1097280" cy="1599184"/>
            <wp:effectExtent l="0" t="0" r="0" b="0"/>
            <wp:docPr id="645932369" name="Picture 645932369" descr="{&quot;mathml&quot;:&quot;&lt;math style=\&quot;font-family:stix;font-size:12px;\&quot; xmlns=\&quot;http://www.w3.org/1998/Math/MathML\&quot;&gt;&lt;mtable columnspacing=\&quot;0px\&quot; columnalign=\&quot;right center left\&quot;&gt;&lt;mtr&gt;&lt;mtd&gt;&lt;mi&gt;&amp;#x3C9;&lt;/mi&gt;&lt;/mtd&gt;&lt;mtd&gt;&lt;mo&gt;=&lt;/mo&gt;&lt;/mtd&gt;&lt;mtd&gt;&lt;mfrac&gt;&lt;msub&gt;&lt;mi&gt;v&lt;/mi&gt;&lt;mo&gt;&amp;#x22A5;&lt;/mo&gt;&lt;/msub&gt;&lt;mi&gt;r&lt;/mi&gt;&lt;/mfrac&gt;&lt;mo&gt;=&lt;/mo&gt;&lt;mfrac&gt;&lt;mrow&gt;&lt;mi&gt;v&lt;/mi&gt;&lt;mi&gt;sin&lt;/mi&gt;&lt;mi&gt;&amp;#x3BC;&lt;/mi&gt;&lt;/mrow&gt;&lt;mi&gt;r&lt;/mi&gt;&lt;/mfrac&gt;&lt;/mtd&gt;&lt;/mtr&gt;&lt;mtr&gt;&lt;mtd&gt;&lt;mi mathvariant=\&quot;bold\&quot;&gt;&amp;#x3C9;&lt;/mi&gt;&lt;/mtd&gt;&lt;mtd&gt;&lt;mo&gt;=&lt;/mo&gt;&lt;/mtd&gt;&lt;mtd&gt;&lt;mi&gt;&amp;#x3C9;&lt;/mi&gt;&lt;mi mathvariant=\&quot;bold\&quot;&gt;u&lt;/mi&gt;&lt;/mtd&gt;&lt;/mtr&gt;&lt;mtr&gt;&lt;mtd/&gt;&lt;mtd&gt;&lt;mo&gt;=&lt;/mo&gt;&lt;/mtd&gt;&lt;mtd&gt;&lt;mfenced open=\&quot;|\&quot; close=\&quot;|\&quot;&gt;&lt;mfrac&gt;&lt;mrow&gt;&lt;mi&gt;r&lt;/mi&gt;&lt;msub&gt;&lt;mi&gt;e&lt;/mi&gt;&lt;mi&gt;r&lt;/mi&gt;&lt;/msub&gt;&lt;/mrow&gt;&lt;mi&gt;r&lt;/mi&gt;&lt;/mfrac&gt;&lt;/mfenced&gt;&lt;mfrac&gt;&lt;mrow&gt;&lt;mi&gt;v&lt;/mi&gt;&lt;mi&gt;sin&lt;/mi&gt;&lt;mi&gt;&amp;#x3BC;&lt;/mi&gt;&lt;/mrow&gt;&lt;mi&gt;r&lt;/mi&gt;&lt;/mfrac&gt;&lt;mi mathvariant=\&quot;bold\&quot;&gt;u&lt;/mi&gt;&lt;/mtd&gt;&lt;/mtr&gt;&lt;mtr&gt;&lt;mtd/&gt;&lt;mtd&gt;&lt;mo mathvariant=\&quot;bold\&quot;&gt;=&lt;/mo&gt;&lt;/mtd&gt;&lt;mtd&gt;&lt;mfrac&gt;&lt;mrow&gt;&lt;mi mathvariant=\&quot;bold\&quot;&gt;r&lt;/mi&gt;&lt;mo mathvariant=\&quot;bold\&quot;&gt;&amp;#xD7;&lt;/mo&gt;&lt;mi mathvariant=\&quot;bold\&quot;&gt;v&lt;/mi&gt;&lt;/mrow&gt;&lt;msup&gt;&lt;mi mathvariant=\&quot;bold\&quot;&gt;r&lt;/mi&gt;&lt;mn mathvariant=\&quot;bold\&quot;&gt;2&lt;/mn&gt;&lt;/msup&gt;&lt;/mfrac&gt;&lt;/mtd&gt;&lt;/mtr&gt;&lt;mtr&gt;&lt;mtd/&gt;&lt;mtd/&gt;&lt;mtd/&gt;&lt;/mtr&gt;&lt;/mtable&gt;&lt;/math&gt;&quot;,&quot;origin&quot;:&quot;MathType Legacy&quot;,&quot;version&quot;:&quot;v3.23.0&quot;}" title="table row omega equals cell v subscript perpendicular over r equals fraction numerator v sin mu over denominator r end fraction end cell row bold omega equals cell omega bold u end cell row blank equals cell open vertical bar fraction numerator r e subscript r over denominator r end fraction close vertical bar fraction numerator v sin mu over denominator r end fraction bold u end cell row blank bold equals cell fraction numerator bold r bold cross times bold v over denominator bold r to the power of bold 2 end fraction end cell row blank blank blank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table columnspacing=\&quot;0px\&quot; columnalign=\&quot;right center left\&quot;&gt;&lt;mtr&gt;&lt;mtd&gt;&lt;mi&gt;&amp;#x3C9;&lt;/mi&gt;&lt;/mtd&gt;&lt;mtd&gt;&lt;mo&gt;=&lt;/mo&gt;&lt;/mtd&gt;&lt;mtd&gt;&lt;mfrac&gt;&lt;msub&gt;&lt;mi&gt;v&lt;/mi&gt;&lt;mo&gt;&amp;#x22A5;&lt;/mo&gt;&lt;/msub&gt;&lt;mi&gt;r&lt;/mi&gt;&lt;/mfrac&gt;&lt;mo&gt;=&lt;/mo&gt;&lt;mfrac&gt;&lt;mrow&gt;&lt;mi&gt;v&lt;/mi&gt;&lt;mi&gt;sin&lt;/mi&gt;&lt;mi&gt;&amp;#x3BC;&lt;/mi&gt;&lt;/mrow&gt;&lt;mi&gt;r&lt;/mi&gt;&lt;/mfrac&gt;&lt;/mtd&gt;&lt;/mtr&gt;&lt;mtr&gt;&lt;mtd&gt;&lt;mi mathvariant=\&quot;bold\&quot;&gt;&amp;#x3C9;&lt;/mi&gt;&lt;/mtd&gt;&lt;mtd&gt;&lt;mo&gt;=&lt;/mo&gt;&lt;/mtd&gt;&lt;mtd&gt;&lt;mi&gt;&amp;#x3C9;&lt;/mi&gt;&lt;mi mathvariant=\&quot;bold\&quot;&gt;u&lt;/mi&gt;&lt;/mtd&gt;&lt;/mtr&gt;&lt;mtr&gt;&lt;mtd/&gt;&lt;mtd&gt;&lt;mo&gt;=&lt;/mo&gt;&lt;/mtd&gt;&lt;mtd&gt;&lt;mfenced open=\&quot;|\&quot; close=\&quot;|\&quot;&gt;&lt;mfrac&gt;&lt;mrow&gt;&lt;mi&gt;r&lt;/mi&gt;&lt;msub&gt;&lt;mi&gt;e&lt;/mi&gt;&lt;mi&gt;r&lt;/mi&gt;&lt;/msub&gt;&lt;/mrow&gt;&lt;mi&gt;r&lt;/mi&gt;&lt;/mfrac&gt;&lt;/mfenced&gt;&lt;mfrac&gt;&lt;mrow&gt;&lt;mi&gt;v&lt;/mi&gt;&lt;mi&gt;sin&lt;/mi&gt;&lt;mi&gt;&amp;#x3BC;&lt;/mi&gt;&lt;/mrow&gt;&lt;mi&gt;r&lt;/mi&gt;&lt;/mfrac&gt;&lt;mi mathvariant=\&quot;bold\&quot;&gt;u&lt;/mi&gt;&lt;/mtd&gt;&lt;/mtr&gt;&lt;mtr&gt;&lt;mtd/&gt;&lt;mtd&gt;&lt;mo mathvariant=\&quot;bold\&quot;&gt;=&lt;/mo&gt;&lt;/mtd&gt;&lt;mtd&gt;&lt;mfrac&gt;&lt;mrow&gt;&lt;mi mathvariant=\&quot;bold\&quot;&gt;r&lt;/mi&gt;&lt;mo mathvariant=\&quot;bold\&quot;&gt;&amp;#xD7;&lt;/mo&gt;&lt;mi mathvariant=\&quot;bold\&quot;&gt;v&lt;/mi&gt;&lt;/mrow&gt;&lt;msup&gt;&lt;mi mathvariant=\&quot;bold\&quot;&gt;r&lt;/mi&gt;&lt;mn mathvariant=\&quot;bold\&quot;&gt;2&lt;/mn&gt;&lt;/msup&gt;&lt;/mfrac&gt;&lt;/mtd&gt;&lt;/mtr&gt;&lt;mtr&gt;&lt;mtd/&gt;&lt;mtd/&gt;&lt;mtd/&gt;&lt;/mtr&gt;&lt;/mtable&gt;&lt;/math&gt;&quot;,&quot;origin&quot;:&quot;MathType Legacy&quot;,&quot;version&quot;:&quot;v3.23.0&quot;}" title="table row omega equals cell v subscript perpendicular over r equals fraction numerator v sin mu over denominator r end fraction end cell row bold omega equals cell omega bold u end cell row blank equals cell open vertical bar fraction numerator r e subscript r over denominator r end fraction close vertical bar fraction numerator v sin mu over denominator r end fraction bold u end cell row blank bold equals cell fraction numerator bold r bold cross times bold v over denominator bold r to the power of bold 2 end fraction end cell row blank blank blank end tabl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097280" cy="1599184"/>
                    </a:xfrm>
                    <a:prstGeom prst="rect">
                      <a:avLst/>
                    </a:prstGeom>
                  </pic:spPr>
                </pic:pic>
              </a:graphicData>
            </a:graphic>
          </wp:inline>
        </w:drawing>
      </w:r>
    </w:p>
    <w:p w14:paraId="7395FB49" w14:textId="77777777" w:rsidR="00D06663" w:rsidRDefault="00D06663" w:rsidP="00B56E08"/>
    <w:p w14:paraId="5BD6202C" w14:textId="77777777" w:rsidR="00D06663" w:rsidRDefault="00D06663" w:rsidP="00B56E08">
      <w:r>
        <w:t>The tangential velocity (which is perpendicular to both r and u) can be recovered from () by right crossing both sides with r</w:t>
      </w:r>
    </w:p>
    <w:p w14:paraId="409D0D2E" w14:textId="77777777" w:rsidR="00D06663" w:rsidRDefault="00D06663" w:rsidP="00B56E08"/>
    <w:p w14:paraId="640F6557" w14:textId="77777777" w:rsidR="00D06663" w:rsidRDefault="00D06663" w:rsidP="00487838">
      <w:pPr>
        <w:jc w:val="center"/>
      </w:pPr>
      <w:r>
        <w:rPr>
          <w:noProof/>
          <w:position w:val="-11"/>
        </w:rPr>
        <w:drawing>
          <wp:inline distT="0" distB="0" distL="0" distR="0" wp14:anchorId="5004CB5B" wp14:editId="62FA4B55">
            <wp:extent cx="666496" cy="150368"/>
            <wp:effectExtent l="0" t="0" r="0" b="0"/>
            <wp:docPr id="18640823" name="Picture 18640823" descr="{&quot;mathml&quot;:&quot;&lt;math style=\&quot;font-family:stix;font-size:12px;\&quot; xmlns=\&quot;http://www.w3.org/1998/Math/MathML\&quot;&gt;&lt;msub&gt;&lt;mi mathvariant=\&quot;bold\&quot;&gt;v&lt;/mi&gt;&lt;mo&gt;&amp;#x22A5;&lt;/mo&gt;&lt;/msub&gt;&lt;mo&gt;=&lt;/mo&gt;&lt;mi mathvariant=\&quot;bold\&quot;&gt;&amp;#x3C9;&lt;/mi&gt;&lt;mo&gt;&amp;#xD7;&lt;/mo&gt;&lt;mi mathvariant=\&quot;bold\&quot;&gt;r&lt;/mi&gt;&lt;/math&gt;&quot;,&quot;origin&quot;:&quot;MathType Legacy&quot;,&quot;version&quot;:&quot;v3.23.0&quot;}" title="bold v subscript perpendicular equals bold omega cross times bold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 mathvariant=\&quot;bold\&quot;&gt;v&lt;/mi&gt;&lt;mo&gt;&amp;#x22A5;&lt;/mo&gt;&lt;/msub&gt;&lt;mo&gt;=&lt;/mo&gt;&lt;mi mathvariant=\&quot;bold\&quot;&gt;&amp;#x3C9;&lt;/mi&gt;&lt;mo&gt;&amp;#xD7;&lt;/mo&gt;&lt;mi mathvariant=\&quot;bold\&quot;&gt;r&lt;/mi&gt;&lt;/math&gt;&quot;,&quot;origin&quot;:&quot;MathType Legacy&quot;,&quot;version&quot;:&quot;v3.23.0&quot;}" title="bold v subscript perpendicular equals bold omega cross times bold r"/>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66496" cy="150368"/>
                    </a:xfrm>
                    <a:prstGeom prst="rect">
                      <a:avLst/>
                    </a:prstGeom>
                  </pic:spPr>
                </pic:pic>
              </a:graphicData>
            </a:graphic>
          </wp:inline>
        </w:drawing>
      </w:r>
    </w:p>
    <w:p w14:paraId="3DAFAD52" w14:textId="77777777" w:rsidR="00D06663" w:rsidRDefault="00D06663" w:rsidP="00B56E08"/>
    <w:p w14:paraId="17990027" w14:textId="77777777" w:rsidR="00D06663" w:rsidRDefault="00D06663" w:rsidP="00B56E08"/>
    <w:p w14:paraId="63A79814" w14:textId="77777777" w:rsidR="00D06663" w:rsidRDefault="00D06663" w:rsidP="00B56E08"/>
    <w:p w14:paraId="2F823525" w14:textId="77777777" w:rsidR="00D06663" w:rsidRDefault="00D06663" w:rsidP="00B56E08">
      <w:r>
        <w:t xml:space="preserve">Now let r be resolved in a body frame and let R be the matrix which transforms into an inertial frame.  For any basis vector e in the body frame its velocity in the inertial frame is </w:t>
      </w:r>
    </w:p>
    <w:p w14:paraId="313DAC47" w14:textId="77777777" w:rsidR="00D06663" w:rsidRDefault="00D06663" w:rsidP="00B56E08"/>
    <w:p w14:paraId="2606DF7C" w14:textId="77777777" w:rsidR="00D06663" w:rsidRDefault="00D06663" w:rsidP="00B56E08">
      <w:r>
        <w:t xml:space="preserve">v=de/dt=omega x e.  R is composed of three of these basis vectors  e1 e2 e3, so dR/dt = omega x R is </w:t>
      </w:r>
    </w:p>
    <w:p w14:paraId="70B85AA8" w14:textId="77777777" w:rsidR="00D06663" w:rsidRDefault="00D06663" w:rsidP="00B56E08"/>
    <w:p w14:paraId="6B7ACB3A" w14:textId="77777777" w:rsidR="00D06663" w:rsidRDefault="00D06663" w:rsidP="00B56E08">
      <w:r>
        <w:t xml:space="preserve">de1/dt = omega x e1, de2/dt = omega x e2.  To prove this consider </w:t>
      </w:r>
    </w:p>
    <w:p w14:paraId="60D354FF" w14:textId="77777777" w:rsidR="00D06663" w:rsidRDefault="00D06663" w:rsidP="00B56E08"/>
    <w:p w14:paraId="2670AE41" w14:textId="77777777" w:rsidR="00D06663" w:rsidRDefault="00D06663" w:rsidP="00B56E08"/>
    <w:p w14:paraId="4BD9B181" w14:textId="77777777" w:rsidR="00D06663" w:rsidRDefault="00D06663" w:rsidP="00B56E08"/>
    <w:p w14:paraId="797B7D0C" w14:textId="77777777" w:rsidR="00D06663" w:rsidRDefault="00D06663" w:rsidP="00B56E08"/>
    <w:p w14:paraId="117937BD" w14:textId="77777777" w:rsidR="00D06663" w:rsidRDefault="00D06663" w:rsidP="00B56E08"/>
    <w:p w14:paraId="725C033B" w14:textId="77777777" w:rsidR="00D06663" w:rsidRDefault="00D06663" w:rsidP="00B56E08"/>
    <w:p w14:paraId="4EF4E9C4" w14:textId="77777777" w:rsidR="00D06663" w:rsidRDefault="00D06663" w:rsidP="00B56E08">
      <w:r>
        <w:t>Spherical to Cartesian</w:t>
      </w:r>
    </w:p>
    <w:p w14:paraId="24B8DD4B" w14:textId="77777777" w:rsidR="00D06663" w:rsidRDefault="00D06663" w:rsidP="00B56E08"/>
    <w:p w14:paraId="630E5EF6" w14:textId="77777777" w:rsidR="00D06663" w:rsidRDefault="00D06663" w:rsidP="00B56E08">
      <w:pPr>
        <w:jc w:val="center"/>
      </w:pPr>
      <w:r>
        <w:rPr>
          <w:noProof/>
          <w:position w:val="-68"/>
        </w:rPr>
        <w:lastRenderedPageBreak/>
        <w:drawing>
          <wp:inline distT="0" distB="0" distL="0" distR="0" wp14:anchorId="3728DD96" wp14:editId="35C997F0">
            <wp:extent cx="1558544" cy="1391920"/>
            <wp:effectExtent l="0" t="0" r="0" b="0"/>
            <wp:docPr id="1954293482" name="Picture 1954293482" descr="{&quot;mathml&quot;:&quot;&lt;math style=\&quot;font-family:stix;font-size:12px;\&quot; xmlns=\&quot;http://www.w3.org/1998/Math/MathML\&quot;&gt;&lt;mi&gt;&amp;#x3C1;&lt;/mi&gt;&lt;mo&gt;=&lt;/mo&gt;&lt;msqrt&gt;&lt;msup&gt;&lt;mi&gt;x&lt;/mi&gt;&lt;mn&gt;2&lt;/mn&gt;&lt;/msup&gt;&lt;mo&gt;+&lt;/mo&gt;&lt;msup&gt;&lt;mi&gt;y&lt;/mi&gt;&lt;mn&gt;2&lt;/mn&gt;&lt;/msup&gt;&lt;/msqrt&gt;&lt;mspace linebreak=\&quot;newline\&quot;/&gt;&lt;mi&gt;r&lt;/mi&gt;&lt;mo&gt;=&lt;/mo&gt;&lt;msqrt&gt;&lt;msup&gt;&lt;mi&gt;&amp;#x3C1;&lt;/mi&gt;&lt;mn&gt;2&lt;/mn&gt;&lt;/msup&gt;&lt;mo&gt;+&lt;/mo&gt;&lt;msup&gt;&lt;mi&gt;z&lt;/mi&gt;&lt;mn&gt;2&lt;/mn&gt;&lt;/msup&gt;&lt;/msqrt&gt;&lt;mspace linebreak=\&quot;newline\&quot;/&gt;&lt;mi&gt;&amp;#x3B8;&lt;/mi&gt;&lt;mo&gt;=&lt;/mo&gt;&lt;mo&gt;-&lt;/mo&gt;&lt;mi&gt;a&lt;/mi&gt;&lt;mi&gt;r&lt;/mi&gt;&lt;mi&gt;c&lt;/mi&gt;&lt;mi&gt;sin&lt;/mi&gt;&lt;mfrac&gt;&lt;mi&gt;z&lt;/mi&gt;&lt;mi&gt;r&lt;/mi&gt;&lt;/mfrac&gt;&lt;mo&gt;,&lt;/mo&gt;&lt;mn&gt;0&lt;/mn&gt;&lt;mo&gt;&amp;#x2264;&lt;/mo&gt;&lt;mi&gt;&amp;#x3B8;&lt;/mi&gt;&lt;mo&gt;&amp;#x2264;&lt;/mo&gt;&lt;mi&gt;&amp;#x3C0;&lt;/mi&gt;&lt;mspace linebreak=\&quot;newline\&quot;/&gt;&lt;mi&gt;&amp;#x3C8;&lt;/mi&gt;&lt;mo&gt;=&lt;/mo&gt;&lt;mi&gt;a&lt;/mi&gt;&lt;mi&gt;r&lt;/mi&gt;&lt;mi&gt;c&lt;/mi&gt;&lt;mi&gt;tan&lt;/mi&gt;&lt;mfrac&gt;&lt;mi&gt;y&lt;/mi&gt;&lt;mi&gt;x&lt;/mi&gt;&lt;/mfrac&gt;&lt;mo&gt;,&lt;/mo&gt;&lt;mn&gt;0&lt;/mn&gt;&lt;mo&gt;&amp;#x2264;&lt;/mo&gt;&lt;mi&gt;&amp;#x3C8;&lt;/mi&gt;&lt;mo&gt;&amp;#x2264;&lt;/mo&gt;&lt;mn&gt;2&lt;/mn&gt;&lt;mi&gt;&amp;#x3C0;&lt;/mi&gt;&lt;mspace linebreak=\&quot;newline\&quot;/&gt;&lt;mspace linebreak=\&quot;newline\&quot;/&gt;&lt;/math&gt;&quot;,&quot;origin&quot;:&quot;MathType Legacy&quot;,&quot;version&quot;:&quot;v3.22.0&quot;}" title="rho equals square root of x squared plus y squared end root&#10;r equals square root of rho squared plus z squared end root&#10;theta equals negative a r c sin z over r comma 0 less or equal than theta less or equal than pi&#10;psi equals a r c tan y over x comma 0 less or equal than psi less or equal than 2 pi&#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amp;#x3C1;&lt;/mi&gt;&lt;mo&gt;=&lt;/mo&gt;&lt;msqrt&gt;&lt;msup&gt;&lt;mi&gt;x&lt;/mi&gt;&lt;mn&gt;2&lt;/mn&gt;&lt;/msup&gt;&lt;mo&gt;+&lt;/mo&gt;&lt;msup&gt;&lt;mi&gt;y&lt;/mi&gt;&lt;mn&gt;2&lt;/mn&gt;&lt;/msup&gt;&lt;/msqrt&gt;&lt;mspace linebreak=\&quot;newline\&quot;/&gt;&lt;mi&gt;r&lt;/mi&gt;&lt;mo&gt;=&lt;/mo&gt;&lt;msqrt&gt;&lt;msup&gt;&lt;mi&gt;&amp;#x3C1;&lt;/mi&gt;&lt;mn&gt;2&lt;/mn&gt;&lt;/msup&gt;&lt;mo&gt;+&lt;/mo&gt;&lt;msup&gt;&lt;mi&gt;z&lt;/mi&gt;&lt;mn&gt;2&lt;/mn&gt;&lt;/msup&gt;&lt;/msqrt&gt;&lt;mspace linebreak=\&quot;newline\&quot;/&gt;&lt;mi&gt;&amp;#x3B8;&lt;/mi&gt;&lt;mo&gt;=&lt;/mo&gt;&lt;mo&gt;-&lt;/mo&gt;&lt;mi&gt;a&lt;/mi&gt;&lt;mi&gt;r&lt;/mi&gt;&lt;mi&gt;c&lt;/mi&gt;&lt;mi&gt;sin&lt;/mi&gt;&lt;mfrac&gt;&lt;mi&gt;z&lt;/mi&gt;&lt;mi&gt;r&lt;/mi&gt;&lt;/mfrac&gt;&lt;mo&gt;,&lt;/mo&gt;&lt;mn&gt;0&lt;/mn&gt;&lt;mo&gt;&amp;#x2264;&lt;/mo&gt;&lt;mi&gt;&amp;#x3B8;&lt;/mi&gt;&lt;mo&gt;&amp;#x2264;&lt;/mo&gt;&lt;mi&gt;&amp;#x3C0;&lt;/mi&gt;&lt;mspace linebreak=\&quot;newline\&quot;/&gt;&lt;mi&gt;&amp;#x3C8;&lt;/mi&gt;&lt;mo&gt;=&lt;/mo&gt;&lt;mi&gt;a&lt;/mi&gt;&lt;mi&gt;r&lt;/mi&gt;&lt;mi&gt;c&lt;/mi&gt;&lt;mi&gt;tan&lt;/mi&gt;&lt;mfrac&gt;&lt;mi&gt;y&lt;/mi&gt;&lt;mi&gt;x&lt;/mi&gt;&lt;/mfrac&gt;&lt;mo&gt;,&lt;/mo&gt;&lt;mn&gt;0&lt;/mn&gt;&lt;mo&gt;&amp;#x2264;&lt;/mo&gt;&lt;mi&gt;&amp;#x3C8;&lt;/mi&gt;&lt;mo&gt;&amp;#x2264;&lt;/mo&gt;&lt;mn&gt;2&lt;/mn&gt;&lt;mi&gt;&amp;#x3C0;&lt;/mi&gt;&lt;mspace linebreak=\&quot;newline\&quot;/&gt;&lt;mspace linebreak=\&quot;newline\&quot;/&gt;&lt;/math&gt;&quot;,&quot;origin&quot;:&quot;MathType Legacy&quot;,&quot;version&quot;:&quot;v3.22.0&quot;}" title="rho equals square root of x squared plus y squared end root&#10;r equals square root of rho squared plus z squared end root&#10;theta equals negative a r c sin z over r comma 0 less or equal than theta less or equal than pi&#10;psi equals a r c tan y over x comma 0 less or equal than psi less or equal than 2 pi&#10;&#1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558544" cy="1391920"/>
                    </a:xfrm>
                    <a:prstGeom prst="rect">
                      <a:avLst/>
                    </a:prstGeom>
                  </pic:spPr>
                </pic:pic>
              </a:graphicData>
            </a:graphic>
          </wp:inline>
        </w:drawing>
      </w:r>
    </w:p>
    <w:p w14:paraId="395DDF9B" w14:textId="77777777" w:rsidR="00D06663" w:rsidRDefault="00D06663" w:rsidP="00B56E08">
      <w:pPr>
        <w:jc w:val="center"/>
      </w:pPr>
    </w:p>
    <w:p w14:paraId="615807C9" w14:textId="77777777" w:rsidR="00D06663" w:rsidRDefault="00D06663" w:rsidP="00B56E08">
      <w:r>
        <w:t>In spherical coordinates the unit vectors are functions of time and therefore have non zero derivatives expressed in terms of either rectangular or spherical basis.  Thus by the chain rule, the velocity is</w:t>
      </w:r>
    </w:p>
    <w:p w14:paraId="092F98FE" w14:textId="77777777" w:rsidR="00D06663" w:rsidRDefault="00D06663" w:rsidP="00B56E08"/>
    <w:p w14:paraId="020CFC21" w14:textId="77777777" w:rsidR="00D06663" w:rsidRDefault="00D06663" w:rsidP="00286909">
      <w:pPr>
        <w:jc w:val="center"/>
      </w:pPr>
      <w:r>
        <w:rPr>
          <w:noProof/>
          <w:position w:val="-153"/>
        </w:rPr>
        <w:drawing>
          <wp:inline distT="0" distB="0" distL="0" distR="0" wp14:anchorId="11D6A0DE" wp14:editId="48005FC7">
            <wp:extent cx="5534482" cy="1956054"/>
            <wp:effectExtent l="0" t="0" r="0" b="0"/>
            <wp:docPr id="1379371278" name="Picture 1379371278" descr="{&quot;mathml&quot;:&quot;&lt;math style=\&quot;font-family:stix;font-size:12px;\&quot; xmlns=\&quot;http://www.w3.org/1998/Math/MathML\&quot;&gt;&lt;mi mathvariant=\&quot;bold\&quot;&gt;v&lt;/mi&gt;&lt;mo&gt;=&lt;/mo&gt;&lt;mfrac&gt;&lt;mrow&gt;&lt;mo&gt;d&lt;/mo&gt;&lt;mi mathvariant=\&quot;bold\&quot;&gt;r&lt;/mi&gt;&lt;/mrow&gt;&lt;mrow&gt;&lt;mo&gt;d&lt;/mo&gt;&lt;mi&gt;t&lt;/mi&gt;&lt;/mrow&gt;&lt;/mfrac&gt;&lt;mo&gt;=&lt;/mo&gt;&lt;mfrac&gt;&lt;mrow&gt;&lt;mo&gt;d&lt;/mo&gt;&lt;mi&gt;r&lt;/mi&gt;&lt;mfenced&gt;&lt;mi&gt;t&lt;/mi&gt;&lt;/mfenced&gt;&lt;msub&gt;&lt;mi mathvariant=\&quot;bold\&quot;&gt;e&lt;/mi&gt;&lt;mi&gt;r&lt;/mi&gt;&lt;/msub&gt;&lt;mfenced&gt;&lt;mi&gt;t&lt;/mi&gt;&lt;/mfenced&gt;&lt;/mrow&gt;&lt;mrow&gt;&lt;mo&gt;d&lt;/mo&gt;&lt;mi&gt;t&lt;/mi&gt;&lt;/mrow&gt;&lt;/mfrac&gt;&lt;mspace linebreak=\&quot;newline\&quot;/&gt;&lt;mo&gt;=&lt;/mo&gt;&lt;mover&gt;&lt;mi&gt;r&lt;/mi&gt;&lt;mo&gt;&amp;#x2D9;&lt;/mo&gt;&lt;/mover&gt;&lt;msub&gt;&lt;mi mathvariant=\&quot;bold\&quot;&gt;e&lt;/mi&gt;&lt;mi&gt;r&lt;/mi&gt;&lt;/msub&gt;&lt;mo&gt;+&lt;/mo&gt;&lt;mi&gt;r&lt;/mi&gt;&lt;mover&gt;&lt;msub&gt;&lt;mi mathvariant=\&quot;bold\&quot;&gt;e&lt;/mi&gt;&lt;mi mathvariant=\&quot;bold\&quot;&gt;r&lt;/mi&gt;&lt;/msub&gt;&lt;mo mathvariant=\&quot;bold\&quot;&gt;&amp;#x2D9;&lt;/mo&gt;&lt;/mover&gt;&lt;mspace linebreak=\&quot;newline\&quot;/&gt;&lt;mo&gt;=&lt;/mo&gt;&lt;mover&gt;&lt;mi&gt;r&lt;/mi&gt;&lt;mo mathvariant=\&quot;italic\&quot;&gt;&amp;#x2D9;&lt;/mo&gt;&lt;/mover&gt;&lt;msub&gt;&lt;mi mathvariant=\&quot;bold\&quot;&gt;e&lt;/mi&gt;&lt;mi&gt;r&lt;/mi&gt;&lt;/msub&gt;&lt;mo&gt;+&lt;/mo&gt;&lt;mi&gt;r&lt;/mi&gt;&lt;mfenced&gt;&lt;mrow&gt;&lt;mfrac&gt;&lt;mrow&gt;&lt;mo&gt;d&lt;/mo&gt;&lt;msub&gt;&lt;mi mathvariant=\&quot;bold\&quot;&gt;e&lt;/mi&gt;&lt;mi&gt;r&lt;/mi&gt;&lt;/msub&gt;&lt;/mrow&gt;&lt;mrow&gt;&lt;mo&gt;d&lt;/mo&gt;&lt;mi&gt;r&lt;/mi&gt;&lt;/mrow&gt;&lt;/mfrac&gt;&lt;mfrac&gt;&lt;mrow&gt;&lt;mo&gt;d&lt;/mo&gt;&lt;mi&gt;r&lt;/mi&gt;&lt;/mrow&gt;&lt;mrow&gt;&lt;mo&gt;d&lt;/mo&gt;&lt;mi&gt;t&lt;/mi&gt;&lt;/mrow&gt;&lt;/mfrac&gt;&lt;mo&gt;+&lt;/mo&gt;&lt;mfrac&gt;&lt;mrow&gt;&lt;mo&gt;d&lt;/mo&gt;&lt;msub&gt;&lt;mi mathvariant=\&quot;bold\&quot;&gt;e&lt;/mi&gt;&lt;mi&gt;r&lt;/mi&gt;&lt;/msub&gt;&lt;/mrow&gt;&lt;mrow&gt;&lt;mo&gt;d&lt;/mo&gt;&lt;mi&gt;&amp;#x3B8;&lt;/mi&gt;&lt;/mrow&gt;&lt;/mfrac&gt;&lt;mfrac&gt;&lt;mrow&gt;&lt;mo&gt;d&lt;/mo&gt;&lt;mi&gt;&amp;#x3B8;&lt;/mi&gt;&lt;/mrow&gt;&lt;mrow&gt;&lt;mo&gt;d&lt;/mo&gt;&lt;mi&gt;t&lt;/mi&gt;&lt;/mrow&gt;&lt;/mfrac&gt;&lt;mo&gt;+&lt;/mo&gt;&lt;mfrac&gt;&lt;mrow&gt;&lt;mo&gt;d&lt;/mo&gt;&lt;msub&gt;&lt;mi mathvariant=\&quot;bold\&quot;&gt;e&lt;/mi&gt;&lt;mi&gt;r&lt;/mi&gt;&lt;/msub&gt;&lt;/mrow&gt;&lt;mrow&gt;&lt;mo&gt;d&lt;/mo&gt;&lt;mi&gt;&amp;#x3C8;&lt;/mi&gt;&lt;/mrow&gt;&lt;/mfrac&gt;&lt;mfrac&gt;&lt;mrow&gt;&lt;mo&gt;d&lt;/mo&gt;&lt;mi&gt;&amp;#x3C8;&lt;/mi&gt;&lt;/mrow&gt;&lt;mrow&gt;&lt;mo&gt;d&lt;/mo&gt;&lt;mi&gt;t&lt;/mi&gt;&lt;/mrow&gt;&lt;/mfrac&gt;&lt;/mrow&gt;&lt;/mfenced&gt;&lt;mspace linebreak=\&quot;newline\&quot;/&gt;&lt;mo&gt;=&lt;/mo&gt;&lt;mover&gt;&lt;mi&gt;r&lt;/mi&gt;&lt;mo&gt;&amp;#x2D9;&lt;/mo&gt;&lt;/mover&gt;&lt;msub&gt;&lt;mi mathvariant=\&quot;bold\&quot;&gt;e&lt;/mi&gt;&lt;mi&gt;r&lt;/mi&gt;&lt;/msub&gt;&lt;mo&gt;+&lt;/mo&gt;&lt;mi&gt;r&lt;/mi&gt;&lt;mfenced&gt;&lt;mrow&gt;&lt;mn&gt;0&lt;/mn&gt;&lt;mo&gt;+&lt;/mo&gt;&lt;mfenced&gt;&lt;mrow&gt;&lt;mo&gt;-&lt;/mo&gt;&lt;mi&gt;sin&lt;/mi&gt;&lt;mi&gt;&amp;#x3B8;&lt;/mi&gt;&lt;mi&gt;cos&lt;/mi&gt;&lt;mi&gt;&amp;#x3C8;&lt;/mi&gt;&lt;msub&gt;&lt;mi mathvariant=\&quot;bold\&quot;&gt;e&lt;/mi&gt;&lt;mi&gt;x&lt;/mi&gt;&lt;/msub&gt;&lt;mo&gt;-&lt;/mo&gt;&lt;mi&gt;sin&lt;/mi&gt;&lt;mi&gt;&amp;#x3B8;&lt;/mi&gt;&lt;mi&gt;sin&lt;/mi&gt;&lt;mi&gt;&amp;#x3C8;&lt;/mi&gt;&lt;msub&gt;&lt;mi mathvariant=\&quot;bold\&quot;&gt;e&lt;/mi&gt;&lt;mi&gt;y&lt;/mi&gt;&lt;/msub&gt;&lt;mo&gt;-&lt;/mo&gt;&lt;mi&gt;cos&lt;/mi&gt;&lt;mi&gt;&amp;#x3B8;&lt;/mi&gt;&lt;msub&gt;&lt;mi mathvariant=\&quot;bold\&quot;&gt;e&lt;/mi&gt;&lt;mi&gt;z&lt;/mi&gt;&lt;/msub&gt;&lt;/mrow&gt;&lt;/mfenced&gt;&lt;mover&gt;&lt;mi&gt;&amp;#x3B8;&lt;/mi&gt;&lt;mo&gt;&amp;#x2D9;&lt;/mo&gt;&lt;/mover&gt;&lt;mo&gt;+&lt;/mo&gt;&lt;mfenced&gt;&lt;mrow&gt;&lt;mo&gt;-&lt;/mo&gt;&lt;mi&gt;cos&lt;/mi&gt;&lt;mi&gt;&amp;#x3B8;&lt;/mi&gt;&lt;mi&gt;sin&lt;/mi&gt;&lt;mi&gt;&amp;#x3C8;&lt;/mi&gt;&lt;msub&gt;&lt;mi mathvariant=\&quot;bold\&quot;&gt;e&lt;/mi&gt;&lt;mi&gt;x&lt;/mi&gt;&lt;/msub&gt;&lt;mo mathvariant=\&quot;bold\&quot;&gt;+&lt;/mo&gt;&lt;mi&gt;cos&lt;/mi&gt;&lt;mi&gt;&amp;#x3B8;&lt;/mi&gt;&lt;mi&gt;cos&lt;/mi&gt;&lt;mi&gt;&amp;#x3C8;&lt;/mi&gt;&lt;msub&gt;&lt;mi mathvariant=\&quot;bold\&quot;&gt;e&lt;/mi&gt;&lt;mi&gt;y&lt;/mi&gt;&lt;/msub&gt;&lt;/mrow&gt;&lt;/mfenced&gt;&lt;mover&gt;&lt;mi&gt;&amp;#x3C8;&lt;/mi&gt;&lt;mo&gt;&amp;#x2D9;&lt;/mo&gt;&lt;/mover&gt;&lt;/mrow&gt;&lt;/mfenced&gt;&lt;mspace linebreak=\&quot;newline\&quot;/&gt;&lt;mo&gt;=&lt;/mo&gt;&lt;mover&gt;&lt;mi&gt;r&lt;/mi&gt;&lt;mo&gt;&amp;#x2D9;&lt;/mo&gt;&lt;/mover&gt;&lt;msub&gt;&lt;mi mathvariant=\&quot;bold\&quot;&gt;e&lt;/mi&gt;&lt;mi&gt;r&lt;/mi&gt;&lt;/msub&gt;&lt;mo&gt;+&lt;/mo&gt;&lt;mi&gt;r&lt;/mi&gt;&lt;mover&gt;&lt;mi&gt;&amp;#x3B8;&lt;/mi&gt;&lt;mo&gt;&amp;#x2D9;&lt;/mo&gt;&lt;/mover&gt;&lt;msub&gt;&lt;mi mathvariant=\&quot;bold\&quot;&gt;e&lt;/mi&gt;&lt;mi&gt;&amp;#x3B8;&lt;/mi&gt;&lt;/msub&gt;&lt;mo&gt;+&lt;/mo&gt;&lt;mi&gt;r&lt;/mi&gt;&lt;mi&gt;cos&lt;/mi&gt;&lt;mi&gt;&amp;#x3B8;&lt;/mi&gt;&lt;mover&gt;&lt;mi&gt;&amp;#x3C8;&lt;/mi&gt;&lt;mo&gt;&amp;#x2D9;&lt;/mo&gt;&lt;/mover&gt;&lt;msub&gt;&lt;mi mathvariant=\&quot;bold\&quot;&gt;e&lt;/mi&gt;&lt;mi&gt;&amp;#x3C8;&lt;/mi&gt;&lt;/msub&gt;&lt;/math&gt;&quot;,&quot;origin&quot;:&quot;MathType Legacy&quot;,&quot;version&quot;:&quot;v3.23.0&quot;}" title="bold v equals fraction numerator d bold r over denominator d t end fraction equals fraction numerator d r open parentheses t close parentheses bold e subscript r open parentheses t close parentheses over denominator d t end fraction&#10;equals r with dot on top bold e subscript r plus r stack bold e subscript bold r with bold dot on top&#10;equals r with italic dot on top bold e subscript r plus r open parentheses fraction numerator d bold e subscript r over denominator d r end fraction fraction numerator d r over denominator d t end fraction plus fraction numerator d bold e subscript r over denominator d theta end fraction fraction numerator d theta over denominator d t end fraction plus fraction numerator d bold e subscript r over denominator d psi end fraction fraction numerator d psi over denominator d t end fraction close parentheses&#10;equals r with dot on top bold e subscript r plus r open parentheses 0 plus open parentheses negative sin theta cos psi bold e subscript x minus sin theta sin psi bold e subscript y minus cos theta bold e subscript z close parentheses theta with dot on top plus open parentheses negative cos theta sin psi bold e subscript x bold plus cos theta cos psi bold e subscript y close parentheses psi with dot on top close parentheses&#10;equals r with dot on top bold e subscript r plus r theta with dot on top bold e subscript theta plus r cos theta psi with dot on top bold e subscript p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 mathvariant=\&quot;bold\&quot;&gt;v&lt;/mi&gt;&lt;mo&gt;=&lt;/mo&gt;&lt;mfrac&gt;&lt;mrow&gt;&lt;mo&gt;d&lt;/mo&gt;&lt;mi mathvariant=\&quot;bold\&quot;&gt;r&lt;/mi&gt;&lt;/mrow&gt;&lt;mrow&gt;&lt;mo&gt;d&lt;/mo&gt;&lt;mi&gt;t&lt;/mi&gt;&lt;/mrow&gt;&lt;/mfrac&gt;&lt;mo&gt;=&lt;/mo&gt;&lt;mfrac&gt;&lt;mrow&gt;&lt;mo&gt;d&lt;/mo&gt;&lt;mi&gt;r&lt;/mi&gt;&lt;mfenced&gt;&lt;mi&gt;t&lt;/mi&gt;&lt;/mfenced&gt;&lt;msub&gt;&lt;mi mathvariant=\&quot;bold\&quot;&gt;e&lt;/mi&gt;&lt;mi&gt;r&lt;/mi&gt;&lt;/msub&gt;&lt;mfenced&gt;&lt;mi&gt;t&lt;/mi&gt;&lt;/mfenced&gt;&lt;/mrow&gt;&lt;mrow&gt;&lt;mo&gt;d&lt;/mo&gt;&lt;mi&gt;t&lt;/mi&gt;&lt;/mrow&gt;&lt;/mfrac&gt;&lt;mspace linebreak=\&quot;newline\&quot;/&gt;&lt;mo&gt;=&lt;/mo&gt;&lt;mover&gt;&lt;mi&gt;r&lt;/mi&gt;&lt;mo&gt;&amp;#x2D9;&lt;/mo&gt;&lt;/mover&gt;&lt;msub&gt;&lt;mi mathvariant=\&quot;bold\&quot;&gt;e&lt;/mi&gt;&lt;mi&gt;r&lt;/mi&gt;&lt;/msub&gt;&lt;mo&gt;+&lt;/mo&gt;&lt;mi&gt;r&lt;/mi&gt;&lt;mover&gt;&lt;msub&gt;&lt;mi mathvariant=\&quot;bold\&quot;&gt;e&lt;/mi&gt;&lt;mi mathvariant=\&quot;bold\&quot;&gt;r&lt;/mi&gt;&lt;/msub&gt;&lt;mo mathvariant=\&quot;bold\&quot;&gt;&amp;#x2D9;&lt;/mo&gt;&lt;/mover&gt;&lt;mspace linebreak=\&quot;newline\&quot;/&gt;&lt;mo&gt;=&lt;/mo&gt;&lt;mover&gt;&lt;mi&gt;r&lt;/mi&gt;&lt;mo mathvariant=\&quot;italic\&quot;&gt;&amp;#x2D9;&lt;/mo&gt;&lt;/mover&gt;&lt;msub&gt;&lt;mi mathvariant=\&quot;bold\&quot;&gt;e&lt;/mi&gt;&lt;mi&gt;r&lt;/mi&gt;&lt;/msub&gt;&lt;mo&gt;+&lt;/mo&gt;&lt;mi&gt;r&lt;/mi&gt;&lt;mfenced&gt;&lt;mrow&gt;&lt;mfrac&gt;&lt;mrow&gt;&lt;mo&gt;d&lt;/mo&gt;&lt;msub&gt;&lt;mi mathvariant=\&quot;bold\&quot;&gt;e&lt;/mi&gt;&lt;mi&gt;r&lt;/mi&gt;&lt;/msub&gt;&lt;/mrow&gt;&lt;mrow&gt;&lt;mo&gt;d&lt;/mo&gt;&lt;mi&gt;r&lt;/mi&gt;&lt;/mrow&gt;&lt;/mfrac&gt;&lt;mfrac&gt;&lt;mrow&gt;&lt;mo&gt;d&lt;/mo&gt;&lt;mi&gt;r&lt;/mi&gt;&lt;/mrow&gt;&lt;mrow&gt;&lt;mo&gt;d&lt;/mo&gt;&lt;mi&gt;t&lt;/mi&gt;&lt;/mrow&gt;&lt;/mfrac&gt;&lt;mo&gt;+&lt;/mo&gt;&lt;mfrac&gt;&lt;mrow&gt;&lt;mo&gt;d&lt;/mo&gt;&lt;msub&gt;&lt;mi mathvariant=\&quot;bold\&quot;&gt;e&lt;/mi&gt;&lt;mi&gt;r&lt;/mi&gt;&lt;/msub&gt;&lt;/mrow&gt;&lt;mrow&gt;&lt;mo&gt;d&lt;/mo&gt;&lt;mi&gt;&amp;#x3B8;&lt;/mi&gt;&lt;/mrow&gt;&lt;/mfrac&gt;&lt;mfrac&gt;&lt;mrow&gt;&lt;mo&gt;d&lt;/mo&gt;&lt;mi&gt;&amp;#x3B8;&lt;/mi&gt;&lt;/mrow&gt;&lt;mrow&gt;&lt;mo&gt;d&lt;/mo&gt;&lt;mi&gt;t&lt;/mi&gt;&lt;/mrow&gt;&lt;/mfrac&gt;&lt;mo&gt;+&lt;/mo&gt;&lt;mfrac&gt;&lt;mrow&gt;&lt;mo&gt;d&lt;/mo&gt;&lt;msub&gt;&lt;mi mathvariant=\&quot;bold\&quot;&gt;e&lt;/mi&gt;&lt;mi&gt;r&lt;/mi&gt;&lt;/msub&gt;&lt;/mrow&gt;&lt;mrow&gt;&lt;mo&gt;d&lt;/mo&gt;&lt;mi&gt;&amp;#x3C8;&lt;/mi&gt;&lt;/mrow&gt;&lt;/mfrac&gt;&lt;mfrac&gt;&lt;mrow&gt;&lt;mo&gt;d&lt;/mo&gt;&lt;mi&gt;&amp;#x3C8;&lt;/mi&gt;&lt;/mrow&gt;&lt;mrow&gt;&lt;mo&gt;d&lt;/mo&gt;&lt;mi&gt;t&lt;/mi&gt;&lt;/mrow&gt;&lt;/mfrac&gt;&lt;/mrow&gt;&lt;/mfenced&gt;&lt;mspace linebreak=\&quot;newline\&quot;/&gt;&lt;mo&gt;=&lt;/mo&gt;&lt;mover&gt;&lt;mi&gt;r&lt;/mi&gt;&lt;mo&gt;&amp;#x2D9;&lt;/mo&gt;&lt;/mover&gt;&lt;msub&gt;&lt;mi mathvariant=\&quot;bold\&quot;&gt;e&lt;/mi&gt;&lt;mi&gt;r&lt;/mi&gt;&lt;/msub&gt;&lt;mo&gt;+&lt;/mo&gt;&lt;mi&gt;r&lt;/mi&gt;&lt;mfenced&gt;&lt;mrow&gt;&lt;mn&gt;0&lt;/mn&gt;&lt;mo&gt;+&lt;/mo&gt;&lt;mfenced&gt;&lt;mrow&gt;&lt;mo&gt;-&lt;/mo&gt;&lt;mi&gt;sin&lt;/mi&gt;&lt;mi&gt;&amp;#x3B8;&lt;/mi&gt;&lt;mi&gt;cos&lt;/mi&gt;&lt;mi&gt;&amp;#x3C8;&lt;/mi&gt;&lt;msub&gt;&lt;mi mathvariant=\&quot;bold\&quot;&gt;e&lt;/mi&gt;&lt;mi&gt;x&lt;/mi&gt;&lt;/msub&gt;&lt;mo&gt;-&lt;/mo&gt;&lt;mi&gt;sin&lt;/mi&gt;&lt;mi&gt;&amp;#x3B8;&lt;/mi&gt;&lt;mi&gt;sin&lt;/mi&gt;&lt;mi&gt;&amp;#x3C8;&lt;/mi&gt;&lt;msub&gt;&lt;mi mathvariant=\&quot;bold\&quot;&gt;e&lt;/mi&gt;&lt;mi&gt;y&lt;/mi&gt;&lt;/msub&gt;&lt;mo&gt;-&lt;/mo&gt;&lt;mi&gt;cos&lt;/mi&gt;&lt;mi&gt;&amp;#x3B8;&lt;/mi&gt;&lt;msub&gt;&lt;mi mathvariant=\&quot;bold\&quot;&gt;e&lt;/mi&gt;&lt;mi&gt;z&lt;/mi&gt;&lt;/msub&gt;&lt;/mrow&gt;&lt;/mfenced&gt;&lt;mover&gt;&lt;mi&gt;&amp;#x3B8;&lt;/mi&gt;&lt;mo&gt;&amp;#x2D9;&lt;/mo&gt;&lt;/mover&gt;&lt;mo&gt;+&lt;/mo&gt;&lt;mfenced&gt;&lt;mrow&gt;&lt;mo&gt;-&lt;/mo&gt;&lt;mi&gt;cos&lt;/mi&gt;&lt;mi&gt;&amp;#x3B8;&lt;/mi&gt;&lt;mi&gt;sin&lt;/mi&gt;&lt;mi&gt;&amp;#x3C8;&lt;/mi&gt;&lt;msub&gt;&lt;mi mathvariant=\&quot;bold\&quot;&gt;e&lt;/mi&gt;&lt;mi&gt;x&lt;/mi&gt;&lt;/msub&gt;&lt;mo mathvariant=\&quot;bold\&quot;&gt;+&lt;/mo&gt;&lt;mi&gt;cos&lt;/mi&gt;&lt;mi&gt;&amp;#x3B8;&lt;/mi&gt;&lt;mi&gt;cos&lt;/mi&gt;&lt;mi&gt;&amp;#x3C8;&lt;/mi&gt;&lt;msub&gt;&lt;mi mathvariant=\&quot;bold\&quot;&gt;e&lt;/mi&gt;&lt;mi&gt;y&lt;/mi&gt;&lt;/msub&gt;&lt;/mrow&gt;&lt;/mfenced&gt;&lt;mover&gt;&lt;mi&gt;&amp;#x3C8;&lt;/mi&gt;&lt;mo&gt;&amp;#x2D9;&lt;/mo&gt;&lt;/mover&gt;&lt;/mrow&gt;&lt;/mfenced&gt;&lt;mspace linebreak=\&quot;newline\&quot;/&gt;&lt;mo&gt;=&lt;/mo&gt;&lt;mover&gt;&lt;mi&gt;r&lt;/mi&gt;&lt;mo&gt;&amp;#x2D9;&lt;/mo&gt;&lt;/mover&gt;&lt;msub&gt;&lt;mi mathvariant=\&quot;bold\&quot;&gt;e&lt;/mi&gt;&lt;mi&gt;r&lt;/mi&gt;&lt;/msub&gt;&lt;mo&gt;+&lt;/mo&gt;&lt;mi&gt;r&lt;/mi&gt;&lt;mover&gt;&lt;mi&gt;&amp;#x3B8;&lt;/mi&gt;&lt;mo&gt;&amp;#x2D9;&lt;/mo&gt;&lt;/mover&gt;&lt;msub&gt;&lt;mi mathvariant=\&quot;bold\&quot;&gt;e&lt;/mi&gt;&lt;mi&gt;&amp;#x3B8;&lt;/mi&gt;&lt;/msub&gt;&lt;mo&gt;+&lt;/mo&gt;&lt;mi&gt;r&lt;/mi&gt;&lt;mi&gt;cos&lt;/mi&gt;&lt;mi&gt;&amp;#x3B8;&lt;/mi&gt;&lt;mover&gt;&lt;mi&gt;&amp;#x3C8;&lt;/mi&gt;&lt;mo&gt;&amp;#x2D9;&lt;/mo&gt;&lt;/mover&gt;&lt;msub&gt;&lt;mi mathvariant=\&quot;bold\&quot;&gt;e&lt;/mi&gt;&lt;mi&gt;&amp;#x3C8;&lt;/mi&gt;&lt;/msub&gt;&lt;/math&gt;&quot;,&quot;origin&quot;:&quot;MathType Legacy&quot;,&quot;version&quot;:&quot;v3.23.0&quot;}" title="bold v equals fraction numerator d bold r over denominator d t end fraction equals fraction numerator d r open parentheses t close parentheses bold e subscript r open parentheses t close parentheses over denominator d t end fraction&#10;equals r with dot on top bold e subscript r plus r stack bold e subscript bold r with bold dot on top&#10;equals r with italic dot on top bold e subscript r plus r open parentheses fraction numerator d bold e subscript r over denominator d r end fraction fraction numerator d r over denominator d t end fraction plus fraction numerator d bold e subscript r over denominator d theta end fraction fraction numerator d theta over denominator d t end fraction plus fraction numerator d bold e subscript r over denominator d psi end fraction fraction numerator d psi over denominator d t end fraction close parentheses&#10;equals r with dot on top bold e subscript r plus r open parentheses 0 plus open parentheses negative sin theta cos psi bold e subscript x minus sin theta sin psi bold e subscript y minus cos theta bold e subscript z close parentheses theta with dot on top plus open parentheses negative cos theta sin psi bold e subscript x bold plus cos theta cos psi bold e subscript y close parentheses psi with dot on top close parentheses&#10;equals r with dot on top bold e subscript r plus r theta with dot on top bold e subscript theta plus r cos theta psi with dot on top bold e subscript psi"/>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34482" cy="1956054"/>
                    </a:xfrm>
                    <a:prstGeom prst="rect">
                      <a:avLst/>
                    </a:prstGeom>
                  </pic:spPr>
                </pic:pic>
              </a:graphicData>
            </a:graphic>
          </wp:inline>
        </w:drawing>
      </w:r>
    </w:p>
    <w:p w14:paraId="473125C6" w14:textId="77777777" w:rsidR="00D06663" w:rsidRDefault="00D06663" w:rsidP="00B56E08"/>
    <w:p w14:paraId="43830814" w14:textId="77777777" w:rsidR="00D06663" w:rsidRDefault="00D06663" w:rsidP="00B56E08">
      <w:r>
        <w:t>The acceleration is derived similarly as</w:t>
      </w:r>
    </w:p>
    <w:p w14:paraId="14D9CE5F" w14:textId="77777777" w:rsidR="00D06663" w:rsidRDefault="00D06663" w:rsidP="00B56E08">
      <w:r w:rsidRPr="00286909">
        <w:rPr>
          <w:noProof/>
        </w:rPr>
        <w:drawing>
          <wp:inline distT="0" distB="0" distL="0" distR="0" wp14:anchorId="21A027AA" wp14:editId="181E6187">
            <wp:extent cx="5943600" cy="392430"/>
            <wp:effectExtent l="0" t="0" r="0" b="1270"/>
            <wp:docPr id="192304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4647" name=""/>
                    <pic:cNvPicPr/>
                  </pic:nvPicPr>
                  <pic:blipFill>
                    <a:blip r:embed="rId28"/>
                    <a:stretch>
                      <a:fillRect/>
                    </a:stretch>
                  </pic:blipFill>
                  <pic:spPr>
                    <a:xfrm>
                      <a:off x="0" y="0"/>
                      <a:ext cx="5943600" cy="392430"/>
                    </a:xfrm>
                    <a:prstGeom prst="rect">
                      <a:avLst/>
                    </a:prstGeom>
                  </pic:spPr>
                </pic:pic>
              </a:graphicData>
            </a:graphic>
          </wp:inline>
        </w:drawing>
      </w:r>
    </w:p>
    <w:p w14:paraId="02CEC398" w14:textId="77777777" w:rsidR="00D06663" w:rsidRDefault="00D06663" w:rsidP="00B56E08"/>
    <w:p w14:paraId="513250B8" w14:textId="77777777" w:rsidR="00D06663" w:rsidRDefault="00D06663" w:rsidP="00487838"/>
    <w:p w14:paraId="124F8D06" w14:textId="77777777" w:rsidR="00D06663" w:rsidRDefault="00D06663" w:rsidP="00411D00">
      <w:pPr>
        <w:jc w:val="center"/>
      </w:pPr>
    </w:p>
    <w:p w14:paraId="10E1D20F" w14:textId="19E58D5C" w:rsidR="00D06663" w:rsidRDefault="00D06663" w:rsidP="0031595C">
      <w:pPr>
        <w:pStyle w:val="Heading2"/>
      </w:pPr>
      <w:bookmarkStart w:id="10" w:name="_Toc229857466"/>
      <w:bookmarkStart w:id="11" w:name="_Toc229926519"/>
      <w:r>
        <w:t>Rotation</w:t>
      </w:r>
      <w:bookmarkEnd w:id="10"/>
      <w:bookmarkEnd w:id="11"/>
      <w:r w:rsidR="00847E2D">
        <w:t>al Kinematics</w:t>
      </w:r>
    </w:p>
    <w:p w14:paraId="424449BD" w14:textId="77777777" w:rsidR="00D06663" w:rsidRDefault="00D06663" w:rsidP="007D5A7F"/>
    <w:p w14:paraId="50CDABA7" w14:textId="77777777" w:rsidR="00D06663" w:rsidRDefault="00D06663" w:rsidP="007D5A7F">
      <w:r>
        <w:t>Rotation of the body frame relative to the world/reference frame must be tracked over time.  Therefore, we need a data structure to keep track of this orientation, a method to apply an orientation change, and a method to evolve it over time.  The attitude can be described by a sequence of Euler angles around fixed axes which are embedded in a rotation matrix.  Or by an axis and a rotation around it followed by a special sequence of multiplications to .  The differential equations governing the time evolution can be approximated in a Taylor series since adjustments between closely space intervals are mostly small.  The equation can then be solved using a suitable number of terms for the application.  In some circumstances closed form solutions can be found.</w:t>
      </w:r>
    </w:p>
    <w:p w14:paraId="7D3F1741" w14:textId="77777777" w:rsidR="00D06663" w:rsidRDefault="00D06663" w:rsidP="007D5A7F"/>
    <w:p w14:paraId="786C26E6" w14:textId="77777777" w:rsidR="00D06663" w:rsidRPr="006D0A47" w:rsidRDefault="00D06663" w:rsidP="007D5A7F">
      <w:pPr>
        <w:rPr>
          <w:vertAlign w:val="subscript"/>
        </w:rPr>
      </w:pPr>
    </w:p>
    <w:p w14:paraId="681D435B" w14:textId="058CFA84" w:rsidR="00D06663" w:rsidRDefault="00D06663" w:rsidP="007D5A7F"/>
    <w:p w14:paraId="45ADF95D" w14:textId="77777777" w:rsidR="00D06663" w:rsidRDefault="00D06663" w:rsidP="00B56E08">
      <w:r>
        <w:lastRenderedPageBreak/>
        <w:t>It's good to group all the information about orientation paradigms into a single place: notation, rotation types, derivatives, differentital equations and solution via integration.</w:t>
      </w:r>
    </w:p>
    <w:p w14:paraId="3E442F90" w14:textId="77777777" w:rsidR="00D06663" w:rsidRDefault="00D06663" w:rsidP="0031595C">
      <w:pPr>
        <w:pStyle w:val="Heading3"/>
      </w:pPr>
      <w:bookmarkStart w:id="12" w:name="_Toc229857467"/>
      <w:bookmarkStart w:id="13" w:name="_Toc229926520"/>
      <w:r>
        <w:t>Euler Angles</w:t>
      </w:r>
      <w:bookmarkEnd w:id="12"/>
      <w:bookmarkEnd w:id="13"/>
    </w:p>
    <w:p w14:paraId="58E18BCA" w14:textId="77777777" w:rsidR="00D06663" w:rsidRDefault="00D06663" w:rsidP="00EC3DFF"/>
    <w:p w14:paraId="5FBCB479" w14:textId="77777777" w:rsidR="00D06663" w:rsidRDefault="00D06663" w:rsidP="00897A13">
      <w:r>
        <w:t xml:space="preserve">roll </w:t>
      </w:r>
      <w:r>
        <w:rPr>
          <w:noProof/>
        </w:rPr>
        <w:drawing>
          <wp:inline distT="0" distB="0" distL="0" distR="0" wp14:anchorId="6090376E" wp14:editId="0C3AD4BF">
            <wp:extent cx="1005840" cy="203200"/>
            <wp:effectExtent l="0" t="0" r="0" b="0"/>
            <wp:docPr id="1572474074" name="Picture 1572474074" descr="{&quot;mathml&quot;:&quot;&lt;math style=\&quot;font-family:stix;font-size:12px;\&quot; xmlns=\&quot;http://www.w3.org/1998/Math/MathML\&quot;&gt;&lt;mi&gt;&amp;#x3B8;&lt;/mi&gt;&lt;mo&gt;&amp;#x2208;&lt;/mo&gt;&lt;mfenced open=\&quot;[\&quot; close=\&quot;]\&quot;&gt;&lt;mrow&gt;&lt;mo&gt;-&lt;/mo&gt;&lt;mi mathvariant=\&quot;normal\&quot;&gt;&amp;#x3C0;&lt;/mi&gt;&lt;mo&gt;/&lt;/mo&gt;&lt;mn&gt;2&lt;/mn&gt;&lt;mo&gt;&amp;#xA0;&lt;/mo&gt;&lt;mi mathvariant=\&quot;normal\&quot;&gt;&amp;#x3C0;&lt;/mi&gt;&lt;mo&gt;/&lt;/mo&gt;&lt;mn&gt;2&lt;/mn&gt;&lt;/mrow&gt;&lt;/mfenced&gt;&lt;/math&gt;&quot;,&quot;origin&quot;:&quot;MathType Legacy&quot;,&quot;version&quot;:&quot;v3.23.0&quot;}" title="theta element of open square brackets negative straight pi divided by 2 space straight pi divided by 2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amp;#x3B8;&lt;/mi&gt;&lt;mo&gt;&amp;#x2208;&lt;/mo&gt;&lt;mfenced open=\&quot;[\&quot; close=\&quot;]\&quot;&gt;&lt;mrow&gt;&lt;mo&gt;-&lt;/mo&gt;&lt;mi mathvariant=\&quot;normal\&quot;&gt;&amp;#x3C0;&lt;/mi&gt;&lt;mo&gt;/&lt;/mo&gt;&lt;mn&gt;2&lt;/mn&gt;&lt;mo&gt;&amp;#xA0;&lt;/mo&gt;&lt;mi mathvariant=\&quot;normal\&quot;&gt;&amp;#x3C0;&lt;/mi&gt;&lt;mo&gt;/&lt;/mo&gt;&lt;mn&gt;2&lt;/mn&gt;&lt;/mrow&gt;&lt;/mfenced&gt;&lt;/math&gt;&quot;,&quot;origin&quot;:&quot;MathType Legacy&quot;,&quot;version&quot;:&quot;v3.23.0&quot;}" title="theta element of open square brackets negative straight pi divided by 2 space straight pi divided by 2 close square brackets"/>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005840" cy="203200"/>
                    </a:xfrm>
                    <a:prstGeom prst="rect">
                      <a:avLst/>
                    </a:prstGeom>
                  </pic:spPr>
                </pic:pic>
              </a:graphicData>
            </a:graphic>
          </wp:inline>
        </w:drawing>
      </w:r>
      <w:r>
        <w:t xml:space="preserve">, Pitch </w:t>
      </w:r>
      <w:r>
        <w:rPr>
          <w:noProof/>
          <w:position w:val="-5"/>
        </w:rPr>
        <w:drawing>
          <wp:inline distT="0" distB="0" distL="0" distR="0" wp14:anchorId="261EADEB" wp14:editId="3DFC1EEA">
            <wp:extent cx="729488" cy="203200"/>
            <wp:effectExtent l="0" t="0" r="0" b="0"/>
            <wp:docPr id="1753922920" name="Picture 1753922920" descr="{&quot;mathml&quot;:&quot;&lt;math style=\&quot;font-family:stix;font-size:12px;\&quot; xmlns=\&quot;http://www.w3.org/1998/Math/MathML\&quot;&gt;&lt;mi&gt;&amp;#x3D5;&lt;/mi&gt;&lt;mo&gt;&amp;#x2208;&lt;/mo&gt;&lt;mfenced open=\&quot;[\&quot; close=\&quot;]\&quot;&gt;&lt;mrow&gt;&lt;mo&gt;-&lt;/mo&gt;&lt;mi&gt;&amp;#x3C0;&lt;/mi&gt;&lt;mo&gt;&amp;#xA0;&lt;/mo&gt;&lt;mi&gt;&amp;#x3C0;&lt;/mi&gt;&lt;/mrow&gt;&lt;/mfenced&gt;&lt;/math&gt;&quot;,&quot;origin&quot;:&quot;MathType Legacy&quot;,&quot;version&quot;:&quot;v3.23.0&quot;}" title="ϕ element of open square brackets negative pi space pi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amp;#x3D5;&lt;/mi&gt;&lt;mo&gt;&amp;#x2208;&lt;/mo&gt;&lt;mfenced open=\&quot;[\&quot; close=\&quot;]\&quot;&gt;&lt;mrow&gt;&lt;mo&gt;-&lt;/mo&gt;&lt;mi&gt;&amp;#x3C0;&lt;/mi&gt;&lt;mo&gt;&amp;#xA0;&lt;/mo&gt;&lt;mi&gt;&amp;#x3C0;&lt;/mi&gt;&lt;/mrow&gt;&lt;/mfenced&gt;&lt;/math&gt;&quot;,&quot;origin&quot;:&quot;MathType Legacy&quot;,&quot;version&quot;:&quot;v3.23.0&quot;}" title="ϕ element of open square brackets negative pi space pi close square brackets"/>
                    <pic:cNvPicPr/>
                  </pic:nvPicPr>
                  <pic:blipFill>
                    <a:blip r:embed="rId30" cstate="print">
                      <a:extLst>
                        <a:ext uri="{28A0092B-C50C-407E-A947-70E740481C1C}">
                          <a14:useLocalDpi xmlns:a14="http://schemas.microsoft.com/office/drawing/2010/main" val="0"/>
                        </a:ext>
                      </a:extLst>
                    </a:blip>
                    <a:stretch>
                      <a:fillRect/>
                    </a:stretch>
                  </pic:blipFill>
                  <pic:spPr>
                    <a:xfrm>
                      <a:off x="0" y="0"/>
                      <a:ext cx="729488" cy="203200"/>
                    </a:xfrm>
                    <a:prstGeom prst="rect">
                      <a:avLst/>
                    </a:prstGeom>
                  </pic:spPr>
                </pic:pic>
              </a:graphicData>
            </a:graphic>
          </wp:inline>
        </w:drawing>
      </w:r>
      <w:r>
        <w:t xml:space="preserve">, yaw </w:t>
      </w:r>
      <w:r>
        <w:rPr>
          <w:noProof/>
          <w:position w:val="-5"/>
        </w:rPr>
        <w:drawing>
          <wp:inline distT="0" distB="0" distL="0" distR="0" wp14:anchorId="40901CF3" wp14:editId="73B37942">
            <wp:extent cx="658368" cy="203200"/>
            <wp:effectExtent l="0" t="0" r="0" b="0"/>
            <wp:docPr id="888712135" name="Picture 888712135" descr="{&quot;mathml&quot;:&quot;&lt;math style=\&quot;font-family:stix;font-size:12px;\&quot; xmlns=\&quot;http://www.w3.org/1998/Math/MathML\&quot;&gt;&lt;mi&gt;&amp;#x3C8;&lt;/mi&gt;&lt;mo&gt;&amp;#x2208;&lt;/mo&gt;&lt;mfenced open=\&quot;[\&quot; close=\&quot;]\&quot;&gt;&lt;mrow&gt;&lt;mn&gt;0&lt;/mn&gt;&lt;mo&gt;&amp;#xA0;&lt;/mo&gt;&lt;mn&gt;2&lt;/mn&gt;&lt;mi&gt;&amp;#x3C0;&lt;/mi&gt;&lt;/mrow&gt;&lt;/mfenced&gt;&lt;/math&gt;&quot;,&quot;origin&quot;:&quot;MathType Legacy&quot;,&quot;version&quot;:&quot;v3.23.0&quot;}" title="psi element of open square brackets 0 space 2 pi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amp;#x3C8;&lt;/mi&gt;&lt;mo&gt;&amp;#x2208;&lt;/mo&gt;&lt;mfenced open=\&quot;[\&quot; close=\&quot;]\&quot;&gt;&lt;mrow&gt;&lt;mn&gt;0&lt;/mn&gt;&lt;mo&gt;&amp;#xA0;&lt;/mo&gt;&lt;mn&gt;2&lt;/mn&gt;&lt;mi&gt;&amp;#x3C0;&lt;/mi&gt;&lt;/mrow&gt;&lt;/mfenced&gt;&lt;/math&gt;&quot;,&quot;origin&quot;:&quot;MathType Legacy&quot;,&quot;version&quot;:&quot;v3.23.0&quot;}" title="psi element of open square brackets 0 space 2 pi close square brackets"/>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58368" cy="203200"/>
                    </a:xfrm>
                    <a:prstGeom prst="rect">
                      <a:avLst/>
                    </a:prstGeom>
                  </pic:spPr>
                </pic:pic>
              </a:graphicData>
            </a:graphic>
          </wp:inline>
        </w:drawing>
      </w:r>
      <w:r>
        <w:t xml:space="preserve">.  The sequence of rotations introduces a series of intermediate frames.  Convention is first </w:t>
      </w:r>
      <w:r w:rsidRPr="00EC3DFF">
        <w:rPr>
          <w:i/>
          <w:iCs/>
        </w:rPr>
        <w:t>yaw rotation</w:t>
      </w:r>
      <w:r>
        <w:t xml:space="preserve"> around the initial z-axis which rotates the initial x and y axes.  Second the </w:t>
      </w:r>
      <w:r w:rsidRPr="00EC3DFF">
        <w:rPr>
          <w:i/>
          <w:iCs/>
        </w:rPr>
        <w:t>pitch rotation</w:t>
      </w:r>
      <w:r>
        <w:t xml:space="preserve"> is performed about the common y axis between the first and second frames.  This rotates the x and z axes in this frame.  Third the </w:t>
      </w:r>
      <w:r w:rsidRPr="00EC3DFF">
        <w:rPr>
          <w:i/>
          <w:iCs/>
        </w:rPr>
        <w:t>roll rotation</w:t>
      </w:r>
      <w:r>
        <w:rPr>
          <w:i/>
          <w:iCs/>
        </w:rPr>
        <w:t xml:space="preserve"> </w:t>
      </w:r>
      <w:r>
        <w:t xml:space="preserve">is performed about the common x-axis between the second and final frame.  This rotates the z-y axes of the final frame.  When attitude describes the orientation of a body wrt the local navigation frame, roll, pitch and yaw are known as </w:t>
      </w:r>
      <w:r w:rsidRPr="00EC3DFF">
        <w:rPr>
          <w:i/>
          <w:iCs/>
        </w:rPr>
        <w:t>bank</w:t>
      </w:r>
      <w:r>
        <w:t xml:space="preserve">, </w:t>
      </w:r>
      <w:r w:rsidRPr="00EC3DFF">
        <w:rPr>
          <w:i/>
          <w:iCs/>
        </w:rPr>
        <w:t>elevation</w:t>
      </w:r>
      <w:r>
        <w:t xml:space="preserve">, and </w:t>
      </w:r>
      <w:r w:rsidRPr="00EC3DFF">
        <w:rPr>
          <w:i/>
          <w:iCs/>
        </w:rPr>
        <w:t>heading</w:t>
      </w:r>
      <w:r>
        <w:t xml:space="preserve"> or </w:t>
      </w:r>
      <w:r w:rsidRPr="00EC3DFF">
        <w:rPr>
          <w:i/>
          <w:iCs/>
        </w:rPr>
        <w:t>azimuth</w:t>
      </w:r>
      <w:r>
        <w:t>, respectively.</w:t>
      </w:r>
    </w:p>
    <w:p w14:paraId="65647BF8" w14:textId="77777777" w:rsidR="00D06663" w:rsidRPr="00EC3DFF" w:rsidRDefault="00D06663" w:rsidP="00897A13"/>
    <w:p w14:paraId="5AF4B627" w14:textId="77777777" w:rsidR="00D06663" w:rsidRDefault="00D06663" w:rsidP="00897A13">
      <w:pPr>
        <w:jc w:val="center"/>
      </w:pPr>
      <w:r>
        <w:rPr>
          <w:noProof/>
          <w:position w:val="-119"/>
        </w:rPr>
        <w:drawing>
          <wp:inline distT="0" distB="0" distL="0" distR="0" wp14:anchorId="473FC7CC" wp14:editId="79B2087A">
            <wp:extent cx="3347847" cy="1750162"/>
            <wp:effectExtent l="0" t="0" r="0" b="0"/>
            <wp:docPr id="16102300" name="Picture 16102300" descr="{&quot;mathml&quot;:&quot;&lt;math style=\&quot;font-family:stix;font-size:12px;\&quot; xmlns=\&quot;http://www.w3.org/1998/Math/MathML\&quot;&gt;&lt;mtable columnspacing=\&quot;0px\&quot; columnalign=\&quot;right center left\&quot;&gt;&lt;mtr&gt;&lt;mtd&gt;&lt;mi&gt;R&lt;/mi&gt;&lt;mfenced&gt;&lt;mi mathvariant=\&quot;bold\&quot;&gt;&amp;#x3C8;&lt;/mi&gt;&lt;/mfenced&gt;&lt;/mtd&gt;&lt;mtd&gt;&lt;mo&gt;=&lt;/mo&gt;&lt;/mtd&gt;&lt;mtd&gt;&lt;mi&gt;R&lt;/mi&gt;&lt;mfenced&gt;&lt;mi&gt;&amp;#x3D5;&lt;/mi&gt;&lt;/mfenced&gt;&lt;mi&gt;R&lt;/mi&gt;&lt;mfenced&gt;&lt;mi&gt;&amp;#x3B8;&lt;/mi&gt;&lt;/mfenced&gt;&lt;mi&gt;R&lt;/mi&gt;&lt;mfenced&gt;&lt;mi&gt;&amp;#x3C8;&lt;/mi&gt;&lt;/mfenced&gt;&lt;/mtd&gt;&lt;/mtr&gt;&lt;mtr&gt;&lt;mtd/&gt;&lt;mtd&gt;&lt;mo&gt;=&lt;/mo&gt;&lt;/mtd&gt;&lt;mtd&gt;&lt;mfenced open=\&quot;[\&quot; close=\&quot;]\&quot;&gt;&lt;mtable&gt;&lt;mtr&gt;&lt;mtd&gt;&lt;mn&gt;1&lt;/mn&gt;&lt;/mtd&gt;&lt;mtd&gt;&lt;mn&gt;0&lt;/mn&gt;&lt;/mtd&gt;&lt;mtd&gt;&lt;mn&gt;0&lt;/mn&gt;&lt;/mtd&gt;&lt;/mtr&gt;&lt;mtr&gt;&lt;mtd&gt;&lt;mn&gt;0&lt;/mn&gt;&lt;/mtd&gt;&lt;mtd&gt;&lt;mi&gt;c&lt;/mi&gt;&lt;mi&gt;&amp;#x3D5;&lt;/mi&gt;&lt;/mtd&gt;&lt;mtd&gt;&lt;mi&gt;s&lt;/mi&gt;&lt;mi&gt;&amp;#x3D5;&lt;/mi&gt;&lt;/mtd&gt;&lt;/mtr&gt;&lt;mtr&gt;&lt;mtd&gt;&lt;mn&gt;0&lt;/mn&gt;&lt;/mtd&gt;&lt;mtd&gt;&lt;mo&gt;-&lt;/mo&gt;&lt;mi&gt;s&lt;/mi&gt;&lt;mi&gt;&amp;#x3D5;&lt;/mi&gt;&lt;/mtd&gt;&lt;mtd&gt;&lt;mi&gt;c&lt;/mi&gt;&lt;mi&gt;&amp;#x3D5;&lt;/mi&gt;&lt;/mtd&gt;&lt;/mtr&gt;&lt;/mtable&gt;&lt;/mfenced&gt;&lt;mfenced open=\&quot;[\&quot; close=\&quot;]\&quot;&gt;&lt;mtable&gt;&lt;mtr&gt;&lt;mtd&gt;&lt;mi&gt;c&lt;/mi&gt;&lt;mi&gt;&amp;#x3B8;&lt;/mi&gt;&lt;/mtd&gt;&lt;mtd&gt;&lt;mn&gt;0&lt;/mn&gt;&lt;/mtd&gt;&lt;mtd&gt;&lt;mo&gt;-&lt;/mo&gt;&lt;mi&gt;s&lt;/mi&gt;&lt;mi&gt;&amp;#x3B8;&lt;/mi&gt;&lt;/mtd&gt;&lt;/mtr&gt;&lt;mtr&gt;&lt;mtd&gt;&lt;mn&gt;0&lt;/mn&gt;&lt;/mtd&gt;&lt;mtd&gt;&lt;mn&gt;1&lt;/mn&gt;&lt;/mtd&gt;&lt;mtd&gt;&lt;mn&gt;0&lt;/mn&gt;&lt;/mtd&gt;&lt;/mtr&gt;&lt;mtr&gt;&lt;mtd&gt;&lt;mi&gt;s&lt;/mi&gt;&lt;mi&gt;&amp;#x3B8;&lt;/mi&gt;&lt;/mtd&gt;&lt;mtd&gt;&lt;mn&gt;0&lt;/mn&gt;&lt;/mtd&gt;&lt;mtd&gt;&lt;mi&gt;c&lt;/mi&gt;&lt;mi&gt;&amp;#x3B8;&lt;/mi&gt;&lt;/mtd&gt;&lt;/mtr&gt;&lt;/mtable&gt;&lt;/mfenced&gt;&lt;mfenced open=\&quot;[\&quot; close=\&quot;]\&quot;&gt;&lt;mtable&gt;&lt;mtr&gt;&lt;mtd&gt;&lt;mi&gt;c&lt;/mi&gt;&lt;mi&gt;&amp;#x3C8;&lt;/mi&gt;&lt;/mtd&gt;&lt;mtd&gt;&lt;mi&gt;s&lt;/mi&gt;&lt;mi&gt;&amp;#x3C8;&lt;/mi&gt;&lt;/mtd&gt;&lt;mtd&gt;&lt;mn&gt;0&lt;/mn&gt;&lt;/mtd&gt;&lt;/mtr&gt;&lt;mtr&gt;&lt;mtd&gt;&lt;mo&gt;-&lt;/mo&gt;&lt;mi&gt;s&lt;/mi&gt;&lt;mi&gt;&amp;#x3C8;&lt;/mi&gt;&lt;/mtd&gt;&lt;mtd&gt;&lt;mi&gt;c&lt;/mi&gt;&lt;mi&gt;&amp;#x3C8;&lt;/mi&gt;&lt;/mtd&gt;&lt;mtd&gt;&lt;mn&gt;0&lt;/mn&gt;&lt;/mtd&gt;&lt;/mtr&gt;&lt;mtr&gt;&lt;mtd&gt;&lt;mn&gt;0&lt;/mn&gt;&lt;/mtd&gt;&lt;mtd&gt;&lt;mn&gt;0&lt;/mn&gt;&lt;/mtd&gt;&lt;mtd&gt;&lt;mn&gt;1&lt;/mn&gt;&lt;/mtd&gt;&lt;/mtr&gt;&lt;/mtable&gt;&lt;/mfenced&gt;&lt;/mtd&gt;&lt;/mtr&gt;&lt;mtr&gt;&lt;mtd/&gt;&lt;mtd&gt;&lt;mo&gt;=&lt;/mo&gt;&lt;/mtd&gt;&lt;mtd&gt;&lt;mfenced open=\&quot;[\&quot; close=\&quot;]\&quot;&gt;&lt;mtable&gt;&lt;mtr&gt;&lt;mtd&gt;&lt;mi&gt;c&lt;/mi&gt;&lt;mi&gt;&amp;#x3B8;&lt;/mi&gt;&lt;mi&gt;c&lt;/mi&gt;&lt;mi&gt;&amp;#x3C8;&lt;/mi&gt;&lt;/mtd&gt;&lt;mtd&gt;&lt;mi&gt;c&lt;/mi&gt;&lt;mi&gt;&amp;#x3B8;&lt;/mi&gt;&lt;mi&gt;s&lt;/mi&gt;&lt;mi&gt;&amp;#x3C8;&lt;/mi&gt;&lt;/mtd&gt;&lt;mtd&gt;&lt;mo&gt;-&lt;/mo&gt;&lt;mi&gt;s&lt;/mi&gt;&lt;mi&gt;&amp;#x3B8;&lt;/mi&gt;&lt;/mtd&gt;&lt;/mtr&gt;&lt;mtr&gt;&lt;mtd&gt;&lt;mo&gt;-&lt;/mo&gt;&lt;mi&gt;c&lt;/mi&gt;&lt;mi&gt;&amp;#x3D5;&lt;/mi&gt;&lt;mi&gt;s&lt;/mi&gt;&lt;mi&gt;&amp;#x3C8;&lt;/mi&gt;&lt;mo&gt;+&lt;/mo&gt;&lt;mi&gt;s&lt;/mi&gt;&lt;mi&gt;&amp;#x3D5;&lt;/mi&gt;&lt;mi&gt;s&lt;/mi&gt;&lt;mi&gt;&amp;#x3B8;&lt;/mi&gt;&lt;mi&gt;c&lt;/mi&gt;&lt;mi&gt;&amp;#x3C8;&lt;/mi&gt;&lt;/mtd&gt;&lt;mtd&gt;&lt;mi&gt;c&lt;/mi&gt;&lt;mi&gt;&amp;#x3D5;&lt;/mi&gt;&lt;mi&gt;c&lt;/mi&gt;&lt;mi&gt;&amp;#x3C8;&lt;/mi&gt;&lt;mo&gt;+&lt;/mo&gt;&lt;mi&gt;s&lt;/mi&gt;&lt;mi&gt;&amp;#x3D5;&lt;/mi&gt;&lt;mi&gt;s&lt;/mi&gt;&lt;mi&gt;&amp;#x3B8;&lt;/mi&gt;&lt;mi&gt;s&lt;/mi&gt;&lt;mi&gt;&amp;#x3C8;&lt;/mi&gt;&lt;/mtd&gt;&lt;mtd&gt;&lt;mi&gt;s&lt;/mi&gt;&lt;mi&gt;&amp;#x3D5;&lt;/mi&gt;&lt;mi&gt;c&lt;/mi&gt;&lt;mi&gt;&amp;#x3B8;&lt;/mi&gt;&lt;/mtd&gt;&lt;/mtr&gt;&lt;mtr&gt;&lt;mtd&gt;&lt;mi&gt;s&lt;/mi&gt;&lt;mi&gt;&amp;#x3D5;&lt;/mi&gt;&lt;mi&gt;s&lt;/mi&gt;&lt;mi&gt;&amp;#x3C8;&lt;/mi&gt;&lt;mo&gt;+&lt;/mo&gt;&lt;mi&gt;c&lt;/mi&gt;&lt;mi&gt;&amp;#x3D5;&lt;/mi&gt;&lt;mi&gt;s&lt;/mi&gt;&lt;mi&gt;&amp;#x3B8;&lt;/mi&gt;&lt;mi&gt;c&lt;/mi&gt;&lt;mi&gt;&amp;#x3C8;&lt;/mi&gt;&lt;/mtd&gt;&lt;mtd&gt;&lt;mo&gt;-&lt;/mo&gt;&lt;mi&gt;s&lt;/mi&gt;&lt;mi&gt;&amp;#x3D5;&lt;/mi&gt;&lt;mi&gt;c&lt;/mi&gt;&lt;mi&gt;&amp;#x3C8;&lt;/mi&gt;&lt;mo&gt;+&lt;/mo&gt;&lt;mi&gt;c&lt;/mi&gt;&lt;mi&gt;&amp;#x3D5;&lt;/mi&gt;&lt;mi&gt;s&lt;/mi&gt;&lt;mi&gt;&amp;#x3B8;&lt;/mi&gt;&lt;mi&gt;s&lt;/mi&gt;&lt;mi&gt;&amp;#x3C8;&lt;/mi&gt;&lt;/mtd&gt;&lt;mtd&gt;&lt;mi&gt;c&lt;/mi&gt;&lt;mi&gt;&amp;#x3D5;&lt;/mi&gt;&lt;mi&gt;c&lt;/mi&gt;&lt;mi&gt;&amp;#x3B8;&lt;/mi&gt;&lt;/mtd&gt;&lt;/mtr&gt;&lt;/mtable&gt;&lt;/mfenced&gt;&lt;/mtd&gt;&lt;/mtr&gt;&lt;mtr&gt;&lt;mtd/&gt;&lt;mtd/&gt;&lt;mtd/&gt;&lt;/mtr&gt;&lt;/mtable&gt;&lt;/math&gt;&quot;,&quot;origin&quot;:&quot;MathType Legacy&quot;,&quot;version&quot;:&quot;v3.23.0&quot;}" title="table row cell R open parentheses bold psi close parentheses end cell equals cell R open parentheses ϕ close parentheses R open parentheses theta close parentheses R open parentheses psi close parentheses end cell row blank equals cell open square brackets table row 1 0 0 row 0 cell c ϕ end cell cell s ϕ end cell row 0 cell negative s ϕ end cell cell c ϕ end cell end table close square brackets open square brackets table row cell c theta end cell 0 cell negative s theta end cell row 0 1 0 row cell s theta end cell 0 cell c theta end cell end table close square brackets open square brackets table row cell c psi end cell cell s psi end cell 0 row cell negative s psi end cell cell c psi end cell 0 row 0 0 1 end table close square brackets end cell row blank equals cell open square brackets table row cell c theta c psi end cell cell c theta s psi end cell cell negative s theta end cell row cell negative c ϕ s psi plus s ϕ s theta c psi end cell cell c ϕ c psi plus s ϕ s theta s psi end cell cell s ϕ c theta end cell row cell s ϕ s psi plus c ϕ s theta c psi end cell cell negative s ϕ c psi plus c ϕ s theta s psi end cell cell c ϕ c theta end cell end table close square brackets end cell row blank blank blank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table columnspacing=\&quot;0px\&quot; columnalign=\&quot;right center left\&quot;&gt;&lt;mtr&gt;&lt;mtd&gt;&lt;mi&gt;R&lt;/mi&gt;&lt;mfenced&gt;&lt;mi mathvariant=\&quot;bold\&quot;&gt;&amp;#x3C8;&lt;/mi&gt;&lt;/mfenced&gt;&lt;/mtd&gt;&lt;mtd&gt;&lt;mo&gt;=&lt;/mo&gt;&lt;/mtd&gt;&lt;mtd&gt;&lt;mi&gt;R&lt;/mi&gt;&lt;mfenced&gt;&lt;mi&gt;&amp;#x3D5;&lt;/mi&gt;&lt;/mfenced&gt;&lt;mi&gt;R&lt;/mi&gt;&lt;mfenced&gt;&lt;mi&gt;&amp;#x3B8;&lt;/mi&gt;&lt;/mfenced&gt;&lt;mi&gt;R&lt;/mi&gt;&lt;mfenced&gt;&lt;mi&gt;&amp;#x3C8;&lt;/mi&gt;&lt;/mfenced&gt;&lt;/mtd&gt;&lt;/mtr&gt;&lt;mtr&gt;&lt;mtd/&gt;&lt;mtd&gt;&lt;mo&gt;=&lt;/mo&gt;&lt;/mtd&gt;&lt;mtd&gt;&lt;mfenced open=\&quot;[\&quot; close=\&quot;]\&quot;&gt;&lt;mtable&gt;&lt;mtr&gt;&lt;mtd&gt;&lt;mn&gt;1&lt;/mn&gt;&lt;/mtd&gt;&lt;mtd&gt;&lt;mn&gt;0&lt;/mn&gt;&lt;/mtd&gt;&lt;mtd&gt;&lt;mn&gt;0&lt;/mn&gt;&lt;/mtd&gt;&lt;/mtr&gt;&lt;mtr&gt;&lt;mtd&gt;&lt;mn&gt;0&lt;/mn&gt;&lt;/mtd&gt;&lt;mtd&gt;&lt;mi&gt;c&lt;/mi&gt;&lt;mi&gt;&amp;#x3D5;&lt;/mi&gt;&lt;/mtd&gt;&lt;mtd&gt;&lt;mi&gt;s&lt;/mi&gt;&lt;mi&gt;&amp;#x3D5;&lt;/mi&gt;&lt;/mtd&gt;&lt;/mtr&gt;&lt;mtr&gt;&lt;mtd&gt;&lt;mn&gt;0&lt;/mn&gt;&lt;/mtd&gt;&lt;mtd&gt;&lt;mo&gt;-&lt;/mo&gt;&lt;mi&gt;s&lt;/mi&gt;&lt;mi&gt;&amp;#x3D5;&lt;/mi&gt;&lt;/mtd&gt;&lt;mtd&gt;&lt;mi&gt;c&lt;/mi&gt;&lt;mi&gt;&amp;#x3D5;&lt;/mi&gt;&lt;/mtd&gt;&lt;/mtr&gt;&lt;/mtable&gt;&lt;/mfenced&gt;&lt;mfenced open=\&quot;[\&quot; close=\&quot;]\&quot;&gt;&lt;mtable&gt;&lt;mtr&gt;&lt;mtd&gt;&lt;mi&gt;c&lt;/mi&gt;&lt;mi&gt;&amp;#x3B8;&lt;/mi&gt;&lt;/mtd&gt;&lt;mtd&gt;&lt;mn&gt;0&lt;/mn&gt;&lt;/mtd&gt;&lt;mtd&gt;&lt;mo&gt;-&lt;/mo&gt;&lt;mi&gt;s&lt;/mi&gt;&lt;mi&gt;&amp;#x3B8;&lt;/mi&gt;&lt;/mtd&gt;&lt;/mtr&gt;&lt;mtr&gt;&lt;mtd&gt;&lt;mn&gt;0&lt;/mn&gt;&lt;/mtd&gt;&lt;mtd&gt;&lt;mn&gt;1&lt;/mn&gt;&lt;/mtd&gt;&lt;mtd&gt;&lt;mn&gt;0&lt;/mn&gt;&lt;/mtd&gt;&lt;/mtr&gt;&lt;mtr&gt;&lt;mtd&gt;&lt;mi&gt;s&lt;/mi&gt;&lt;mi&gt;&amp;#x3B8;&lt;/mi&gt;&lt;/mtd&gt;&lt;mtd&gt;&lt;mn&gt;0&lt;/mn&gt;&lt;/mtd&gt;&lt;mtd&gt;&lt;mi&gt;c&lt;/mi&gt;&lt;mi&gt;&amp;#x3B8;&lt;/mi&gt;&lt;/mtd&gt;&lt;/mtr&gt;&lt;/mtable&gt;&lt;/mfenced&gt;&lt;mfenced open=\&quot;[\&quot; close=\&quot;]\&quot;&gt;&lt;mtable&gt;&lt;mtr&gt;&lt;mtd&gt;&lt;mi&gt;c&lt;/mi&gt;&lt;mi&gt;&amp;#x3C8;&lt;/mi&gt;&lt;/mtd&gt;&lt;mtd&gt;&lt;mi&gt;s&lt;/mi&gt;&lt;mi&gt;&amp;#x3C8;&lt;/mi&gt;&lt;/mtd&gt;&lt;mtd&gt;&lt;mn&gt;0&lt;/mn&gt;&lt;/mtd&gt;&lt;/mtr&gt;&lt;mtr&gt;&lt;mtd&gt;&lt;mo&gt;-&lt;/mo&gt;&lt;mi&gt;s&lt;/mi&gt;&lt;mi&gt;&amp;#x3C8;&lt;/mi&gt;&lt;/mtd&gt;&lt;mtd&gt;&lt;mi&gt;c&lt;/mi&gt;&lt;mi&gt;&amp;#x3C8;&lt;/mi&gt;&lt;/mtd&gt;&lt;mtd&gt;&lt;mn&gt;0&lt;/mn&gt;&lt;/mtd&gt;&lt;/mtr&gt;&lt;mtr&gt;&lt;mtd&gt;&lt;mn&gt;0&lt;/mn&gt;&lt;/mtd&gt;&lt;mtd&gt;&lt;mn&gt;0&lt;/mn&gt;&lt;/mtd&gt;&lt;mtd&gt;&lt;mn&gt;1&lt;/mn&gt;&lt;/mtd&gt;&lt;/mtr&gt;&lt;/mtable&gt;&lt;/mfenced&gt;&lt;/mtd&gt;&lt;/mtr&gt;&lt;mtr&gt;&lt;mtd/&gt;&lt;mtd&gt;&lt;mo&gt;=&lt;/mo&gt;&lt;/mtd&gt;&lt;mtd&gt;&lt;mfenced open=\&quot;[\&quot; close=\&quot;]\&quot;&gt;&lt;mtable&gt;&lt;mtr&gt;&lt;mtd&gt;&lt;mi&gt;c&lt;/mi&gt;&lt;mi&gt;&amp;#x3B8;&lt;/mi&gt;&lt;mi&gt;c&lt;/mi&gt;&lt;mi&gt;&amp;#x3C8;&lt;/mi&gt;&lt;/mtd&gt;&lt;mtd&gt;&lt;mi&gt;c&lt;/mi&gt;&lt;mi&gt;&amp;#x3B8;&lt;/mi&gt;&lt;mi&gt;s&lt;/mi&gt;&lt;mi&gt;&amp;#x3C8;&lt;/mi&gt;&lt;/mtd&gt;&lt;mtd&gt;&lt;mo&gt;-&lt;/mo&gt;&lt;mi&gt;s&lt;/mi&gt;&lt;mi&gt;&amp;#x3B8;&lt;/mi&gt;&lt;/mtd&gt;&lt;/mtr&gt;&lt;mtr&gt;&lt;mtd&gt;&lt;mo&gt;-&lt;/mo&gt;&lt;mi&gt;c&lt;/mi&gt;&lt;mi&gt;&amp;#x3D5;&lt;/mi&gt;&lt;mi&gt;s&lt;/mi&gt;&lt;mi&gt;&amp;#x3C8;&lt;/mi&gt;&lt;mo&gt;+&lt;/mo&gt;&lt;mi&gt;s&lt;/mi&gt;&lt;mi&gt;&amp;#x3D5;&lt;/mi&gt;&lt;mi&gt;s&lt;/mi&gt;&lt;mi&gt;&amp;#x3B8;&lt;/mi&gt;&lt;mi&gt;c&lt;/mi&gt;&lt;mi&gt;&amp;#x3C8;&lt;/mi&gt;&lt;/mtd&gt;&lt;mtd&gt;&lt;mi&gt;c&lt;/mi&gt;&lt;mi&gt;&amp;#x3D5;&lt;/mi&gt;&lt;mi&gt;c&lt;/mi&gt;&lt;mi&gt;&amp;#x3C8;&lt;/mi&gt;&lt;mo&gt;+&lt;/mo&gt;&lt;mi&gt;s&lt;/mi&gt;&lt;mi&gt;&amp;#x3D5;&lt;/mi&gt;&lt;mi&gt;s&lt;/mi&gt;&lt;mi&gt;&amp;#x3B8;&lt;/mi&gt;&lt;mi&gt;s&lt;/mi&gt;&lt;mi&gt;&amp;#x3C8;&lt;/mi&gt;&lt;/mtd&gt;&lt;mtd&gt;&lt;mi&gt;s&lt;/mi&gt;&lt;mi&gt;&amp;#x3D5;&lt;/mi&gt;&lt;mi&gt;c&lt;/mi&gt;&lt;mi&gt;&amp;#x3B8;&lt;/mi&gt;&lt;/mtd&gt;&lt;/mtr&gt;&lt;mtr&gt;&lt;mtd&gt;&lt;mi&gt;s&lt;/mi&gt;&lt;mi&gt;&amp;#x3D5;&lt;/mi&gt;&lt;mi&gt;s&lt;/mi&gt;&lt;mi&gt;&amp;#x3C8;&lt;/mi&gt;&lt;mo&gt;+&lt;/mo&gt;&lt;mi&gt;c&lt;/mi&gt;&lt;mi&gt;&amp;#x3D5;&lt;/mi&gt;&lt;mi&gt;s&lt;/mi&gt;&lt;mi&gt;&amp;#x3B8;&lt;/mi&gt;&lt;mi&gt;c&lt;/mi&gt;&lt;mi&gt;&amp;#x3C8;&lt;/mi&gt;&lt;/mtd&gt;&lt;mtd&gt;&lt;mo&gt;-&lt;/mo&gt;&lt;mi&gt;s&lt;/mi&gt;&lt;mi&gt;&amp;#x3D5;&lt;/mi&gt;&lt;mi&gt;c&lt;/mi&gt;&lt;mi&gt;&amp;#x3C8;&lt;/mi&gt;&lt;mo&gt;+&lt;/mo&gt;&lt;mi&gt;c&lt;/mi&gt;&lt;mi&gt;&amp;#x3D5;&lt;/mi&gt;&lt;mi&gt;s&lt;/mi&gt;&lt;mi&gt;&amp;#x3B8;&lt;/mi&gt;&lt;mi&gt;s&lt;/mi&gt;&lt;mi&gt;&amp;#x3C8;&lt;/mi&gt;&lt;/mtd&gt;&lt;mtd&gt;&lt;mi&gt;c&lt;/mi&gt;&lt;mi&gt;&amp;#x3D5;&lt;/mi&gt;&lt;mi&gt;c&lt;/mi&gt;&lt;mi&gt;&amp;#x3B8;&lt;/mi&gt;&lt;/mtd&gt;&lt;/mtr&gt;&lt;/mtable&gt;&lt;/mfenced&gt;&lt;/mtd&gt;&lt;/mtr&gt;&lt;mtr&gt;&lt;mtd/&gt;&lt;mtd/&gt;&lt;mtd/&gt;&lt;/mtr&gt;&lt;/mtable&gt;&lt;/math&gt;&quot;,&quot;origin&quot;:&quot;MathType Legacy&quot;,&quot;version&quot;:&quot;v3.23.0&quot;}" title="table row cell R open parentheses bold psi close parentheses end cell equals cell R open parentheses ϕ close parentheses R open parentheses theta close parentheses R open parentheses psi close parentheses end cell row blank equals cell open square brackets table row 1 0 0 row 0 cell c ϕ end cell cell s ϕ end cell row 0 cell negative s ϕ end cell cell c ϕ end cell end table close square brackets open square brackets table row cell c theta end cell 0 cell negative s theta end cell row 0 1 0 row cell s theta end cell 0 cell c theta end cell end table close square brackets open square brackets table row cell c psi end cell cell s psi end cell 0 row cell negative s psi end cell cell c psi end cell 0 row 0 0 1 end table close square brackets end cell row blank equals cell open square brackets table row cell c theta c psi end cell cell c theta s psi end cell cell negative s theta end cell row cell negative c ϕ s psi plus s ϕ s theta c psi end cell cell c ϕ c psi plus s ϕ s theta s psi end cell cell s ϕ c theta end cell row cell s ϕ s psi plus c ϕ s theta c psi end cell cell negative s ϕ c psi plus c ϕ s theta s psi end cell cell c ϕ c theta end cell end table close square brackets end cell row blank blank blank end tabl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347847" cy="1750162"/>
                    </a:xfrm>
                    <a:prstGeom prst="rect">
                      <a:avLst/>
                    </a:prstGeom>
                  </pic:spPr>
                </pic:pic>
              </a:graphicData>
            </a:graphic>
          </wp:inline>
        </w:drawing>
      </w:r>
    </w:p>
    <w:p w14:paraId="78FCE6EF" w14:textId="77777777" w:rsidR="00D06663" w:rsidRDefault="00D06663" w:rsidP="00897A13">
      <w:pPr>
        <w:jc w:val="center"/>
      </w:pPr>
    </w:p>
    <w:p w14:paraId="193446D4" w14:textId="77777777" w:rsidR="00D06663" w:rsidRDefault="00D06663" w:rsidP="00897A13">
      <w:r>
        <w:t>From the third column and first row, taking ratios of appropriate elements to eliminate angles yields the reverse transformation</w:t>
      </w:r>
    </w:p>
    <w:p w14:paraId="058DEAFE" w14:textId="77777777" w:rsidR="00D06663" w:rsidRDefault="00D06663" w:rsidP="00897A13"/>
    <w:p w14:paraId="307CB9B0" w14:textId="77777777" w:rsidR="00D06663" w:rsidRPr="00897A13" w:rsidRDefault="00D06663" w:rsidP="00897A13">
      <w:pPr>
        <w:jc w:val="center"/>
      </w:pPr>
      <w:r>
        <w:rPr>
          <w:noProof/>
          <w:position w:val="-10"/>
        </w:rPr>
        <w:drawing>
          <wp:inline distT="0" distB="0" distL="0" distR="0" wp14:anchorId="69D1F13A" wp14:editId="36202459">
            <wp:extent cx="1292352" cy="857504"/>
            <wp:effectExtent l="0" t="0" r="0" b="0"/>
            <wp:docPr id="911661047" name="Picture 911661047" descr="{&quot;mathml&quot;:&quot;&lt;math style=\&quot;font-family:stix;font-size:12px;\&quot; xmlns=\&quot;http://www.w3.org/1998/Math/MathML\&quot;&gt;&lt;mi&gt;&amp;#x3B8;&lt;/mi&gt;&lt;mo&gt;=&lt;/mo&gt;&lt;mo&gt;-&lt;/mo&gt;&lt;msup&gt;&lt;mi&gt;sin&lt;/mi&gt;&lt;mrow&gt;&lt;mo&gt;-&lt;/mo&gt;&lt;mn&gt;1&lt;/mn&gt;&lt;/mrow&gt;&lt;/msup&gt;&lt;msub&gt;&lt;mi&gt;R&lt;/mi&gt;&lt;mn&gt;13&lt;/mn&gt;&lt;/msub&gt;&lt;mspace linebreak=\&quot;newline\&quot;/&gt;&lt;mi&gt;&amp;#x3D5;&lt;/mi&gt;&lt;mo&gt;=&lt;/mo&gt;&lt;msubsup&gt;&lt;mi&gt;tan&lt;/mi&gt;&lt;mn&gt;2&lt;/mn&gt;&lt;mrow&gt;&lt;mo&gt;-&lt;/mo&gt;&lt;mn&gt;1&lt;/mn&gt;&lt;/mrow&gt;&lt;/msubsup&gt;&lt;mfenced&gt;&lt;mrow&gt;&lt;msub&gt;&lt;mi&gt;R&lt;/mi&gt;&lt;mn&gt;23&lt;/mn&gt;&lt;/msub&gt;&lt;mo&gt;,&lt;/mo&gt;&lt;msub&gt;&lt;mi&gt;R&lt;/mi&gt;&lt;mn&gt;33&lt;/mn&gt;&lt;/msub&gt;&lt;/mrow&gt;&lt;/mfenced&gt;&lt;mspace linebreak=\&quot;newline\&quot;/&gt;&lt;mi&gt;&amp;#x3C8;&lt;/mi&gt;&lt;mo&gt;=&lt;/mo&gt;&lt;msubsup&gt;&lt;mi&gt;tan&lt;/mi&gt;&lt;mn&gt;2&lt;/mn&gt;&lt;mrow&gt;&lt;mo&gt;-&lt;/mo&gt;&lt;mn&gt;1&lt;/mn&gt;&lt;/mrow&gt;&lt;/msubsup&gt;&lt;mfenced&gt;&lt;mrow&gt;&lt;msub&gt;&lt;mi&gt;R&lt;/mi&gt;&lt;mn&gt;12&lt;/mn&gt;&lt;/msub&gt;&lt;mo&gt;,&lt;/mo&gt;&lt;msub&gt;&lt;mi&gt;R&lt;/mi&gt;&lt;mn&gt;11&lt;/mn&gt;&lt;/msub&gt;&lt;/mrow&gt;&lt;/mfenced&gt;&lt;/math&gt;&quot;,&quot;origin&quot;:&quot;MathType Legacy&quot;,&quot;version&quot;:&quot;v3.23.0&quot;}" title="theta equals negative sin to the power of negative 1 end exponent R subscript 13&#10;ϕ equals tan subscript 2 superscript negative 1 end superscript open parentheses R subscript 23 comma R subscript 33 close parentheses&#10;psi equals tan subscript 2 superscript negative 1 end superscript open parentheses R subscript 12 comma R subscript 11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amp;#x3B8;&lt;/mi&gt;&lt;mo&gt;=&lt;/mo&gt;&lt;mo&gt;-&lt;/mo&gt;&lt;msup&gt;&lt;mi&gt;sin&lt;/mi&gt;&lt;mrow&gt;&lt;mo&gt;-&lt;/mo&gt;&lt;mn&gt;1&lt;/mn&gt;&lt;/mrow&gt;&lt;/msup&gt;&lt;msub&gt;&lt;mi&gt;R&lt;/mi&gt;&lt;mn&gt;13&lt;/mn&gt;&lt;/msub&gt;&lt;mspace linebreak=\&quot;newline\&quot;/&gt;&lt;mi&gt;&amp;#x3D5;&lt;/mi&gt;&lt;mo&gt;=&lt;/mo&gt;&lt;msubsup&gt;&lt;mi&gt;tan&lt;/mi&gt;&lt;mn&gt;2&lt;/mn&gt;&lt;mrow&gt;&lt;mo&gt;-&lt;/mo&gt;&lt;mn&gt;1&lt;/mn&gt;&lt;/mrow&gt;&lt;/msubsup&gt;&lt;mfenced&gt;&lt;mrow&gt;&lt;msub&gt;&lt;mi&gt;R&lt;/mi&gt;&lt;mn&gt;23&lt;/mn&gt;&lt;/msub&gt;&lt;mo&gt;,&lt;/mo&gt;&lt;msub&gt;&lt;mi&gt;R&lt;/mi&gt;&lt;mn&gt;33&lt;/mn&gt;&lt;/msub&gt;&lt;/mrow&gt;&lt;/mfenced&gt;&lt;mspace linebreak=\&quot;newline\&quot;/&gt;&lt;mi&gt;&amp;#x3C8;&lt;/mi&gt;&lt;mo&gt;=&lt;/mo&gt;&lt;msubsup&gt;&lt;mi&gt;tan&lt;/mi&gt;&lt;mn&gt;2&lt;/mn&gt;&lt;mrow&gt;&lt;mo&gt;-&lt;/mo&gt;&lt;mn&gt;1&lt;/mn&gt;&lt;/mrow&gt;&lt;/msubsup&gt;&lt;mfenced&gt;&lt;mrow&gt;&lt;msub&gt;&lt;mi&gt;R&lt;/mi&gt;&lt;mn&gt;12&lt;/mn&gt;&lt;/msub&gt;&lt;mo&gt;,&lt;/mo&gt;&lt;msub&gt;&lt;mi&gt;R&lt;/mi&gt;&lt;mn&gt;11&lt;/mn&gt;&lt;/msub&gt;&lt;/mrow&gt;&lt;/mfenced&gt;&lt;/math&gt;&quot;,&quot;origin&quot;:&quot;MathType Legacy&quot;,&quot;version&quot;:&quot;v3.23.0&quot;}" title="theta equals negative sin to the power of negative 1 end exponent R subscript 13&#10;ϕ equals tan subscript 2 superscript negative 1 end superscript open parentheses R subscript 23 comma R subscript 33 close parentheses&#10;psi equals tan subscript 2 superscript negative 1 end superscript open parentheses R subscript 12 comma R subscript 11 close parentheses"/>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292352" cy="857504"/>
                    </a:xfrm>
                    <a:prstGeom prst="rect">
                      <a:avLst/>
                    </a:prstGeom>
                  </pic:spPr>
                </pic:pic>
              </a:graphicData>
            </a:graphic>
          </wp:inline>
        </w:drawing>
      </w:r>
    </w:p>
    <w:p w14:paraId="3BEC5D3E" w14:textId="77777777" w:rsidR="00D06663" w:rsidRDefault="00D06663" w:rsidP="007D5A7F"/>
    <w:p w14:paraId="75C1F839" w14:textId="77777777" w:rsidR="00D06663" w:rsidRDefault="00D06663" w:rsidP="00C06C5D">
      <w:r>
        <w:t>Euler angles are discontinuous at their aliasing points therefore when manipulating these angles they must be wrapped back into the nominal range.  Also, averaging is possible only over intervals which do not contain a break.</w:t>
      </w:r>
    </w:p>
    <w:p w14:paraId="195916DA" w14:textId="77777777" w:rsidR="001F6711" w:rsidRDefault="001F6711" w:rsidP="00C06C5D"/>
    <w:p w14:paraId="4DE85718" w14:textId="29DF46ED" w:rsidR="001F6711" w:rsidRDefault="001F6711" w:rsidP="00C06C5D">
      <w:r>
        <w:t>From Groves</w:t>
      </w:r>
    </w:p>
    <w:p w14:paraId="194A9659" w14:textId="77777777" w:rsidR="001F6711" w:rsidRDefault="001F6711" w:rsidP="00C06C5D"/>
    <w:p w14:paraId="5C461371" w14:textId="77777777" w:rsidR="00D45332" w:rsidRDefault="00D45332" w:rsidP="00C06C5D"/>
    <w:p w14:paraId="2D5CA7B5" w14:textId="3BC6FF8A" w:rsidR="00D06663" w:rsidRDefault="00D45332" w:rsidP="00D45332">
      <w:pPr>
        <w:pStyle w:val="Heading4"/>
      </w:pPr>
      <w:r>
        <w:t>Derivatives</w:t>
      </w:r>
    </w:p>
    <w:p w14:paraId="63E19B73" w14:textId="77777777" w:rsidR="00D45332" w:rsidRDefault="00D45332" w:rsidP="00C06C5D"/>
    <w:p w14:paraId="6D327183" w14:textId="12968E91" w:rsidR="000252E1" w:rsidRDefault="00D06663" w:rsidP="0031595C">
      <w:r>
        <w:lastRenderedPageBreak/>
        <w:t xml:space="preserve">Derivatives of rotation matrices with respect to time can be computed via the definition of the derivative as in section 22.11.1.  When rotation rate is formulated in a moving body frame the differential </w:t>
      </w:r>
      <w:r w:rsidR="000252E1">
        <w:t xml:space="preserve">rotation is the </w:t>
      </w:r>
      <w:r>
        <w:t xml:space="preserve">skew </w:t>
      </w:r>
      <w:r w:rsidR="000252E1">
        <w:t xml:space="preserve">symmetric </w:t>
      </w:r>
      <w:r>
        <w:t xml:space="preserve">matrix </w:t>
      </w:r>
      <w:r w:rsidR="000252E1">
        <w:t>we encountered in (linalg)</w:t>
      </w:r>
    </w:p>
    <w:p w14:paraId="47891496" w14:textId="77777777" w:rsidR="000252E1" w:rsidRDefault="000252E1" w:rsidP="0031595C"/>
    <w:p w14:paraId="0C9DB5F2" w14:textId="66A3B09F" w:rsidR="000252E1" w:rsidRDefault="000252E1" w:rsidP="000252E1">
      <w:pPr>
        <w:jc w:val="center"/>
      </w:pPr>
      <w:r>
        <w:rPr>
          <w:noProof/>
          <w:position w:val="-80"/>
        </w:rPr>
        <w:drawing>
          <wp:inline distT="0" distB="0" distL="0" distR="0" wp14:anchorId="3AAC2037" wp14:editId="1126F82B">
            <wp:extent cx="1778000" cy="938784"/>
            <wp:effectExtent l="0" t="0" r="0" b="0"/>
            <wp:docPr id="2028628597" name="Picture 2028628597" descr="{&quot;mathml&quot;:&quot;&lt;math style=\&quot;font-family:Times New Roman;font-size:12px;\&quot; xmlns=\&quot;http://www.w3.org/1998/Math/MathML\&quot;&gt;&lt;mi mathvariant=\&quot;bold\&quot;&gt;&amp;#x3A9;&lt;/mi&gt;&lt;mfenced&gt;&lt;mi mathvariant=\&quot;bold\&quot;&gt;&amp;#x3C9;&lt;/mi&gt;&lt;/mfenced&gt;&lt;mo&gt;=&lt;/mo&gt;&lt;mfenced open=\&quot;[\&quot; close=\&quot;]\&quot;&gt;&lt;mtable&gt;&lt;mtr&gt;&lt;mtd&gt;&lt;mn&gt;0&lt;/mn&gt;&lt;/mtd&gt;&lt;mtd&gt;&lt;mo&gt;-&lt;/mo&gt;&lt;msub&gt;&lt;mi&gt;&amp;#x3C9;&lt;/mi&gt;&lt;mn&gt;3&lt;/mn&gt;&lt;/msub&gt;&lt;/mtd&gt;&lt;mtd&gt;&lt;msub&gt;&lt;mi&gt;&amp;#x3C9;&lt;/mi&gt;&lt;mn&gt;2&lt;/mn&gt;&lt;/msub&gt;&lt;/mtd&gt;&lt;/mtr&gt;&lt;mtr&gt;&lt;mtd&gt;&lt;msub&gt;&lt;mi&gt;&amp;#x3C9;&lt;/mi&gt;&lt;mn&gt;3&lt;/mn&gt;&lt;/msub&gt;&lt;/mtd&gt;&lt;mtd&gt;&lt;mn&gt;0&lt;/mn&gt;&lt;/mtd&gt;&lt;mtd&gt;&lt;mo&gt;-&lt;/mo&gt;&lt;msub&gt;&lt;mi&gt;&amp;#x3C9;&lt;/mi&gt;&lt;mn&gt;1&lt;/mn&gt;&lt;/msub&gt;&lt;/mtd&gt;&lt;/mtr&gt;&lt;mtr&gt;&lt;mtd&gt;&lt;mo&gt;-&lt;/mo&gt;&lt;msub&gt;&lt;mi&gt;&amp;#x3C9;&lt;/mi&gt;&lt;mn&gt;2&lt;/mn&gt;&lt;/msub&gt;&lt;/mtd&gt;&lt;mtd&gt;&lt;msub&gt;&lt;mi&gt;&amp;#x3C9;&lt;/mi&gt;&lt;mn&gt;1&lt;/mn&gt;&lt;/msub&gt;&lt;/mtd&gt;&lt;mtd&gt;&lt;mn&gt;0&lt;/mn&gt;&lt;/mtd&gt;&lt;/mtr&gt;&lt;/mtable&gt;&lt;/mfenced&gt;&lt;/math&gt;&quot;,&quot;origin&quot;:&quot;MathType Legacy&quot;,&quot;version&quot;:&quot;v3.26.0&quot;}" title="bold capital omega open parentheses bold omega close parentheses equals open square brackets table row 0 cell negative omega subscript 3 end cell cell omega subscript 2 end cell row cell omega subscript 3 end cell 0 cell negative omega subscript 1 end cell row cell negative omega subscript 2 end cell cell omega subscript 1 end cell 0 end table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 mathvariant=\&quot;bold\&quot;&gt;&amp;#x3A9;&lt;/mi&gt;&lt;mfenced&gt;&lt;mi mathvariant=\&quot;bold\&quot;&gt;&amp;#x3C9;&lt;/mi&gt;&lt;/mfenced&gt;&lt;mo&gt;=&lt;/mo&gt;&lt;mfenced open=\&quot;[\&quot; close=\&quot;]\&quot;&gt;&lt;mtable&gt;&lt;mtr&gt;&lt;mtd&gt;&lt;mn&gt;0&lt;/mn&gt;&lt;/mtd&gt;&lt;mtd&gt;&lt;mo&gt;-&lt;/mo&gt;&lt;msub&gt;&lt;mi&gt;&amp;#x3C9;&lt;/mi&gt;&lt;mn&gt;3&lt;/mn&gt;&lt;/msub&gt;&lt;/mtd&gt;&lt;mtd&gt;&lt;msub&gt;&lt;mi&gt;&amp;#x3C9;&lt;/mi&gt;&lt;mn&gt;2&lt;/mn&gt;&lt;/msub&gt;&lt;/mtd&gt;&lt;/mtr&gt;&lt;mtr&gt;&lt;mtd&gt;&lt;msub&gt;&lt;mi&gt;&amp;#x3C9;&lt;/mi&gt;&lt;mn&gt;3&lt;/mn&gt;&lt;/msub&gt;&lt;/mtd&gt;&lt;mtd&gt;&lt;mn&gt;0&lt;/mn&gt;&lt;/mtd&gt;&lt;mtd&gt;&lt;mo&gt;-&lt;/mo&gt;&lt;msub&gt;&lt;mi&gt;&amp;#x3C9;&lt;/mi&gt;&lt;mn&gt;1&lt;/mn&gt;&lt;/msub&gt;&lt;/mtd&gt;&lt;/mtr&gt;&lt;mtr&gt;&lt;mtd&gt;&lt;mo&gt;-&lt;/mo&gt;&lt;msub&gt;&lt;mi&gt;&amp;#x3C9;&lt;/mi&gt;&lt;mn&gt;2&lt;/mn&gt;&lt;/msub&gt;&lt;/mtd&gt;&lt;mtd&gt;&lt;msub&gt;&lt;mi&gt;&amp;#x3C9;&lt;/mi&gt;&lt;mn&gt;1&lt;/mn&gt;&lt;/msub&gt;&lt;/mtd&gt;&lt;mtd&gt;&lt;mn&gt;0&lt;/mn&gt;&lt;/mtd&gt;&lt;/mtr&gt;&lt;/mtable&gt;&lt;/mfenced&gt;&lt;/math&gt;&quot;,&quot;origin&quot;:&quot;MathType Legacy&quot;,&quot;version&quot;:&quot;v3.26.0&quot;}" title="bold capital omega open parentheses bold omega close parentheses equals open square brackets table row 0 cell negative omega subscript 3 end cell cell omega subscript 2 end cell row cell omega subscript 3 end cell 0 cell negative omega subscript 1 end cell row cell negative omega subscript 2 end cell cell omega subscript 1 end cell 0 end table close square brackets"/>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778000" cy="938784"/>
                    </a:xfrm>
                    <a:prstGeom prst="rect">
                      <a:avLst/>
                    </a:prstGeom>
                  </pic:spPr>
                </pic:pic>
              </a:graphicData>
            </a:graphic>
          </wp:inline>
        </w:drawing>
      </w:r>
    </w:p>
    <w:p w14:paraId="2525A1EC" w14:textId="77777777" w:rsidR="000252E1" w:rsidRDefault="000252E1" w:rsidP="0031595C"/>
    <w:p w14:paraId="2128D9CF" w14:textId="593C940B" w:rsidR="00736756" w:rsidRDefault="00D06663" w:rsidP="0031595C">
      <w:r>
        <w:t xml:space="preserve">multiplies the world to body rotation matrix from the right (because the right side is still in body frame).  </w:t>
      </w:r>
      <w:r w:rsidR="00736756">
        <w:t>The Jacobian wrt to its argument is</w:t>
      </w:r>
    </w:p>
    <w:p w14:paraId="13A7E918" w14:textId="77777777" w:rsidR="00736756" w:rsidRDefault="00736756" w:rsidP="0031595C"/>
    <w:p w14:paraId="1A92A0C6" w14:textId="77777777" w:rsidR="00736756" w:rsidRDefault="00736756" w:rsidP="0031595C"/>
    <w:p w14:paraId="44BFFD94" w14:textId="030DA159" w:rsidR="00736756" w:rsidRDefault="00736756" w:rsidP="00736756">
      <w:pPr>
        <w:jc w:val="center"/>
      </w:pPr>
      <w:r>
        <w:rPr>
          <w:noProof/>
          <w:position w:val="-18"/>
        </w:rPr>
        <w:drawing>
          <wp:inline distT="0" distB="0" distL="0" distR="0" wp14:anchorId="3CF38A8E" wp14:editId="08D8A156">
            <wp:extent cx="2066544" cy="390144"/>
            <wp:effectExtent l="0" t="0" r="0" b="0"/>
            <wp:docPr id="1512279256" name="Picture 1512279256" descr="{&quot;mathml&quot;:&quot;&lt;math style=\&quot;font-family:'Times New Roman';\&quot; xmlns=\&quot;http://www.w3.org/1998/Math/MathML\&quot;&gt;&lt;mstyle mathsize=\&quot;12px\&quot;&gt;&lt;mtable columnspacing=\&quot;0px\&quot; columnalign=\&quot;right center left\&quot;&gt;&lt;mtr&gt;&lt;mtd&gt;&lt;mfrac&gt;&lt;mrow&gt;&lt;mo&gt;d&lt;/mo&gt;&lt;mi&gt;&amp;#x3A9;&lt;/mi&gt;&lt;mfenced&gt;&lt;mi&gt;&amp;#x3B8;&lt;/mi&gt;&lt;/mfenced&gt;&lt;mi&gt;x&lt;/mi&gt;&lt;/mrow&gt;&lt;mrow&gt;&lt;mo&gt;d&lt;/mo&gt;&lt;msup&gt;&lt;mi&gt;&amp;#x3B8;&lt;/mi&gt;&lt;mi&gt;T&lt;/mi&gt;&lt;/msup&gt;&lt;/mrow&gt;&lt;/mfrac&gt;&lt;/mtd&gt;&lt;mtd&gt;&lt;mo&gt;=&lt;/mo&gt;&lt;/mtd&gt;&lt;mtd&gt;&lt;mrow&gt;&lt;mo&gt;-&lt;/mo&gt;&lt;mfrac&gt;&lt;mrow&gt;&lt;mo&gt;d&lt;/mo&gt;&lt;mi&gt;&amp;#x3A9;&lt;/mi&gt;&lt;mo stretchy=\&quot;true\&quot;&gt;(&lt;/mo&gt;&lt;mi&gt;x&lt;/mi&gt;&lt;mo stretchy=\&quot;true\&quot;&gt;)&lt;/mo&gt;&lt;mi&gt;&amp;#x3B8;&lt;/mi&gt;&lt;/mrow&gt;&lt;mrow&gt;&lt;mo&gt;d&lt;/mo&gt;&lt;msup&gt;&lt;mi&gt;&amp;#x3B8;&lt;/mi&gt;&lt;mi&gt;T&lt;/mi&gt;&lt;/msup&gt;&lt;/mrow&gt;&lt;/mfrac&gt;&lt;mo&gt;=&lt;/mo&gt;&lt;mo&gt;-&lt;/mo&gt;&lt;mi&gt;&amp;#x3A9;&lt;/mi&gt;&lt;mfenced&gt;&lt;mi&gt;x&lt;/mi&gt;&lt;/mfenced&gt;&lt;/mrow&gt;&lt;/mtd&gt;&lt;/mtr&gt;&lt;/mtable&gt;&lt;/mstyle&gt;&lt;/math&gt;&quot;,&quot;origin&quot;:&quot;MathType Legacy&quot;,&quot;version&quot;:&quot;v3.27.1&quot;}" title="table row cell fraction numerator d capital omega open parentheses theta close parentheses x over denominator d theta to the power of T end fraction end cell equals cell negative fraction numerator d capital omega stretchy left parenthesis x stretchy right parenthesis theta over denominator d theta to the power of T end fraction equals negative capital omega open parentheses x close parentheses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table columnspacing=\&quot;0px\&quot; columnalign=\&quot;right center left\&quot;&gt;&lt;mtr&gt;&lt;mtd&gt;&lt;mfrac&gt;&lt;mrow&gt;&lt;mo&gt;d&lt;/mo&gt;&lt;mi&gt;&amp;#x3A9;&lt;/mi&gt;&lt;mfenced&gt;&lt;mi&gt;&amp;#x3B8;&lt;/mi&gt;&lt;/mfenced&gt;&lt;mi&gt;x&lt;/mi&gt;&lt;/mrow&gt;&lt;mrow&gt;&lt;mo&gt;d&lt;/mo&gt;&lt;msup&gt;&lt;mi&gt;&amp;#x3B8;&lt;/mi&gt;&lt;mi&gt;T&lt;/mi&gt;&lt;/msup&gt;&lt;/mrow&gt;&lt;/mfrac&gt;&lt;/mtd&gt;&lt;mtd&gt;&lt;mo&gt;=&lt;/mo&gt;&lt;/mtd&gt;&lt;mtd&gt;&lt;mrow&gt;&lt;mo&gt;-&lt;/mo&gt;&lt;mfrac&gt;&lt;mrow&gt;&lt;mo&gt;d&lt;/mo&gt;&lt;mi&gt;&amp;#x3A9;&lt;/mi&gt;&lt;mo stretchy=\&quot;true\&quot;&gt;(&lt;/mo&gt;&lt;mi&gt;x&lt;/mi&gt;&lt;mo stretchy=\&quot;true\&quot;&gt;)&lt;/mo&gt;&lt;mi&gt;&amp;#x3B8;&lt;/mi&gt;&lt;/mrow&gt;&lt;mrow&gt;&lt;mo&gt;d&lt;/mo&gt;&lt;msup&gt;&lt;mi&gt;&amp;#x3B8;&lt;/mi&gt;&lt;mi&gt;T&lt;/mi&gt;&lt;/msup&gt;&lt;/mrow&gt;&lt;/mfrac&gt;&lt;mo&gt;=&lt;/mo&gt;&lt;mo&gt;-&lt;/mo&gt;&lt;mi&gt;&amp;#x3A9;&lt;/mi&gt;&lt;mfenced&gt;&lt;mi&gt;x&lt;/mi&gt;&lt;/mfenced&gt;&lt;/mrow&gt;&lt;/mtd&gt;&lt;/mtr&gt;&lt;/mtable&gt;&lt;/mstyle&gt;&lt;/math&gt;&quot;,&quot;origin&quot;:&quot;MathType Legacy&quot;,&quot;version&quot;:&quot;v3.27.1&quot;}" title="table row cell fraction numerator d capital omega open parentheses theta close parentheses x over denominator d theta to the power of T end fraction end cell equals cell negative fraction numerator d capital omega stretchy left parenthesis x stretchy right parenthesis theta over denominator d theta to the power of T end fraction equals negative capital omega open parentheses x close parentheses end cell end tabl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066544" cy="390144"/>
                    </a:xfrm>
                    <a:prstGeom prst="rect">
                      <a:avLst/>
                    </a:prstGeom>
                  </pic:spPr>
                </pic:pic>
              </a:graphicData>
            </a:graphic>
          </wp:inline>
        </w:drawing>
      </w:r>
    </w:p>
    <w:p w14:paraId="23C7AEFE" w14:textId="77777777" w:rsidR="00736756" w:rsidRDefault="00736756" w:rsidP="0031595C"/>
    <w:p w14:paraId="569A8E1D" w14:textId="146FE598" w:rsidR="00D06663" w:rsidRDefault="00D06663" w:rsidP="0031595C">
      <w:r>
        <w:t>For rotation rate in a stationary reference frame, the skew matrix multiplies from the left.  Thus</w:t>
      </w:r>
    </w:p>
    <w:p w14:paraId="024AD3B1" w14:textId="77777777" w:rsidR="00D06663" w:rsidRDefault="00D06663" w:rsidP="0031595C"/>
    <w:p w14:paraId="0BA7E906" w14:textId="77777777" w:rsidR="00D06663" w:rsidRDefault="00D06663" w:rsidP="0031595C">
      <w:pPr>
        <w:jc w:val="center"/>
      </w:pPr>
      <w:r>
        <w:rPr>
          <w:noProof/>
          <w:position w:val="-41"/>
        </w:rPr>
        <w:drawing>
          <wp:inline distT="0" distB="0" distL="0" distR="0" wp14:anchorId="0A1F41DA" wp14:editId="6C2E01AA">
            <wp:extent cx="1420368" cy="524256"/>
            <wp:effectExtent l="0" t="0" r="0" b="0"/>
            <wp:docPr id="1941281578" name="Picture 1941281578" descr="{&quot;mathml&quot;:&quot;&lt;math style=\&quot;font-family:stix;font-size:12px;\&quot; xmlns=\&quot;http://www.w3.org/1998/Math/MathML\&quot;&gt;&lt;mover&gt;&lt;mi&gt;R&lt;/mi&gt;&lt;mo&gt;&amp;#x2D9;&lt;/mo&gt;&lt;/mover&gt;&lt;mo&gt;=&lt;/mo&gt;&lt;mi&gt;&amp;#x3A9;&lt;/mi&gt;&lt;mfenced&gt;&lt;msub&gt;&lt;mi mathvariant=\&quot;bold-italic\&quot;&gt;&amp;#x3C9;&lt;/mi&gt;&lt;mi mathvariant=\&quot;bold\&quot;&gt;W&lt;/mi&gt;&lt;/msub&gt;&lt;/mfenced&gt;&lt;mi&gt;R&lt;/mi&gt;&lt;mfenced&gt;&lt;mi&gt;world&lt;/mi&gt;&lt;/mfenced&gt;&lt;mspace linebreak=\&quot;newline\&quot;/&gt;&lt;mover&gt;&lt;mi&gt;R&lt;/mi&gt;&lt;mo&gt;&amp;#x2D9;&lt;/mo&gt;&lt;/mover&gt;&lt;mo&gt;=&lt;/mo&gt;&lt;mi&gt;R&lt;/mi&gt;&lt;mi&gt;&amp;#x3A9;&lt;/mi&gt;&lt;mfenced&gt;&lt;msub&gt;&lt;mi mathvariant=\&quot;bold-italic\&quot;&gt;&amp;#x3C9;&lt;/mi&gt;&lt;mi mathvariant=\&quot;bold\&quot;&gt;B&lt;/mi&gt;&lt;/msub&gt;&lt;/mfenced&gt;&lt;mfenced&gt;&lt;mi&gt;body&lt;/mi&gt;&lt;/mfenced&gt;&lt;/math&gt;&quot;,&quot;origin&quot;:&quot;MathType Legacy&quot;,&quot;version&quot;:&quot;v3.23.0&quot;}" title="R with dot on top equals capital omega open parentheses bold italic omega subscript bold W close parentheses R open parentheses world close parentheses&#10;R with dot on top equals R capital omega open parentheses bold italic omega subscript bold B close parentheses open parentheses body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over&gt;&lt;mi&gt;R&lt;/mi&gt;&lt;mo&gt;&amp;#x2D9;&lt;/mo&gt;&lt;/mover&gt;&lt;mo&gt;=&lt;/mo&gt;&lt;mi&gt;&amp;#x3A9;&lt;/mi&gt;&lt;mfenced&gt;&lt;msub&gt;&lt;mi mathvariant=\&quot;bold-italic\&quot;&gt;&amp;#x3C9;&lt;/mi&gt;&lt;mi mathvariant=\&quot;bold\&quot;&gt;W&lt;/mi&gt;&lt;/msub&gt;&lt;/mfenced&gt;&lt;mi&gt;R&lt;/mi&gt;&lt;mfenced&gt;&lt;mi&gt;world&lt;/mi&gt;&lt;/mfenced&gt;&lt;mspace linebreak=\&quot;newline\&quot;/&gt;&lt;mover&gt;&lt;mi&gt;R&lt;/mi&gt;&lt;mo&gt;&amp;#x2D9;&lt;/mo&gt;&lt;/mover&gt;&lt;mo&gt;=&lt;/mo&gt;&lt;mi&gt;R&lt;/mi&gt;&lt;mi&gt;&amp;#x3A9;&lt;/mi&gt;&lt;mfenced&gt;&lt;msub&gt;&lt;mi mathvariant=\&quot;bold-italic\&quot;&gt;&amp;#x3C9;&lt;/mi&gt;&lt;mi mathvariant=\&quot;bold\&quot;&gt;B&lt;/mi&gt;&lt;/msub&gt;&lt;/mfenced&gt;&lt;mfenced&gt;&lt;mi&gt;body&lt;/mi&gt;&lt;/mfenced&gt;&lt;/math&gt;&quot;,&quot;origin&quot;:&quot;MathType Legacy&quot;,&quot;version&quot;:&quot;v3.23.0&quot;}" title="R with dot on top equals capital omega open parentheses bold italic omega subscript bold W close parentheses R open parentheses world close parentheses&#10;R with dot on top equals R capital omega open parentheses bold italic omega subscript bold B close parentheses open parentheses body close parentheses"/>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420368" cy="524256"/>
                    </a:xfrm>
                    <a:prstGeom prst="rect">
                      <a:avLst/>
                    </a:prstGeom>
                  </pic:spPr>
                </pic:pic>
              </a:graphicData>
            </a:graphic>
          </wp:inline>
        </w:drawing>
      </w:r>
    </w:p>
    <w:p w14:paraId="43A335BE" w14:textId="77777777" w:rsidR="00D06663" w:rsidRDefault="00D06663" w:rsidP="0031595C"/>
    <w:p w14:paraId="67518B16" w14:textId="77777777" w:rsidR="00D06663" w:rsidRDefault="00D06663" w:rsidP="0031595C"/>
    <w:p w14:paraId="3E51AA14" w14:textId="77777777" w:rsidR="00D06663" w:rsidRDefault="00D06663" w:rsidP="0031595C">
      <w:r>
        <w:t xml:space="preserve">It's always important to keep in mind which frame multiplies are allowed.  Right multiplies are in body frame, and left wrt reference.  </w:t>
      </w:r>
    </w:p>
    <w:p w14:paraId="5DF687FF" w14:textId="77777777" w:rsidR="00D06663" w:rsidRDefault="00D06663" w:rsidP="0031595C"/>
    <w:p w14:paraId="55CC2D75" w14:textId="77777777" w:rsidR="00D06663" w:rsidRDefault="00D06663" w:rsidP="0031595C"/>
    <w:p w14:paraId="14F8C9F5" w14:textId="77777777" w:rsidR="00D06663" w:rsidRDefault="00D06663" w:rsidP="0031595C">
      <w:r>
        <w:t>Alternatively,</w:t>
      </w:r>
    </w:p>
    <w:p w14:paraId="2768776D" w14:textId="77777777" w:rsidR="00D06663" w:rsidRDefault="00D06663" w:rsidP="0031595C"/>
    <w:p w14:paraId="6DBA45A5" w14:textId="77777777" w:rsidR="00D06663" w:rsidRDefault="00D06663" w:rsidP="0031595C">
      <w:r>
        <w:rPr>
          <w:noProof/>
          <w:position w:val="-18"/>
        </w:rPr>
        <w:drawing>
          <wp:inline distT="0" distB="0" distL="0" distR="0" wp14:anchorId="3C02BCD0" wp14:editId="0D441B51">
            <wp:extent cx="1704848" cy="337312"/>
            <wp:effectExtent l="0" t="0" r="0" b="0"/>
            <wp:docPr id="1472134347" name="Picture 1472134347" descr="{&quot;mathml&quot;:&quot;&lt;math style=\&quot;font-family:stix;font-size:12px;\&quot; xmlns=\&quot;http://www.w3.org/1998/Math/MathML\&quot;&gt;&lt;mfrac&gt;&lt;mrow&gt;&lt;mi&gt;d&lt;/mi&gt;&lt;mfenced&gt;&lt;mrow&gt;&lt;msup&gt;&lt;mi&gt;R&lt;/mi&gt;&lt;mi&gt;T&lt;/mi&gt;&lt;/msup&gt;&lt;mi&gt;R&lt;/mi&gt;&lt;/mrow&gt;&lt;/mfenced&gt;&lt;/mrow&gt;&lt;mrow&gt;&lt;mi&gt;d&lt;/mi&gt;&lt;mi&gt;t&lt;/mi&gt;&lt;/mrow&gt;&lt;/mfrac&gt;&lt;mo&gt;=&lt;/mo&gt;&lt;mover&gt;&lt;msup&gt;&lt;mi&gt;R&lt;/mi&gt;&lt;mi&gt;T&lt;/mi&gt;&lt;/msup&gt;&lt;mo&gt;&amp;#x2D9;&lt;/mo&gt;&lt;/mover&gt;&lt;mi&gt;R&lt;/mi&gt;&lt;mo&gt;+&lt;/mo&gt;&lt;msup&gt;&lt;mi&gt;R&lt;/mi&gt;&lt;mi&gt;T&lt;/mi&gt;&lt;/msup&gt;&lt;mover&gt;&lt;mi&gt;R&lt;/mi&gt;&lt;mo&gt;&amp;#x2D9;&lt;/mo&gt;&lt;/mover&gt;&lt;mo&gt;=&lt;/mo&gt;&lt;mn&gt;0&lt;/mn&gt;&lt;/math&gt;&quot;,&quot;origin&quot;:&quot;MathType Legacy&quot;,&quot;version&quot;:&quot;v3.23.0&quot;}" title="fraction numerator d open parentheses R to the power of T R close parentheses over denominator d t end fraction equals stack R to the power of T with dot on top R plus R to the power of T R with dot on top equals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frac&gt;&lt;mrow&gt;&lt;mi&gt;d&lt;/mi&gt;&lt;mfenced&gt;&lt;mrow&gt;&lt;msup&gt;&lt;mi&gt;R&lt;/mi&gt;&lt;mi&gt;T&lt;/mi&gt;&lt;/msup&gt;&lt;mi&gt;R&lt;/mi&gt;&lt;/mrow&gt;&lt;/mfenced&gt;&lt;/mrow&gt;&lt;mrow&gt;&lt;mi&gt;d&lt;/mi&gt;&lt;mi&gt;t&lt;/mi&gt;&lt;/mrow&gt;&lt;/mfrac&gt;&lt;mo&gt;=&lt;/mo&gt;&lt;mover&gt;&lt;msup&gt;&lt;mi&gt;R&lt;/mi&gt;&lt;mi&gt;T&lt;/mi&gt;&lt;/msup&gt;&lt;mo&gt;&amp;#x2D9;&lt;/mo&gt;&lt;/mover&gt;&lt;mi&gt;R&lt;/mi&gt;&lt;mo&gt;+&lt;/mo&gt;&lt;msup&gt;&lt;mi&gt;R&lt;/mi&gt;&lt;mi&gt;T&lt;/mi&gt;&lt;/msup&gt;&lt;mover&gt;&lt;mi&gt;R&lt;/mi&gt;&lt;mo&gt;&amp;#x2D9;&lt;/mo&gt;&lt;/mover&gt;&lt;mo&gt;=&lt;/mo&gt;&lt;mn&gt;0&lt;/mn&gt;&lt;/math&gt;&quot;,&quot;origin&quot;:&quot;MathType Legacy&quot;,&quot;version&quot;:&quot;v3.23.0&quot;}" title="fraction numerator d open parentheses R to the power of T R close parentheses over denominator d t end fraction equals stack R to the power of T with dot on top R plus R to the power of T R with dot on top equals 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704848" cy="337312"/>
                    </a:xfrm>
                    <a:prstGeom prst="rect">
                      <a:avLst/>
                    </a:prstGeom>
                  </pic:spPr>
                </pic:pic>
              </a:graphicData>
            </a:graphic>
          </wp:inline>
        </w:drawing>
      </w:r>
    </w:p>
    <w:p w14:paraId="1E0EBBDC" w14:textId="77777777" w:rsidR="00D06663" w:rsidRDefault="00D06663" w:rsidP="0031595C"/>
    <w:p w14:paraId="3649B692" w14:textId="77777777" w:rsidR="00D06663" w:rsidRDefault="00D06663" w:rsidP="0031595C">
      <w:r>
        <w:t xml:space="preserve">which implies </w:t>
      </w:r>
      <w:r>
        <w:rPr>
          <w:noProof/>
        </w:rPr>
        <w:drawing>
          <wp:inline distT="0" distB="0" distL="0" distR="0" wp14:anchorId="664E962E" wp14:editId="609D4A9C">
            <wp:extent cx="284480" cy="142240"/>
            <wp:effectExtent l="0" t="0" r="0" b="0"/>
            <wp:docPr id="253068769" name="Picture 253068769" descr="{&quot;mathml&quot;:&quot;&lt;math style=\&quot;font-family:stix;font-size:12px;\&quot; xmlns=\&quot;http://www.w3.org/1998/Math/MathML\&quot;&gt;&lt;msup&gt;&lt;mi&gt;R&lt;/mi&gt;&lt;mi&gt;T&lt;/mi&gt;&lt;/msup&gt;&lt;mover&gt;&lt;mi&gt;R&lt;/mi&gt;&lt;mo&gt;&amp;#x2D9;&lt;/mo&gt;&lt;/mover&gt;&lt;/math&gt;&quot;,&quot;origin&quot;:&quot;MathType Legacy&quot;,&quot;version&quot;:&quot;v3.23.0&quot;}" title="R to the power of T R with dot on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p&gt;&lt;mi&gt;R&lt;/mi&gt;&lt;mi&gt;T&lt;/mi&gt;&lt;/msup&gt;&lt;mover&gt;&lt;mi&gt;R&lt;/mi&gt;&lt;mo&gt;&amp;#x2D9;&lt;/mo&gt;&lt;/mover&gt;&lt;/math&gt;&quot;,&quot;origin&quot;:&quot;MathType Legacy&quot;,&quot;version&quot;:&quot;v3.23.0&quot;}" title="R to the power of T R with dot on top"/>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84480" cy="142240"/>
                    </a:xfrm>
                    <a:prstGeom prst="rect">
                      <a:avLst/>
                    </a:prstGeom>
                  </pic:spPr>
                </pic:pic>
              </a:graphicData>
            </a:graphic>
          </wp:inline>
        </w:drawing>
      </w:r>
      <w:r>
        <w:t xml:space="preserve"> is skew symmetric, say </w:t>
      </w:r>
      <w:r>
        <w:rPr>
          <w:noProof/>
          <w:position w:val="-4"/>
        </w:rPr>
        <w:drawing>
          <wp:inline distT="0" distB="0" distL="0" distR="0" wp14:anchorId="239D2BC2" wp14:editId="5FA46866">
            <wp:extent cx="424688" cy="132080"/>
            <wp:effectExtent l="0" t="0" r="0" b="0"/>
            <wp:docPr id="1605825480" name="Picture 1605825480" descr="{&quot;mathml&quot;:&quot;&lt;math style=\&quot;font-family:stix;font-size:12px;\&quot; xmlns=\&quot;http://www.w3.org/1998/Math/MathML\&quot;&gt;&lt;mi&gt;&amp;#x3A9;&lt;/mi&gt;&lt;mfenced&gt;&lt;mi&gt;&amp;#x3C9;&lt;/mi&gt;&lt;/mfenced&gt;&lt;/math&gt;&quot;,&quot;origin&quot;:&quot;MathType Legacy&quot;,&quot;version&quot;:&quot;v3.23.0&quot;}" title="capital omega open parentheses omega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amp;#x3A9;&lt;/mi&gt;&lt;mfenced&gt;&lt;mi&gt;&amp;#x3C9;&lt;/mi&gt;&lt;/mfenced&gt;&lt;/math&gt;&quot;,&quot;origin&quot;:&quot;MathType Legacy&quot;,&quot;version&quot;:&quot;v3.23.0&quot;}" title="capital omega open parentheses omega close parentheses"/>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24688" cy="132080"/>
                    </a:xfrm>
                    <a:prstGeom prst="rect">
                      <a:avLst/>
                    </a:prstGeom>
                  </pic:spPr>
                </pic:pic>
              </a:graphicData>
            </a:graphic>
          </wp:inline>
        </w:drawing>
      </w:r>
      <w:r>
        <w:t>, and</w:t>
      </w:r>
    </w:p>
    <w:p w14:paraId="44EDDC1A" w14:textId="77777777" w:rsidR="00D06663" w:rsidRDefault="00D06663" w:rsidP="0031595C"/>
    <w:p w14:paraId="74219BD9" w14:textId="77777777" w:rsidR="00D06663" w:rsidRDefault="00D06663" w:rsidP="0031595C">
      <w:pPr>
        <w:jc w:val="center"/>
      </w:pPr>
      <w:r>
        <w:rPr>
          <w:noProof/>
        </w:rPr>
        <w:drawing>
          <wp:inline distT="0" distB="0" distL="0" distR="0" wp14:anchorId="4145F05D" wp14:editId="06F7845B">
            <wp:extent cx="810768" cy="142240"/>
            <wp:effectExtent l="0" t="0" r="0" b="0"/>
            <wp:docPr id="1401041597" name="Picture 1401041597" descr="{&quot;mathml&quot;:&quot;&lt;math style=\&quot;font-family:stix;font-size:12px;\&quot; xmlns=\&quot;http://www.w3.org/1998/Math/MathML\&quot;&gt;&lt;mover&gt;&lt;mi&gt;R&lt;/mi&gt;&lt;mo&gt;&amp;#x2D9;&lt;/mo&gt;&lt;/mover&gt;&lt;mo&gt;=&lt;/mo&gt;&lt;mi&gt;R&lt;/mi&gt;&lt;mi&gt;&amp;#x3A9;&lt;/mi&gt;&lt;mo&gt;=&lt;/mo&gt;&lt;mi&gt;&amp;#x3A9;&lt;/mi&gt;&lt;mi&gt;R&lt;/mi&gt;&lt;/math&gt;&quot;,&quot;origin&quot;:&quot;MathType Legacy&quot;,&quot;version&quot;:&quot;v3.23.0&quot;}" title="R with dot on top equals R capital omega equals capital omega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over&gt;&lt;mi&gt;R&lt;/mi&gt;&lt;mo&gt;&amp;#x2D9;&lt;/mo&gt;&lt;/mover&gt;&lt;mo&gt;=&lt;/mo&gt;&lt;mi&gt;R&lt;/mi&gt;&lt;mi&gt;&amp;#x3A9;&lt;/mi&gt;&lt;mo&gt;=&lt;/mo&gt;&lt;mi&gt;&amp;#x3A9;&lt;/mi&gt;&lt;mi&gt;R&lt;/mi&gt;&lt;/math&gt;&quot;,&quot;origin&quot;:&quot;MathType Legacy&quot;,&quot;version&quot;:&quot;v3.23.0&quot;}" title="R with dot on top equals R capital omega equals capital omega R"/>
                    <pic:cNvPicPr/>
                  </pic:nvPicPr>
                  <pic:blipFill>
                    <a:blip r:embed="rId40" cstate="print">
                      <a:extLst>
                        <a:ext uri="{28A0092B-C50C-407E-A947-70E740481C1C}">
                          <a14:useLocalDpi xmlns:a14="http://schemas.microsoft.com/office/drawing/2010/main" val="0"/>
                        </a:ext>
                      </a:extLst>
                    </a:blip>
                    <a:stretch>
                      <a:fillRect/>
                    </a:stretch>
                  </pic:blipFill>
                  <pic:spPr>
                    <a:xfrm>
                      <a:off x="0" y="0"/>
                      <a:ext cx="810768" cy="142240"/>
                    </a:xfrm>
                    <a:prstGeom prst="rect">
                      <a:avLst/>
                    </a:prstGeom>
                  </pic:spPr>
                </pic:pic>
              </a:graphicData>
            </a:graphic>
          </wp:inline>
        </w:drawing>
      </w:r>
      <w:r>
        <w:t>.</w:t>
      </w:r>
    </w:p>
    <w:p w14:paraId="4864BBD5" w14:textId="77777777" w:rsidR="00D06663" w:rsidRDefault="00D06663" w:rsidP="0031595C"/>
    <w:p w14:paraId="5B86B8B6" w14:textId="77777777" w:rsidR="00D06663" w:rsidRDefault="00D06663" w:rsidP="0031595C">
      <w:r>
        <w:t>Note the rotation matrix R(u,mu) and Omega(u) commute (proof via Rodirigues) if the axis is the same.  The final result of both operation sequences is the same since they share the same axis.  You can rotate x around u, the take the cross-product which will be perpendicular to u, or you can take the cross-product of x and u, then rotate that a smaller amount.  Ends up in the same place.</w:t>
      </w:r>
    </w:p>
    <w:p w14:paraId="5A691241" w14:textId="77777777" w:rsidR="00D06663" w:rsidRDefault="00D06663" w:rsidP="0031595C"/>
    <w:p w14:paraId="0BEE3649" w14:textId="77777777" w:rsidR="00D06663" w:rsidRDefault="00D06663" w:rsidP="0031595C">
      <w:r>
        <w:t>This differential equation can be solved by exponentiation to yield</w:t>
      </w:r>
    </w:p>
    <w:p w14:paraId="4CA54CDC" w14:textId="77777777" w:rsidR="00D06663" w:rsidRDefault="00D06663" w:rsidP="0031595C"/>
    <w:p w14:paraId="7C82728E" w14:textId="77777777" w:rsidR="00D06663" w:rsidRDefault="00D06663" w:rsidP="0031595C">
      <w:pPr>
        <w:jc w:val="center"/>
      </w:pPr>
      <w:r>
        <w:rPr>
          <w:noProof/>
          <w:position w:val="-4"/>
        </w:rPr>
        <w:drawing>
          <wp:inline distT="0" distB="0" distL="0" distR="0" wp14:anchorId="60143DB1" wp14:editId="038F98E1">
            <wp:extent cx="1278128" cy="148336"/>
            <wp:effectExtent l="0" t="0" r="0" b="0"/>
            <wp:docPr id="349552246" name="Picture 349552246" descr="{&quot;mathml&quot;:&quot;&lt;math style=\&quot;font-family:stix;font-size:12px;\&quot; xmlns=\&quot;http://www.w3.org/1998/Math/MathML\&quot;&gt;&lt;mi&gt;R&lt;/mi&gt;&lt;mfenced&gt;&lt;mi&gt;t&lt;/mi&gt;&lt;/mfenced&gt;&lt;mo&gt;=&lt;/mo&gt;&lt;mi&gt;R&lt;/mi&gt;&lt;mfenced&gt;&lt;mn&gt;0&lt;/mn&gt;&lt;/mfenced&gt;&lt;msup&gt;&lt;mi&gt;e&lt;/mi&gt;&lt;mrow&gt;&lt;mi&gt;&amp;#x3A9;&lt;/mi&gt;&lt;mfenced&gt;&lt;mrow&gt;&lt;mi&gt;&amp;#x3C9;&lt;/mi&gt;&lt;mi&gt;t&lt;/mi&gt;&lt;/mrow&gt;&lt;/mfenced&gt;&lt;/mrow&gt;&lt;/msup&gt;&lt;/math&gt;&quot;,&quot;origin&quot;:&quot;MathType Legacy&quot;,&quot;version&quot;:&quot;v3.23.0&quot;}" title="R open parentheses t close parentheses equals R open parentheses 0 close parentheses e to the power of capital omega open parentheses omega t close parentheses end ex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R&lt;/mi&gt;&lt;mfenced&gt;&lt;mi&gt;t&lt;/mi&gt;&lt;/mfenced&gt;&lt;mo&gt;=&lt;/mo&gt;&lt;mi&gt;R&lt;/mi&gt;&lt;mfenced&gt;&lt;mn&gt;0&lt;/mn&gt;&lt;/mfenced&gt;&lt;msup&gt;&lt;mi&gt;e&lt;/mi&gt;&lt;mrow&gt;&lt;mi&gt;&amp;#x3A9;&lt;/mi&gt;&lt;mfenced&gt;&lt;mrow&gt;&lt;mi&gt;&amp;#x3C9;&lt;/mi&gt;&lt;mi&gt;t&lt;/mi&gt;&lt;/mrow&gt;&lt;/mfenced&gt;&lt;/mrow&gt;&lt;/msup&gt;&lt;/math&gt;&quot;,&quot;origin&quot;:&quot;MathType Legacy&quot;,&quot;version&quot;:&quot;v3.23.0&quot;}" title="R open parentheses t close parentheses equals R open parentheses 0 close parentheses e to the power of capital omega open parentheses omega t close parentheses end exponen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278128" cy="148336"/>
                    </a:xfrm>
                    <a:prstGeom prst="rect">
                      <a:avLst/>
                    </a:prstGeom>
                  </pic:spPr>
                </pic:pic>
              </a:graphicData>
            </a:graphic>
          </wp:inline>
        </w:drawing>
      </w:r>
    </w:p>
    <w:p w14:paraId="33719B3C" w14:textId="77777777" w:rsidR="00D06663" w:rsidRDefault="00D06663" w:rsidP="0031595C">
      <w:pPr>
        <w:jc w:val="center"/>
      </w:pPr>
    </w:p>
    <w:p w14:paraId="692B29EB" w14:textId="30EC5330" w:rsidR="00B47A44" w:rsidRDefault="00D06663" w:rsidP="0031595C">
      <w:r>
        <w:t>with R(0) = I</w:t>
      </w:r>
      <w:r w:rsidR="00B47A44">
        <w:t xml:space="preserve"> signifiying body aligned with reference at t=0.</w:t>
      </w:r>
      <w:r w:rsidR="00243CC8">
        <w:t xml:space="preserve">  Since R(t) and R(0) are rotation matrices, so is eOmega.  Mathematically, () exponentially maps the tangent space so(3) to the rotation space SO(3) or angular velocity to its corresponding infinitetesimal rotation matrix.   Here, omega is in the body frame which implies right multiplication.</w:t>
      </w:r>
      <w:r w:rsidR="00B47A44">
        <w:t xml:space="preserve">  </w:t>
      </w:r>
    </w:p>
    <w:p w14:paraId="2ACDE704" w14:textId="77777777" w:rsidR="00B47A44" w:rsidRDefault="00B47A44" w:rsidP="0031595C"/>
    <w:p w14:paraId="7E82E414" w14:textId="217223EC" w:rsidR="00847E2D" w:rsidRDefault="00847E2D" w:rsidP="0031595C">
      <w:r>
        <w:t xml:space="preserve">Let </w:t>
      </w:r>
      <w:r>
        <w:rPr>
          <w:noProof/>
          <w:position w:val="-5"/>
        </w:rPr>
        <w:drawing>
          <wp:inline distT="0" distB="0" distL="0" distR="0" wp14:anchorId="514DC4A1" wp14:editId="2085C0A9">
            <wp:extent cx="469392" cy="136144"/>
            <wp:effectExtent l="0" t="0" r="0" b="0"/>
            <wp:docPr id="1343692164" name="Picture 1343692164" descr="{&quot;mathml&quot;:&quot;&lt;math style=\&quot;font-family:'Times New Roman';\&quot; xmlns=\&quot;http://www.w3.org/1998/Math/MathML\&quot;&gt;&lt;mstyle mathsize=\&quot;12px\&quot;&gt;&lt;mi mathvariant=\&quot;bold\&quot;&gt;&amp;#x3D5;&lt;/mi&gt;&lt;mo&gt;=&lt;/mo&gt;&lt;mi mathvariant=\&quot;bold\&quot;&gt;&amp;#x3C9;&lt;/mi&gt;&lt;mi&gt;T&lt;/mi&gt;&lt;/mstyle&gt;&lt;/math&gt;&quot;,&quot;origin&quot;:&quot;MathType Legacy&quot;,&quot;version&quot;:&quot;v3.27.1&quot;}" title="bold ϕ equals bold omega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i mathvariant=\&quot;bold\&quot;&gt;&amp;#x3D5;&lt;/mi&gt;&lt;mo&gt;=&lt;/mo&gt;&lt;mi mathvariant=\&quot;bold\&quot;&gt;&amp;#x3C9;&lt;/mi&gt;&lt;mi&gt;T&lt;/mi&gt;&lt;/mstyle&gt;&lt;/math&gt;&quot;,&quot;origin&quot;:&quot;MathType Legacy&quot;,&quot;version&quot;:&quot;v3.27.1&quot;}" title="bold ϕ equals bold omega 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69392" cy="136144"/>
                    </a:xfrm>
                    <a:prstGeom prst="rect">
                      <a:avLst/>
                    </a:prstGeom>
                  </pic:spPr>
                </pic:pic>
              </a:graphicData>
            </a:graphic>
          </wp:inline>
        </w:drawing>
      </w:r>
      <w:r>
        <w:t xml:space="preserve"> define an axis and </w:t>
      </w:r>
      <w:r>
        <w:rPr>
          <w:noProof/>
          <w:position w:val="-6"/>
        </w:rPr>
        <w:drawing>
          <wp:inline distT="0" distB="0" distL="0" distR="0" wp14:anchorId="115FAC6F" wp14:editId="650F8C49">
            <wp:extent cx="593344" cy="152400"/>
            <wp:effectExtent l="0" t="0" r="0" b="0"/>
            <wp:docPr id="1619169592" name="Picture 1619169592" descr="{&quot;mathml&quot;:&quot;&lt;math style=\&quot;font-family:'Times New Roman';\&quot; xmlns=\&quot;http://www.w3.org/1998/Math/MathML\&quot;&gt;&lt;mstyle mathsize=\&quot;12px\&quot;&gt;&lt;mi&gt;&amp;#x3B8;&lt;/mi&gt;&lt;mo&gt;=&lt;/mo&gt;&lt;mfenced open=\&quot;||\&quot; close=\&quot;||\&quot;&gt;&lt;mi mathvariant=\&quot;bold\&quot;&gt;&amp;#x3C9;&lt;/mi&gt;&lt;/mfenced&gt;&lt;mi&gt;T&lt;/mi&gt;&lt;/mstyle&gt;&lt;/math&gt;&quot;,&quot;origin&quot;:&quot;MathType Legacy&quot;,&quot;version&quot;:&quot;v3.27.1&quot;}" title="theta equals open double vertical bar bold omega close double vertical bar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i&gt;&amp;#x3B8;&lt;/mi&gt;&lt;mo&gt;=&lt;/mo&gt;&lt;mfenced open=\&quot;||\&quot; close=\&quot;||\&quot;&gt;&lt;mi mathvariant=\&quot;bold\&quot;&gt;&amp;#x3C9;&lt;/mi&gt;&lt;/mfenced&gt;&lt;mi&gt;T&lt;/mi&gt;&lt;/mstyle&gt;&lt;/math&gt;&quot;,&quot;origin&quot;:&quot;MathType Legacy&quot;,&quot;version&quot;:&quot;v3.27.1&quot;}" title="theta equals open double vertical bar bold omega close double vertical bar 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3344" cy="152400"/>
                    </a:xfrm>
                    <a:prstGeom prst="rect">
                      <a:avLst/>
                    </a:prstGeom>
                  </pic:spPr>
                </pic:pic>
              </a:graphicData>
            </a:graphic>
          </wp:inline>
        </w:drawing>
      </w:r>
      <w:r>
        <w:t xml:space="preserve"> the associated rotation angle.  Then based on () we can define the rotation exponential and link it to Rodrigues's formula as</w:t>
      </w:r>
    </w:p>
    <w:p w14:paraId="649380BC" w14:textId="77777777" w:rsidR="00847E2D" w:rsidRDefault="00847E2D" w:rsidP="0031595C"/>
    <w:p w14:paraId="06B88C6E" w14:textId="4702D745" w:rsidR="00847E2D" w:rsidRDefault="001700F6" w:rsidP="00847E2D">
      <w:pPr>
        <w:jc w:val="center"/>
      </w:pPr>
      <w:r>
        <w:rPr>
          <w:noProof/>
          <w:position w:val="-26"/>
        </w:rPr>
        <w:drawing>
          <wp:inline distT="0" distB="0" distL="0" distR="0" wp14:anchorId="5309514D" wp14:editId="69AD18A0">
            <wp:extent cx="3015488" cy="365760"/>
            <wp:effectExtent l="0" t="0" r="0" b="0"/>
            <wp:docPr id="1650531869" name="Picture 1650531869" descr="{&quot;mathml&quot;:&quot;&lt;math style=\&quot;font-family:'Times New Roman';\&quot; xmlns=\&quot;http://www.w3.org/1998/Math/MathML\&quot;&gt;&lt;mstyle mathsize=\&quot;12px\&quot;&gt;&lt;mi mathvariant=\&quot;bold\&quot;&gt;R&lt;/mi&gt;&lt;mfenced&gt;&lt;mi mathvariant=\&quot;bold\&quot;&gt;&amp;#x3D5;&lt;/mi&gt;&lt;/mfenced&gt;&lt;mo&gt;=&lt;/mo&gt;&lt;msup&gt;&lt;mi&gt;e&lt;/mi&gt;&lt;mrow&gt;&lt;mi mathvariant=\&quot;bold\&quot;&gt;&amp;#x3A9;&lt;/mi&gt;&lt;mfenced&gt;&lt;mi mathvariant=\&quot;bold\&quot;&gt;&amp;#x3D5;&lt;/mi&gt;&lt;/mfenced&gt;&lt;/mrow&gt;&lt;/msup&gt;&lt;mo&gt;=&lt;/mo&gt;&lt;mi mathvariant=\&quot;bold\&quot;&gt;I&lt;/mi&gt;&lt;mo&gt;+&lt;/mo&gt;&lt;mfrac&gt;&lt;mrow&gt;&lt;mi&gt;sin&lt;/mi&gt;&lt;mi&gt;&amp;#x3B8;&lt;/mi&gt;&lt;/mrow&gt;&lt;mi&gt;&amp;#x3B8;&lt;/mi&gt;&lt;/mfrac&gt;&lt;mi mathvariant=\&quot;bold\&quot;&gt;&amp;#x3A9;&lt;/mi&gt;&lt;mfenced&gt;&lt;mi mathvariant=\&quot;bold\&quot;&gt;&amp;#x3D5;&lt;/mi&gt;&lt;/mfenced&gt;&lt;mo&gt;+&lt;/mo&gt;&lt;mfrac&gt;&lt;mrow&gt;&lt;mn&gt;1&lt;/mn&gt;&lt;mo&gt;-&lt;/mo&gt;&lt;mi&gt;cos&lt;/mi&gt;&lt;mi&gt;&amp;#x3B8;&lt;/mi&gt;&lt;/mrow&gt;&lt;msup&gt;&lt;mi&gt;&amp;#x3B8;&lt;/mi&gt;&lt;mn&gt;2&lt;/mn&gt;&lt;/msup&gt;&lt;/mfrac&gt;&lt;msup&gt;&lt;mi mathvariant=\&quot;bold\&quot;&gt;&amp;#x3A9;&lt;/mi&gt;&lt;mn&gt;2&lt;/mn&gt;&lt;/msup&gt;&lt;mrow&gt;&lt;mo stretchy=\&quot;true\&quot; mathvariant=\&quot;bold\&quot;&gt;(&lt;/mo&gt;&lt;mi mathvariant=\&quot;bold\&quot;&gt;&amp;#x3D5;&lt;/mi&gt;&lt;mo stretchy=\&quot;true\&quot; mathvariant=\&quot;bold\&quot;&gt;)&lt;/mo&gt;&lt;/mrow&gt;&lt;/mstyle&gt;&lt;/math&gt;&quot;,&quot;origin&quot;:&quot;MathType Legacy&quot;,&quot;version&quot;:&quot;v3.27.2&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i mathvariant=\&quot;bold\&quot;&gt;R&lt;/mi&gt;&lt;mfenced&gt;&lt;mi mathvariant=\&quot;bold\&quot;&gt;&amp;#x3D5;&lt;/mi&gt;&lt;/mfenced&gt;&lt;mo&gt;=&lt;/mo&gt;&lt;msup&gt;&lt;mi&gt;e&lt;/mi&gt;&lt;mrow&gt;&lt;mi mathvariant=\&quot;bold\&quot;&gt;&amp;#x3A9;&lt;/mi&gt;&lt;mfenced&gt;&lt;mi mathvariant=\&quot;bold\&quot;&gt;&amp;#x3D5;&lt;/mi&gt;&lt;/mfenced&gt;&lt;/mrow&gt;&lt;/msup&gt;&lt;mo&gt;=&lt;/mo&gt;&lt;mi mathvariant=\&quot;bold\&quot;&gt;I&lt;/mi&gt;&lt;mo&gt;+&lt;/mo&gt;&lt;mfrac&gt;&lt;mrow&gt;&lt;mi&gt;sin&lt;/mi&gt;&lt;mi&gt;&amp;#x3B8;&lt;/mi&gt;&lt;/mrow&gt;&lt;mi&gt;&amp;#x3B8;&lt;/mi&gt;&lt;/mfrac&gt;&lt;mi mathvariant=\&quot;bold\&quot;&gt;&amp;#x3A9;&lt;/mi&gt;&lt;mfenced&gt;&lt;mi mathvariant=\&quot;bold\&quot;&gt;&amp;#x3D5;&lt;/mi&gt;&lt;/mfenced&gt;&lt;mo&gt;+&lt;/mo&gt;&lt;mfrac&gt;&lt;mrow&gt;&lt;mn&gt;1&lt;/mn&gt;&lt;mo&gt;-&lt;/mo&gt;&lt;mi&gt;cos&lt;/mi&gt;&lt;mi&gt;&amp;#x3B8;&lt;/mi&gt;&lt;/mrow&gt;&lt;msup&gt;&lt;mi&gt;&amp;#x3B8;&lt;/mi&gt;&lt;mn&gt;2&lt;/mn&gt;&lt;/msup&gt;&lt;/mfrac&gt;&lt;msup&gt;&lt;mi mathvariant=\&quot;bold\&quot;&gt;&amp;#x3A9;&lt;/mi&gt;&lt;mn&gt;2&lt;/mn&gt;&lt;/msup&gt;&lt;mrow&gt;&lt;mo stretchy=\&quot;true\&quot; mathvariant=\&quot;bold\&quot;&gt;(&lt;/mo&gt;&lt;mi mathvariant=\&quot;bold\&quot;&gt;&amp;#x3D5;&lt;/mi&gt;&lt;mo stretchy=\&quot;true\&quot; mathvariant=\&quot;bold\&quot;&gt;)&lt;/mo&gt;&lt;/mrow&gt;&lt;/mstyle&gt;&lt;/math&gt;&quot;,&quot;origin&quot;:&quot;MathType Legacy&quot;,&quot;version&quot;:&quot;v3.27.2&quo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015488" cy="365760"/>
                    </a:xfrm>
                    <a:prstGeom prst="rect">
                      <a:avLst/>
                    </a:prstGeom>
                  </pic:spPr>
                </pic:pic>
              </a:graphicData>
            </a:graphic>
          </wp:inline>
        </w:drawing>
      </w:r>
    </w:p>
    <w:p w14:paraId="4B0F3783" w14:textId="77777777" w:rsidR="00D06663" w:rsidRPr="005E20D1" w:rsidRDefault="00D06663" w:rsidP="0031595C"/>
    <w:p w14:paraId="21D1808C" w14:textId="77777777" w:rsidR="00D06663" w:rsidRDefault="00D06663" w:rsidP="0031595C">
      <w:r>
        <w:t>Consider the derivative of R with respect to scalar angle psi.</w:t>
      </w:r>
    </w:p>
    <w:p w14:paraId="7D3D3A2C" w14:textId="77777777" w:rsidR="00D06663" w:rsidRDefault="00D06663" w:rsidP="0031595C"/>
    <w:p w14:paraId="30ED967B" w14:textId="77777777" w:rsidR="00D06663" w:rsidRDefault="00D06663" w:rsidP="0031595C">
      <w:pPr>
        <w:jc w:val="center"/>
      </w:pPr>
      <w:r>
        <w:rPr>
          <w:noProof/>
          <w:position w:val="-212"/>
        </w:rPr>
        <w:drawing>
          <wp:inline distT="0" distB="0" distL="0" distR="0" wp14:anchorId="36E8A098" wp14:editId="4EF0CD0E">
            <wp:extent cx="3073400" cy="2639026"/>
            <wp:effectExtent l="0" t="0" r="0" b="0"/>
            <wp:docPr id="1014773892" name="Picture 1014773892" descr="{&quot;mathml&quot;:&quot;&lt;math style=\&quot;font-family:stix;font-size:12px;\&quot; xmlns=\&quot;http://www.w3.org/1998/Math/MathML\&quot;&gt;&lt;mtable columnspacing=\&quot;0px\&quot; columnalign=\&quot;right center left\&quot;&gt;&lt;mtr&gt;&lt;mtd&gt;&lt;mi mathvariant=\&quot;bold\&quot;&gt;R&lt;/mi&gt;&lt;/mtd&gt;&lt;mtd&gt;&lt;mo&gt;=&lt;/mo&gt;&lt;/mtd&gt;&lt;mtd&gt;&lt;mfenced open=\&quot;[\&quot; close=\&quot;]\&quot;&gt;&lt;mtable&gt;&lt;mtr&gt;&lt;mtd&gt;&lt;mi&gt;cos&lt;/mi&gt;&lt;mi&gt;&amp;#x3C8;&lt;/mi&gt;&lt;/mtd&gt;&lt;mtd&gt;&lt;mi&gt;sin&lt;/mi&gt;&lt;mi&gt;&amp;#x3C8;&lt;/mi&gt;&lt;/mtd&gt;&lt;mtd&gt;&lt;mn&gt;0&lt;/mn&gt;&lt;/mtd&gt;&lt;/mtr&gt;&lt;mtr&gt;&lt;mtd&gt;&lt;mo&gt;-&lt;/mo&gt;&lt;mi&gt;sin&lt;/mi&gt;&lt;mi&gt;&amp;#x3C8;&lt;/mi&gt;&lt;/mtd&gt;&lt;mtd&gt;&lt;mi&gt;cos&lt;/mi&gt;&lt;mi&gt;&amp;#x3C8;&lt;/mi&gt;&lt;/mtd&gt;&lt;mtd&gt;&lt;mn&gt;0&lt;/mn&gt;&lt;/mtd&gt;&lt;/mtr&gt;&lt;mtr&gt;&lt;mtd&gt;&lt;mn&gt;0&lt;/mn&gt;&lt;/mtd&gt;&lt;mtd&gt;&lt;mn&gt;0&lt;/mn&gt;&lt;/mtd&gt;&lt;mtd&gt;&lt;mn&gt;1&lt;/mn&gt;&lt;/mtd&gt;&lt;/mtr&gt;&lt;/mtable&gt;&lt;/mfenced&gt;&lt;/mtd&gt;&lt;/mtr&gt;&lt;mtr&gt;&lt;mtd&gt;&lt;msup&gt;&lt;mi mathvariant=\&quot;bold\&quot;&gt;R&lt;/mi&gt;&lt;mi&gt;T&lt;/mi&gt;&lt;/msup&gt;&lt;mfrac&gt;&lt;mrow&gt;&lt;mi&gt;d&lt;/mi&gt;&lt;mi mathvariant=\&quot;bold\&quot;&gt;R&lt;/mi&gt;&lt;/mrow&gt;&lt;mrow&gt;&lt;mi&gt;d&lt;/mi&gt;&lt;mi&gt;&amp;#x3C8;&lt;/mi&gt;&lt;/mrow&gt;&lt;/mfrac&gt;&lt;/mtd&gt;&lt;mtd&gt;&lt;mo&gt;=&lt;/mo&gt;&lt;/mtd&gt;&lt;mtd&gt;&lt;mfenced open=\&quot;[\&quot; close=\&quot;]\&quot;&gt;&lt;mtable&gt;&lt;mtr&gt;&lt;mtd&gt;&lt;mi&gt;cos&lt;/mi&gt;&lt;mi&gt;&amp;#x3C8;&lt;/mi&gt;&lt;/mtd&gt;&lt;mtd&gt;&lt;mo&gt;-&lt;/mo&gt;&lt;mi&gt;sin&lt;/mi&gt;&lt;mi&gt;&amp;#x3C8;&lt;/mi&gt;&lt;/mtd&gt;&lt;mtd&gt;&lt;mn&gt;0&lt;/mn&gt;&lt;/mtd&gt;&lt;/mtr&gt;&lt;mtr&gt;&lt;mtd&gt;&lt;mi&gt;sin&lt;/mi&gt;&lt;mi&gt;&amp;#x3C8;&lt;/mi&gt;&lt;/mtd&gt;&lt;mtd&gt;&lt;mi&gt;cos&lt;/mi&gt;&lt;mi&gt;&amp;#x3C8;&lt;/mi&gt;&lt;/mtd&gt;&lt;mtd&gt;&lt;mn&gt;0&lt;/mn&gt;&lt;/mtd&gt;&lt;/mtr&gt;&lt;mtr&gt;&lt;mtd&gt;&lt;mn&gt;0&lt;/mn&gt;&lt;/mtd&gt;&lt;mtd&gt;&lt;mn&gt;0&lt;/mn&gt;&lt;/mtd&gt;&lt;mtd&gt;&lt;mn&gt;1&lt;/mn&gt;&lt;/mtd&gt;&lt;/mtr&gt;&lt;/mtable&gt;&lt;/mfenced&gt;&lt;mfenced open=\&quot;[\&quot; close=\&quot;]\&quot;&gt;&lt;mtable&gt;&lt;mtr&gt;&lt;mtd&gt;&lt;mo&gt;-&lt;/mo&gt;&lt;mi&gt;sin&lt;/mi&gt;&lt;mi&gt;&amp;#x3C8;&lt;/mi&gt;&lt;/mtd&gt;&lt;mtd&gt;&lt;mi&gt;cos&lt;/mi&gt;&lt;mi&gt;&amp;#x3C8;&lt;/mi&gt;&lt;/mtd&gt;&lt;mtd&gt;&lt;mn&gt;0&lt;/mn&gt;&lt;/mtd&gt;&lt;/mtr&gt;&lt;mtr&gt;&lt;mtd&gt;&lt;mo&gt;-&lt;/mo&gt;&lt;mi&gt;cos&lt;/mi&gt;&lt;mi&gt;&amp;#x3C8;&lt;/mi&gt;&lt;/mtd&gt;&lt;mtd&gt;&lt;mo&gt;-&lt;/mo&gt;&lt;mi&gt;sin&lt;/mi&gt;&lt;mi&gt;&amp;#x3C8;&lt;/mi&gt;&lt;/mtd&gt;&lt;mtd&gt;&lt;mn&gt;0&lt;/mn&gt;&lt;/mtd&gt;&lt;/mtr&gt;&lt;mtr&gt;&lt;mtd&gt;&lt;mn&gt;0&lt;/mn&gt;&lt;/mtd&gt;&lt;mtd&gt;&lt;mn&gt;0&lt;/mn&gt;&lt;/mtd&gt;&lt;mtd&gt;&lt;mn&gt;0&lt;/mn&gt;&lt;/mtd&gt;&lt;/mtr&gt;&lt;/mtable&gt;&lt;/mfenced&gt;&lt;/mtd&gt;&lt;/mtr&gt;&lt;mtr&gt;&lt;mtd/&gt;&lt;mtd&gt;&lt;mo&gt;=&lt;/mo&gt;&lt;/mtd&gt;&lt;mtd&gt;&lt;mfenced open=\&quot;[\&quot; close=\&quot;]\&quot;&gt;&lt;mtable&gt;&lt;mtr&gt;&lt;mtd&gt;&lt;mn&gt;0&lt;/mn&gt;&lt;/mtd&gt;&lt;mtd&gt;&lt;mn&gt;1&lt;/mn&gt;&lt;/mtd&gt;&lt;mtd&gt;&lt;mn&gt;0&lt;/mn&gt;&lt;/mtd&gt;&lt;/mtr&gt;&lt;mtr&gt;&lt;mtd&gt;&lt;mo&gt;-&lt;/mo&gt;&lt;mn&gt;1&lt;/mn&gt;&lt;/mtd&gt;&lt;mtd&gt;&lt;mn&gt;0&lt;/mn&gt;&lt;/mtd&gt;&lt;mtd&gt;&lt;mn&gt;0&lt;/mn&gt;&lt;/mtd&gt;&lt;/mtr&gt;&lt;mtr&gt;&lt;mtd&gt;&lt;mn&gt;0&lt;/mn&gt;&lt;/mtd&gt;&lt;mtd&gt;&lt;mn&gt;0&lt;/mn&gt;&lt;/mtd&gt;&lt;mtd&gt;&lt;mn&gt;0&lt;/mn&gt;&lt;/mtd&gt;&lt;/mtr&gt;&lt;/mtable&gt;&lt;/mfenced&gt;&lt;/mtd&gt;&lt;/mtr&gt;&lt;mtr&gt;&lt;mtd/&gt;&lt;mtd&gt;&lt;mo&gt;=&lt;/mo&gt;&lt;/mtd&gt;&lt;mtd&gt;&lt;mi mathvariant=\&quot;bold\&quot;&gt;&amp;#x3A9;&lt;/mi&gt;&lt;mfenced&gt;&lt;msub&gt;&lt;mi mathvariant=\&quot;bold\&quot;&gt;e&lt;/mi&gt;&lt;mi&gt;z&lt;/mi&gt;&lt;/msub&gt;&lt;/mfenced&gt;&lt;/mtd&gt;&lt;/mtr&gt;&lt;/mtable&gt;&lt;/math&gt;&quot;,&quot;origin&quot;:&quot;MathType Legacy&quot;,&quot;version&quot;:&quot;v3.23.0&quot;}" title="table row bold R equals cell open square brackets table row cell cos psi end cell cell sin psi end cell 0 row cell negative sin psi end cell cell cos psi end cell 0 row 0 0 1 end table close square brackets end cell row cell bold R to the power of T fraction numerator d bold R over denominator d psi end fraction end cell equals cell open square brackets table row cell cos psi end cell cell negative sin psi end cell 0 row cell sin psi end cell cell cos psi end cell 0 row 0 0 1 end table close square brackets open square brackets table row cell negative sin psi end cell cell cos psi end cell 0 row cell negative cos psi end cell cell negative sin psi end cell 0 row 0 0 0 end table close square brackets end cell row blank equals cell open square brackets table row 0 1 0 row cell negative 1 end cell 0 0 row 0 0 0 end table close square brackets end cell row blank equals cell bold capital omega open parentheses bold e subscript z close parentheses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table columnspacing=\&quot;0px\&quot; columnalign=\&quot;right center left\&quot;&gt;&lt;mtr&gt;&lt;mtd&gt;&lt;mi mathvariant=\&quot;bold\&quot;&gt;R&lt;/mi&gt;&lt;/mtd&gt;&lt;mtd&gt;&lt;mo&gt;=&lt;/mo&gt;&lt;/mtd&gt;&lt;mtd&gt;&lt;mfenced open=\&quot;[\&quot; close=\&quot;]\&quot;&gt;&lt;mtable&gt;&lt;mtr&gt;&lt;mtd&gt;&lt;mi&gt;cos&lt;/mi&gt;&lt;mi&gt;&amp;#x3C8;&lt;/mi&gt;&lt;/mtd&gt;&lt;mtd&gt;&lt;mi&gt;sin&lt;/mi&gt;&lt;mi&gt;&amp;#x3C8;&lt;/mi&gt;&lt;/mtd&gt;&lt;mtd&gt;&lt;mn&gt;0&lt;/mn&gt;&lt;/mtd&gt;&lt;/mtr&gt;&lt;mtr&gt;&lt;mtd&gt;&lt;mo&gt;-&lt;/mo&gt;&lt;mi&gt;sin&lt;/mi&gt;&lt;mi&gt;&amp;#x3C8;&lt;/mi&gt;&lt;/mtd&gt;&lt;mtd&gt;&lt;mi&gt;cos&lt;/mi&gt;&lt;mi&gt;&amp;#x3C8;&lt;/mi&gt;&lt;/mtd&gt;&lt;mtd&gt;&lt;mn&gt;0&lt;/mn&gt;&lt;/mtd&gt;&lt;/mtr&gt;&lt;mtr&gt;&lt;mtd&gt;&lt;mn&gt;0&lt;/mn&gt;&lt;/mtd&gt;&lt;mtd&gt;&lt;mn&gt;0&lt;/mn&gt;&lt;/mtd&gt;&lt;mtd&gt;&lt;mn&gt;1&lt;/mn&gt;&lt;/mtd&gt;&lt;/mtr&gt;&lt;/mtable&gt;&lt;/mfenced&gt;&lt;/mtd&gt;&lt;/mtr&gt;&lt;mtr&gt;&lt;mtd&gt;&lt;msup&gt;&lt;mi mathvariant=\&quot;bold\&quot;&gt;R&lt;/mi&gt;&lt;mi&gt;T&lt;/mi&gt;&lt;/msup&gt;&lt;mfrac&gt;&lt;mrow&gt;&lt;mi&gt;d&lt;/mi&gt;&lt;mi mathvariant=\&quot;bold\&quot;&gt;R&lt;/mi&gt;&lt;/mrow&gt;&lt;mrow&gt;&lt;mi&gt;d&lt;/mi&gt;&lt;mi&gt;&amp;#x3C8;&lt;/mi&gt;&lt;/mrow&gt;&lt;/mfrac&gt;&lt;/mtd&gt;&lt;mtd&gt;&lt;mo&gt;=&lt;/mo&gt;&lt;/mtd&gt;&lt;mtd&gt;&lt;mfenced open=\&quot;[\&quot; close=\&quot;]\&quot;&gt;&lt;mtable&gt;&lt;mtr&gt;&lt;mtd&gt;&lt;mi&gt;cos&lt;/mi&gt;&lt;mi&gt;&amp;#x3C8;&lt;/mi&gt;&lt;/mtd&gt;&lt;mtd&gt;&lt;mo&gt;-&lt;/mo&gt;&lt;mi&gt;sin&lt;/mi&gt;&lt;mi&gt;&amp;#x3C8;&lt;/mi&gt;&lt;/mtd&gt;&lt;mtd&gt;&lt;mn&gt;0&lt;/mn&gt;&lt;/mtd&gt;&lt;/mtr&gt;&lt;mtr&gt;&lt;mtd&gt;&lt;mi&gt;sin&lt;/mi&gt;&lt;mi&gt;&amp;#x3C8;&lt;/mi&gt;&lt;/mtd&gt;&lt;mtd&gt;&lt;mi&gt;cos&lt;/mi&gt;&lt;mi&gt;&amp;#x3C8;&lt;/mi&gt;&lt;/mtd&gt;&lt;mtd&gt;&lt;mn&gt;0&lt;/mn&gt;&lt;/mtd&gt;&lt;/mtr&gt;&lt;mtr&gt;&lt;mtd&gt;&lt;mn&gt;0&lt;/mn&gt;&lt;/mtd&gt;&lt;mtd&gt;&lt;mn&gt;0&lt;/mn&gt;&lt;/mtd&gt;&lt;mtd&gt;&lt;mn&gt;1&lt;/mn&gt;&lt;/mtd&gt;&lt;/mtr&gt;&lt;/mtable&gt;&lt;/mfenced&gt;&lt;mfenced open=\&quot;[\&quot; close=\&quot;]\&quot;&gt;&lt;mtable&gt;&lt;mtr&gt;&lt;mtd&gt;&lt;mo&gt;-&lt;/mo&gt;&lt;mi&gt;sin&lt;/mi&gt;&lt;mi&gt;&amp;#x3C8;&lt;/mi&gt;&lt;/mtd&gt;&lt;mtd&gt;&lt;mi&gt;cos&lt;/mi&gt;&lt;mi&gt;&amp;#x3C8;&lt;/mi&gt;&lt;/mtd&gt;&lt;mtd&gt;&lt;mn&gt;0&lt;/mn&gt;&lt;/mtd&gt;&lt;/mtr&gt;&lt;mtr&gt;&lt;mtd&gt;&lt;mo&gt;-&lt;/mo&gt;&lt;mi&gt;cos&lt;/mi&gt;&lt;mi&gt;&amp;#x3C8;&lt;/mi&gt;&lt;/mtd&gt;&lt;mtd&gt;&lt;mo&gt;-&lt;/mo&gt;&lt;mi&gt;sin&lt;/mi&gt;&lt;mi&gt;&amp;#x3C8;&lt;/mi&gt;&lt;/mtd&gt;&lt;mtd&gt;&lt;mn&gt;0&lt;/mn&gt;&lt;/mtd&gt;&lt;/mtr&gt;&lt;mtr&gt;&lt;mtd&gt;&lt;mn&gt;0&lt;/mn&gt;&lt;/mtd&gt;&lt;mtd&gt;&lt;mn&gt;0&lt;/mn&gt;&lt;/mtd&gt;&lt;mtd&gt;&lt;mn&gt;0&lt;/mn&gt;&lt;/mtd&gt;&lt;/mtr&gt;&lt;/mtable&gt;&lt;/mfenced&gt;&lt;/mtd&gt;&lt;/mtr&gt;&lt;mtr&gt;&lt;mtd/&gt;&lt;mtd&gt;&lt;mo&gt;=&lt;/mo&gt;&lt;/mtd&gt;&lt;mtd&gt;&lt;mfenced open=\&quot;[\&quot; close=\&quot;]\&quot;&gt;&lt;mtable&gt;&lt;mtr&gt;&lt;mtd&gt;&lt;mn&gt;0&lt;/mn&gt;&lt;/mtd&gt;&lt;mtd&gt;&lt;mn&gt;1&lt;/mn&gt;&lt;/mtd&gt;&lt;mtd&gt;&lt;mn&gt;0&lt;/mn&gt;&lt;/mtd&gt;&lt;/mtr&gt;&lt;mtr&gt;&lt;mtd&gt;&lt;mo&gt;-&lt;/mo&gt;&lt;mn&gt;1&lt;/mn&gt;&lt;/mtd&gt;&lt;mtd&gt;&lt;mn&gt;0&lt;/mn&gt;&lt;/mtd&gt;&lt;mtd&gt;&lt;mn&gt;0&lt;/mn&gt;&lt;/mtd&gt;&lt;/mtr&gt;&lt;mtr&gt;&lt;mtd&gt;&lt;mn&gt;0&lt;/mn&gt;&lt;/mtd&gt;&lt;mtd&gt;&lt;mn&gt;0&lt;/mn&gt;&lt;/mtd&gt;&lt;mtd&gt;&lt;mn&gt;0&lt;/mn&gt;&lt;/mtd&gt;&lt;/mtr&gt;&lt;/mtable&gt;&lt;/mfenced&gt;&lt;/mtd&gt;&lt;/mtr&gt;&lt;mtr&gt;&lt;mtd/&gt;&lt;mtd&gt;&lt;mo&gt;=&lt;/mo&gt;&lt;/mtd&gt;&lt;mtd&gt;&lt;mi mathvariant=\&quot;bold\&quot;&gt;&amp;#x3A9;&lt;/mi&gt;&lt;mfenced&gt;&lt;msub&gt;&lt;mi mathvariant=\&quot;bold\&quot;&gt;e&lt;/mi&gt;&lt;mi&gt;z&lt;/mi&gt;&lt;/msub&gt;&lt;/mfenced&gt;&lt;/mtd&gt;&lt;/mtr&gt;&lt;/mtable&gt;&lt;/math&gt;&quot;,&quot;origin&quot;:&quot;MathType Legacy&quot;,&quot;version&quot;:&quot;v3.23.0&quot;}" title="table row bold R equals cell open square brackets table row cell cos psi end cell cell sin psi end cell 0 row cell negative sin psi end cell cell cos psi end cell 0 row 0 0 1 end table close square brackets end cell row cell bold R to the power of T fraction numerator d bold R over denominator d psi end fraction end cell equals cell open square brackets table row cell cos psi end cell cell negative sin psi end cell 0 row cell sin psi end cell cell cos psi end cell 0 row 0 0 1 end table close square brackets open square brackets table row cell negative sin psi end cell cell cos psi end cell 0 row cell negative cos psi end cell cell negative sin psi end cell 0 row 0 0 0 end table close square brackets end cell row blank equals cell open square brackets table row 0 1 0 row cell negative 1 end cell 0 0 row 0 0 0 end table close square brackets end cell row blank equals cell bold capital omega open parentheses bold e subscript z close parentheses end cell end tabl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073400" cy="2639026"/>
                    </a:xfrm>
                    <a:prstGeom prst="rect">
                      <a:avLst/>
                    </a:prstGeom>
                  </pic:spPr>
                </pic:pic>
              </a:graphicData>
            </a:graphic>
          </wp:inline>
        </w:drawing>
      </w:r>
    </w:p>
    <w:p w14:paraId="25B2C720" w14:textId="77777777" w:rsidR="00D06663" w:rsidRDefault="00D06663" w:rsidP="0031595C"/>
    <w:p w14:paraId="568DD351" w14:textId="77777777" w:rsidR="00D06663" w:rsidRDefault="00D06663" w:rsidP="0031595C">
      <w:r>
        <w:t>Therefore, the derivative wrt to yaw is the product of a skew symmetric matrix containing the yaw axis of rotation and the original rotation matrix</w:t>
      </w:r>
    </w:p>
    <w:p w14:paraId="19F0A936" w14:textId="77777777" w:rsidR="00D06663" w:rsidRDefault="00D06663" w:rsidP="0031595C"/>
    <w:p w14:paraId="40984DD7" w14:textId="77777777" w:rsidR="00D06663" w:rsidRDefault="00D06663" w:rsidP="0031595C">
      <w:pPr>
        <w:jc w:val="center"/>
      </w:pPr>
      <w:r>
        <w:rPr>
          <w:noProof/>
          <w:position w:val="-22"/>
        </w:rPr>
        <w:drawing>
          <wp:inline distT="0" distB="0" distL="0" distR="0" wp14:anchorId="7864D3E2" wp14:editId="4F216C94">
            <wp:extent cx="1591056" cy="355600"/>
            <wp:effectExtent l="0" t="0" r="0" b="0"/>
            <wp:docPr id="1126517578" name="Picture 1126517578" descr="{&quot;mathml&quot;:&quot;&lt;math style=\&quot;font-family:stix;font-size:12px;\&quot; xmlns=\&quot;http://www.w3.org/1998/Math/MathML\&quot;&gt;&lt;mfrac&gt;&lt;mrow&gt;&lt;mi&gt;d&lt;/mi&gt;&lt;mi&gt;R&lt;/mi&gt;&lt;/mrow&gt;&lt;mrow&gt;&lt;mi&gt;d&lt;/mi&gt;&lt;mi&gt;&amp;#x3C8;&lt;/mi&gt;&lt;/mrow&gt;&lt;/mfrac&gt;&lt;mo&gt;=&lt;/mo&gt;&lt;mi&gt;R&lt;/mi&gt;&lt;mi&gt;&amp;#x3A9;&lt;/mi&gt;&lt;mfenced&gt;&lt;msub&gt;&lt;mi&gt;e&lt;/mi&gt;&lt;mi&gt;z&lt;/mi&gt;&lt;/msub&gt;&lt;/mfenced&gt;&lt;mo&gt;=&lt;/mo&gt;&lt;mi&gt;&amp;#x3A9;&lt;/mi&gt;&lt;mfenced&gt;&lt;msub&gt;&lt;mi&gt;e&lt;/mi&gt;&lt;mi&gt;z&lt;/mi&gt;&lt;/msub&gt;&lt;/mfenced&gt;&lt;mi&gt;R&lt;/mi&gt;&lt;/math&gt;&quot;,&quot;origin&quot;:&quot;MathType Legacy&quot;,&quot;version&quot;:&quot;v3.23.0&quot;}" title="fraction numerator d R over denominator d psi end fraction equals R capital omega open parentheses e subscript z close parentheses equals capital omega open parentheses e subscript z close parentheses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frac&gt;&lt;mrow&gt;&lt;mi&gt;d&lt;/mi&gt;&lt;mi&gt;R&lt;/mi&gt;&lt;/mrow&gt;&lt;mrow&gt;&lt;mi&gt;d&lt;/mi&gt;&lt;mi&gt;&amp;#x3C8;&lt;/mi&gt;&lt;/mrow&gt;&lt;/mfrac&gt;&lt;mo&gt;=&lt;/mo&gt;&lt;mi&gt;R&lt;/mi&gt;&lt;mi&gt;&amp;#x3A9;&lt;/mi&gt;&lt;mfenced&gt;&lt;msub&gt;&lt;mi&gt;e&lt;/mi&gt;&lt;mi&gt;z&lt;/mi&gt;&lt;/msub&gt;&lt;/mfenced&gt;&lt;mo&gt;=&lt;/mo&gt;&lt;mi&gt;&amp;#x3A9;&lt;/mi&gt;&lt;mfenced&gt;&lt;msub&gt;&lt;mi&gt;e&lt;/mi&gt;&lt;mi&gt;z&lt;/mi&gt;&lt;/msub&gt;&lt;/mfenced&gt;&lt;mi&gt;R&lt;/mi&gt;&lt;/math&gt;&quot;,&quot;origin&quot;:&quot;MathType Legacy&quot;,&quot;version&quot;:&quot;v3.23.0&quot;}" title="fraction numerator d R over denominator d psi end fraction equals R capital omega open parentheses e subscript z close parentheses equals capital omega open parentheses e subscript z close parentheses R"/>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591056" cy="355600"/>
                    </a:xfrm>
                    <a:prstGeom prst="rect">
                      <a:avLst/>
                    </a:prstGeom>
                  </pic:spPr>
                </pic:pic>
              </a:graphicData>
            </a:graphic>
          </wp:inline>
        </w:drawing>
      </w:r>
    </w:p>
    <w:p w14:paraId="2DEF070D" w14:textId="77777777" w:rsidR="00D06663" w:rsidRDefault="00D06663" w:rsidP="0031595C"/>
    <w:p w14:paraId="45EE3E50" w14:textId="77777777" w:rsidR="00D06663" w:rsidRDefault="00D06663" w:rsidP="0031595C"/>
    <w:p w14:paraId="5FD94C91" w14:textId="77777777" w:rsidR="00D06663" w:rsidRDefault="00D06663" w:rsidP="0031595C"/>
    <w:p w14:paraId="2E5B37C9" w14:textId="77777777" w:rsidR="00D06663" w:rsidRDefault="00D06663" w:rsidP="0031595C">
      <w:r>
        <w:t xml:space="preserve">We can use () to compute rotation change with respect to attitude.  </w:t>
      </w:r>
    </w:p>
    <w:p w14:paraId="5196D41E" w14:textId="77777777" w:rsidR="00D06663" w:rsidRDefault="00D06663" w:rsidP="0031595C"/>
    <w:p w14:paraId="225469C7" w14:textId="77777777" w:rsidR="00D06663" w:rsidRDefault="00D06663" w:rsidP="0031595C">
      <w:pPr>
        <w:jc w:val="center"/>
      </w:pPr>
      <w:r>
        <w:rPr>
          <w:noProof/>
          <w:position w:val="-50"/>
        </w:rPr>
        <w:drawing>
          <wp:inline distT="0" distB="0" distL="0" distR="0" wp14:anchorId="504F3DC2" wp14:editId="0B012D12">
            <wp:extent cx="1125728" cy="603504"/>
            <wp:effectExtent l="0" t="0" r="0" b="0"/>
            <wp:docPr id="1042704799" name="Picture 1042704799" descr="{&quot;mathml&quot;:&quot;&lt;math style=\&quot;font-family:stix;font-size:12px;\&quot; xmlns=\&quot;http://www.w3.org/1998/Math/MathML\&quot;&gt;&lt;mi&gt;R&lt;/mi&gt;&lt;mo&gt;=&lt;/mo&gt;&lt;msup&gt;&lt;mi&gt;e&lt;/mi&gt;&lt;mrow&gt;&lt;mi&gt;&amp;#x3BC;&lt;/mi&gt;&lt;mi&gt;&amp;#x3A9;&lt;/mi&gt;&lt;mfenced&gt;&lt;mi&gt;u&lt;/mi&gt;&lt;/mfenced&gt;&lt;/mrow&gt;&lt;/msup&gt;&lt;mspace linebreak=\&quot;newline\&quot;/&gt;&lt;mfrac&gt;&lt;mrow&gt;&lt;mi&gt;d&lt;/mi&gt;&lt;mi&gt;R&lt;/mi&gt;&lt;/mrow&gt;&lt;mrow&gt;&lt;mi&gt;d&lt;/mi&gt;&lt;mi&gt;&amp;#x3BC;&lt;/mi&gt;&lt;/mrow&gt;&lt;/mfrac&gt;&lt;mo&gt;=&lt;/mo&gt;&lt;mi&gt;&amp;#x3BC;&lt;/mi&gt;&lt;mi&gt;&amp;#x3A9;&lt;/mi&gt;&lt;mi&gt;R&lt;/mi&gt;&lt;mo&gt;=&lt;/mo&gt;&lt;mi&gt;&amp;#x3BC;&lt;/mi&gt;&lt;mi&gt;R&lt;/mi&gt;&lt;mi&gt;&amp;#x3A9;&lt;/mi&gt;&lt;/math&gt;&quot;,&quot;origin&quot;:&quot;MathType Legacy&quot;,&quot;version&quot;:&quot;v3.23.0&quot;}" title="R equals e to the power of mu capital omega open parentheses u close parentheses end exponent&#10;fraction numerator d R over denominator d mu end fraction equals mu capital omega R equals mu R capital om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R&lt;/mi&gt;&lt;mo&gt;=&lt;/mo&gt;&lt;msup&gt;&lt;mi&gt;e&lt;/mi&gt;&lt;mrow&gt;&lt;mi&gt;&amp;#x3BC;&lt;/mi&gt;&lt;mi&gt;&amp;#x3A9;&lt;/mi&gt;&lt;mfenced&gt;&lt;mi&gt;u&lt;/mi&gt;&lt;/mfenced&gt;&lt;/mrow&gt;&lt;/msup&gt;&lt;mspace linebreak=\&quot;newline\&quot;/&gt;&lt;mfrac&gt;&lt;mrow&gt;&lt;mi&gt;d&lt;/mi&gt;&lt;mi&gt;R&lt;/mi&gt;&lt;/mrow&gt;&lt;mrow&gt;&lt;mi&gt;d&lt;/mi&gt;&lt;mi&gt;&amp;#x3BC;&lt;/mi&gt;&lt;/mrow&gt;&lt;/mfrac&gt;&lt;mo&gt;=&lt;/mo&gt;&lt;mi&gt;&amp;#x3BC;&lt;/mi&gt;&lt;mi&gt;&amp;#x3A9;&lt;/mi&gt;&lt;mi&gt;R&lt;/mi&gt;&lt;mo&gt;=&lt;/mo&gt;&lt;mi&gt;&amp;#x3BC;&lt;/mi&gt;&lt;mi&gt;R&lt;/mi&gt;&lt;mi&gt;&amp;#x3A9;&lt;/mi&gt;&lt;/math&gt;&quot;,&quot;origin&quot;:&quot;MathType Legacy&quot;,&quot;version&quot;:&quot;v3.23.0&quot;}" title="R equals e to the power of mu capital omega open parentheses u close parentheses end exponent&#10;fraction numerator d R over denominator d mu end fraction equals mu capital omega R equals mu R capital omega"/>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125728" cy="603504"/>
                    </a:xfrm>
                    <a:prstGeom prst="rect">
                      <a:avLst/>
                    </a:prstGeom>
                  </pic:spPr>
                </pic:pic>
              </a:graphicData>
            </a:graphic>
          </wp:inline>
        </w:drawing>
      </w:r>
    </w:p>
    <w:p w14:paraId="1B6AB9D5" w14:textId="77777777" w:rsidR="00D06663" w:rsidRDefault="00D06663" w:rsidP="0031595C">
      <w:pPr>
        <w:jc w:val="center"/>
      </w:pPr>
    </w:p>
    <w:p w14:paraId="548815C6" w14:textId="77777777" w:rsidR="00D06663" w:rsidRDefault="00D06663" w:rsidP="0031595C">
      <w:pPr>
        <w:jc w:val="center"/>
      </w:pPr>
    </w:p>
    <w:p w14:paraId="49E80E6C" w14:textId="77777777" w:rsidR="00D06663" w:rsidRDefault="00D06663" w:rsidP="00C06C5D"/>
    <w:p w14:paraId="667E104F" w14:textId="77777777" w:rsidR="00D06663" w:rsidRDefault="00D06663" w:rsidP="00C06C5D"/>
    <w:p w14:paraId="0D44A70E" w14:textId="1593BA61" w:rsidR="00D06663" w:rsidRDefault="00D06663" w:rsidP="00C06C5D">
      <w:r>
        <w:t>Integration</w:t>
      </w:r>
      <w:r w:rsidR="001700F6">
        <w:t xml:space="preserve"> (Note this section Omega is in world frame)</w:t>
      </w:r>
    </w:p>
    <w:p w14:paraId="1DC97D55" w14:textId="77777777" w:rsidR="00D06663" w:rsidRDefault="00D06663" w:rsidP="002A761C"/>
    <w:p w14:paraId="55D9F706" w14:textId="77777777" w:rsidR="00D06663" w:rsidRDefault="00D06663" w:rsidP="002A761C">
      <w:pPr>
        <w:spacing w:line="360" w:lineRule="auto"/>
      </w:pPr>
      <w:r>
        <w:tab/>
      </w:r>
      <w:r w:rsidR="0033232D" w:rsidRPr="00784432">
        <w:rPr>
          <w:noProof/>
          <w:position w:val="-50"/>
          <w14:ligatures w14:val="standardContextual"/>
        </w:rPr>
      </w:r>
      <w:r w:rsidR="0033232D" w:rsidRPr="00784432">
        <w:rPr>
          <w:noProof/>
          <w:position w:val="-50"/>
          <w14:ligatures w14:val="standardContextual"/>
        </w:rPr>
        <w:object w:dxaOrig="3440" w:dyaOrig="1120" w14:anchorId="1B3988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70.05pt;height:59pt;mso-width-percent:0;mso-height-percent:0;mso-width-percent:0;mso-height-percent:0" o:ole="">
            <v:imagedata r:id="rId48" o:title=""/>
          </v:shape>
          <o:OLEObject Type="Embed" ProgID="Equation.DSMT4" ShapeID="_x0000_i1025" DrawAspect="Content" ObjectID="_1852133685" r:id="rId4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42</w:instrText>
        </w:r>
      </w:fldSimple>
      <w:r>
        <w:instrText>)</w:instrText>
      </w:r>
      <w:r>
        <w:fldChar w:fldCharType="end"/>
      </w:r>
    </w:p>
    <w:p w14:paraId="25E69685" w14:textId="77777777" w:rsidR="00D06663" w:rsidRDefault="00D06663" w:rsidP="002A761C">
      <w:pPr>
        <w:spacing w:line="360" w:lineRule="auto"/>
      </w:pPr>
      <w:r>
        <w:tab/>
      </w:r>
      <w:r w:rsidR="0033232D" w:rsidRPr="00784432">
        <w:rPr>
          <w:noProof/>
          <w:position w:val="-50"/>
          <w14:ligatures w14:val="standardContextual"/>
        </w:rPr>
      </w:r>
      <w:r w:rsidR="0033232D" w:rsidRPr="00784432">
        <w:rPr>
          <w:noProof/>
          <w:position w:val="-50"/>
          <w14:ligatures w14:val="standardContextual"/>
        </w:rPr>
        <w:object w:dxaOrig="4340" w:dyaOrig="1120" w14:anchorId="4D80E313">
          <v:shape id="_x0000_i1026" type="#_x0000_t75" alt="" style="width:3in;height:59pt;mso-width-percent:0;mso-height-percent:0;mso-width-percent:0;mso-height-percent:0" o:ole="">
            <v:imagedata r:id="rId50" o:title=""/>
          </v:shape>
          <o:OLEObject Type="Embed" ProgID="Equation.DSMT4" ShapeID="_x0000_i1026" DrawAspect="Content" ObjectID="_1852133686" r:id="rId5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4" w:name="ZEqnNum6097341"/>
      <w:r>
        <w:instrText>(</w:instrText>
      </w:r>
      <w:fldSimple w:instr=" SEQ MTSec \c \* Arabic \* MERGEFORMAT ">
        <w:r>
          <w:rPr>
            <w:noProof/>
          </w:rPr>
          <w:instrText>1</w:instrText>
        </w:r>
      </w:fldSimple>
      <w:r>
        <w:instrText>.</w:instrText>
      </w:r>
      <w:fldSimple w:instr=" SEQ MTEqn \c \* Arabic \* MERGEFORMAT ">
        <w:r>
          <w:rPr>
            <w:noProof/>
          </w:rPr>
          <w:instrText>43</w:instrText>
        </w:r>
      </w:fldSimple>
      <w:r>
        <w:instrText>)</w:instrText>
      </w:r>
      <w:bookmarkEnd w:id="14"/>
      <w:r>
        <w:fldChar w:fldCharType="end"/>
      </w:r>
    </w:p>
    <w:p w14:paraId="1A293107" w14:textId="77777777" w:rsidR="00D06663" w:rsidRDefault="00D06663" w:rsidP="002A761C">
      <w:pPr>
        <w:spacing w:line="360" w:lineRule="auto"/>
      </w:pPr>
      <w:r>
        <w:t xml:space="preserve">We can represent this change in angle in terms of a differential or infinestesimal rotation matrix which we now show.  Expanding the angle in </w:t>
      </w:r>
      <w:r>
        <w:fldChar w:fldCharType="begin"/>
      </w:r>
      <w:r>
        <w:instrText xml:space="preserve"> GOTOBUTTON ZEqnNum609734  \* MERGEFORMAT </w:instrText>
      </w:r>
      <w:fldSimple w:instr=" REF ZEqnNum609734 \* Charformat \! \* MERGEFORMAT ">
        <w:r w:rsidRPr="004A1FD6">
          <w:instrText>(</w:instrText>
        </w:r>
        <w:r>
          <w:instrText>1</w:instrText>
        </w:r>
        <w:r w:rsidRPr="004A1FD6">
          <w:instrText>.</w:instrText>
        </w:r>
        <w:r>
          <w:instrText>71</w:instrText>
        </w:r>
        <w:r w:rsidRPr="004A1FD6">
          <w:instrText>)</w:instrText>
        </w:r>
      </w:fldSimple>
      <w:r>
        <w:fldChar w:fldCharType="end"/>
      </w:r>
      <w:r>
        <w:t xml:space="preserve"> in a first order taylor series</w:t>
      </w:r>
    </w:p>
    <w:p w14:paraId="394AA2AC" w14:textId="77777777" w:rsidR="00D06663" w:rsidRDefault="00D06663" w:rsidP="002A761C">
      <w:pPr>
        <w:spacing w:line="360" w:lineRule="auto"/>
      </w:pPr>
      <w:r>
        <w:tab/>
      </w:r>
      <w:r w:rsidR="0033232D" w:rsidRPr="00784432">
        <w:rPr>
          <w:noProof/>
          <w:position w:val="-10"/>
          <w14:ligatures w14:val="standardContextual"/>
        </w:rPr>
      </w:r>
      <w:r w:rsidR="0033232D" w:rsidRPr="00784432">
        <w:rPr>
          <w:noProof/>
          <w:position w:val="-10"/>
          <w14:ligatures w14:val="standardContextual"/>
        </w:rPr>
        <w:object w:dxaOrig="2020" w:dyaOrig="360" w14:anchorId="6E01F75B">
          <v:shape id="_x0000_i1027" type="#_x0000_t75" alt="" style="width:98.05pt;height:19.15pt;mso-width-percent:0;mso-height-percent:0;mso-width-percent:0;mso-height-percent:0" o:ole="">
            <v:imagedata r:id="rId52" o:title=""/>
          </v:shape>
          <o:OLEObject Type="Embed" ProgID="Equation.DSMT4" ShapeID="_x0000_i1027" DrawAspect="Content" ObjectID="_1852133687" r:id="rId5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5" w:name="ZEqnNum5308371"/>
      <w:r>
        <w:instrText>(</w:instrText>
      </w:r>
      <w:fldSimple w:instr=" SEQ MTSec \c \* Arabic \* MERGEFORMAT ">
        <w:r>
          <w:rPr>
            <w:noProof/>
          </w:rPr>
          <w:instrText>1</w:instrText>
        </w:r>
      </w:fldSimple>
      <w:r>
        <w:instrText>.</w:instrText>
      </w:r>
      <w:fldSimple w:instr=" SEQ MTEqn \c \* Arabic \* MERGEFORMAT ">
        <w:r>
          <w:rPr>
            <w:noProof/>
          </w:rPr>
          <w:instrText>44</w:instrText>
        </w:r>
      </w:fldSimple>
      <w:r>
        <w:instrText>)</w:instrText>
      </w:r>
      <w:bookmarkEnd w:id="15"/>
      <w:r>
        <w:fldChar w:fldCharType="end"/>
      </w:r>
    </w:p>
    <w:p w14:paraId="7F4F851C" w14:textId="77777777" w:rsidR="00D06663" w:rsidRDefault="00D06663" w:rsidP="002A761C">
      <w:pPr>
        <w:spacing w:line="360" w:lineRule="auto"/>
      </w:pPr>
      <w:r>
        <w:t>And using sum trigonometric formulas and small angle approximations for sin and cos yields</w:t>
      </w:r>
    </w:p>
    <w:p w14:paraId="28B28134" w14:textId="77777777" w:rsidR="00D06663" w:rsidRDefault="00D06663" w:rsidP="002A761C">
      <w:pPr>
        <w:spacing w:line="360" w:lineRule="auto"/>
      </w:pPr>
      <w:r>
        <w:tab/>
      </w:r>
      <w:r w:rsidR="0033232D" w:rsidRPr="00784432">
        <w:rPr>
          <w:noProof/>
          <w:position w:val="-14"/>
          <w14:ligatures w14:val="standardContextual"/>
        </w:rPr>
      </w:r>
      <w:r w:rsidR="0033232D" w:rsidRPr="00784432">
        <w:rPr>
          <w:noProof/>
          <w:position w:val="-14"/>
          <w14:ligatures w14:val="standardContextual"/>
        </w:rPr>
        <w:object w:dxaOrig="2540" w:dyaOrig="380" w14:anchorId="0D53A89F">
          <v:shape id="_x0000_i1028" type="#_x0000_t75" alt="" style="width:131pt;height:19.15pt;mso-width-percent:0;mso-height-percent:0;mso-width-percent:0;mso-height-percent:0" o:ole="">
            <v:imagedata r:id="rId54" o:title=""/>
          </v:shape>
          <o:OLEObject Type="Embed" ProgID="Equation.DSMT4" ShapeID="_x0000_i1028" DrawAspect="Content" ObjectID="_1852133688" r:id="rId5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45</w:instrText>
        </w:r>
      </w:fldSimple>
      <w:r>
        <w:instrText>)</w:instrText>
      </w:r>
      <w:r>
        <w:fldChar w:fldCharType="end"/>
      </w:r>
    </w:p>
    <w:p w14:paraId="63136F4C" w14:textId="77777777" w:rsidR="00D06663" w:rsidRPr="00A6527E" w:rsidRDefault="00D06663" w:rsidP="002A761C">
      <w:pPr>
        <w:spacing w:line="360" w:lineRule="auto"/>
      </w:pPr>
      <w:r>
        <w:t>Where the skew-symmetric matrix</w:t>
      </w:r>
    </w:p>
    <w:p w14:paraId="7BA1946B" w14:textId="77777777" w:rsidR="00D06663" w:rsidRDefault="00D06663" w:rsidP="002A761C">
      <w:pPr>
        <w:spacing w:line="360" w:lineRule="auto"/>
      </w:pPr>
      <w:r>
        <w:tab/>
      </w:r>
      <w:r w:rsidR="0033232D" w:rsidRPr="00784432">
        <w:rPr>
          <w:noProof/>
          <w:position w:val="-50"/>
          <w14:ligatures w14:val="standardContextual"/>
        </w:rPr>
      </w:r>
      <w:r w:rsidR="0033232D" w:rsidRPr="00784432">
        <w:rPr>
          <w:noProof/>
          <w:position w:val="-50"/>
          <w14:ligatures w14:val="standardContextual"/>
        </w:rPr>
        <w:object w:dxaOrig="1760" w:dyaOrig="1120" w14:anchorId="4D88D2CB">
          <v:shape id="_x0000_i1029" type="#_x0000_t75" alt="" style="width:84.25pt;height:59pt;mso-width-percent:0;mso-height-percent:0;mso-width-percent:0;mso-height-percent:0" o:ole="">
            <v:imagedata r:id="rId56" o:title=""/>
          </v:shape>
          <o:OLEObject Type="Embed" ProgID="Equation.DSMT4" ShapeID="_x0000_i1029" DrawAspect="Content" ObjectID="_1852133689" r:id="rId5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46</w:instrText>
        </w:r>
      </w:fldSimple>
      <w:r>
        <w:instrText>)</w:instrText>
      </w:r>
      <w:r>
        <w:fldChar w:fldCharType="end"/>
      </w:r>
    </w:p>
    <w:p w14:paraId="00C7B699" w14:textId="77777777" w:rsidR="00D06663" w:rsidRDefault="00D06663" w:rsidP="002A761C">
      <w:pPr>
        <w:spacing w:line="360" w:lineRule="auto"/>
      </w:pPr>
      <w:r>
        <w:t>Represents the infinitesimal pitch rate.  Similarly for roll and yaw/heading, we have</w:t>
      </w:r>
    </w:p>
    <w:p w14:paraId="08B4CA73" w14:textId="77777777" w:rsidR="00D06663" w:rsidRDefault="00D06663" w:rsidP="002A761C">
      <w:pPr>
        <w:spacing w:line="360" w:lineRule="auto"/>
      </w:pPr>
      <w:r>
        <w:tab/>
      </w:r>
      <w:r w:rsidR="0033232D" w:rsidRPr="00784432">
        <w:rPr>
          <w:noProof/>
          <w:position w:val="-52"/>
          <w14:ligatures w14:val="standardContextual"/>
        </w:rPr>
      </w:r>
      <w:r w:rsidR="0033232D" w:rsidRPr="00784432">
        <w:rPr>
          <w:noProof/>
          <w:position w:val="-52"/>
          <w14:ligatures w14:val="standardContextual"/>
        </w:rPr>
        <w:object w:dxaOrig="1780" w:dyaOrig="1160" w14:anchorId="36057FAE">
          <v:shape id="_x0000_i1030" type="#_x0000_t75" alt="" style="width:84.25pt;height:59pt;mso-width-percent:0;mso-height-percent:0;mso-width-percent:0;mso-height-percent:0" o:ole="">
            <v:imagedata r:id="rId58" o:title=""/>
          </v:shape>
          <o:OLEObject Type="Embed" ProgID="Equation.DSMT4" ShapeID="_x0000_i1030" DrawAspect="Content" ObjectID="_1852133690" r:id="rId5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47</w:instrText>
        </w:r>
      </w:fldSimple>
      <w:r>
        <w:instrText>)</w:instrText>
      </w:r>
      <w:r>
        <w:fldChar w:fldCharType="end"/>
      </w:r>
    </w:p>
    <w:p w14:paraId="1AC76078" w14:textId="77777777" w:rsidR="00D06663" w:rsidRDefault="00D06663" w:rsidP="002A761C">
      <w:pPr>
        <w:spacing w:line="360" w:lineRule="auto"/>
      </w:pPr>
      <w:r>
        <w:tab/>
      </w:r>
      <w:r w:rsidR="0033232D" w:rsidRPr="00784432">
        <w:rPr>
          <w:noProof/>
          <w:position w:val="-50"/>
          <w14:ligatures w14:val="standardContextual"/>
        </w:rPr>
      </w:r>
      <w:r w:rsidR="0033232D" w:rsidRPr="00784432">
        <w:rPr>
          <w:noProof/>
          <w:position w:val="-50"/>
          <w14:ligatures w14:val="standardContextual"/>
        </w:rPr>
        <w:object w:dxaOrig="1880" w:dyaOrig="1120" w14:anchorId="35F6E542">
          <v:shape id="_x0000_i1031" type="#_x0000_t75" alt="" style="width:91.15pt;height:59pt;mso-width-percent:0;mso-height-percent:0;mso-width-percent:0;mso-height-percent:0" o:ole="">
            <v:imagedata r:id="rId60" o:title=""/>
          </v:shape>
          <o:OLEObject Type="Embed" ProgID="Equation.DSMT4" ShapeID="_x0000_i1031" DrawAspect="Content" ObjectID="_1852133691" r:id="rId6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48</w:instrText>
        </w:r>
      </w:fldSimple>
      <w:r>
        <w:instrText>)</w:instrText>
      </w:r>
      <w:r>
        <w:fldChar w:fldCharType="end"/>
      </w:r>
    </w:p>
    <w:p w14:paraId="6DCC8D88" w14:textId="77777777" w:rsidR="00D06663" w:rsidRDefault="00D06663" w:rsidP="002A761C">
      <w:pPr>
        <w:spacing w:line="360" w:lineRule="auto"/>
      </w:pPr>
      <w:r>
        <w:t>The matrices</w:t>
      </w:r>
      <w:r w:rsidR="0033232D" w:rsidRPr="00784432">
        <w:rPr>
          <w:noProof/>
          <w:position w:val="-4"/>
          <w14:ligatures w14:val="standardContextual"/>
        </w:rPr>
      </w:r>
      <w:r w:rsidR="0033232D" w:rsidRPr="00784432">
        <w:rPr>
          <w:noProof/>
          <w:position w:val="-4"/>
          <w14:ligatures w14:val="standardContextual"/>
        </w:rPr>
        <w:object w:dxaOrig="580" w:dyaOrig="260" w14:anchorId="75E0EC80">
          <v:shape id="_x0000_i1032" type="#_x0000_t75" alt="" style="width:26.05pt;height:13pt;mso-width-percent:0;mso-height-percent:0;mso-width-percent:0;mso-height-percent:0" o:ole="">
            <v:imagedata r:id="rId62" o:title=""/>
          </v:shape>
          <o:OLEObject Type="Embed" ProgID="Equation.DSMT4" ShapeID="_x0000_i1032" DrawAspect="Content" ObjectID="_1852133692" r:id="rId63"/>
        </w:object>
      </w:r>
      <w:r>
        <w:t>are indeed rotation matrices to first order (e.g. in the limit of dt going to zero),</w:t>
      </w:r>
    </w:p>
    <w:p w14:paraId="5B5E89DC" w14:textId="77777777" w:rsidR="00D06663" w:rsidRDefault="00D06663" w:rsidP="002A761C">
      <w:pPr>
        <w:spacing w:line="360" w:lineRule="auto"/>
      </w:pPr>
      <w:r>
        <w:tab/>
      </w:r>
      <w:r w:rsidR="0033232D" w:rsidRPr="00784432">
        <w:rPr>
          <w:noProof/>
          <w:position w:val="-38"/>
          <w14:ligatures w14:val="standardContextual"/>
        </w:rPr>
      </w:r>
      <w:r w:rsidR="0033232D" w:rsidRPr="00784432">
        <w:rPr>
          <w:noProof/>
          <w:position w:val="-38"/>
          <w14:ligatures w14:val="standardContextual"/>
        </w:rPr>
        <w:object w:dxaOrig="5500" w:dyaOrig="880" w14:anchorId="1113EE9C">
          <v:shape id="_x0000_i1033" type="#_x0000_t75" alt="" style="width:275.75pt;height:45.95pt;mso-width-percent:0;mso-height-percent:0;mso-width-percent:0;mso-height-percent:0" o:ole="">
            <v:imagedata r:id="rId64" o:title=""/>
          </v:shape>
          <o:OLEObject Type="Embed" ProgID="Equation.DSMT4" ShapeID="_x0000_i1033" DrawAspect="Content" ObjectID="_1852133693" r:id="rId65"/>
        </w:object>
      </w:r>
      <w:r>
        <w:t xml:space="preserve"> </w:t>
      </w:r>
    </w:p>
    <w:p w14:paraId="54DBB149" w14:textId="77777777" w:rsidR="00D06663" w:rsidRDefault="00D06663" w:rsidP="002A761C">
      <w:pPr>
        <w:spacing w:line="360" w:lineRule="auto"/>
      </w:pPr>
      <w:r>
        <w:t>And they commute,</w:t>
      </w:r>
    </w:p>
    <w:p w14:paraId="0B2D1ABC" w14:textId="77777777" w:rsidR="00D06663" w:rsidRDefault="00D06663" w:rsidP="002A761C">
      <w:pPr>
        <w:spacing w:line="360" w:lineRule="auto"/>
      </w:pPr>
      <w:r>
        <w:lastRenderedPageBreak/>
        <w:tab/>
      </w:r>
      <w:r w:rsidR="0033232D" w:rsidRPr="00784432">
        <w:rPr>
          <w:noProof/>
          <w:position w:val="-34"/>
          <w14:ligatures w14:val="standardContextual"/>
        </w:rPr>
      </w:r>
      <w:r w:rsidR="0033232D" w:rsidRPr="00784432">
        <w:rPr>
          <w:noProof/>
          <w:position w:val="-34"/>
          <w14:ligatures w14:val="standardContextual"/>
        </w:rPr>
        <w:object w:dxaOrig="6280" w:dyaOrig="800" w14:anchorId="544819C9">
          <v:shape id="_x0000_i1034" type="#_x0000_t75" alt="" style="width:314.05pt;height:45.95pt;mso-width-percent:0;mso-height-percent:0;mso-width-percent:0;mso-height-percent:0" o:ole="">
            <v:imagedata r:id="rId66" o:title=""/>
          </v:shape>
          <o:OLEObject Type="Embed" ProgID="Equation.DSMT4" ShapeID="_x0000_i1034" DrawAspect="Content" ObjectID="_1852133694" r:id="rId67"/>
        </w:object>
      </w:r>
      <w:r>
        <w:t xml:space="preserve"> </w:t>
      </w:r>
    </w:p>
    <w:p w14:paraId="5C675046" w14:textId="77777777" w:rsidR="00D06663" w:rsidRDefault="00D06663" w:rsidP="002A761C">
      <w:pPr>
        <w:spacing w:line="360" w:lineRule="auto"/>
      </w:pPr>
      <w:r>
        <w:t xml:space="preserve">These commuting infinitesimal rotation matrices can be used to differentially propagate a general rotation matrix </w:t>
      </w:r>
      <w:r w:rsidR="0033232D" w:rsidRPr="00784432">
        <w:rPr>
          <w:noProof/>
          <w:position w:val="-10"/>
          <w14:ligatures w14:val="standardContextual"/>
        </w:rPr>
      </w:r>
      <w:r w:rsidR="0033232D" w:rsidRPr="00784432">
        <w:rPr>
          <w:noProof/>
          <w:position w:val="-10"/>
          <w14:ligatures w14:val="standardContextual"/>
        </w:rPr>
        <w:object w:dxaOrig="1040" w:dyaOrig="320" w14:anchorId="2A151DE7">
          <v:shape id="_x0000_i1035" type="#_x0000_t75" alt="" style="width:52.85pt;height:13pt;mso-width-percent:0;mso-height-percent:0;mso-width-percent:0;mso-height-percent:0" o:ole="">
            <v:imagedata r:id="rId68" o:title=""/>
          </v:shape>
          <o:OLEObject Type="Embed" ProgID="Equation.DSMT4" ShapeID="_x0000_i1035" DrawAspect="Content" ObjectID="_1852133695" r:id="rId69"/>
        </w:object>
      </w:r>
      <w:r>
        <w:t xml:space="preserve"> by a small amount</w:t>
      </w:r>
      <w:r w:rsidR="0033232D" w:rsidRPr="00784432">
        <w:rPr>
          <w:noProof/>
          <w:position w:val="-16"/>
          <w14:ligatures w14:val="standardContextual"/>
        </w:rPr>
      </w:r>
      <w:r w:rsidR="0033232D" w:rsidRPr="00784432">
        <w:rPr>
          <w:noProof/>
          <w:position w:val="-16"/>
          <w14:ligatures w14:val="standardContextual"/>
        </w:rPr>
        <w:object w:dxaOrig="1920" w:dyaOrig="440" w14:anchorId="54F2CAA3">
          <v:shape id="_x0000_i1036" type="#_x0000_t75" alt="" style="width:91.9pt;height:19.15pt;mso-width-percent:0;mso-height-percent:0;mso-width-percent:0;mso-height-percent:0" o:ole="">
            <v:imagedata r:id="rId70" o:title=""/>
          </v:shape>
          <o:OLEObject Type="Embed" ProgID="Equation.DSMT4" ShapeID="_x0000_i1036" DrawAspect="Content" ObjectID="_1852133696" r:id="rId71"/>
        </w:object>
      </w:r>
      <w:r>
        <w:t xml:space="preserve"> as</w:t>
      </w:r>
    </w:p>
    <w:p w14:paraId="027F6D31" w14:textId="77777777" w:rsidR="00D06663" w:rsidRDefault="00D06663" w:rsidP="002A761C">
      <w:pPr>
        <w:spacing w:line="360" w:lineRule="auto"/>
      </w:pPr>
      <w:r>
        <w:tab/>
      </w:r>
      <w:r w:rsidR="0033232D" w:rsidRPr="00784432">
        <w:rPr>
          <w:noProof/>
          <w:position w:val="-14"/>
          <w14:ligatures w14:val="standardContextual"/>
        </w:rPr>
      </w:r>
      <w:r w:rsidR="0033232D" w:rsidRPr="00784432">
        <w:rPr>
          <w:noProof/>
          <w:position w:val="-14"/>
          <w14:ligatures w14:val="standardContextual"/>
        </w:rPr>
        <w:object w:dxaOrig="7800" w:dyaOrig="380" w14:anchorId="5D41C9BE">
          <v:shape id="_x0000_i1037" type="#_x0000_t75" alt="" style="width:386.05pt;height:19.15pt;mso-width-percent:0;mso-height-percent:0;mso-width-percent:0;mso-height-percent:0" o:ole="">
            <v:imagedata r:id="rId72" o:title=""/>
          </v:shape>
          <o:OLEObject Type="Embed" ProgID="Equation.DSMT4" ShapeID="_x0000_i1037" DrawAspect="Content" ObjectID="_1852133697" r:id="rId7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49</w:instrText>
        </w:r>
      </w:fldSimple>
      <w:r>
        <w:instrText>)</w:instrText>
      </w:r>
      <w:r>
        <w:fldChar w:fldCharType="end"/>
      </w:r>
    </w:p>
    <w:p w14:paraId="6D8CA985" w14:textId="77777777" w:rsidR="00D06663" w:rsidRDefault="00D06663" w:rsidP="002A761C">
      <w:pPr>
        <w:spacing w:line="360" w:lineRule="auto"/>
      </w:pPr>
      <w:r>
        <w:t>Which we write as</w:t>
      </w:r>
    </w:p>
    <w:p w14:paraId="4850406A" w14:textId="77777777" w:rsidR="00D06663" w:rsidRDefault="00D06663" w:rsidP="002A761C">
      <w:pPr>
        <w:spacing w:line="360" w:lineRule="auto"/>
      </w:pPr>
      <w:r>
        <w:tab/>
      </w:r>
      <w:r w:rsidR="0033232D" w:rsidRPr="00784432">
        <w:rPr>
          <w:noProof/>
          <w:position w:val="-10"/>
          <w14:ligatures w14:val="standardContextual"/>
        </w:rPr>
      </w:r>
      <w:r w:rsidR="0033232D" w:rsidRPr="00784432">
        <w:rPr>
          <w:noProof/>
          <w:position w:val="-10"/>
          <w14:ligatures w14:val="standardContextual"/>
        </w:rPr>
        <w:object w:dxaOrig="2460" w:dyaOrig="320" w14:anchorId="73763F1F">
          <v:shape id="_x0000_i1038" type="#_x0000_t75" alt="" style="width:124.85pt;height:16.85pt;mso-width-percent:0;mso-height-percent:0;mso-width-percent:0;mso-height-percent:0" o:ole="">
            <v:imagedata r:id="rId74" o:title=""/>
          </v:shape>
          <o:OLEObject Type="Embed" ProgID="Equation.DSMT4" ShapeID="_x0000_i1038" DrawAspect="Content" ObjectID="_1852133698" r:id="rId7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6" w:name="ZEqnNum8334671"/>
      <w:r>
        <w:instrText>(</w:instrText>
      </w:r>
      <w:fldSimple w:instr=" SEQ MTSec \c \* Arabic \* MERGEFORMAT ">
        <w:r>
          <w:rPr>
            <w:noProof/>
          </w:rPr>
          <w:instrText>1</w:instrText>
        </w:r>
      </w:fldSimple>
      <w:r>
        <w:instrText>.</w:instrText>
      </w:r>
      <w:fldSimple w:instr=" SEQ MTEqn \c \* Arabic \* MERGEFORMAT ">
        <w:r>
          <w:rPr>
            <w:noProof/>
          </w:rPr>
          <w:instrText>50</w:instrText>
        </w:r>
      </w:fldSimple>
      <w:r>
        <w:instrText>)</w:instrText>
      </w:r>
      <w:bookmarkEnd w:id="16"/>
      <w:r>
        <w:fldChar w:fldCharType="end"/>
      </w:r>
    </w:p>
    <w:p w14:paraId="49C3FEE5" w14:textId="77777777" w:rsidR="00D06663" w:rsidRDefault="00D06663" w:rsidP="002A761C">
      <w:pPr>
        <w:spacing w:line="360" w:lineRule="auto"/>
      </w:pPr>
      <w:r>
        <w:t>Where</w:t>
      </w:r>
    </w:p>
    <w:p w14:paraId="7F166F9A" w14:textId="77777777" w:rsidR="00D06663" w:rsidRDefault="00D06663" w:rsidP="002A761C">
      <w:pPr>
        <w:spacing w:line="360" w:lineRule="auto"/>
      </w:pPr>
      <w:r>
        <w:tab/>
      </w:r>
      <w:r w:rsidR="0033232D" w:rsidRPr="00784432">
        <w:rPr>
          <w:noProof/>
          <w:position w:val="-172"/>
          <w14:ligatures w14:val="standardContextual"/>
        </w:rPr>
      </w:r>
      <w:r w:rsidR="0033232D" w:rsidRPr="00784432">
        <w:rPr>
          <w:noProof/>
          <w:position w:val="-172"/>
          <w14:ligatures w14:val="standardContextual"/>
        </w:rPr>
        <w:object w:dxaOrig="3920" w:dyaOrig="2760" w14:anchorId="013029D3">
          <v:shape id="_x0000_i1039" type="#_x0000_t75" alt="" style="width:196.85pt;height:137.1pt;mso-width-percent:0;mso-height-percent:0;mso-width-percent:0;mso-height-percent:0" o:ole="">
            <v:imagedata r:id="rId76" o:title=""/>
          </v:shape>
          <o:OLEObject Type="Embed" ProgID="Equation.DSMT4" ShapeID="_x0000_i1039" DrawAspect="Content" ObjectID="_1852133699" r:id="rId7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51</w:instrText>
        </w:r>
      </w:fldSimple>
      <w:r>
        <w:instrText>)</w:instrText>
      </w:r>
      <w:r>
        <w:fldChar w:fldCharType="end"/>
      </w:r>
    </w:p>
    <w:p w14:paraId="1AC4740A" w14:textId="77777777" w:rsidR="00D06663" w:rsidRPr="00860A89" w:rsidRDefault="00D06663" w:rsidP="002A761C">
      <w:pPr>
        <w:spacing w:line="360" w:lineRule="auto"/>
      </w:pPr>
      <w:r>
        <w:t xml:space="preserve">Is the negative crossproduct matrix often denoted </w:t>
      </w:r>
      <w:r w:rsidR="0033232D" w:rsidRPr="00784432">
        <w:rPr>
          <w:noProof/>
          <w:position w:val="-14"/>
          <w14:ligatures w14:val="standardContextual"/>
        </w:rPr>
      </w:r>
      <w:r w:rsidR="0033232D" w:rsidRPr="00784432">
        <w:rPr>
          <w:noProof/>
          <w:position w:val="-14"/>
          <w14:ligatures w14:val="standardContextual"/>
        </w:rPr>
        <w:object w:dxaOrig="540" w:dyaOrig="400" w14:anchorId="11FE5112">
          <v:shape id="_x0000_i1040" type="#_x0000_t75" alt="" style="width:26.05pt;height:19.15pt;mso-width-percent:0;mso-height-percent:0;mso-width-percent:0;mso-height-percent:0" o:ole="">
            <v:imagedata r:id="rId78" o:title=""/>
          </v:shape>
          <o:OLEObject Type="Embed" ProgID="Equation.DSMT4" ShapeID="_x0000_i1040" DrawAspect="Content" ObjectID="_1852133700" r:id="rId79"/>
        </w:object>
      </w:r>
      <w:r>
        <w:t xml:space="preserve"> for the rate vector </w:t>
      </w:r>
      <w:r w:rsidR="0033232D" w:rsidRPr="00784432">
        <w:rPr>
          <w:noProof/>
          <w:position w:val="-10"/>
          <w14:ligatures w14:val="standardContextual"/>
        </w:rPr>
      </w:r>
      <w:r w:rsidR="0033232D" w:rsidRPr="00784432">
        <w:rPr>
          <w:noProof/>
          <w:position w:val="-10"/>
          <w14:ligatures w14:val="standardContextual"/>
        </w:rPr>
        <w:object w:dxaOrig="1520" w:dyaOrig="360" w14:anchorId="5DD728F9">
          <v:shape id="_x0000_i1041" type="#_x0000_t75" alt="" style="width:78.9pt;height:19.15pt;mso-width-percent:0;mso-height-percent:0;mso-width-percent:0;mso-height-percent:0" o:ole="">
            <v:imagedata r:id="rId80" o:title=""/>
          </v:shape>
          <o:OLEObject Type="Embed" ProgID="Equation.DSMT4" ShapeID="_x0000_i1041" DrawAspect="Content" ObjectID="_1852133701" r:id="rId81"/>
        </w:object>
      </w:r>
      <w:r>
        <w:t xml:space="preserve"> </w:t>
      </w:r>
    </w:p>
    <w:p w14:paraId="7DA4584E" w14:textId="77777777" w:rsidR="00D06663" w:rsidRDefault="00D06663" w:rsidP="002A761C">
      <w:pPr>
        <w:spacing w:line="360" w:lineRule="auto"/>
      </w:pPr>
      <w:r>
        <w:t>The time derivative of the coordinate transformation matrix is defined as</w:t>
      </w:r>
    </w:p>
    <w:p w14:paraId="24DC9CC7" w14:textId="77777777" w:rsidR="00D06663" w:rsidRDefault="00D06663" w:rsidP="002A761C">
      <w:pPr>
        <w:spacing w:line="360" w:lineRule="auto"/>
      </w:pPr>
      <w:r>
        <w:tab/>
      </w:r>
      <w:r w:rsidR="0033232D" w:rsidRPr="00784432">
        <w:rPr>
          <w:noProof/>
          <w:position w:val="-24"/>
          <w14:ligatures w14:val="standardContextual"/>
        </w:rPr>
      </w:r>
      <w:r w:rsidR="0033232D" w:rsidRPr="00784432">
        <w:rPr>
          <w:noProof/>
          <w:position w:val="-24"/>
          <w14:ligatures w14:val="standardContextual"/>
        </w:rPr>
        <w:object w:dxaOrig="2620" w:dyaOrig="620" w14:anchorId="6AA0FC6B">
          <v:shape id="_x0000_i1042" type="#_x0000_t75" alt="" style="width:131pt;height:32.15pt;mso-width-percent:0;mso-height-percent:0;mso-width-percent:0;mso-height-percent:0" o:ole="">
            <v:imagedata r:id="rId82" o:title=""/>
          </v:shape>
          <o:OLEObject Type="Embed" ProgID="Equation.DSMT4" ShapeID="_x0000_i1042" DrawAspect="Content" ObjectID="_1852133702" r:id="rId8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7" w:name="ZEqnNum5911201"/>
      <w:r>
        <w:instrText>(</w:instrText>
      </w:r>
      <w:fldSimple w:instr=" SEQ MTSec \c \* Arabic \* MERGEFORMAT ">
        <w:r>
          <w:rPr>
            <w:noProof/>
          </w:rPr>
          <w:instrText>1</w:instrText>
        </w:r>
      </w:fldSimple>
      <w:r>
        <w:instrText>.</w:instrText>
      </w:r>
      <w:fldSimple w:instr=" SEQ MTEqn \c \* Arabic \* MERGEFORMAT ">
        <w:r>
          <w:rPr>
            <w:noProof/>
          </w:rPr>
          <w:instrText>52</w:instrText>
        </w:r>
      </w:fldSimple>
      <w:r>
        <w:instrText>)</w:instrText>
      </w:r>
      <w:bookmarkEnd w:id="17"/>
      <w:r>
        <w:fldChar w:fldCharType="end"/>
      </w:r>
    </w:p>
    <w:p w14:paraId="3E773C1C" w14:textId="77777777" w:rsidR="00D06663" w:rsidRDefault="00D06663" w:rsidP="002A761C">
      <w:pPr>
        <w:spacing w:line="360" w:lineRule="auto"/>
      </w:pPr>
      <w:r>
        <w:t xml:space="preserve">Substituting </w:t>
      </w:r>
      <w:r>
        <w:fldChar w:fldCharType="begin"/>
      </w:r>
      <w:r>
        <w:instrText xml:space="preserve"> GOTOBUTTON ZEqnNum833467  \* MERGEFORMAT </w:instrText>
      </w:r>
      <w:fldSimple w:instr=" REF ZEqnNum833467 \* Charformat \! \* MERGEFORMAT ">
        <w:r w:rsidRPr="004A1FD6">
          <w:instrText>(</w:instrText>
        </w:r>
        <w:r>
          <w:instrText>1</w:instrText>
        </w:r>
        <w:r w:rsidRPr="004A1FD6">
          <w:instrText>.</w:instrText>
        </w:r>
        <w:r>
          <w:instrText>78</w:instrText>
        </w:r>
        <w:r w:rsidRPr="004A1FD6">
          <w:instrText>)</w:instrText>
        </w:r>
      </w:fldSimple>
      <w:r>
        <w:fldChar w:fldCharType="end"/>
      </w:r>
      <w:r>
        <w:t xml:space="preserve"> in </w:t>
      </w:r>
      <w:r>
        <w:fldChar w:fldCharType="begin"/>
      </w:r>
      <w:r>
        <w:instrText xml:space="preserve"> GOTOBUTTON ZEqnNum591120  \* MERGEFORMAT </w:instrText>
      </w:r>
      <w:fldSimple w:instr=" REF ZEqnNum591120 \* Charformat \! \* MERGEFORMAT ">
        <w:r w:rsidRPr="004A1FD6">
          <w:instrText>(</w:instrText>
        </w:r>
        <w:r>
          <w:instrText>1</w:instrText>
        </w:r>
        <w:r w:rsidRPr="004A1FD6">
          <w:instrText>.</w:instrText>
        </w:r>
        <w:r>
          <w:instrText>80</w:instrText>
        </w:r>
        <w:r w:rsidRPr="004A1FD6">
          <w:instrText>)</w:instrText>
        </w:r>
      </w:fldSimple>
      <w:r>
        <w:fldChar w:fldCharType="end"/>
      </w:r>
      <w:r>
        <w:t xml:space="preserve"> yields the differential equation for pose</w:t>
      </w:r>
    </w:p>
    <w:p w14:paraId="7F49D263" w14:textId="77777777" w:rsidR="00D06663" w:rsidRDefault="00D06663" w:rsidP="002A761C">
      <w:pPr>
        <w:spacing w:line="360" w:lineRule="auto"/>
      </w:pPr>
      <w:r>
        <w:tab/>
      </w:r>
      <w:r w:rsidR="0033232D" w:rsidRPr="00784432">
        <w:rPr>
          <w:noProof/>
          <w:position w:val="-10"/>
          <w14:ligatures w14:val="standardContextual"/>
        </w:rPr>
      </w:r>
      <w:r w:rsidR="0033232D" w:rsidRPr="00784432">
        <w:rPr>
          <w:noProof/>
          <w:position w:val="-10"/>
          <w14:ligatures w14:val="standardContextual"/>
        </w:rPr>
        <w:object w:dxaOrig="1680" w:dyaOrig="360" w14:anchorId="332E19DB">
          <v:shape id="_x0000_i1043" type="#_x0000_t75" alt="" style="width:85pt;height:19.15pt;mso-width-percent:0;mso-height-percent:0;mso-width-percent:0;mso-height-percent:0" o:ole="">
            <v:imagedata r:id="rId84" o:title=""/>
          </v:shape>
          <o:OLEObject Type="Embed" ProgID="Equation.DSMT4" ShapeID="_x0000_i1043" DrawAspect="Content" ObjectID="_1852133703" r:id="rId8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8" w:name="ZEqnNum9214441"/>
      <w:r>
        <w:instrText>(</w:instrText>
      </w:r>
      <w:fldSimple w:instr=" SEQ MTSec \c \* Arabic \* MERGEFORMAT ">
        <w:r>
          <w:rPr>
            <w:noProof/>
          </w:rPr>
          <w:instrText>1</w:instrText>
        </w:r>
      </w:fldSimple>
      <w:r>
        <w:instrText>.</w:instrText>
      </w:r>
      <w:fldSimple w:instr=" SEQ MTEqn \c \* Arabic \* MERGEFORMAT ">
        <w:r>
          <w:rPr>
            <w:noProof/>
          </w:rPr>
          <w:instrText>53</w:instrText>
        </w:r>
      </w:fldSimple>
      <w:r>
        <w:instrText>)</w:instrText>
      </w:r>
      <w:bookmarkEnd w:id="18"/>
      <w:r>
        <w:fldChar w:fldCharType="end"/>
      </w:r>
    </w:p>
    <w:p w14:paraId="4E192676" w14:textId="224AD045" w:rsidR="00D06663" w:rsidRDefault="001F6711" w:rsidP="002A761C">
      <w:pPr>
        <w:spacing w:line="360" w:lineRule="auto"/>
      </w:pPr>
      <w:r>
        <w:t xml:space="preserve">Here, R is the camera to world matrix.  Hence Omega is in world since it left multiplies (already in world) </w:t>
      </w:r>
      <w:r w:rsidR="00D06663">
        <w:t xml:space="preserve">When we wish to emphasize the dependence of </w:t>
      </w:r>
      <w:r w:rsidR="0033232D" w:rsidRPr="00784432">
        <w:rPr>
          <w:noProof/>
          <w:position w:val="-4"/>
          <w14:ligatures w14:val="standardContextual"/>
        </w:rPr>
      </w:r>
      <w:r w:rsidR="0033232D" w:rsidRPr="00784432">
        <w:rPr>
          <w:noProof/>
          <w:position w:val="-4"/>
          <w14:ligatures w14:val="standardContextual"/>
        </w:rPr>
        <w:object w:dxaOrig="260" w:dyaOrig="260" w14:anchorId="0250B025">
          <v:shape id="_x0000_i1044" type="#_x0000_t75" alt="" style="width:13pt;height:13pt;mso-width-percent:0;mso-height-percent:0;mso-width-percent:0;mso-height-percent:0" o:ole="">
            <v:imagedata r:id="rId86" o:title=""/>
          </v:shape>
          <o:OLEObject Type="Embed" ProgID="Equation.DSMT4" ShapeID="_x0000_i1044" DrawAspect="Content" ObjectID="_1852133704" r:id="rId87"/>
        </w:object>
      </w:r>
      <w:r w:rsidR="00D06663">
        <w:t xml:space="preserve"> on the individual rates we write </w:t>
      </w:r>
      <w:r w:rsidR="0033232D" w:rsidRPr="00784432">
        <w:rPr>
          <w:noProof/>
          <w:position w:val="-10"/>
          <w14:ligatures w14:val="standardContextual"/>
        </w:rPr>
      </w:r>
      <w:r w:rsidR="0033232D" w:rsidRPr="00784432">
        <w:rPr>
          <w:noProof/>
          <w:position w:val="-10"/>
          <w14:ligatures w14:val="standardContextual"/>
        </w:rPr>
        <w:object w:dxaOrig="580" w:dyaOrig="320" w14:anchorId="679B5095">
          <v:shape id="_x0000_i1045" type="#_x0000_t75" alt="" style="width:26.05pt;height:13pt;mso-width-percent:0;mso-height-percent:0;mso-width-percent:0;mso-height-percent:0" o:ole="">
            <v:imagedata r:id="rId88" o:title=""/>
          </v:shape>
          <o:OLEObject Type="Embed" ProgID="Equation.DSMT4" ShapeID="_x0000_i1045" DrawAspect="Content" ObjectID="_1852133705" r:id="rId89"/>
        </w:object>
      </w:r>
      <w:r w:rsidR="00D06663">
        <w:t>.</w:t>
      </w:r>
    </w:p>
    <w:p w14:paraId="35E55881" w14:textId="77777777" w:rsidR="00D06663" w:rsidRDefault="00D06663" w:rsidP="002A761C">
      <w:pPr>
        <w:spacing w:line="360" w:lineRule="auto"/>
      </w:pPr>
      <w:r>
        <w:t xml:space="preserve">Assuming </w:t>
      </w:r>
      <w:r>
        <w:rPr>
          <w:noProof/>
          <w:position w:val="-4"/>
        </w:rPr>
        <w:drawing>
          <wp:inline distT="0" distB="0" distL="0" distR="0" wp14:anchorId="7A8DAB49" wp14:editId="27F10948">
            <wp:extent cx="341376" cy="132080"/>
            <wp:effectExtent l="0" t="0" r="0" b="0"/>
            <wp:docPr id="952871745" name="Picture 952871745" descr="{&quot;mathml&quot;:&quot;&lt;math style=\&quot;font-family:stix;font-size:12px;\&quot; xmlns=\&quot;http://www.w3.org/1998/Math/MathML\&quot;&gt;&lt;mi mathvariant=\&quot;bold\&quot;&gt;&amp;#x3C9;&lt;/mi&gt;&lt;mfenced&gt;&lt;mi&gt;t&lt;/mi&gt;&lt;/mfenced&gt;&lt;/math&gt;&quot;,&quot;origin&quot;:&quot;MathType Legacy&quot;,&quot;version&quot;:&quot;v3.22.0&quot;}" title="bold omega open parentheses t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 mathvariant=\&quot;bold\&quot;&gt;&amp;#x3C9;&lt;/mi&gt;&lt;mfenced&gt;&lt;mi&gt;t&lt;/mi&gt;&lt;/mfenced&gt;&lt;/math&gt;&quot;,&quot;origin&quot;:&quot;MathType Legacy&quot;,&quot;version&quot;:&quot;v3.22.0&quot;}" title="bold omega open parentheses t close parentheses"/>
                    <pic:cNvPicPr/>
                  </pic:nvPicPr>
                  <pic:blipFill>
                    <a:blip r:embed="rId90" cstate="print">
                      <a:extLst>
                        <a:ext uri="{28A0092B-C50C-407E-A947-70E740481C1C}">
                          <a14:useLocalDpi xmlns:a14="http://schemas.microsoft.com/office/drawing/2010/main" val="0"/>
                        </a:ext>
                      </a:extLst>
                    </a:blip>
                    <a:stretch>
                      <a:fillRect/>
                    </a:stretch>
                  </pic:blipFill>
                  <pic:spPr>
                    <a:xfrm>
                      <a:off x="0" y="0"/>
                      <a:ext cx="341376" cy="132080"/>
                    </a:xfrm>
                    <a:prstGeom prst="rect">
                      <a:avLst/>
                    </a:prstGeom>
                  </pic:spPr>
                </pic:pic>
              </a:graphicData>
            </a:graphic>
          </wp:inline>
        </w:drawing>
      </w:r>
      <w:r>
        <w:t xml:space="preserve">is constant over the update interval the solution to </w:t>
      </w:r>
      <w:r>
        <w:fldChar w:fldCharType="begin"/>
      </w:r>
      <w:r>
        <w:instrText xml:space="preserve"> GOTOBUTTON ZEqnNum921444  \* MERGEFORMAT </w:instrText>
      </w:r>
      <w:fldSimple w:instr=" REF ZEqnNum921444 \* Charformat \! \* MERGEFORMAT ">
        <w:r w:rsidRPr="004A1FD6">
          <w:instrText>(</w:instrText>
        </w:r>
        <w:r>
          <w:instrText>1</w:instrText>
        </w:r>
        <w:r w:rsidRPr="004A1FD6">
          <w:instrText>.</w:instrText>
        </w:r>
        <w:r>
          <w:instrText>81</w:instrText>
        </w:r>
        <w:r w:rsidRPr="004A1FD6">
          <w:instrText>)</w:instrText>
        </w:r>
      </w:fldSimple>
      <w:r>
        <w:fldChar w:fldCharType="end"/>
      </w:r>
      <w:r>
        <w:t xml:space="preserve"> is found using the matrix exponential in </w:t>
      </w:r>
      <w:r>
        <w:fldChar w:fldCharType="begin"/>
      </w:r>
      <w:r>
        <w:instrText xml:space="preserve"> GOTOBUTTON ZEqnNum930668  \* MERGEFORMAT </w:instrText>
      </w:r>
      <w:fldSimple w:instr=" REF ZEqnNum930668 \* Charformat \! \* MERGEFORMAT ">
        <w:r>
          <w:instrText>(1.68)</w:instrText>
        </w:r>
      </w:fldSimple>
      <w:r>
        <w:fldChar w:fldCharType="end"/>
      </w:r>
    </w:p>
    <w:p w14:paraId="3A812C53" w14:textId="77777777" w:rsidR="00D06663" w:rsidRDefault="00D06663" w:rsidP="002A761C">
      <w:pPr>
        <w:spacing w:line="360" w:lineRule="auto"/>
      </w:pPr>
      <w:r>
        <w:tab/>
      </w:r>
      <w:r w:rsidR="0033232D" w:rsidRPr="00784432">
        <w:rPr>
          <w:noProof/>
          <w:position w:val="-10"/>
          <w14:ligatures w14:val="standardContextual"/>
        </w:rPr>
      </w:r>
      <w:r w:rsidR="0033232D" w:rsidRPr="00784432">
        <w:rPr>
          <w:noProof/>
          <w:position w:val="-10"/>
          <w14:ligatures w14:val="standardContextual"/>
        </w:rPr>
        <w:object w:dxaOrig="1860" w:dyaOrig="360" w14:anchorId="639030BF">
          <v:shape id="_x0000_i1046" type="#_x0000_t75" alt="" style="width:91.15pt;height:19.15pt;mso-width-percent:0;mso-height-percent:0;mso-width-percent:0;mso-height-percent:0" o:ole="">
            <v:imagedata r:id="rId91" o:title=""/>
          </v:shape>
          <o:OLEObject Type="Embed" ProgID="Equation.DSMT4" ShapeID="_x0000_i1046" DrawAspect="Content" ObjectID="_1852133706" r:id="rId9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54</w:instrText>
        </w:r>
      </w:fldSimple>
      <w:r>
        <w:instrText>)</w:instrText>
      </w:r>
      <w:r>
        <w:fldChar w:fldCharType="end"/>
      </w:r>
    </w:p>
    <w:p w14:paraId="088E2F5E" w14:textId="77777777" w:rsidR="00D06663" w:rsidRDefault="00D06663" w:rsidP="002A761C">
      <w:pPr>
        <w:spacing w:line="360" w:lineRule="auto"/>
      </w:pPr>
    </w:p>
    <w:p w14:paraId="51BBDA00" w14:textId="77777777" w:rsidR="00D06663" w:rsidRDefault="00D06663" w:rsidP="002A761C">
      <w:pPr>
        <w:spacing w:line="360" w:lineRule="auto"/>
      </w:pPr>
      <w:r>
        <w:t>Using</w:t>
      </w:r>
    </w:p>
    <w:p w14:paraId="2EA71C53" w14:textId="77777777" w:rsidR="00D06663" w:rsidRDefault="00D06663" w:rsidP="002A761C">
      <w:pPr>
        <w:spacing w:line="360" w:lineRule="auto"/>
      </w:pPr>
      <w:r>
        <w:lastRenderedPageBreak/>
        <w:tab/>
      </w:r>
      <w:r w:rsidR="0033232D" w:rsidRPr="00784432">
        <w:rPr>
          <w:noProof/>
          <w:position w:val="-106"/>
          <w14:ligatures w14:val="standardContextual"/>
        </w:rPr>
      </w:r>
      <w:r w:rsidR="0033232D" w:rsidRPr="00784432">
        <w:rPr>
          <w:noProof/>
          <w:position w:val="-106"/>
          <w14:ligatures w14:val="standardContextual"/>
        </w:rPr>
        <w:object w:dxaOrig="1300" w:dyaOrig="2240" w14:anchorId="6731D9F9">
          <v:shape id="_x0000_i1047" type="#_x0000_t75" alt="" style="width:65.1pt;height:117.95pt;mso-width-percent:0;mso-height-percent:0;mso-width-percent:0;mso-height-percent:0" o:ole="">
            <v:imagedata r:id="rId93" o:title=""/>
          </v:shape>
          <o:OLEObject Type="Embed" ProgID="Equation.DSMT4" ShapeID="_x0000_i1047" DrawAspect="Content" ObjectID="_1852133707" r:id="rId9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55</w:instrText>
        </w:r>
      </w:fldSimple>
      <w:r>
        <w:instrText>)</w:instrText>
      </w:r>
      <w:r>
        <w:fldChar w:fldCharType="end"/>
      </w:r>
    </w:p>
    <w:p w14:paraId="5BF66C53" w14:textId="77777777" w:rsidR="00D06663" w:rsidRDefault="00D06663" w:rsidP="002A761C">
      <w:pPr>
        <w:spacing w:line="360" w:lineRule="auto"/>
      </w:pPr>
      <w:r>
        <w:t>The closed form solution to () is</w:t>
      </w:r>
    </w:p>
    <w:p w14:paraId="17A693A2" w14:textId="77777777" w:rsidR="00D06663" w:rsidRDefault="00D06663" w:rsidP="002A761C">
      <w:pPr>
        <w:spacing w:line="360" w:lineRule="auto"/>
      </w:pPr>
      <w:r>
        <w:tab/>
      </w:r>
      <w:r w:rsidR="0033232D" w:rsidRPr="00784432">
        <w:rPr>
          <w:noProof/>
          <w:position w:val="-150"/>
          <w14:ligatures w14:val="standardContextual"/>
        </w:rPr>
      </w:r>
      <w:r w:rsidR="0033232D" w:rsidRPr="00784432">
        <w:rPr>
          <w:noProof/>
          <w:position w:val="-150"/>
          <w14:ligatures w14:val="standardContextual"/>
        </w:rPr>
        <w:object w:dxaOrig="7380" w:dyaOrig="3120" w14:anchorId="1FF35EE7">
          <v:shape id="_x0000_i1048" type="#_x0000_t75" alt="" style="width:366.9pt;height:156.25pt;mso-width-percent:0;mso-height-percent:0;mso-width-percent:0;mso-height-percent:0" o:ole="">
            <v:imagedata r:id="rId95" o:title=""/>
          </v:shape>
          <o:OLEObject Type="Embed" ProgID="Equation.DSMT4" ShapeID="_x0000_i1048" DrawAspect="Content" ObjectID="_1852133708" r:id="rId96"/>
        </w:object>
      </w:r>
      <w:r>
        <w:t xml:space="preserve"> </w:t>
      </w:r>
    </w:p>
    <w:p w14:paraId="6C7A5B68" w14:textId="77777777" w:rsidR="00D06663" w:rsidRDefault="00D06663" w:rsidP="002A761C">
      <w:pPr>
        <w:spacing w:line="360" w:lineRule="auto"/>
      </w:pPr>
      <w:r>
        <w:tab/>
      </w:r>
      <w:r w:rsidR="0033232D" w:rsidRPr="00784432">
        <w:rPr>
          <w:noProof/>
          <w:position w:val="-24"/>
          <w14:ligatures w14:val="standardContextual"/>
        </w:rPr>
      </w:r>
      <w:r w:rsidR="0033232D" w:rsidRPr="00784432">
        <w:rPr>
          <w:noProof/>
          <w:position w:val="-24"/>
          <w14:ligatures w14:val="standardContextual"/>
        </w:rPr>
        <w:object w:dxaOrig="3340" w:dyaOrig="620" w14:anchorId="2B96BC42">
          <v:shape id="_x0000_i1049" type="#_x0000_t75" alt="" style="width:163.15pt;height:32.95pt;mso-width-percent:0;mso-height-percent:0;mso-width-percent:0;mso-height-percent:0" o:ole="">
            <v:imagedata r:id="rId97" o:title=""/>
          </v:shape>
          <o:OLEObject Type="Embed" ProgID="Equation.DSMT4" ShapeID="_x0000_i1049" DrawAspect="Content" ObjectID="_1852133709" r:id="rId9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56</w:instrText>
        </w:r>
      </w:fldSimple>
      <w:r>
        <w:instrText>)</w:instrText>
      </w:r>
      <w:r>
        <w:fldChar w:fldCharType="end"/>
      </w:r>
    </w:p>
    <w:p w14:paraId="2D118F68" w14:textId="77777777" w:rsidR="00D06663" w:rsidRPr="004E034C" w:rsidRDefault="00D06663" w:rsidP="002A761C">
      <w:pPr>
        <w:spacing w:line="360" w:lineRule="auto"/>
      </w:pPr>
      <w:r>
        <w:t xml:space="preserve">which is the unnormalized Rodrigues representation of a matrix.  The exact discretized pose propagation equation over sampling interval </w:t>
      </w:r>
      <w:r w:rsidR="0033232D" w:rsidRPr="00784432">
        <w:rPr>
          <w:noProof/>
          <w:position w:val="-12"/>
          <w14:ligatures w14:val="standardContextual"/>
        </w:rPr>
      </w:r>
      <w:r w:rsidR="0033232D" w:rsidRPr="00784432">
        <w:rPr>
          <w:noProof/>
          <w:position w:val="-12"/>
          <w14:ligatures w14:val="standardContextual"/>
        </w:rPr>
        <w:object w:dxaOrig="1120" w:dyaOrig="360" w14:anchorId="58850FC3">
          <v:shape id="_x0000_i1050" type="#_x0000_t75" alt="" style="width:59pt;height:19.15pt;mso-width-percent:0;mso-height-percent:0;mso-width-percent:0;mso-height-percent:0" o:ole="">
            <v:imagedata r:id="rId99" o:title=""/>
          </v:shape>
          <o:OLEObject Type="Embed" ProgID="Equation.DSMT4" ShapeID="_x0000_i1050" DrawAspect="Content" ObjectID="_1852133710" r:id="rId100"/>
        </w:object>
      </w:r>
      <w:r>
        <w:t xml:space="preserve"> for the rate vector </w:t>
      </w:r>
      <w:r w:rsidR="0033232D" w:rsidRPr="00784432">
        <w:rPr>
          <w:noProof/>
          <w:position w:val="-10"/>
          <w14:ligatures w14:val="standardContextual"/>
        </w:rPr>
      </w:r>
      <w:r w:rsidR="0033232D" w:rsidRPr="00784432">
        <w:rPr>
          <w:noProof/>
          <w:position w:val="-10"/>
          <w14:ligatures w14:val="standardContextual"/>
        </w:rPr>
        <w:object w:dxaOrig="520" w:dyaOrig="320" w14:anchorId="19FBC508">
          <v:shape id="_x0000_i1051" type="#_x0000_t75" alt="" style="width:26.05pt;height:13pt;mso-width-percent:0;mso-height-percent:0;mso-width-percent:0;mso-height-percent:0" o:ole="">
            <v:imagedata r:id="rId101" o:title=""/>
          </v:shape>
          <o:OLEObject Type="Embed" ProgID="Equation.DSMT4" ShapeID="_x0000_i1051" DrawAspect="Content" ObjectID="_1852133711" r:id="rId102"/>
        </w:object>
      </w:r>
      <w:r>
        <w:t xml:space="preserve"> is</w:t>
      </w:r>
    </w:p>
    <w:p w14:paraId="15B74E8B" w14:textId="77777777" w:rsidR="00D06663" w:rsidRDefault="00D06663" w:rsidP="002A761C">
      <w:pPr>
        <w:spacing w:line="360" w:lineRule="auto"/>
      </w:pPr>
      <w:r>
        <w:tab/>
      </w:r>
      <w:r w:rsidR="0033232D" w:rsidRPr="00784432">
        <w:rPr>
          <w:noProof/>
          <w:position w:val="-28"/>
          <w14:ligatures w14:val="standardContextual"/>
        </w:rPr>
      </w:r>
      <w:r w:rsidR="0033232D" w:rsidRPr="00784432">
        <w:rPr>
          <w:noProof/>
          <w:position w:val="-28"/>
          <w14:ligatures w14:val="standardContextual"/>
        </w:rPr>
        <w:object w:dxaOrig="5980" w:dyaOrig="680" w14:anchorId="0027BB32">
          <v:shape id="_x0000_i1052" type="#_x0000_t75" alt="" style="width:300.25pt;height:39.05pt;mso-width-percent:0;mso-height-percent:0;mso-width-percent:0;mso-height-percent:0" o:ole="">
            <v:imagedata r:id="rId103" o:title=""/>
          </v:shape>
          <o:OLEObject Type="Embed" ProgID="Equation.DSMT4" ShapeID="_x0000_i1052" DrawAspect="Content" ObjectID="_1852133712" r:id="rId10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9" w:name="ZEqnNum9471471"/>
      <w:r>
        <w:instrText>(</w:instrText>
      </w:r>
      <w:fldSimple w:instr=" SEQ MTSec \c \* Arabic \* MERGEFORMAT ">
        <w:r>
          <w:rPr>
            <w:noProof/>
          </w:rPr>
          <w:instrText>1</w:instrText>
        </w:r>
      </w:fldSimple>
      <w:r>
        <w:instrText>.</w:instrText>
      </w:r>
      <w:fldSimple w:instr=" SEQ MTEqn \c \* Arabic \* MERGEFORMAT ">
        <w:r>
          <w:rPr>
            <w:noProof/>
          </w:rPr>
          <w:instrText>57</w:instrText>
        </w:r>
      </w:fldSimple>
      <w:r>
        <w:instrText>)</w:instrText>
      </w:r>
      <w:bookmarkEnd w:id="19"/>
      <w:r>
        <w:fldChar w:fldCharType="end"/>
      </w:r>
    </w:p>
    <w:p w14:paraId="344CE218" w14:textId="77777777" w:rsidR="00D06663" w:rsidRDefault="00D06663" w:rsidP="002A761C">
      <w:r>
        <w:t>where we have substituted sincs to equalize powers.</w:t>
      </w:r>
    </w:p>
    <w:p w14:paraId="311F5811" w14:textId="77777777" w:rsidR="00D45332" w:rsidRDefault="00D45332" w:rsidP="002A761C"/>
    <w:p w14:paraId="134CD46F" w14:textId="77777777" w:rsidR="00D45332" w:rsidRDefault="00D45332" w:rsidP="002A761C"/>
    <w:p w14:paraId="048A8405" w14:textId="22C0F70A" w:rsidR="00D06663" w:rsidRPr="00EC3DFF" w:rsidRDefault="00D06663" w:rsidP="0031595C">
      <w:pPr>
        <w:pStyle w:val="Heading3"/>
      </w:pPr>
      <w:bookmarkStart w:id="20" w:name="_Toc229857468"/>
      <w:bookmarkStart w:id="21" w:name="_Toc229926521"/>
      <w:r>
        <w:t>Angle-Axis</w:t>
      </w:r>
      <w:bookmarkEnd w:id="20"/>
      <w:bookmarkEnd w:id="21"/>
    </w:p>
    <w:p w14:paraId="50F76A5D" w14:textId="77777777" w:rsidR="00D06663" w:rsidRDefault="00D06663" w:rsidP="00DD085E"/>
    <w:p w14:paraId="3EB8549E" w14:textId="77777777" w:rsidR="00D06663" w:rsidRDefault="00D06663" w:rsidP="00DD085E">
      <w:r>
        <w:t>From Section Matrix Analysis</w:t>
      </w:r>
    </w:p>
    <w:p w14:paraId="4092FB47" w14:textId="77777777" w:rsidR="00D06663" w:rsidRDefault="00D06663" w:rsidP="00DD085E"/>
    <w:p w14:paraId="61BEB060" w14:textId="77777777" w:rsidR="00D06663" w:rsidRDefault="00D06663" w:rsidP="00DD085E">
      <w:pPr>
        <w:jc w:val="center"/>
      </w:pPr>
      <w:r>
        <w:rPr>
          <w:noProof/>
          <w:position w:val="-161"/>
        </w:rPr>
        <w:lastRenderedPageBreak/>
        <w:drawing>
          <wp:inline distT="0" distB="0" distL="0" distR="0" wp14:anchorId="0652B2ED" wp14:editId="2DA6D5F6">
            <wp:extent cx="2706624" cy="1832864"/>
            <wp:effectExtent l="0" t="0" r="0" b="0"/>
            <wp:docPr id="1931036866" name="Picture 1931036866" descr="{&quot;mathml&quot;:&quot;&lt;math style=\&quot;font-family:stix;font-size:12px;\&quot; xmlns=\&quot;http://www.w3.org/1998/Math/MathML\&quot;&gt;&lt;mspace linebreak=\&quot;newline\&quot;/&gt;&lt;mi&gt;&amp;#x3BC;&lt;/mi&gt;&lt;mo&gt;=&lt;/mo&gt;&lt;mfenced open=\&quot;||\&quot; close=\&quot;||\&quot;&gt;&lt;mi&gt;v&lt;/mi&gt;&lt;/mfenced&gt;&lt;mspace linebreak=\&quot;newline\&quot;/&gt;&lt;mi&gt;u&lt;/mi&gt;&lt;mo&gt;=&lt;/mo&gt;&lt;mfrac&gt;&lt;mi&gt;v&lt;/mi&gt;&lt;mi&gt;&amp;#x3BC;&lt;/mi&gt;&lt;/mfrac&gt;&lt;mspace linebreak=\&quot;newline\&quot;/&gt;&lt;mi&gt;&amp;#x3A9;&lt;/mi&gt;&lt;mo&gt;=&lt;/mo&gt;&lt;mfenced open=\&quot;[\&quot; close=\&quot;]\&quot;&gt;&lt;mtable&gt;&lt;mtr&gt;&lt;mtd&gt;&lt;mn&gt;0&lt;/mn&gt;&lt;/mtd&gt;&lt;mtd&gt;&lt;mo&gt;-&lt;/mo&gt;&lt;msub&gt;&lt;mi&gt;u&lt;/mi&gt;&lt;mn&gt;3&lt;/mn&gt;&lt;/msub&gt;&lt;/mtd&gt;&lt;mtd&gt;&lt;msub&gt;&lt;mi&gt;u&lt;/mi&gt;&lt;mn&gt;2&lt;/mn&gt;&lt;/msub&gt;&lt;/mtd&gt;&lt;/mtr&gt;&lt;mtr&gt;&lt;mtd&gt;&lt;msub&gt;&lt;mi&gt;u&lt;/mi&gt;&lt;mn&gt;3&lt;/mn&gt;&lt;/msub&gt;&lt;/mtd&gt;&lt;mtd&gt;&lt;mn&gt;0&lt;/mn&gt;&lt;/mtd&gt;&lt;mtd&gt;&lt;mo&gt;-&lt;/mo&gt;&lt;msub&gt;&lt;mi&gt;u&lt;/mi&gt;&lt;mn&gt;1&lt;/mn&gt;&lt;/msub&gt;&lt;/mtd&gt;&lt;/mtr&gt;&lt;mtr&gt;&lt;mtd&gt;&lt;mo&gt;-&lt;/mo&gt;&lt;msub&gt;&lt;mi&gt;u&lt;/mi&gt;&lt;mn&gt;2&lt;/mn&gt;&lt;/msub&gt;&lt;/mtd&gt;&lt;mtd&gt;&lt;msub&gt;&lt;mi&gt;u&lt;/mi&gt;&lt;mn&gt;1&lt;/mn&gt;&lt;/msub&gt;&lt;/mtd&gt;&lt;mtd&gt;&lt;mn&gt;0&lt;/mn&gt;&lt;/mtd&gt;&lt;/mtr&gt;&lt;/mtable&gt;&lt;/mfenced&gt;&lt;mspace linebreak=\&quot;newline\&quot;/&gt;&lt;mi&gt;R&lt;/mi&gt;&lt;mfenced&gt;&lt;mi mathvariant=\&quot;bold-italic\&quot;&gt;v&lt;/mi&gt;&lt;/mfenced&gt;&lt;mo&gt;=&lt;/mo&gt;&lt;mi&gt;I&lt;/mi&gt;&lt;mo&gt;+&lt;/mo&gt;&lt;mi&gt;sin&lt;/mi&gt;&lt;mi&gt;&amp;#x3BC;&lt;/mi&gt;&lt;mi&gt;&amp;#x3A9;&lt;/mi&gt;&lt;mfenced&gt;&lt;mi mathvariant=\&quot;bold-italic\&quot;&gt;u&lt;/mi&gt;&lt;/mfenced&gt;&lt;mo&gt;+&lt;/mo&gt;&lt;mfenced&gt;&lt;mrow&gt;&lt;mn&gt;1&lt;/mn&gt;&lt;mo&gt;-&lt;/mo&gt;&lt;mi&gt;cos&lt;/mi&gt;&lt;mi&gt;&amp;#x3BC;&lt;/mi&gt;&lt;/mrow&gt;&lt;/mfenced&gt;&lt;msup&gt;&lt;mi&gt;&amp;#x3A9;&lt;/mi&gt;&lt;mn&gt;2&lt;/mn&gt;&lt;/msup&gt;&lt;mfenced&gt;&lt;mi mathvariant=\&quot;bold-italic\&quot;&gt;u&lt;/mi&gt;&lt;/mfenced&gt;&lt;/math&gt;&quot;,&quot;origin&quot;:&quot;MathType Legacy&quot;,&quot;version&quot;:&quot;v3.23.0&quot;}" title="&#10;mu equals open double vertical bar v close double vertical bar&#10;u equals v over mu&#10;capital omega equals open square brackets table row 0 cell negative u subscript 3 end cell cell u subscript 2 end cell row cell u subscript 3 end cell 0 cell negative u subscript 1 end cell row cell negative u subscript 2 end cell cell u subscript 1 end cell 0 end table close square brackets&#10;R open parentheses bold italic v close parentheses equals I plus sin mu capital omega open parentheses bold italic u close parentheses plus open parentheses 1 minus cos mu close parentheses capital omega squared open parentheses bold italic u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pace linebreak=\&quot;newline\&quot;/&gt;&lt;mi&gt;&amp;#x3BC;&lt;/mi&gt;&lt;mo&gt;=&lt;/mo&gt;&lt;mfenced open=\&quot;||\&quot; close=\&quot;||\&quot;&gt;&lt;mi&gt;v&lt;/mi&gt;&lt;/mfenced&gt;&lt;mspace linebreak=\&quot;newline\&quot;/&gt;&lt;mi&gt;u&lt;/mi&gt;&lt;mo&gt;=&lt;/mo&gt;&lt;mfrac&gt;&lt;mi&gt;v&lt;/mi&gt;&lt;mi&gt;&amp;#x3BC;&lt;/mi&gt;&lt;/mfrac&gt;&lt;mspace linebreak=\&quot;newline\&quot;/&gt;&lt;mi&gt;&amp;#x3A9;&lt;/mi&gt;&lt;mo&gt;=&lt;/mo&gt;&lt;mfenced open=\&quot;[\&quot; close=\&quot;]\&quot;&gt;&lt;mtable&gt;&lt;mtr&gt;&lt;mtd&gt;&lt;mn&gt;0&lt;/mn&gt;&lt;/mtd&gt;&lt;mtd&gt;&lt;mo&gt;-&lt;/mo&gt;&lt;msub&gt;&lt;mi&gt;u&lt;/mi&gt;&lt;mn&gt;3&lt;/mn&gt;&lt;/msub&gt;&lt;/mtd&gt;&lt;mtd&gt;&lt;msub&gt;&lt;mi&gt;u&lt;/mi&gt;&lt;mn&gt;2&lt;/mn&gt;&lt;/msub&gt;&lt;/mtd&gt;&lt;/mtr&gt;&lt;mtr&gt;&lt;mtd&gt;&lt;msub&gt;&lt;mi&gt;u&lt;/mi&gt;&lt;mn&gt;3&lt;/mn&gt;&lt;/msub&gt;&lt;/mtd&gt;&lt;mtd&gt;&lt;mn&gt;0&lt;/mn&gt;&lt;/mtd&gt;&lt;mtd&gt;&lt;mo&gt;-&lt;/mo&gt;&lt;msub&gt;&lt;mi&gt;u&lt;/mi&gt;&lt;mn&gt;1&lt;/mn&gt;&lt;/msub&gt;&lt;/mtd&gt;&lt;/mtr&gt;&lt;mtr&gt;&lt;mtd&gt;&lt;mo&gt;-&lt;/mo&gt;&lt;msub&gt;&lt;mi&gt;u&lt;/mi&gt;&lt;mn&gt;2&lt;/mn&gt;&lt;/msub&gt;&lt;/mtd&gt;&lt;mtd&gt;&lt;msub&gt;&lt;mi&gt;u&lt;/mi&gt;&lt;mn&gt;1&lt;/mn&gt;&lt;/msub&gt;&lt;/mtd&gt;&lt;mtd&gt;&lt;mn&gt;0&lt;/mn&gt;&lt;/mtd&gt;&lt;/mtr&gt;&lt;/mtable&gt;&lt;/mfenced&gt;&lt;mspace linebreak=\&quot;newline\&quot;/&gt;&lt;mi&gt;R&lt;/mi&gt;&lt;mfenced&gt;&lt;mi mathvariant=\&quot;bold-italic\&quot;&gt;v&lt;/mi&gt;&lt;/mfenced&gt;&lt;mo&gt;=&lt;/mo&gt;&lt;mi&gt;I&lt;/mi&gt;&lt;mo&gt;+&lt;/mo&gt;&lt;mi&gt;sin&lt;/mi&gt;&lt;mi&gt;&amp;#x3BC;&lt;/mi&gt;&lt;mi&gt;&amp;#x3A9;&lt;/mi&gt;&lt;mfenced&gt;&lt;mi mathvariant=\&quot;bold-italic\&quot;&gt;u&lt;/mi&gt;&lt;/mfenced&gt;&lt;mo&gt;+&lt;/mo&gt;&lt;mfenced&gt;&lt;mrow&gt;&lt;mn&gt;1&lt;/mn&gt;&lt;mo&gt;-&lt;/mo&gt;&lt;mi&gt;cos&lt;/mi&gt;&lt;mi&gt;&amp;#x3BC;&lt;/mi&gt;&lt;/mrow&gt;&lt;/mfenced&gt;&lt;msup&gt;&lt;mi&gt;&amp;#x3A9;&lt;/mi&gt;&lt;mn&gt;2&lt;/mn&gt;&lt;/msup&gt;&lt;mfenced&gt;&lt;mi mathvariant=\&quot;bold-italic\&quot;&gt;u&lt;/mi&gt;&lt;/mfenced&gt;&lt;/math&gt;&quot;,&quot;origin&quot;:&quot;MathType Legacy&quot;,&quot;version&quot;:&quot;v3.23.0&quot;}" title="&#10;mu equals open double vertical bar v close double vertical bar&#10;u equals v over mu&#10;capital omega equals open square brackets table row 0 cell negative u subscript 3 end cell cell u subscript 2 end cell row cell u subscript 3 end cell 0 cell negative u subscript 1 end cell row cell negative u subscript 2 end cell cell u subscript 1 end cell 0 end table close square brackets&#10;R open parentheses bold italic v close parentheses equals I plus sin mu capital omega open parentheses bold italic u close parentheses plus open parentheses 1 minus cos mu close parentheses capital omega squared open parentheses bold italic u close parentheses"/>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2706624" cy="1832864"/>
                    </a:xfrm>
                    <a:prstGeom prst="rect">
                      <a:avLst/>
                    </a:prstGeom>
                  </pic:spPr>
                </pic:pic>
              </a:graphicData>
            </a:graphic>
          </wp:inline>
        </w:drawing>
      </w:r>
    </w:p>
    <w:p w14:paraId="6B814E0E" w14:textId="77777777" w:rsidR="00D06663" w:rsidRPr="00EC3DFF" w:rsidRDefault="00D06663" w:rsidP="00DD085E"/>
    <w:p w14:paraId="5A9C609A" w14:textId="77777777" w:rsidR="00D06663" w:rsidRDefault="00D06663" w:rsidP="00BB0EF0">
      <w:r>
        <w:t>Example: rotate around z-axis</w:t>
      </w:r>
    </w:p>
    <w:p w14:paraId="3C32D4FA" w14:textId="77777777" w:rsidR="00D06663" w:rsidRDefault="00D06663" w:rsidP="00BB0EF0"/>
    <w:p w14:paraId="05215D48" w14:textId="77777777" w:rsidR="00D06663" w:rsidRDefault="00D06663" w:rsidP="00BB0EF0">
      <w:r>
        <w:t>u  = 0 0 1, mu = pi/4</w:t>
      </w:r>
    </w:p>
    <w:p w14:paraId="6C043A31" w14:textId="77777777" w:rsidR="00D06663" w:rsidRDefault="00D06663" w:rsidP="00BB0EF0"/>
    <w:p w14:paraId="79395BFD" w14:textId="77777777" w:rsidR="00D06663" w:rsidRDefault="00D06663" w:rsidP="00BB0EF0">
      <w:r>
        <w:t>q = cos mu/2 u*sinmu/2 = (q0 v)</w:t>
      </w:r>
    </w:p>
    <w:p w14:paraId="288AF239" w14:textId="77777777" w:rsidR="00D06663" w:rsidRDefault="00D06663" w:rsidP="00BB0EF0"/>
    <w:p w14:paraId="757B2B2D" w14:textId="77777777" w:rsidR="00D06663" w:rsidRDefault="00D06663" w:rsidP="00BB0EF0">
      <w:r>
        <w:t>R = 2q0^2-1 * I + 2vv' + 2q0K =</w:t>
      </w:r>
    </w:p>
    <w:p w14:paraId="11345F94" w14:textId="77777777" w:rsidR="00D06663" w:rsidRDefault="00D06663" w:rsidP="00BB0EF0">
      <w:pPr>
        <w:spacing w:line="251" w:lineRule="atLeast"/>
        <w:rPr>
          <w:rFonts w:ascii="Menlo" w:hAnsi="Menlo" w:cs="Menlo"/>
          <w:sz w:val="20"/>
          <w:szCs w:val="20"/>
        </w:rPr>
      </w:pPr>
      <w:r>
        <w:rPr>
          <w:rFonts w:ascii="Menlo" w:hAnsi="Menlo" w:cs="Menlo"/>
          <w:sz w:val="20"/>
          <w:szCs w:val="20"/>
        </w:rPr>
        <w:t>R =</w:t>
      </w:r>
      <w:r>
        <w:rPr>
          <w:rFonts w:ascii="Menlo" w:hAnsi="Menlo" w:cs="Menlo"/>
          <w:sz w:val="20"/>
          <w:szCs w:val="20"/>
        </w:rPr>
        <w:br/>
      </w:r>
      <w:r>
        <w:rPr>
          <w:rFonts w:ascii="Menlo" w:hAnsi="Menlo" w:cs="Menlo"/>
          <w:sz w:val="20"/>
          <w:szCs w:val="20"/>
        </w:rPr>
        <w:br/>
        <w:t xml:space="preserve">    0.7071    0.7071         0</w:t>
      </w:r>
      <w:r>
        <w:rPr>
          <w:rFonts w:ascii="Menlo" w:hAnsi="Menlo" w:cs="Menlo"/>
          <w:sz w:val="20"/>
          <w:szCs w:val="20"/>
        </w:rPr>
        <w:br/>
        <w:t xml:space="preserve">   -0.7071    0.7071         0</w:t>
      </w:r>
      <w:r>
        <w:rPr>
          <w:rFonts w:ascii="Menlo" w:hAnsi="Menlo" w:cs="Menlo"/>
          <w:sz w:val="20"/>
          <w:szCs w:val="20"/>
        </w:rPr>
        <w:br/>
        <w:t xml:space="preserve">         0         0    1.0000</w:t>
      </w:r>
    </w:p>
    <w:p w14:paraId="5CFDE463" w14:textId="77777777" w:rsidR="00B35827" w:rsidRDefault="00B35827" w:rsidP="00BB0EF0">
      <w:pPr>
        <w:spacing w:line="251" w:lineRule="atLeast"/>
        <w:rPr>
          <w:rFonts w:ascii="Menlo" w:hAnsi="Menlo" w:cs="Menlo"/>
          <w:sz w:val="20"/>
          <w:szCs w:val="20"/>
        </w:rPr>
      </w:pPr>
    </w:p>
    <w:p w14:paraId="227E34E3" w14:textId="229A3E20" w:rsidR="00B35827" w:rsidRDefault="00B35827" w:rsidP="00BB0EF0">
      <w:pPr>
        <w:spacing w:line="251" w:lineRule="atLeast"/>
        <w:rPr>
          <w:rFonts w:ascii="Menlo" w:hAnsi="Menlo" w:cs="Menlo"/>
          <w:sz w:val="20"/>
          <w:szCs w:val="20"/>
        </w:rPr>
      </w:pPr>
    </w:p>
    <w:p w14:paraId="21435868" w14:textId="74F892AC" w:rsidR="00D06663" w:rsidRDefault="00B35827" w:rsidP="00B35827">
      <w:pPr>
        <w:pStyle w:val="Heading4"/>
      </w:pPr>
      <w:r>
        <w:t>Properties of Omega Matrix</w:t>
      </w:r>
    </w:p>
    <w:p w14:paraId="1E104A5E" w14:textId="77777777" w:rsidR="00B35827" w:rsidRDefault="00B35827" w:rsidP="00B35827"/>
    <w:p w14:paraId="4A1B5181" w14:textId="77777777" w:rsidR="00B35827" w:rsidRDefault="00B35827" w:rsidP="00B35827"/>
    <w:p w14:paraId="6720A554" w14:textId="77777777" w:rsidR="00B35827" w:rsidRPr="00B35827" w:rsidRDefault="00B35827" w:rsidP="00B35827"/>
    <w:p w14:paraId="2FA344A1" w14:textId="77777777" w:rsidR="00D06663" w:rsidRDefault="00D06663" w:rsidP="0031595C">
      <w:pPr>
        <w:pStyle w:val="Heading3"/>
      </w:pPr>
      <w:bookmarkStart w:id="22" w:name="_Toc229857469"/>
      <w:bookmarkStart w:id="23" w:name="_Toc229926522"/>
      <w:r>
        <w:t>Direction Cosine Matrices</w:t>
      </w:r>
      <w:bookmarkEnd w:id="22"/>
      <w:bookmarkEnd w:id="23"/>
    </w:p>
    <w:p w14:paraId="258CACD5" w14:textId="77777777" w:rsidR="00D06663" w:rsidRDefault="00D06663" w:rsidP="00DD085E"/>
    <w:p w14:paraId="20CF20C7" w14:textId="77777777" w:rsidR="00D06663" w:rsidRDefault="00D06663" w:rsidP="007D5A7F">
      <w:r>
        <w:t>Elements are basis vector dot products (cosines) between two coordinate frames.</w:t>
      </w:r>
    </w:p>
    <w:p w14:paraId="45292B04" w14:textId="77777777" w:rsidR="00D06663" w:rsidRDefault="00D06663" w:rsidP="007D5A7F"/>
    <w:p w14:paraId="5763FF2F" w14:textId="77777777" w:rsidR="00D06663" w:rsidRDefault="00D06663" w:rsidP="0031595C">
      <w:pPr>
        <w:pStyle w:val="Heading3"/>
      </w:pPr>
      <w:bookmarkStart w:id="24" w:name="_Toc229857470"/>
      <w:bookmarkStart w:id="25" w:name="_Toc229926523"/>
      <w:r>
        <w:t>Quaternions</w:t>
      </w:r>
      <w:bookmarkEnd w:id="24"/>
      <w:bookmarkEnd w:id="25"/>
    </w:p>
    <w:p w14:paraId="324199E6" w14:textId="77777777" w:rsidR="00D06663" w:rsidRDefault="00D06663" w:rsidP="00DD085E"/>
    <w:p w14:paraId="19B9CEA5" w14:textId="77777777" w:rsidR="00D06663" w:rsidRDefault="00D06663" w:rsidP="00DD085E">
      <w:r>
        <w:t xml:space="preserve">Mathematically, quaternions generalize complex numbers.  Whereas multiplying by complex number </w:t>
      </w:r>
      <w:r>
        <w:rPr>
          <w:noProof/>
          <w:position w:val="-2"/>
        </w:rPr>
        <w:drawing>
          <wp:inline distT="0" distB="0" distL="0" distR="0" wp14:anchorId="746B0A1E" wp14:editId="4970133D">
            <wp:extent cx="575056" cy="117856"/>
            <wp:effectExtent l="0" t="0" r="0" b="0"/>
            <wp:docPr id="468126750" name="Picture 468126750" descr="{&quot;mathml&quot;:&quot;&lt;math style=\&quot;font-family:stix;font-size:12px;\&quot; xmlns=\&quot;http://www.w3.org/1998/Math/MathML\&quot;&gt;&lt;mi&gt;z&lt;/mi&gt;&lt;mo&gt;=&lt;/mo&gt;&lt;mi&gt;a&lt;/mi&gt;&lt;mo&gt;+&lt;/mo&gt;&lt;mi&gt;i&lt;/mi&gt;&lt;mi&gt;b&lt;/mi&gt;&lt;/math&gt;&quot;,&quot;origin&quot;:&quot;MathType Legacy&quot;,&quot;version&quot;:&quot;v3.23.0&quot;}" title="z equals a plus i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z&lt;/mi&gt;&lt;mo&gt;=&lt;/mo&gt;&lt;mi&gt;a&lt;/mi&gt;&lt;mo&gt;+&lt;/mo&gt;&lt;mi&gt;i&lt;/mi&gt;&lt;mi&gt;b&lt;/mi&gt;&lt;/math&gt;&quot;,&quot;origin&quot;:&quot;MathType Legacy&quot;,&quot;version&quot;:&quot;v3.23.0&quot;}" title="z equals a plus i b"/>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575056" cy="117856"/>
                    </a:xfrm>
                    <a:prstGeom prst="rect">
                      <a:avLst/>
                    </a:prstGeom>
                  </pic:spPr>
                </pic:pic>
              </a:graphicData>
            </a:graphic>
          </wp:inline>
        </w:drawing>
      </w:r>
      <w:r>
        <w:t xml:space="preserve"> rotates a vector in the plane, the quaternion,</w:t>
      </w:r>
    </w:p>
    <w:p w14:paraId="08394B5D" w14:textId="77777777" w:rsidR="00D06663" w:rsidRDefault="00D06663" w:rsidP="00DD085E"/>
    <w:p w14:paraId="190CE3D6" w14:textId="77777777" w:rsidR="00D06663" w:rsidRDefault="00D06663" w:rsidP="000D049A">
      <w:pPr>
        <w:jc w:val="center"/>
      </w:pPr>
      <w:r>
        <w:rPr>
          <w:noProof/>
          <w:position w:val="-14"/>
        </w:rPr>
        <w:drawing>
          <wp:inline distT="0" distB="0" distL="0" distR="0" wp14:anchorId="6B9EEC0A" wp14:editId="4AD23684">
            <wp:extent cx="1475232" cy="170688"/>
            <wp:effectExtent l="0" t="0" r="0" b="0"/>
            <wp:docPr id="892310062" name="Picture 892310062" descr="{&quot;mathml&quot;:&quot;&lt;math style=\&quot;font-family:stix;font-size:12px;\&quot; xmlns=\&quot;http://www.w3.org/1998/Math/MathML\&quot;&gt;&lt;mi&gt;q&lt;/mi&gt;&lt;mo&gt;=&lt;/mo&gt;&lt;msub&gt;&lt;mi&gt;q&lt;/mi&gt;&lt;mn&gt;0&lt;/mn&gt;&lt;/msub&gt;&lt;mo&gt;+&lt;/mo&gt;&lt;msub&gt;&lt;mi&gt;u&lt;/mi&gt;&lt;mn&gt;1&lt;/mn&gt;&lt;/msub&gt;&lt;mi&gt;i&lt;/mi&gt;&lt;mo&gt;+&lt;/mo&gt;&lt;msub&gt;&lt;mi&gt;u&lt;/mi&gt;&lt;mn&gt;2&lt;/mn&gt;&lt;/msub&gt;&lt;mi&gt;j&lt;/mi&gt;&lt;mo&gt;+&lt;/mo&gt;&lt;msub&gt;&lt;mi&gt;u&lt;/mi&gt;&lt;mn&gt;3&lt;/mn&gt;&lt;/msub&gt;&lt;mi&gt;k&lt;/mi&gt;&lt;/math&gt;&quot;,&quot;origin&quot;:&quot;MathType Legacy&quot;,&quot;version&quot;:&quot;v3.23.0&quot;}" title="q equals q subscript 0 plus u subscript 1 i plus u subscript 2 j plus u subscript 3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q&lt;/mi&gt;&lt;mo&gt;=&lt;/mo&gt;&lt;msub&gt;&lt;mi&gt;q&lt;/mi&gt;&lt;mn&gt;0&lt;/mn&gt;&lt;/msub&gt;&lt;mo&gt;+&lt;/mo&gt;&lt;msub&gt;&lt;mi&gt;u&lt;/mi&gt;&lt;mn&gt;1&lt;/mn&gt;&lt;/msub&gt;&lt;mi&gt;i&lt;/mi&gt;&lt;mo&gt;+&lt;/mo&gt;&lt;msub&gt;&lt;mi&gt;u&lt;/mi&gt;&lt;mn&gt;2&lt;/mn&gt;&lt;/msub&gt;&lt;mi&gt;j&lt;/mi&gt;&lt;mo&gt;+&lt;/mo&gt;&lt;msub&gt;&lt;mi&gt;u&lt;/mi&gt;&lt;mn&gt;3&lt;/mn&gt;&lt;/msub&gt;&lt;mi&gt;k&lt;/mi&gt;&lt;/math&gt;&quot;,&quot;origin&quot;:&quot;MathType Legacy&quot;,&quot;version&quot;:&quot;v3.23.0&quot;}" title="q equals q subscript 0 plus u subscript 1 i plus u subscript 2 j plus u subscript 3 k"/>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1475232" cy="170688"/>
                    </a:xfrm>
                    <a:prstGeom prst="rect">
                      <a:avLst/>
                    </a:prstGeom>
                  </pic:spPr>
                </pic:pic>
              </a:graphicData>
            </a:graphic>
          </wp:inline>
        </w:drawing>
      </w:r>
    </w:p>
    <w:p w14:paraId="1E8D534C" w14:textId="77777777" w:rsidR="00D06663" w:rsidRDefault="00D06663" w:rsidP="00DD085E"/>
    <w:p w14:paraId="2EC15A2F" w14:textId="77777777" w:rsidR="00D06663" w:rsidRDefault="00D06663" w:rsidP="00DD085E">
      <w:r>
        <w:t xml:space="preserve">rotates it in 3D about an axis defined by </w:t>
      </w:r>
      <w:r>
        <w:rPr>
          <w:noProof/>
          <w:position w:val="-14"/>
        </w:rPr>
        <w:drawing>
          <wp:inline distT="0" distB="0" distL="0" distR="0" wp14:anchorId="7D823B98" wp14:editId="083527AA">
            <wp:extent cx="938784" cy="229616"/>
            <wp:effectExtent l="0" t="0" r="0" b="0"/>
            <wp:docPr id="98790659" name="Picture 98790659" descr="{&quot;mathml&quot;:&quot;&lt;math style=\&quot;font-family:stix;font-size:12px;\&quot; xmlns=\&quot;http://www.w3.org/1998/Math/MathML\&quot;&gt;&lt;mi&gt;u&lt;/mi&gt;&lt;mo&gt;=&lt;/mo&gt;&lt;mfenced&gt;&lt;mrow&gt;&lt;msub&gt;&lt;mi&gt;u&lt;/mi&gt;&lt;mn&gt;1&lt;/mn&gt;&lt;/msub&gt;&lt;mo&gt;&amp;#xA0;&lt;/mo&gt;&lt;msub&gt;&lt;mi&gt;u&lt;/mi&gt;&lt;mn&gt;2&lt;/mn&gt;&lt;/msub&gt;&lt;mo&gt;&amp;#xA0;&lt;/mo&gt;&lt;msub&gt;&lt;mi&gt;u&lt;/mi&gt;&lt;mn&gt;3&lt;/mn&gt;&lt;/msub&gt;&lt;/mrow&gt;&lt;/mfenced&gt;&lt;/math&gt;&quot;,&quot;origin&quot;:&quot;MathType Legacy&quot;,&quot;version&quot;:&quot;v3.23.0&quot;}" title="u equals open parentheses u subscript 1 space u subscript 2 space u subscript 3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u&lt;/mi&gt;&lt;mo&gt;=&lt;/mo&gt;&lt;mfenced&gt;&lt;mrow&gt;&lt;msub&gt;&lt;mi&gt;u&lt;/mi&gt;&lt;mn&gt;1&lt;/mn&gt;&lt;/msub&gt;&lt;mo&gt;&amp;#xA0;&lt;/mo&gt;&lt;msub&gt;&lt;mi&gt;u&lt;/mi&gt;&lt;mn&gt;2&lt;/mn&gt;&lt;/msub&gt;&lt;mo&gt;&amp;#xA0;&lt;/mo&gt;&lt;msub&gt;&lt;mi&gt;u&lt;/mi&gt;&lt;mn&gt;3&lt;/mn&gt;&lt;/msub&gt;&lt;/mrow&gt;&lt;/mfenced&gt;&lt;/math&gt;&quot;,&quot;origin&quot;:&quot;MathType Legacy&quot;,&quot;version&quot;:&quot;v3.23.0&quot;}" title="u equals open parentheses u subscript 1 space u subscript 2 space u subscript 3 close parentheses"/>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938784" cy="229616"/>
                    </a:xfrm>
                    <a:prstGeom prst="rect">
                      <a:avLst/>
                    </a:prstGeom>
                  </pic:spPr>
                </pic:pic>
              </a:graphicData>
            </a:graphic>
          </wp:inline>
        </w:drawing>
      </w:r>
      <w:r>
        <w:t xml:space="preserve">.  In fact there is an entire language of quaternions comprised of identities, rules and derivatives.  Practically, quaternions have </w:t>
      </w:r>
      <w:r>
        <w:lastRenderedPageBreak/>
        <w:t xml:space="preserve">advantages compared to rotation matrices for keeping track of rotations.  Also there are different conventions and orderings.  We present the Hamiltonian style here.  </w:t>
      </w:r>
    </w:p>
    <w:p w14:paraId="4AAD932B" w14:textId="77777777" w:rsidR="00D06663" w:rsidRDefault="00D06663" w:rsidP="00DD085E"/>
    <w:p w14:paraId="7FF3A724" w14:textId="77777777" w:rsidR="00D06663" w:rsidRDefault="00D06663" w:rsidP="00DD085E">
      <w:r>
        <w:t xml:space="preserve">The key result is the quaternion rotation operator </w:t>
      </w:r>
    </w:p>
    <w:p w14:paraId="41601E11" w14:textId="77777777" w:rsidR="00D06663" w:rsidRDefault="00D06663" w:rsidP="00DD085E"/>
    <w:p w14:paraId="1F6E541C" w14:textId="77777777" w:rsidR="00D06663" w:rsidRDefault="00D06663" w:rsidP="000D049A">
      <w:pPr>
        <w:jc w:val="center"/>
      </w:pPr>
      <w:r>
        <w:rPr>
          <w:noProof/>
          <w:position w:val="-5"/>
        </w:rPr>
        <w:drawing>
          <wp:inline distT="0" distB="0" distL="0" distR="0" wp14:anchorId="7A3F5861" wp14:editId="6B2E8735">
            <wp:extent cx="829056" cy="156464"/>
            <wp:effectExtent l="0" t="0" r="0" b="0"/>
            <wp:docPr id="1448051440" name="Picture 1448051440" descr="{&quot;mathml&quot;:&quot;&lt;math style=\&quot;font-family:stix;font-size:12px;\&quot; xmlns=\&quot;http://www.w3.org/1998/Math/MathML\&quot;&gt;&lt;mi&gt;Q&lt;/mi&gt;&lt;mfenced&gt;&lt;mi mathvariant=\&quot;bold\&quot;&gt;r&lt;/mi&gt;&lt;/mfenced&gt;&lt;mo&gt;=&lt;/mo&gt;&lt;mi&gt;q&lt;/mi&gt;&lt;mi mathvariant=\&quot;bold\&quot;&gt;r&lt;/mi&gt;&lt;msup&gt;&lt;mi&gt;q&lt;/mi&gt;&lt;mo&gt;*&lt;/mo&gt;&lt;/msup&gt;&lt;/math&gt;&quot;,&quot;origin&quot;:&quot;MathType Legacy&quot;,&quot;version&quot;:&quot;v3.23.0&quot;}" title="Q open parentheses bold r close parentheses equals q bold r q to the power of asterisk t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Q&lt;/mi&gt;&lt;mfenced&gt;&lt;mi mathvariant=\&quot;bold\&quot;&gt;r&lt;/mi&gt;&lt;/mfenced&gt;&lt;mo&gt;=&lt;/mo&gt;&lt;mi&gt;q&lt;/mi&gt;&lt;mi mathvariant=\&quot;bold\&quot;&gt;r&lt;/mi&gt;&lt;msup&gt;&lt;mi&gt;q&lt;/mi&gt;&lt;mo&gt;*&lt;/mo&gt;&lt;/msup&gt;&lt;/math&gt;&quot;,&quot;origin&quot;:&quot;MathType Legacy&quot;,&quot;version&quot;:&quot;v3.23.0&quot;}" title="Q open parentheses bold r close parentheses equals q bold r q to the power of asterisk times"/>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829056" cy="156464"/>
                    </a:xfrm>
                    <a:prstGeom prst="rect">
                      <a:avLst/>
                    </a:prstGeom>
                  </pic:spPr>
                </pic:pic>
              </a:graphicData>
            </a:graphic>
          </wp:inline>
        </w:drawing>
      </w:r>
    </w:p>
    <w:p w14:paraId="669D7928" w14:textId="77777777" w:rsidR="00D06663" w:rsidRDefault="00D06663" w:rsidP="000D049A">
      <w:pPr>
        <w:jc w:val="center"/>
      </w:pPr>
    </w:p>
    <w:p w14:paraId="423DDC35" w14:textId="77777777" w:rsidR="00D06663" w:rsidRDefault="00D06663" w:rsidP="00DD085E">
      <w:r>
        <w:t>which will be developed after the following mathematically preliminaries.</w:t>
      </w:r>
    </w:p>
    <w:p w14:paraId="5A35AD93" w14:textId="77777777" w:rsidR="00D06663" w:rsidRDefault="00D06663" w:rsidP="00DD085E"/>
    <w:p w14:paraId="5850D5D0" w14:textId="77777777" w:rsidR="00D06663" w:rsidRDefault="00D06663" w:rsidP="00DD085E">
      <w:r>
        <w:t>While quaternions add in the normal way the rules of multiplication are special and are defined to ensure operations result in a non-commutative field.  As such quaternion algebra satisfies closure, associativity, distributivity, identity and inverse.  It was precisely the statistfaction of these properties that confounded the inventor W.R. Hamilton for over a decade in the mid 19th century.</w:t>
      </w:r>
    </w:p>
    <w:p w14:paraId="30277E9B" w14:textId="77777777" w:rsidR="00D06663" w:rsidRDefault="00D06663" w:rsidP="00DD085E"/>
    <w:p w14:paraId="7630C551" w14:textId="77777777" w:rsidR="00D06663" w:rsidRDefault="00D06663" w:rsidP="00970EDF">
      <w:pPr>
        <w:pStyle w:val="Heading4"/>
      </w:pPr>
      <w:r>
        <w:t>Algebra</w:t>
      </w:r>
    </w:p>
    <w:p w14:paraId="480E996E" w14:textId="77777777" w:rsidR="00D06663" w:rsidRDefault="00D06663" w:rsidP="00DD085E"/>
    <w:p w14:paraId="7320E51A" w14:textId="77777777" w:rsidR="00D06663" w:rsidRDefault="00D06663" w:rsidP="00DD085E">
      <w:r>
        <w:t>Multiplication is defined by the following special products:</w:t>
      </w:r>
    </w:p>
    <w:p w14:paraId="500215F9" w14:textId="77777777" w:rsidR="00D06663" w:rsidRDefault="00D06663" w:rsidP="00DD085E"/>
    <w:p w14:paraId="7B11D123" w14:textId="77777777" w:rsidR="00D06663" w:rsidRDefault="00D06663" w:rsidP="000D049A">
      <w:pPr>
        <w:jc w:val="center"/>
      </w:pPr>
      <w:r>
        <w:rPr>
          <w:noProof/>
          <w:position w:val="-75"/>
        </w:rPr>
        <w:drawing>
          <wp:inline distT="0" distB="0" distL="0" distR="0" wp14:anchorId="7305F3C3" wp14:editId="4AB9A4B7">
            <wp:extent cx="1339088" cy="924560"/>
            <wp:effectExtent l="0" t="0" r="0" b="0"/>
            <wp:docPr id="233783763" name="Picture 233783763" descr="{&quot;mathml&quot;:&quot;&lt;math style=\&quot;font-family:stix;font-size:12px;\&quot; xmlns=\&quot;http://www.w3.org/1998/Math/MathML\&quot;&gt;&lt;msup&gt;&lt;mi&gt;i&lt;/mi&gt;&lt;mn&gt;2&lt;/mn&gt;&lt;/msup&gt;&lt;mo&gt;=&lt;/mo&gt;&lt;msup&gt;&lt;mi&gt;j&lt;/mi&gt;&lt;mn&gt;2&lt;/mn&gt;&lt;/msup&gt;&lt;mo&gt;=&lt;/mo&gt;&lt;msup&gt;&lt;mi&gt;k&lt;/mi&gt;&lt;mn&gt;2&lt;/mn&gt;&lt;/msup&gt;&lt;mo&gt;=&lt;/mo&gt;&lt;mi&gt;i&lt;/mi&gt;&lt;mi&gt;j&lt;/mi&gt;&lt;mi&gt;k&lt;/mi&gt;&lt;mo&gt;=&lt;/mo&gt;&lt;mo&gt;-&lt;/mo&gt;&lt;mn&gt;1&lt;/mn&gt;&lt;mspace linebreak=\&quot;newline\&quot;/&gt;&lt;mi&gt;i&lt;/mi&gt;&lt;mi&gt;j&lt;/mi&gt;&lt;mo&gt;&amp;#xA0;&lt;/mo&gt;&lt;mo&gt;=&lt;/mo&gt;&lt;mo&gt;&amp;#xA0;&lt;/mo&gt;&lt;mi&gt;k&lt;/mi&gt;&lt;mo&gt;=&lt;/mo&gt;&lt;mo&gt;-&lt;/mo&gt;&lt;mi&gt;j&lt;/mi&gt;&lt;mi&gt;i&lt;/mi&gt;&lt;mspace linebreak=\&quot;newline\&quot;/&gt;&lt;mi&gt;j&lt;/mi&gt;&lt;mi&gt;k&lt;/mi&gt;&lt;mo&gt;=&lt;/mo&gt;&lt;mi&gt;i&lt;/mi&gt;&lt;mo&gt;=&lt;/mo&gt;&lt;mo&gt;-&lt;/mo&gt;&lt;mi&gt;k&lt;/mi&gt;&lt;mi&gt;j&lt;/mi&gt;&lt;mspace linebreak=\&quot;newline\&quot;/&gt;&lt;mi&gt;k&lt;/mi&gt;&lt;mi&gt;i&lt;/mi&gt;&lt;mo&gt;=&lt;/mo&gt;&lt;mi&gt;j&lt;/mi&gt;&lt;mo&gt;=&lt;/mo&gt;&lt;mo&gt;-&lt;/mo&gt;&lt;mi&gt;i&lt;/mi&gt;&lt;mi&gt;k&lt;/mi&gt;&lt;/math&gt;&quot;,&quot;origin&quot;:&quot;MathType Legacy&quot;,&quot;version&quot;:&quot;v3.23.0&quot;}" title="i squared equals j squared equals k squared equals i j k equals negative 1&#10;i j space equals space k equals negative j i&#10;j k equals i equals negative k j&#10;k i equals j equals negative i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p&gt;&lt;mi&gt;i&lt;/mi&gt;&lt;mn&gt;2&lt;/mn&gt;&lt;/msup&gt;&lt;mo&gt;=&lt;/mo&gt;&lt;msup&gt;&lt;mi&gt;j&lt;/mi&gt;&lt;mn&gt;2&lt;/mn&gt;&lt;/msup&gt;&lt;mo&gt;=&lt;/mo&gt;&lt;msup&gt;&lt;mi&gt;k&lt;/mi&gt;&lt;mn&gt;2&lt;/mn&gt;&lt;/msup&gt;&lt;mo&gt;=&lt;/mo&gt;&lt;mi&gt;i&lt;/mi&gt;&lt;mi&gt;j&lt;/mi&gt;&lt;mi&gt;k&lt;/mi&gt;&lt;mo&gt;=&lt;/mo&gt;&lt;mo&gt;-&lt;/mo&gt;&lt;mn&gt;1&lt;/mn&gt;&lt;mspace linebreak=\&quot;newline\&quot;/&gt;&lt;mi&gt;i&lt;/mi&gt;&lt;mi&gt;j&lt;/mi&gt;&lt;mo&gt;&amp;#xA0;&lt;/mo&gt;&lt;mo&gt;=&lt;/mo&gt;&lt;mo&gt;&amp;#xA0;&lt;/mo&gt;&lt;mi&gt;k&lt;/mi&gt;&lt;mo&gt;=&lt;/mo&gt;&lt;mo&gt;-&lt;/mo&gt;&lt;mi&gt;j&lt;/mi&gt;&lt;mi&gt;i&lt;/mi&gt;&lt;mspace linebreak=\&quot;newline\&quot;/&gt;&lt;mi&gt;j&lt;/mi&gt;&lt;mi&gt;k&lt;/mi&gt;&lt;mo&gt;=&lt;/mo&gt;&lt;mi&gt;i&lt;/mi&gt;&lt;mo&gt;=&lt;/mo&gt;&lt;mo&gt;-&lt;/mo&gt;&lt;mi&gt;k&lt;/mi&gt;&lt;mi&gt;j&lt;/mi&gt;&lt;mspace linebreak=\&quot;newline\&quot;/&gt;&lt;mi&gt;k&lt;/mi&gt;&lt;mi&gt;i&lt;/mi&gt;&lt;mo&gt;=&lt;/mo&gt;&lt;mi&gt;j&lt;/mi&gt;&lt;mo&gt;=&lt;/mo&gt;&lt;mo&gt;-&lt;/mo&gt;&lt;mi&gt;i&lt;/mi&gt;&lt;mi&gt;k&lt;/mi&gt;&lt;/math&gt;&quot;,&quot;origin&quot;:&quot;MathType Legacy&quot;,&quot;version&quot;:&quot;v3.23.0&quot;}" title="i squared equals j squared equals k squared equals i j k equals negative 1&#10;i j space equals space k equals negative j i&#10;j k equals i equals negative k j&#10;k i equals j equals negative i k"/>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1339088" cy="924560"/>
                    </a:xfrm>
                    <a:prstGeom prst="rect">
                      <a:avLst/>
                    </a:prstGeom>
                  </pic:spPr>
                </pic:pic>
              </a:graphicData>
            </a:graphic>
          </wp:inline>
        </w:drawing>
      </w:r>
    </w:p>
    <w:p w14:paraId="75912A31" w14:textId="77777777" w:rsidR="00D06663" w:rsidRDefault="00D06663" w:rsidP="00DD085E"/>
    <w:p w14:paraId="5D0C8B04" w14:textId="77777777" w:rsidR="00D06663" w:rsidRDefault="00D06663" w:rsidP="00DD085E">
      <w:r>
        <w:t>From here one can show the product of two quaternions p and q,  is</w:t>
      </w:r>
    </w:p>
    <w:p w14:paraId="453E03FA" w14:textId="77777777" w:rsidR="00D06663" w:rsidRDefault="00D06663" w:rsidP="00DD085E"/>
    <w:p w14:paraId="772B5A65" w14:textId="77777777" w:rsidR="00D06663" w:rsidRDefault="00D06663" w:rsidP="000D049A">
      <w:pPr>
        <w:jc w:val="center"/>
      </w:pPr>
      <w:r>
        <w:rPr>
          <w:noProof/>
          <w:position w:val="-169"/>
        </w:rPr>
        <w:drawing>
          <wp:inline distT="0" distB="0" distL="0" distR="0" wp14:anchorId="3D500A5E" wp14:editId="633D88E5">
            <wp:extent cx="3984506" cy="2395626"/>
            <wp:effectExtent l="0" t="0" r="0" b="0"/>
            <wp:docPr id="1003251397" name="Picture 1003251397" descr="{&quot;mathml&quot;:&quot;&lt;math style=\&quot;font-family:stix;font-size:12px;\&quot; xmlns=\&quot;http://www.w3.org/1998/Math/MathML\&quot;&gt;&lt;mtable columnspacing=\&quot;0px\&quot; columnalign=\&quot;right center left\&quot;&gt;&lt;mtr&gt;&lt;mtd&gt;&lt;mi&gt;p&lt;/mi&gt;&lt;mo&gt;&amp;#x2297;&lt;/mo&gt;&lt;mi&gt;q&lt;/mi&gt;&lt;/mtd&gt;&lt;mtd&gt;&lt;mo&gt;=&lt;/mo&gt;&lt;/mtd&gt;&lt;mtd&gt;&lt;mfenced&gt;&lt;mrow&gt;&lt;msub&gt;&lt;mi&gt;p&lt;/mi&gt;&lt;mn&gt;0&lt;/mn&gt;&lt;/msub&gt;&lt;mo&gt;+&lt;/mo&gt;&lt;mi&gt;i&lt;/mi&gt;&lt;msub&gt;&lt;mi&gt;u&lt;/mi&gt;&lt;mn&gt;1&lt;/mn&gt;&lt;/msub&gt;&lt;mo&gt;+&lt;/mo&gt;&lt;mi&gt;j&lt;/mi&gt;&lt;msub&gt;&lt;mi&gt;u&lt;/mi&gt;&lt;mn&gt;2&lt;/mn&gt;&lt;/msub&gt;&lt;mo&gt;+&lt;/mo&gt;&lt;mi&gt;k&lt;/mi&gt;&lt;msub&gt;&lt;mi&gt;u&lt;/mi&gt;&lt;mn&gt;3&lt;/mn&gt;&lt;/msub&gt;&lt;/mrow&gt;&lt;/mfenced&gt;&lt;mo&gt;&amp;#x2297;&lt;/mo&gt;&lt;mfenced&gt;&lt;mrow&gt;&lt;msub&gt;&lt;mi&gt;q&lt;/mi&gt;&lt;mn&gt;0&lt;/mn&gt;&lt;/msub&gt;&lt;mo&gt;+&lt;/mo&gt;&lt;mi&gt;i&lt;/mi&gt;&lt;msub&gt;&lt;mi&gt;v&lt;/mi&gt;&lt;mn&gt;1&lt;/mn&gt;&lt;/msub&gt;&lt;mo&gt;+&lt;/mo&gt;&lt;mi&gt;j&lt;/mi&gt;&lt;msub&gt;&lt;mi&gt;v&lt;/mi&gt;&lt;mn&gt;2&lt;/mn&gt;&lt;/msub&gt;&lt;mo&gt;+&lt;/mo&gt;&lt;mi&gt;k&lt;/mi&gt;&lt;msub&gt;&lt;mi&gt;v&lt;/mi&gt;&lt;mn&gt;3&lt;/mn&gt;&lt;/msub&gt;&lt;/mrow&gt;&lt;/mfenced&gt;&lt;/mtd&gt;&lt;/mtr&gt;&lt;mtr&gt;&lt;mtd/&gt;&lt;mtd&gt;&lt;mo&gt;=&lt;/mo&gt;&lt;/mtd&gt;&lt;mtd&gt;&lt;msub&gt;&lt;mi&gt;p&lt;/mi&gt;&lt;mn&gt;0&lt;/mn&gt;&lt;/msub&gt;&lt;msub&gt;&lt;mi&gt;q&lt;/mi&gt;&lt;mn&gt;0&lt;/mn&gt;&lt;/msub&gt;&lt;mo&gt;+&lt;/mo&gt;&lt;mi&gt;i&lt;/mi&gt;&lt;msub&gt;&lt;mi&gt;p&lt;/mi&gt;&lt;mn&gt;0&lt;/mn&gt;&lt;/msub&gt;&lt;msub&gt;&lt;mi&gt;v&lt;/mi&gt;&lt;mn&gt;1&lt;/mn&gt;&lt;/msub&gt;&lt;mo&gt;+&lt;/mo&gt;&lt;mi&gt;j&lt;/mi&gt;&lt;msub&gt;&lt;mi&gt;p&lt;/mi&gt;&lt;mn&gt;0&lt;/mn&gt;&lt;/msub&gt;&lt;msub&gt;&lt;mi&gt;v&lt;/mi&gt;&lt;mn&gt;2&lt;/mn&gt;&lt;/msub&gt;&lt;mo&gt;+&lt;/mo&gt;&lt;mi&gt;k&lt;/mi&gt;&lt;msub&gt;&lt;mi&gt;p&lt;/mi&gt;&lt;mn&gt;0&lt;/mn&gt;&lt;/msub&gt;&lt;msub&gt;&lt;mi&gt;v&lt;/mi&gt;&lt;mn&gt;3&lt;/mn&gt;&lt;/msub&gt;&lt;/mtd&gt;&lt;/mtr&gt;&lt;mtr&gt;&lt;mtd/&gt;&lt;mtd/&gt;&lt;mtd&gt;&lt;mo&gt;+&lt;/mo&gt;&lt;mi&gt;i&lt;/mi&gt;&lt;msub&gt;&lt;mi&gt;q&lt;/mi&gt;&lt;mn&gt;0&lt;/mn&gt;&lt;/msub&gt;&lt;msub&gt;&lt;mi&gt;u&lt;/mi&gt;&lt;mn&gt;1&lt;/mn&gt;&lt;/msub&gt;&lt;mo&gt;+&lt;/mo&gt;&lt;msup&gt;&lt;mi&gt;i&lt;/mi&gt;&lt;mn&gt;2&lt;/mn&gt;&lt;/msup&gt;&lt;msub&gt;&lt;mi&gt;u&lt;/mi&gt;&lt;mn&gt;1&lt;/mn&gt;&lt;/msub&gt;&lt;msub&gt;&lt;mi&gt;v&lt;/mi&gt;&lt;mn&gt;1&lt;/mn&gt;&lt;/msub&gt;&lt;mo&gt;+&lt;/mo&gt;&lt;mi&gt;i&lt;/mi&gt;&lt;mi&gt;j&lt;/mi&gt;&lt;msub&gt;&lt;mi&gt;u&lt;/mi&gt;&lt;mn&gt;1&lt;/mn&gt;&lt;/msub&gt;&lt;msub&gt;&lt;mi&gt;v&lt;/mi&gt;&lt;mn&gt;2&lt;/mn&gt;&lt;/msub&gt;&lt;mo&gt;+&lt;/mo&gt;&lt;mi&gt;i&lt;/mi&gt;&lt;mi&gt;k&lt;/mi&gt;&lt;msub&gt;&lt;mi&gt;u&lt;/mi&gt;&lt;mn&gt;1&lt;/mn&gt;&lt;/msub&gt;&lt;msub&gt;&lt;mi&gt;v&lt;/mi&gt;&lt;mn&gt;3&lt;/mn&gt;&lt;/msub&gt;&lt;/mtd&gt;&lt;/mtr&gt;&lt;mtr&gt;&lt;mtd/&gt;&lt;mtd/&gt;&lt;mtd&gt;&lt;mo&gt;+&lt;/mo&gt;&lt;mi&gt;j&lt;/mi&gt;&lt;msub&gt;&lt;mi&gt;q&lt;/mi&gt;&lt;mn&gt;0&lt;/mn&gt;&lt;/msub&gt;&lt;msub&gt;&lt;mi&gt;u&lt;/mi&gt;&lt;mn&gt;1&lt;/mn&gt;&lt;/msub&gt;&lt;mo&gt;+&lt;/mo&gt;&lt;mi&gt;j&lt;/mi&gt;&lt;mi&gt;i&lt;/mi&gt;&lt;msub&gt;&lt;mi&gt;u&lt;/mi&gt;&lt;mn&gt;2&lt;/mn&gt;&lt;/msub&gt;&lt;msub&gt;&lt;mi&gt;v&lt;/mi&gt;&lt;mn&gt;1&lt;/mn&gt;&lt;/msub&gt;&lt;mo&gt;+&lt;/mo&gt;&lt;msup&gt;&lt;mi&gt;j&lt;/mi&gt;&lt;mn&gt;2&lt;/mn&gt;&lt;/msup&gt;&lt;msub&gt;&lt;mi&gt;u&lt;/mi&gt;&lt;mn&gt;2&lt;/mn&gt;&lt;/msub&gt;&lt;msub&gt;&lt;mi&gt;v&lt;/mi&gt;&lt;mn&gt;2&lt;/mn&gt;&lt;/msub&gt;&lt;mo&gt;+&lt;/mo&gt;&lt;mi&gt;j&lt;/mi&gt;&lt;mi&gt;k&lt;/mi&gt;&lt;msub&gt;&lt;mi&gt;u&lt;/mi&gt;&lt;mn&gt;2&lt;/mn&gt;&lt;/msub&gt;&lt;msub&gt;&lt;mi&gt;v&lt;/mi&gt;&lt;mn&gt;3&lt;/mn&gt;&lt;/msub&gt;&lt;mo&gt;+&lt;/mo&gt;&lt;/mtd&gt;&lt;/mtr&gt;&lt;mtr&gt;&lt;mtd/&gt;&lt;mtd/&gt;&lt;mtd&gt;&lt;mo&gt;+&lt;/mo&gt;&lt;mi&gt;k&lt;/mi&gt;&lt;msub&gt;&lt;mi&gt;q&lt;/mi&gt;&lt;mn&gt;0&lt;/mn&gt;&lt;/msub&gt;&lt;msub&gt;&lt;mi&gt;u&lt;/mi&gt;&lt;mn&gt;3&lt;/mn&gt;&lt;/msub&gt;&lt;mo&gt;+&lt;/mo&gt;&lt;mi&gt;k&lt;/mi&gt;&lt;mi&gt;i&lt;/mi&gt;&lt;msub&gt;&lt;mi&gt;u&lt;/mi&gt;&lt;mn&gt;3&lt;/mn&gt;&lt;/msub&gt;&lt;msub&gt;&lt;mi&gt;v&lt;/mi&gt;&lt;mn&gt;1&lt;/mn&gt;&lt;/msub&gt;&lt;mo&gt;+&lt;/mo&gt;&lt;mi&gt;k&lt;/mi&gt;&lt;mi&gt;j&lt;/mi&gt;&lt;msub&gt;&lt;mi&gt;u&lt;/mi&gt;&lt;mn&gt;3&lt;/mn&gt;&lt;/msub&gt;&lt;msub&gt;&lt;mi&gt;v&lt;/mi&gt;&lt;mn&gt;2&lt;/mn&gt;&lt;/msub&gt;&lt;mo&gt;+&lt;/mo&gt;&lt;msup&gt;&lt;mi&gt;k&lt;/mi&gt;&lt;mn&gt;2&lt;/mn&gt;&lt;/msup&gt;&lt;msub&gt;&lt;mi&gt;u&lt;/mi&gt;&lt;mn&gt;3&lt;/mn&gt;&lt;/msub&gt;&lt;msub&gt;&lt;mi&gt;v&lt;/mi&gt;&lt;mn&gt;3&lt;/mn&gt;&lt;/msub&gt;&lt;/mtd&gt;&lt;/mtr&gt;&lt;mtr&gt;&lt;mtd/&gt;&lt;mtd&gt;&lt;mo&gt;=&lt;/mo&gt;&lt;/mtd&gt;&lt;mtd&gt;&lt;msub&gt;&lt;mi&gt;p&lt;/mi&gt;&lt;mn&gt;0&lt;/mn&gt;&lt;/msub&gt;&lt;msub&gt;&lt;mi&gt;q&lt;/mi&gt;&lt;mn&gt;0&lt;/mn&gt;&lt;/msub&gt;&lt;mo&gt;+&lt;/mo&gt;&lt;mfenced&gt;&lt;mrow&gt;&lt;msub&gt;&lt;mi&gt;p&lt;/mi&gt;&lt;mn&gt;1&lt;/mn&gt;&lt;/msub&gt;&lt;msub&gt;&lt;mi&gt;q&lt;/mi&gt;&lt;mn&gt;1&lt;/mn&gt;&lt;/msub&gt;&lt;mo&gt;+&lt;/mo&gt;&lt;msub&gt;&lt;mi&gt;p&lt;/mi&gt;&lt;mn&gt;2&lt;/mn&gt;&lt;/msub&gt;&lt;msub&gt;&lt;mi&gt;q&lt;/mi&gt;&lt;mn&gt;2&lt;/mn&gt;&lt;/msub&gt;&lt;mo&gt;+&lt;/mo&gt;&lt;msub&gt;&lt;mi&gt;p&lt;/mi&gt;&lt;mn&gt;3&lt;/mn&gt;&lt;/msub&gt;&lt;msub&gt;&lt;mi&gt;q&lt;/mi&gt;&lt;mn&gt;3&lt;/mn&gt;&lt;/msub&gt;&lt;/mrow&gt;&lt;/mfenced&gt;&lt;mo&gt;+&lt;/mo&gt;&lt;/mtd&gt;&lt;/mtr&gt;&lt;mtr&gt;&lt;mtd/&gt;&lt;mtd/&gt;&lt;mtd&gt;&lt;msub&gt;&lt;mi&gt;p&lt;/mi&gt;&lt;mn&gt;0&lt;/mn&gt;&lt;/msub&gt;&lt;mfenced&gt;&lt;mrow&gt;&lt;mi&gt;i&lt;/mi&gt;&lt;msub&gt;&lt;mi&gt;q&lt;/mi&gt;&lt;mn&gt;1&lt;/mn&gt;&lt;/msub&gt;&lt;mo&gt;+&lt;/mo&gt;&lt;mi&gt;j&lt;/mi&gt;&lt;msub&gt;&lt;mi&gt;q&lt;/mi&gt;&lt;mn&gt;2&lt;/mn&gt;&lt;/msub&gt;&lt;mo&gt;+&lt;/mo&gt;&lt;mi&gt;k&lt;/mi&gt;&lt;msub&gt;&lt;mi&gt;q&lt;/mi&gt;&lt;mn&gt;3&lt;/mn&gt;&lt;/msub&gt;&lt;/mrow&gt;&lt;/mfenced&gt;&lt;mo&gt;+&lt;/mo&gt;&lt;msub&gt;&lt;mi&gt;q&lt;/mi&gt;&lt;mn&gt;0&lt;/mn&gt;&lt;/msub&gt;&lt;mfenced&gt;&lt;mrow&gt;&lt;mi&gt;i&lt;/mi&gt;&lt;msub&gt;&lt;mi&gt;p&lt;/mi&gt;&lt;mn&gt;1&lt;/mn&gt;&lt;/msub&gt;&lt;mo&gt;+&lt;/mo&gt;&lt;mi&gt;j&lt;/mi&gt;&lt;msub&gt;&lt;mi&gt;p&lt;/mi&gt;&lt;mn&gt;2&lt;/mn&gt;&lt;/msub&gt;&lt;mo&gt;+&lt;/mo&gt;&lt;mi&gt;k&lt;/mi&gt;&lt;msub&gt;&lt;mi&gt;p&lt;/mi&gt;&lt;mn&gt;3&lt;/mn&gt;&lt;/msub&gt;&lt;/mrow&gt;&lt;/mfenced&gt;&lt;/mtd&gt;&lt;/mtr&gt;&lt;mtr&gt;&lt;mtd/&gt;&lt;mtd/&gt;&lt;mtd&gt;&lt;mo&gt;+&lt;/mo&gt;&lt;mi&gt;i&lt;/mi&gt;&lt;mfenced&gt;&lt;mrow&gt;&lt;msub&gt;&lt;mi&gt;p&lt;/mi&gt;&lt;mn&gt;2&lt;/mn&gt;&lt;/msub&gt;&lt;msub&gt;&lt;mi&gt;q&lt;/mi&gt;&lt;mn&gt;3&lt;/mn&gt;&lt;/msub&gt;&lt;mo&gt;-&lt;/mo&gt;&lt;msub&gt;&lt;mi&gt;q&lt;/mi&gt;&lt;mn&gt;2&lt;/mn&gt;&lt;/msub&gt;&lt;msub&gt;&lt;mi&gt;p&lt;/mi&gt;&lt;mn&gt;3&lt;/mn&gt;&lt;/msub&gt;&lt;/mrow&gt;&lt;/mfenced&gt;&lt;mo&gt;+&lt;/mo&gt;&lt;mi&gt;j&lt;/mi&gt;&lt;mfenced&gt;&lt;mrow&gt;&lt;msub&gt;&lt;mi&gt;p&lt;/mi&gt;&lt;mn&gt;3&lt;/mn&gt;&lt;/msub&gt;&lt;msub&gt;&lt;mi&gt;q&lt;/mi&gt;&lt;mn&gt;1&lt;/mn&gt;&lt;/msub&gt;&lt;mo&gt;-&lt;/mo&gt;&lt;msub&gt;&lt;mi&gt;q&lt;/mi&gt;&lt;mn&gt;3&lt;/mn&gt;&lt;/msub&gt;&lt;msub&gt;&lt;mi&gt;p&lt;/mi&gt;&lt;mn&gt;1&lt;/mn&gt;&lt;/msub&gt;&lt;/mrow&gt;&lt;/mfenced&gt;&lt;mo&gt;+&lt;/mo&gt;&lt;mi&gt;k&lt;/mi&gt;&lt;mfenced&gt;&lt;mrow&gt;&lt;msub&gt;&lt;mi&gt;p&lt;/mi&gt;&lt;mn&gt;1&lt;/mn&gt;&lt;/msub&gt;&lt;msub&gt;&lt;mi&gt;q&lt;/mi&gt;&lt;mn&gt;2&lt;/mn&gt;&lt;/msub&gt;&lt;mo&gt;-&lt;/mo&gt;&lt;msub&gt;&lt;mi&gt;q&lt;/mi&gt;&lt;mn&gt;1&lt;/mn&gt;&lt;/msub&gt;&lt;msub&gt;&lt;mi&gt;p&lt;/mi&gt;&lt;mn&gt;2&lt;/mn&gt;&lt;/msub&gt;&lt;/mrow&gt;&lt;/mfenced&gt;&lt;/mtd&gt;&lt;/mtr&gt;&lt;mtr&gt;&lt;mtd/&gt;&lt;mtd/&gt;&lt;mtd/&gt;&lt;/mtr&gt;&lt;/mtable&gt;&lt;/math&gt;&quot;,&quot;origin&quot;:&quot;MathType Legacy&quot;,&quot;version&quot;:&quot;v3.23.0&quot;}" title="table row cell p circled times q end cell equals cell open parentheses p subscript 0 plus i u subscript 1 plus j u subscript 2 plus k u subscript 3 close parentheses circled times open parentheses q subscript 0 plus i v subscript 1 plus j v subscript 2 plus k v subscript 3 close parentheses end cell row blank equals cell p subscript 0 q subscript 0 plus i p subscript 0 v subscript 1 plus j p subscript 0 v subscript 2 plus k p subscript 0 v subscript 3 end cell row blank blank cell plus i q subscript 0 u subscript 1 plus i squared u subscript 1 v subscript 1 plus i j u subscript 1 v subscript 2 plus i k u subscript 1 v subscript 3 end cell row blank blank cell plus j q subscript 0 u subscript 1 plus j i u subscript 2 v subscript 1 plus j squared u subscript 2 v subscript 2 plus j k u subscript 2 v subscript 3 plus end cell row blank blank cell plus k q subscript 0 u subscript 3 plus k i u subscript 3 v subscript 1 plus k j u subscript 3 v subscript 2 plus k squared u subscript 3 v subscript 3 end cell row blank equals cell p subscript 0 q subscript 0 plus open parentheses p subscript 1 q subscript 1 plus p subscript 2 q subscript 2 plus p subscript 3 q subscript 3 close parentheses plus end cell row blank blank cell p subscript 0 open parentheses i q subscript 1 plus j q subscript 2 plus k q subscript 3 close parentheses plus q subscript 0 open parentheses i p subscript 1 plus j p subscript 2 plus k p subscript 3 close parentheses end cell row blank blank cell plus i open parentheses p subscript 2 q subscript 3 minus q subscript 2 p subscript 3 close parentheses plus j open parentheses p subscript 3 q subscript 1 minus q subscript 3 p subscript 1 close parentheses plus k open parentheses p subscript 1 q subscript 2 minus q subscript 1 p subscript 2 close parentheses end cell row blank blank blank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table columnspacing=\&quot;0px\&quot; columnalign=\&quot;right center left\&quot;&gt;&lt;mtr&gt;&lt;mtd&gt;&lt;mi&gt;p&lt;/mi&gt;&lt;mo&gt;&amp;#x2297;&lt;/mo&gt;&lt;mi&gt;q&lt;/mi&gt;&lt;/mtd&gt;&lt;mtd&gt;&lt;mo&gt;=&lt;/mo&gt;&lt;/mtd&gt;&lt;mtd&gt;&lt;mfenced&gt;&lt;mrow&gt;&lt;msub&gt;&lt;mi&gt;p&lt;/mi&gt;&lt;mn&gt;0&lt;/mn&gt;&lt;/msub&gt;&lt;mo&gt;+&lt;/mo&gt;&lt;mi&gt;i&lt;/mi&gt;&lt;msub&gt;&lt;mi&gt;u&lt;/mi&gt;&lt;mn&gt;1&lt;/mn&gt;&lt;/msub&gt;&lt;mo&gt;+&lt;/mo&gt;&lt;mi&gt;j&lt;/mi&gt;&lt;msub&gt;&lt;mi&gt;u&lt;/mi&gt;&lt;mn&gt;2&lt;/mn&gt;&lt;/msub&gt;&lt;mo&gt;+&lt;/mo&gt;&lt;mi&gt;k&lt;/mi&gt;&lt;msub&gt;&lt;mi&gt;u&lt;/mi&gt;&lt;mn&gt;3&lt;/mn&gt;&lt;/msub&gt;&lt;/mrow&gt;&lt;/mfenced&gt;&lt;mo&gt;&amp;#x2297;&lt;/mo&gt;&lt;mfenced&gt;&lt;mrow&gt;&lt;msub&gt;&lt;mi&gt;q&lt;/mi&gt;&lt;mn&gt;0&lt;/mn&gt;&lt;/msub&gt;&lt;mo&gt;+&lt;/mo&gt;&lt;mi&gt;i&lt;/mi&gt;&lt;msub&gt;&lt;mi&gt;v&lt;/mi&gt;&lt;mn&gt;1&lt;/mn&gt;&lt;/msub&gt;&lt;mo&gt;+&lt;/mo&gt;&lt;mi&gt;j&lt;/mi&gt;&lt;msub&gt;&lt;mi&gt;v&lt;/mi&gt;&lt;mn&gt;2&lt;/mn&gt;&lt;/msub&gt;&lt;mo&gt;+&lt;/mo&gt;&lt;mi&gt;k&lt;/mi&gt;&lt;msub&gt;&lt;mi&gt;v&lt;/mi&gt;&lt;mn&gt;3&lt;/mn&gt;&lt;/msub&gt;&lt;/mrow&gt;&lt;/mfenced&gt;&lt;/mtd&gt;&lt;/mtr&gt;&lt;mtr&gt;&lt;mtd/&gt;&lt;mtd&gt;&lt;mo&gt;=&lt;/mo&gt;&lt;/mtd&gt;&lt;mtd&gt;&lt;msub&gt;&lt;mi&gt;p&lt;/mi&gt;&lt;mn&gt;0&lt;/mn&gt;&lt;/msub&gt;&lt;msub&gt;&lt;mi&gt;q&lt;/mi&gt;&lt;mn&gt;0&lt;/mn&gt;&lt;/msub&gt;&lt;mo&gt;+&lt;/mo&gt;&lt;mi&gt;i&lt;/mi&gt;&lt;msub&gt;&lt;mi&gt;p&lt;/mi&gt;&lt;mn&gt;0&lt;/mn&gt;&lt;/msub&gt;&lt;msub&gt;&lt;mi&gt;v&lt;/mi&gt;&lt;mn&gt;1&lt;/mn&gt;&lt;/msub&gt;&lt;mo&gt;+&lt;/mo&gt;&lt;mi&gt;j&lt;/mi&gt;&lt;msub&gt;&lt;mi&gt;p&lt;/mi&gt;&lt;mn&gt;0&lt;/mn&gt;&lt;/msub&gt;&lt;msub&gt;&lt;mi&gt;v&lt;/mi&gt;&lt;mn&gt;2&lt;/mn&gt;&lt;/msub&gt;&lt;mo&gt;+&lt;/mo&gt;&lt;mi&gt;k&lt;/mi&gt;&lt;msub&gt;&lt;mi&gt;p&lt;/mi&gt;&lt;mn&gt;0&lt;/mn&gt;&lt;/msub&gt;&lt;msub&gt;&lt;mi&gt;v&lt;/mi&gt;&lt;mn&gt;3&lt;/mn&gt;&lt;/msub&gt;&lt;/mtd&gt;&lt;/mtr&gt;&lt;mtr&gt;&lt;mtd/&gt;&lt;mtd/&gt;&lt;mtd&gt;&lt;mo&gt;+&lt;/mo&gt;&lt;mi&gt;i&lt;/mi&gt;&lt;msub&gt;&lt;mi&gt;q&lt;/mi&gt;&lt;mn&gt;0&lt;/mn&gt;&lt;/msub&gt;&lt;msub&gt;&lt;mi&gt;u&lt;/mi&gt;&lt;mn&gt;1&lt;/mn&gt;&lt;/msub&gt;&lt;mo&gt;+&lt;/mo&gt;&lt;msup&gt;&lt;mi&gt;i&lt;/mi&gt;&lt;mn&gt;2&lt;/mn&gt;&lt;/msup&gt;&lt;msub&gt;&lt;mi&gt;u&lt;/mi&gt;&lt;mn&gt;1&lt;/mn&gt;&lt;/msub&gt;&lt;msub&gt;&lt;mi&gt;v&lt;/mi&gt;&lt;mn&gt;1&lt;/mn&gt;&lt;/msub&gt;&lt;mo&gt;+&lt;/mo&gt;&lt;mi&gt;i&lt;/mi&gt;&lt;mi&gt;j&lt;/mi&gt;&lt;msub&gt;&lt;mi&gt;u&lt;/mi&gt;&lt;mn&gt;1&lt;/mn&gt;&lt;/msub&gt;&lt;msub&gt;&lt;mi&gt;v&lt;/mi&gt;&lt;mn&gt;2&lt;/mn&gt;&lt;/msub&gt;&lt;mo&gt;+&lt;/mo&gt;&lt;mi&gt;i&lt;/mi&gt;&lt;mi&gt;k&lt;/mi&gt;&lt;msub&gt;&lt;mi&gt;u&lt;/mi&gt;&lt;mn&gt;1&lt;/mn&gt;&lt;/msub&gt;&lt;msub&gt;&lt;mi&gt;v&lt;/mi&gt;&lt;mn&gt;3&lt;/mn&gt;&lt;/msub&gt;&lt;/mtd&gt;&lt;/mtr&gt;&lt;mtr&gt;&lt;mtd/&gt;&lt;mtd/&gt;&lt;mtd&gt;&lt;mo&gt;+&lt;/mo&gt;&lt;mi&gt;j&lt;/mi&gt;&lt;msub&gt;&lt;mi&gt;q&lt;/mi&gt;&lt;mn&gt;0&lt;/mn&gt;&lt;/msub&gt;&lt;msub&gt;&lt;mi&gt;u&lt;/mi&gt;&lt;mn&gt;1&lt;/mn&gt;&lt;/msub&gt;&lt;mo&gt;+&lt;/mo&gt;&lt;mi&gt;j&lt;/mi&gt;&lt;mi&gt;i&lt;/mi&gt;&lt;msub&gt;&lt;mi&gt;u&lt;/mi&gt;&lt;mn&gt;2&lt;/mn&gt;&lt;/msub&gt;&lt;msub&gt;&lt;mi&gt;v&lt;/mi&gt;&lt;mn&gt;1&lt;/mn&gt;&lt;/msub&gt;&lt;mo&gt;+&lt;/mo&gt;&lt;msup&gt;&lt;mi&gt;j&lt;/mi&gt;&lt;mn&gt;2&lt;/mn&gt;&lt;/msup&gt;&lt;msub&gt;&lt;mi&gt;u&lt;/mi&gt;&lt;mn&gt;2&lt;/mn&gt;&lt;/msub&gt;&lt;msub&gt;&lt;mi&gt;v&lt;/mi&gt;&lt;mn&gt;2&lt;/mn&gt;&lt;/msub&gt;&lt;mo&gt;+&lt;/mo&gt;&lt;mi&gt;j&lt;/mi&gt;&lt;mi&gt;k&lt;/mi&gt;&lt;msub&gt;&lt;mi&gt;u&lt;/mi&gt;&lt;mn&gt;2&lt;/mn&gt;&lt;/msub&gt;&lt;msub&gt;&lt;mi&gt;v&lt;/mi&gt;&lt;mn&gt;3&lt;/mn&gt;&lt;/msub&gt;&lt;mo&gt;+&lt;/mo&gt;&lt;/mtd&gt;&lt;/mtr&gt;&lt;mtr&gt;&lt;mtd/&gt;&lt;mtd/&gt;&lt;mtd&gt;&lt;mo&gt;+&lt;/mo&gt;&lt;mi&gt;k&lt;/mi&gt;&lt;msub&gt;&lt;mi&gt;q&lt;/mi&gt;&lt;mn&gt;0&lt;/mn&gt;&lt;/msub&gt;&lt;msub&gt;&lt;mi&gt;u&lt;/mi&gt;&lt;mn&gt;3&lt;/mn&gt;&lt;/msub&gt;&lt;mo&gt;+&lt;/mo&gt;&lt;mi&gt;k&lt;/mi&gt;&lt;mi&gt;i&lt;/mi&gt;&lt;msub&gt;&lt;mi&gt;u&lt;/mi&gt;&lt;mn&gt;3&lt;/mn&gt;&lt;/msub&gt;&lt;msub&gt;&lt;mi&gt;v&lt;/mi&gt;&lt;mn&gt;1&lt;/mn&gt;&lt;/msub&gt;&lt;mo&gt;+&lt;/mo&gt;&lt;mi&gt;k&lt;/mi&gt;&lt;mi&gt;j&lt;/mi&gt;&lt;msub&gt;&lt;mi&gt;u&lt;/mi&gt;&lt;mn&gt;3&lt;/mn&gt;&lt;/msub&gt;&lt;msub&gt;&lt;mi&gt;v&lt;/mi&gt;&lt;mn&gt;2&lt;/mn&gt;&lt;/msub&gt;&lt;mo&gt;+&lt;/mo&gt;&lt;msup&gt;&lt;mi&gt;k&lt;/mi&gt;&lt;mn&gt;2&lt;/mn&gt;&lt;/msup&gt;&lt;msub&gt;&lt;mi&gt;u&lt;/mi&gt;&lt;mn&gt;3&lt;/mn&gt;&lt;/msub&gt;&lt;msub&gt;&lt;mi&gt;v&lt;/mi&gt;&lt;mn&gt;3&lt;/mn&gt;&lt;/msub&gt;&lt;/mtd&gt;&lt;/mtr&gt;&lt;mtr&gt;&lt;mtd/&gt;&lt;mtd&gt;&lt;mo&gt;=&lt;/mo&gt;&lt;/mtd&gt;&lt;mtd&gt;&lt;msub&gt;&lt;mi&gt;p&lt;/mi&gt;&lt;mn&gt;0&lt;/mn&gt;&lt;/msub&gt;&lt;msub&gt;&lt;mi&gt;q&lt;/mi&gt;&lt;mn&gt;0&lt;/mn&gt;&lt;/msub&gt;&lt;mo&gt;+&lt;/mo&gt;&lt;mfenced&gt;&lt;mrow&gt;&lt;msub&gt;&lt;mi&gt;p&lt;/mi&gt;&lt;mn&gt;1&lt;/mn&gt;&lt;/msub&gt;&lt;msub&gt;&lt;mi&gt;q&lt;/mi&gt;&lt;mn&gt;1&lt;/mn&gt;&lt;/msub&gt;&lt;mo&gt;+&lt;/mo&gt;&lt;msub&gt;&lt;mi&gt;p&lt;/mi&gt;&lt;mn&gt;2&lt;/mn&gt;&lt;/msub&gt;&lt;msub&gt;&lt;mi&gt;q&lt;/mi&gt;&lt;mn&gt;2&lt;/mn&gt;&lt;/msub&gt;&lt;mo&gt;+&lt;/mo&gt;&lt;msub&gt;&lt;mi&gt;p&lt;/mi&gt;&lt;mn&gt;3&lt;/mn&gt;&lt;/msub&gt;&lt;msub&gt;&lt;mi&gt;q&lt;/mi&gt;&lt;mn&gt;3&lt;/mn&gt;&lt;/msub&gt;&lt;/mrow&gt;&lt;/mfenced&gt;&lt;mo&gt;+&lt;/mo&gt;&lt;/mtd&gt;&lt;/mtr&gt;&lt;mtr&gt;&lt;mtd/&gt;&lt;mtd/&gt;&lt;mtd&gt;&lt;msub&gt;&lt;mi&gt;p&lt;/mi&gt;&lt;mn&gt;0&lt;/mn&gt;&lt;/msub&gt;&lt;mfenced&gt;&lt;mrow&gt;&lt;mi&gt;i&lt;/mi&gt;&lt;msub&gt;&lt;mi&gt;q&lt;/mi&gt;&lt;mn&gt;1&lt;/mn&gt;&lt;/msub&gt;&lt;mo&gt;+&lt;/mo&gt;&lt;mi&gt;j&lt;/mi&gt;&lt;msub&gt;&lt;mi&gt;q&lt;/mi&gt;&lt;mn&gt;2&lt;/mn&gt;&lt;/msub&gt;&lt;mo&gt;+&lt;/mo&gt;&lt;mi&gt;k&lt;/mi&gt;&lt;msub&gt;&lt;mi&gt;q&lt;/mi&gt;&lt;mn&gt;3&lt;/mn&gt;&lt;/msub&gt;&lt;/mrow&gt;&lt;/mfenced&gt;&lt;mo&gt;+&lt;/mo&gt;&lt;msub&gt;&lt;mi&gt;q&lt;/mi&gt;&lt;mn&gt;0&lt;/mn&gt;&lt;/msub&gt;&lt;mfenced&gt;&lt;mrow&gt;&lt;mi&gt;i&lt;/mi&gt;&lt;msub&gt;&lt;mi&gt;p&lt;/mi&gt;&lt;mn&gt;1&lt;/mn&gt;&lt;/msub&gt;&lt;mo&gt;+&lt;/mo&gt;&lt;mi&gt;j&lt;/mi&gt;&lt;msub&gt;&lt;mi&gt;p&lt;/mi&gt;&lt;mn&gt;2&lt;/mn&gt;&lt;/msub&gt;&lt;mo&gt;+&lt;/mo&gt;&lt;mi&gt;k&lt;/mi&gt;&lt;msub&gt;&lt;mi&gt;p&lt;/mi&gt;&lt;mn&gt;3&lt;/mn&gt;&lt;/msub&gt;&lt;/mrow&gt;&lt;/mfenced&gt;&lt;/mtd&gt;&lt;/mtr&gt;&lt;mtr&gt;&lt;mtd/&gt;&lt;mtd/&gt;&lt;mtd&gt;&lt;mo&gt;+&lt;/mo&gt;&lt;mi&gt;i&lt;/mi&gt;&lt;mfenced&gt;&lt;mrow&gt;&lt;msub&gt;&lt;mi&gt;p&lt;/mi&gt;&lt;mn&gt;2&lt;/mn&gt;&lt;/msub&gt;&lt;msub&gt;&lt;mi&gt;q&lt;/mi&gt;&lt;mn&gt;3&lt;/mn&gt;&lt;/msub&gt;&lt;mo&gt;-&lt;/mo&gt;&lt;msub&gt;&lt;mi&gt;q&lt;/mi&gt;&lt;mn&gt;2&lt;/mn&gt;&lt;/msub&gt;&lt;msub&gt;&lt;mi&gt;p&lt;/mi&gt;&lt;mn&gt;3&lt;/mn&gt;&lt;/msub&gt;&lt;/mrow&gt;&lt;/mfenced&gt;&lt;mo&gt;+&lt;/mo&gt;&lt;mi&gt;j&lt;/mi&gt;&lt;mfenced&gt;&lt;mrow&gt;&lt;msub&gt;&lt;mi&gt;p&lt;/mi&gt;&lt;mn&gt;3&lt;/mn&gt;&lt;/msub&gt;&lt;msub&gt;&lt;mi&gt;q&lt;/mi&gt;&lt;mn&gt;1&lt;/mn&gt;&lt;/msub&gt;&lt;mo&gt;-&lt;/mo&gt;&lt;msub&gt;&lt;mi&gt;q&lt;/mi&gt;&lt;mn&gt;3&lt;/mn&gt;&lt;/msub&gt;&lt;msub&gt;&lt;mi&gt;p&lt;/mi&gt;&lt;mn&gt;1&lt;/mn&gt;&lt;/msub&gt;&lt;/mrow&gt;&lt;/mfenced&gt;&lt;mo&gt;+&lt;/mo&gt;&lt;mi&gt;k&lt;/mi&gt;&lt;mfenced&gt;&lt;mrow&gt;&lt;msub&gt;&lt;mi&gt;p&lt;/mi&gt;&lt;mn&gt;1&lt;/mn&gt;&lt;/msub&gt;&lt;msub&gt;&lt;mi&gt;q&lt;/mi&gt;&lt;mn&gt;2&lt;/mn&gt;&lt;/msub&gt;&lt;mo&gt;-&lt;/mo&gt;&lt;msub&gt;&lt;mi&gt;q&lt;/mi&gt;&lt;mn&gt;1&lt;/mn&gt;&lt;/msub&gt;&lt;msub&gt;&lt;mi&gt;p&lt;/mi&gt;&lt;mn&gt;2&lt;/mn&gt;&lt;/msub&gt;&lt;/mrow&gt;&lt;/mfenced&gt;&lt;/mtd&gt;&lt;/mtr&gt;&lt;mtr&gt;&lt;mtd/&gt;&lt;mtd/&gt;&lt;mtd/&gt;&lt;/mtr&gt;&lt;/mtable&gt;&lt;/math&gt;&quot;,&quot;origin&quot;:&quot;MathType Legacy&quot;,&quot;version&quot;:&quot;v3.23.0&quot;}" title="table row cell p circled times q end cell equals cell open parentheses p subscript 0 plus i u subscript 1 plus j u subscript 2 plus k u subscript 3 close parentheses circled times open parentheses q subscript 0 plus i v subscript 1 plus j v subscript 2 plus k v subscript 3 close parentheses end cell row blank equals cell p subscript 0 q subscript 0 plus i p subscript 0 v subscript 1 plus j p subscript 0 v subscript 2 plus k p subscript 0 v subscript 3 end cell row blank blank cell plus i q subscript 0 u subscript 1 plus i squared u subscript 1 v subscript 1 plus i j u subscript 1 v subscript 2 plus i k u subscript 1 v subscript 3 end cell row blank blank cell plus j q subscript 0 u subscript 1 plus j i u subscript 2 v subscript 1 plus j squared u subscript 2 v subscript 2 plus j k u subscript 2 v subscript 3 plus end cell row blank blank cell plus k q subscript 0 u subscript 3 plus k i u subscript 3 v subscript 1 plus k j u subscript 3 v subscript 2 plus k squared u subscript 3 v subscript 3 end cell row blank equals cell p subscript 0 q subscript 0 plus open parentheses p subscript 1 q subscript 1 plus p subscript 2 q subscript 2 plus p subscript 3 q subscript 3 close parentheses plus end cell row blank blank cell p subscript 0 open parentheses i q subscript 1 plus j q subscript 2 plus k q subscript 3 close parentheses plus q subscript 0 open parentheses i p subscript 1 plus j p subscript 2 plus k p subscript 3 close parentheses end cell row blank blank cell plus i open parentheses p subscript 2 q subscript 3 minus q subscript 2 p subscript 3 close parentheses plus j open parentheses p subscript 3 q subscript 1 minus q subscript 3 p subscript 1 close parentheses plus k open parentheses p subscript 1 q subscript 2 minus q subscript 1 p subscript 2 close parentheses end cell row blank blank blank end table"/>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3984506" cy="2395626"/>
                    </a:xfrm>
                    <a:prstGeom prst="rect">
                      <a:avLst/>
                    </a:prstGeom>
                  </pic:spPr>
                </pic:pic>
              </a:graphicData>
            </a:graphic>
          </wp:inline>
        </w:drawing>
      </w:r>
    </w:p>
    <w:p w14:paraId="5537C6F5" w14:textId="77777777" w:rsidR="00D06663" w:rsidRDefault="00D06663" w:rsidP="00DD085E"/>
    <w:p w14:paraId="57D87EFE" w14:textId="77777777" w:rsidR="00D06663" w:rsidRDefault="00D06663" w:rsidP="00DD085E">
      <w:r>
        <w:t>It is now convenient to introduce the notation</w:t>
      </w:r>
    </w:p>
    <w:p w14:paraId="278CB5E2" w14:textId="77777777" w:rsidR="00D06663" w:rsidRDefault="00D06663" w:rsidP="00DD085E"/>
    <w:p w14:paraId="5C2A703F" w14:textId="77777777" w:rsidR="00D06663" w:rsidRDefault="00D06663" w:rsidP="000D049A">
      <w:pPr>
        <w:jc w:val="center"/>
      </w:pPr>
      <w:r>
        <w:rPr>
          <w:noProof/>
          <w:position w:val="-10"/>
        </w:rPr>
        <w:drawing>
          <wp:inline distT="0" distB="0" distL="0" distR="0" wp14:anchorId="229BA082" wp14:editId="668A5075">
            <wp:extent cx="611632" cy="150368"/>
            <wp:effectExtent l="0" t="0" r="0" b="0"/>
            <wp:docPr id="1266223801" name="Picture 1266223801" descr="{&quot;mathml&quot;:&quot;&lt;math style=\&quot;font-family:stix;font-size:12px;\&quot; xmlns=\&quot;http://www.w3.org/1998/Math/MathML\&quot;&gt;&lt;mi&gt;q&lt;/mi&gt;&lt;mo&gt;=&lt;/mo&gt;&lt;msub&gt;&lt;mi&gt;q&lt;/mi&gt;&lt;mn&gt;0&lt;/mn&gt;&lt;/msub&gt;&lt;mo&gt;+&lt;/mo&gt;&lt;mi mathvariant=\&quot;bold\&quot;&gt;v&lt;/mi&gt;&lt;/math&gt;&quot;,&quot;origin&quot;:&quot;MathType Legacy&quot;,&quot;version&quot;:&quot;v3.23.0&quot;}" title="q equals q subscript 0 plus bold 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q&lt;/mi&gt;&lt;mo&gt;=&lt;/mo&gt;&lt;msub&gt;&lt;mi&gt;q&lt;/mi&gt;&lt;mn&gt;0&lt;/mn&gt;&lt;/msub&gt;&lt;mo&gt;+&lt;/mo&gt;&lt;mi mathvariant=\&quot;bold\&quot;&gt;v&lt;/mi&gt;&lt;/math&gt;&quot;,&quot;origin&quot;:&quot;MathType Legacy&quot;,&quot;version&quot;:&quot;v3.23.0&quot;}" title="q equals q subscript 0 plus bold v"/>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611632" cy="150368"/>
                    </a:xfrm>
                    <a:prstGeom prst="rect">
                      <a:avLst/>
                    </a:prstGeom>
                  </pic:spPr>
                </pic:pic>
              </a:graphicData>
            </a:graphic>
          </wp:inline>
        </w:drawing>
      </w:r>
    </w:p>
    <w:p w14:paraId="63211639" w14:textId="77777777" w:rsidR="00D06663" w:rsidRDefault="00D06663" w:rsidP="00DD085E"/>
    <w:p w14:paraId="075E73C9" w14:textId="77777777" w:rsidR="00D06663" w:rsidRDefault="00D06663" w:rsidP="00DD085E">
      <w:r>
        <w:t xml:space="preserve">where q0 and v are the scalar and vector part, respectively.  q0 = 0 corresonds to a so called </w:t>
      </w:r>
      <w:r w:rsidRPr="00121ACF">
        <w:rPr>
          <w:i/>
          <w:iCs/>
        </w:rPr>
        <w:t>pure quaternion</w:t>
      </w:r>
      <w:r>
        <w:t>.  The addition of a scalar and vector is indeed a strange proposition but as long as calculations are performed according to the rules everything works out in the end.  Using () in () and the definitions of cross and dot products results in a so called working definition of quaternion multiplication, namely</w:t>
      </w:r>
    </w:p>
    <w:p w14:paraId="4D8C88C9" w14:textId="77777777" w:rsidR="00D06663" w:rsidRDefault="00D06663" w:rsidP="00DD085E"/>
    <w:p w14:paraId="23686BA6" w14:textId="77777777" w:rsidR="00D06663" w:rsidRDefault="00D06663" w:rsidP="00DD085E"/>
    <w:p w14:paraId="77F696F8" w14:textId="77777777" w:rsidR="00D06663" w:rsidRDefault="00D06663" w:rsidP="00DD085E"/>
    <w:p w14:paraId="4A0A95DD" w14:textId="77777777" w:rsidR="00D06663" w:rsidRDefault="00D06663" w:rsidP="000D049A">
      <w:pPr>
        <w:jc w:val="center"/>
      </w:pPr>
      <w:r>
        <w:rPr>
          <w:noProof/>
          <w:position w:val="-10"/>
        </w:rPr>
        <w:drawing>
          <wp:inline distT="0" distB="0" distL="0" distR="0" wp14:anchorId="32F0C808" wp14:editId="5A82C9F3">
            <wp:extent cx="2168144" cy="796544"/>
            <wp:effectExtent l="0" t="0" r="0" b="0"/>
            <wp:docPr id="972538825" name="Picture 972538825" descr="{&quot;mathml&quot;:&quot;&lt;math style=\&quot;font-family:stix;font-size:12px;\&quot; xmlns=\&quot;http://www.w3.org/1998/Math/MathML\&quot;&gt;&lt;mtable columnspacing=\&quot;0px\&quot; columnalign=\&quot;right center left\&quot;&gt;&lt;mtr&gt;&lt;mtd&gt;&lt;mi&gt;s&lt;/mi&gt;&lt;/mtd&gt;&lt;mtd&gt;&lt;mo&gt;=&lt;/mo&gt;&lt;/mtd&gt;&lt;mtd&gt;&lt;mi&gt;p&lt;/mi&gt;&lt;mo&gt;&amp;#x2297;&lt;/mo&gt;&lt;mi&gt;q&lt;/mi&gt;&lt;mo&gt;=&lt;/mo&gt;&lt;mrow&gt;&lt;mo mathvariant=\&quot;bold\&quot; stretchy=\&quot;true\&quot;&gt;(&lt;/mo&gt;&lt;msub&gt;&lt;mi mathvariant=\&quot;normal\&quot;&gt;p&lt;/mi&gt;&lt;mn&gt;0&lt;/mn&gt;&lt;/msub&gt;&lt;mo mathvariant=\&quot;bold\&quot;&gt;+&lt;/mo&gt;&lt;mi mathvariant=\&quot;bold\&quot;&gt;u&lt;/mi&gt;&lt;mo mathvariant=\&quot;bold\&quot; stretchy=\&quot;true\&quot;&gt;)&lt;/mo&gt;&lt;/mrow&gt;&lt;mrow&gt;&lt;mo mathvariant=\&quot;bold\&quot; stretchy=\&quot;true\&quot;&gt;(&lt;/mo&gt;&lt;msub&gt;&lt;mi mathvariant=\&quot;normal\&quot;&gt;q&lt;/mi&gt;&lt;mn&gt;0&lt;/mn&gt;&lt;/msub&gt;&lt;mo mathvariant=\&quot;bold\&quot;&gt;+&lt;/mo&gt;&lt;mi mathvariant=\&quot;bold\&quot;&gt;v&lt;/mi&gt;&lt;mo mathvariant=\&quot;bold\&quot; stretchy=\&quot;true\&quot;&gt;)&lt;/mo&gt;&lt;/mrow&gt;&lt;/mtd&gt;&lt;/mtr&gt;&lt;mtr&gt;&lt;mtd/&gt;&lt;mtd&gt;&lt;mo&gt;=&lt;/mo&gt;&lt;/mtd&gt;&lt;mtd&gt;&lt;msub&gt;&lt;mi&gt;p&lt;/mi&gt;&lt;mn&gt;0&lt;/mn&gt;&lt;/msub&gt;&lt;msub&gt;&lt;mi&gt;q&lt;/mi&gt;&lt;mn&gt;0&lt;/mn&gt;&lt;/msub&gt;&lt;mo&gt;+&lt;/mo&gt;&lt;msub&gt;&lt;mi&gt;p&lt;/mi&gt;&lt;mn&gt;0&lt;/mn&gt;&lt;/msub&gt;&lt;mi mathvariant=\&quot;bold\&quot;&gt;u&lt;/mi&gt;&lt;mo&gt;+&lt;/mo&gt;&lt;msub&gt;&lt;mi&gt;q&lt;/mi&gt;&lt;mn&gt;0&lt;/mn&gt;&lt;/msub&gt;&lt;mi mathvariant=\&quot;bold\&quot;&gt;v&lt;/mi&gt;&lt;mo&gt;-&lt;/mo&gt;&lt;msup&gt;&lt;mi mathvariant=\&quot;bold\&quot;&gt;u&lt;/mi&gt;&lt;mi&gt;T&lt;/mi&gt;&lt;/msup&gt;&lt;mi mathvariant=\&quot;bold\&quot;&gt;v&lt;/mi&gt;&lt;mo&gt;+&lt;/mo&gt;&lt;mi mathvariant=\&quot;bold\&quot;&gt;u&lt;/mi&gt;&lt;mo&gt;&amp;#xD7;&lt;/mo&gt;&lt;mi mathvariant=\&quot;normal\&quot;&gt;v&lt;/mi&gt;&lt;/mtd&gt;&lt;/mtr&gt;&lt;mtr&gt;&lt;mtd/&gt;&lt;mtd&gt;&lt;mo&gt;=&lt;/mo&gt;&lt;/mtd&gt;&lt;mtd&gt;&lt;msub&gt;&lt;mi mathvariant=\&quot;normal\&quot;&gt;s&lt;/mi&gt;&lt;mn&gt;0&lt;/mn&gt;&lt;/msub&gt;&lt;mo&gt;+&lt;/mo&gt;&lt;mi mathvariant=\&quot;bold\&quot;&gt;w&lt;/mi&gt;&lt;/mtd&gt;&lt;/mtr&gt;&lt;/mtable&gt;&lt;/math&gt;&quot;,&quot;origin&quot;:&quot;MathType Legacy&quot;,&quot;version&quot;:&quot;v3.23.0&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table columnspacing=\&quot;0px\&quot; columnalign=\&quot;right center left\&quot;&gt;&lt;mtr&gt;&lt;mtd&gt;&lt;mi&gt;s&lt;/mi&gt;&lt;/mtd&gt;&lt;mtd&gt;&lt;mo&gt;=&lt;/mo&gt;&lt;/mtd&gt;&lt;mtd&gt;&lt;mi&gt;p&lt;/mi&gt;&lt;mo&gt;&amp;#x2297;&lt;/mo&gt;&lt;mi&gt;q&lt;/mi&gt;&lt;mo&gt;=&lt;/mo&gt;&lt;mrow&gt;&lt;mo mathvariant=\&quot;bold\&quot; stretchy=\&quot;true\&quot;&gt;(&lt;/mo&gt;&lt;msub&gt;&lt;mi mathvariant=\&quot;normal\&quot;&gt;p&lt;/mi&gt;&lt;mn&gt;0&lt;/mn&gt;&lt;/msub&gt;&lt;mo mathvariant=\&quot;bold\&quot;&gt;+&lt;/mo&gt;&lt;mi mathvariant=\&quot;bold\&quot;&gt;u&lt;/mi&gt;&lt;mo mathvariant=\&quot;bold\&quot; stretchy=\&quot;true\&quot;&gt;)&lt;/mo&gt;&lt;/mrow&gt;&lt;mrow&gt;&lt;mo mathvariant=\&quot;bold\&quot; stretchy=\&quot;true\&quot;&gt;(&lt;/mo&gt;&lt;msub&gt;&lt;mi mathvariant=\&quot;normal\&quot;&gt;q&lt;/mi&gt;&lt;mn&gt;0&lt;/mn&gt;&lt;/msub&gt;&lt;mo mathvariant=\&quot;bold\&quot;&gt;+&lt;/mo&gt;&lt;mi mathvariant=\&quot;bold\&quot;&gt;v&lt;/mi&gt;&lt;mo mathvariant=\&quot;bold\&quot; stretchy=\&quot;true\&quot;&gt;)&lt;/mo&gt;&lt;/mrow&gt;&lt;/mtd&gt;&lt;/mtr&gt;&lt;mtr&gt;&lt;mtd/&gt;&lt;mtd&gt;&lt;mo&gt;=&lt;/mo&gt;&lt;/mtd&gt;&lt;mtd&gt;&lt;msub&gt;&lt;mi&gt;p&lt;/mi&gt;&lt;mn&gt;0&lt;/mn&gt;&lt;/msub&gt;&lt;msub&gt;&lt;mi&gt;q&lt;/mi&gt;&lt;mn&gt;0&lt;/mn&gt;&lt;/msub&gt;&lt;mo&gt;+&lt;/mo&gt;&lt;msub&gt;&lt;mi&gt;p&lt;/mi&gt;&lt;mn&gt;0&lt;/mn&gt;&lt;/msub&gt;&lt;mi mathvariant=\&quot;bold\&quot;&gt;u&lt;/mi&gt;&lt;mo&gt;+&lt;/mo&gt;&lt;msub&gt;&lt;mi&gt;q&lt;/mi&gt;&lt;mn&gt;0&lt;/mn&gt;&lt;/msub&gt;&lt;mi mathvariant=\&quot;bold\&quot;&gt;v&lt;/mi&gt;&lt;mo&gt;-&lt;/mo&gt;&lt;msup&gt;&lt;mi mathvariant=\&quot;bold\&quot;&gt;u&lt;/mi&gt;&lt;mi&gt;T&lt;/mi&gt;&lt;/msup&gt;&lt;mi mathvariant=\&quot;bold\&quot;&gt;v&lt;/mi&gt;&lt;mo&gt;+&lt;/mo&gt;&lt;mi mathvariant=\&quot;bold\&quot;&gt;u&lt;/mi&gt;&lt;mo&gt;&amp;#xD7;&lt;/mo&gt;&lt;mi mathvariant=\&quot;normal\&quot;&gt;v&lt;/mi&gt;&lt;/mtd&gt;&lt;/mtr&gt;&lt;mtr&gt;&lt;mtd/&gt;&lt;mtd&gt;&lt;mo&gt;=&lt;/mo&gt;&lt;/mtd&gt;&lt;mtd&gt;&lt;msub&gt;&lt;mi mathvariant=\&quot;normal\&quot;&gt;s&lt;/mi&gt;&lt;mn&gt;0&lt;/mn&gt;&lt;/msub&gt;&lt;mo&gt;+&lt;/mo&gt;&lt;mi mathvariant=\&quot;bold\&quot;&gt;w&lt;/mi&gt;&lt;/mtd&gt;&lt;/mtr&gt;&lt;/mtable&gt;&lt;/math&gt;&quot;,&quot;origin&quot;:&quot;MathType Legacy&quot;,&quot;version&quot;:&quot;v3.23.0&quot;}"/>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2168144" cy="796544"/>
                    </a:xfrm>
                    <a:prstGeom prst="rect">
                      <a:avLst/>
                    </a:prstGeom>
                  </pic:spPr>
                </pic:pic>
              </a:graphicData>
            </a:graphic>
          </wp:inline>
        </w:drawing>
      </w:r>
    </w:p>
    <w:p w14:paraId="13241D2C" w14:textId="77777777" w:rsidR="00D06663" w:rsidRDefault="00D06663" w:rsidP="00DD085E"/>
    <w:p w14:paraId="6B7FEB50" w14:textId="77777777" w:rsidR="00D06663" w:rsidRDefault="00D06663" w:rsidP="00DD085E">
      <w:r>
        <w:t xml:space="preserve">Often we omit the special multiplication system writing </w:t>
      </w:r>
      <w:r>
        <w:rPr>
          <w:noProof/>
          <w:position w:val="-5"/>
        </w:rPr>
        <w:drawing>
          <wp:inline distT="0" distB="0" distL="0" distR="0" wp14:anchorId="7D8A8E88" wp14:editId="478AFD61">
            <wp:extent cx="743712" cy="128016"/>
            <wp:effectExtent l="0" t="0" r="0" b="0"/>
            <wp:docPr id="244688731" name="Picture 244688731" descr="{&quot;mathml&quot;:&quot;&lt;math style=\&quot;font-family:stix;font-size:12px;\&quot; xmlns=\&quot;http://www.w3.org/1998/Math/MathML\&quot;&gt;&lt;mi&gt;p&lt;/mi&gt;&lt;mo&gt;&amp;#x2297;&lt;/mo&gt;&lt;mi&gt;q&lt;/mi&gt;&lt;mo&gt;&amp;#xA0;&lt;/mo&gt;&lt;mi&gt;a&lt;/mi&gt;&lt;mi&gt;s&lt;/mi&gt;&lt;mo&gt;&amp;#xA0;&lt;/mo&gt;&lt;mi&gt;p&lt;/mi&gt;&lt;mi&gt;q&lt;/mi&gt;&lt;/math&gt;&quot;,&quot;origin&quot;:&quot;MathType Legacy&quot;,&quot;version&quot;:&quot;v3.23.0&quot;}" title="p circled times q space a s space p 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p&lt;/mi&gt;&lt;mo&gt;&amp;#x2297;&lt;/mo&gt;&lt;mi&gt;q&lt;/mi&gt;&lt;mo&gt;&amp;#xA0;&lt;/mo&gt;&lt;mi&gt;a&lt;/mi&gt;&lt;mi&gt;s&lt;/mi&gt;&lt;mo&gt;&amp;#xA0;&lt;/mo&gt;&lt;mi&gt;p&lt;/mi&gt;&lt;mi&gt;q&lt;/mi&gt;&lt;/math&gt;&quot;,&quot;origin&quot;:&quot;MathType Legacy&quot;,&quot;version&quot;:&quot;v3.23.0&quot;}" title="p circled times q space a s space p q"/>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743712" cy="128016"/>
                    </a:xfrm>
                    <a:prstGeom prst="rect">
                      <a:avLst/>
                    </a:prstGeom>
                  </pic:spPr>
                </pic:pic>
              </a:graphicData>
            </a:graphic>
          </wp:inline>
        </w:drawing>
      </w:r>
      <w:r>
        <w:t>.</w:t>
      </w:r>
    </w:p>
    <w:p w14:paraId="25733D19" w14:textId="77777777" w:rsidR="00D06663" w:rsidRDefault="00D06663" w:rsidP="00DD085E"/>
    <w:p w14:paraId="50FBA440" w14:textId="77777777" w:rsidR="00D06663" w:rsidRDefault="00D06663" w:rsidP="00DD085E">
      <w:r>
        <w:t>We can further abstract the notation to a pure 4-vector</w:t>
      </w:r>
    </w:p>
    <w:p w14:paraId="60D8FF9E" w14:textId="77777777" w:rsidR="00D06663" w:rsidRDefault="00D06663" w:rsidP="00DD085E"/>
    <w:p w14:paraId="7FD33E77" w14:textId="77777777" w:rsidR="00D06663" w:rsidRDefault="00D06663" w:rsidP="002A761C">
      <w:pPr>
        <w:jc w:val="center"/>
      </w:pPr>
      <w:r>
        <w:rPr>
          <w:noProof/>
          <w:position w:val="-79"/>
        </w:rPr>
        <w:drawing>
          <wp:inline distT="0" distB="0" distL="0" distR="0" wp14:anchorId="3A274363" wp14:editId="0F50FBF1">
            <wp:extent cx="1081024" cy="1072896"/>
            <wp:effectExtent l="0" t="0" r="0" b="0"/>
            <wp:docPr id="473909364" name="Picture 473909364" descr="{&quot;mathml&quot;:&quot;&lt;math style=\&quot;font-family:stix;font-size:12px;\&quot; xmlns=\&quot;http://www.w3.org/1998/Math/MathML\&quot;&gt;&lt;mi mathvariant=\&quot;bold\&quot;&gt;q&lt;/mi&gt;&lt;mo&gt;=&lt;/mo&gt;&lt;mfenced open=\&quot;[\&quot; close=\&quot;]\&quot;&gt;&lt;mtable&gt;&lt;mtr&gt;&lt;mtd&gt;&lt;msub&gt;&lt;mi&gt;q&lt;/mi&gt;&lt;mn&gt;0&lt;/mn&gt;&lt;/msub&gt;&lt;/mtd&gt;&lt;/mtr&gt;&lt;mtr&gt;&lt;mtd&gt;&lt;msub&gt;&lt;mi&gt;q&lt;/mi&gt;&lt;mn&gt;1&lt;/mn&gt;&lt;/msub&gt;&lt;/mtd&gt;&lt;/mtr&gt;&lt;mtr&gt;&lt;mtd&gt;&lt;msub&gt;&lt;mi&gt;q&lt;/mi&gt;&lt;mn&gt;2&lt;/mn&gt;&lt;/msub&gt;&lt;/mtd&gt;&lt;/mtr&gt;&lt;mtr&gt;&lt;mtd&gt;&lt;msub&gt;&lt;mi&gt;q&lt;/mi&gt;&lt;mn&gt;3&lt;/mn&gt;&lt;/msub&gt;&lt;/mtd&gt;&lt;/mtr&gt;&lt;/mtable&gt;&lt;/mfenced&gt;&lt;mo&gt;=&lt;/mo&gt;&lt;mfenced open=\&quot;[\&quot; close=\&quot;]\&quot;&gt;&lt;mtable&gt;&lt;mtr&gt;&lt;mtd&gt;&lt;msub&gt;&lt;mi&gt;q&lt;/mi&gt;&lt;mn&gt;0&lt;/mn&gt;&lt;/msub&gt;&lt;/mtd&gt;&lt;/mtr&gt;&lt;mtr&gt;&lt;mtd&gt;&lt;mi mathvariant=\&quot;bold\&quot;&gt;v&lt;/mi&gt;&lt;/mtd&gt;&lt;/mtr&gt;&lt;/mtable&gt;&lt;/mfenced&gt;&lt;/math&gt;&quot;,&quot;origin&quot;:&quot;MathType Legacy&quot;,&quot;version&quot;:&quot;v3.23.0&quot;}" title="bold q equals open square brackets table row cell q subscript 0 end cell row cell q subscript 1 end cell row cell q subscript 2 end cell row cell q subscript 3 end cell end table close square brackets equals open square brackets table row cell q subscript 0 end cell row bold v end table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 mathvariant=\&quot;bold\&quot;&gt;q&lt;/mi&gt;&lt;mo&gt;=&lt;/mo&gt;&lt;mfenced open=\&quot;[\&quot; close=\&quot;]\&quot;&gt;&lt;mtable&gt;&lt;mtr&gt;&lt;mtd&gt;&lt;msub&gt;&lt;mi&gt;q&lt;/mi&gt;&lt;mn&gt;0&lt;/mn&gt;&lt;/msub&gt;&lt;/mtd&gt;&lt;/mtr&gt;&lt;mtr&gt;&lt;mtd&gt;&lt;msub&gt;&lt;mi&gt;q&lt;/mi&gt;&lt;mn&gt;1&lt;/mn&gt;&lt;/msub&gt;&lt;/mtd&gt;&lt;/mtr&gt;&lt;mtr&gt;&lt;mtd&gt;&lt;msub&gt;&lt;mi&gt;q&lt;/mi&gt;&lt;mn&gt;2&lt;/mn&gt;&lt;/msub&gt;&lt;/mtd&gt;&lt;/mtr&gt;&lt;mtr&gt;&lt;mtd&gt;&lt;msub&gt;&lt;mi&gt;q&lt;/mi&gt;&lt;mn&gt;3&lt;/mn&gt;&lt;/msub&gt;&lt;/mtd&gt;&lt;/mtr&gt;&lt;/mtable&gt;&lt;/mfenced&gt;&lt;mo&gt;=&lt;/mo&gt;&lt;mfenced open=\&quot;[\&quot; close=\&quot;]\&quot;&gt;&lt;mtable&gt;&lt;mtr&gt;&lt;mtd&gt;&lt;msub&gt;&lt;mi&gt;q&lt;/mi&gt;&lt;mn&gt;0&lt;/mn&gt;&lt;/msub&gt;&lt;/mtd&gt;&lt;/mtr&gt;&lt;mtr&gt;&lt;mtd&gt;&lt;mi mathvariant=\&quot;bold\&quot;&gt;v&lt;/mi&gt;&lt;/mtd&gt;&lt;/mtr&gt;&lt;/mtable&gt;&lt;/mfenced&gt;&lt;/math&gt;&quot;,&quot;origin&quot;:&quot;MathType Legacy&quot;,&quot;version&quot;:&quot;v3.23.0&quot;}" title="bold q equals open square brackets table row cell q subscript 0 end cell row cell q subscript 1 end cell row cell q subscript 2 end cell row cell q subscript 3 end cell end table close square brackets equals open square brackets table row cell q subscript 0 end cell row bold v end table close square brackets"/>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1081024" cy="1072896"/>
                    </a:xfrm>
                    <a:prstGeom prst="rect">
                      <a:avLst/>
                    </a:prstGeom>
                  </pic:spPr>
                </pic:pic>
              </a:graphicData>
            </a:graphic>
          </wp:inline>
        </w:drawing>
      </w:r>
      <w:r>
        <w:t>,</w:t>
      </w:r>
    </w:p>
    <w:p w14:paraId="661054E9" w14:textId="77777777" w:rsidR="00D06663" w:rsidRDefault="00D06663" w:rsidP="00DD085E"/>
    <w:p w14:paraId="1B966E40" w14:textId="77777777" w:rsidR="00D06663" w:rsidRDefault="00D06663" w:rsidP="00DD085E"/>
    <w:p w14:paraId="75104D89" w14:textId="77777777" w:rsidR="00D06663" w:rsidRDefault="00D06663" w:rsidP="00DD085E">
      <w:r>
        <w:t xml:space="preserve"> in which case we write for (), </w:t>
      </w:r>
    </w:p>
    <w:p w14:paraId="0D7B7B21" w14:textId="77777777" w:rsidR="00D06663" w:rsidRDefault="00D06663" w:rsidP="00DD085E"/>
    <w:p w14:paraId="552F6C4A" w14:textId="77777777" w:rsidR="00D06663" w:rsidRDefault="00D06663" w:rsidP="000D049A">
      <w:pPr>
        <w:jc w:val="center"/>
      </w:pPr>
      <w:r>
        <w:rPr>
          <w:noProof/>
          <w:position w:val="-79"/>
        </w:rPr>
        <w:drawing>
          <wp:inline distT="0" distB="0" distL="0" distR="0" wp14:anchorId="30DE1143" wp14:editId="52490078">
            <wp:extent cx="2485136" cy="1072896"/>
            <wp:effectExtent l="0" t="0" r="0" b="0"/>
            <wp:docPr id="1001837925" name="Picture 1001837925" descr="{&quot;mathml&quot;:&quot;&lt;math style=\&quot;font-family:stix;font-size:12px;\&quot; xmlns=\&quot;http://www.w3.org/1998/Math/MathML\&quot;&gt;&lt;mi mathvariant=\&quot;bold\&quot;&gt;s&lt;/mi&gt;&lt;mo&gt;=&lt;/mo&gt;&lt;mfenced open=\&quot;[\&quot; close=\&quot;]\&quot;&gt;&lt;mtable&gt;&lt;mtr&gt;&lt;mtd&gt;&lt;msub&gt;&lt;mi&gt;s&lt;/mi&gt;&lt;mn&gt;0&lt;/mn&gt;&lt;/msub&gt;&lt;/mtd&gt;&lt;/mtr&gt;&lt;mtr&gt;&lt;mtd&gt;&lt;msub&gt;&lt;mi&gt;s&lt;/mi&gt;&lt;mn&gt;1&lt;/mn&gt;&lt;/msub&gt;&lt;/mtd&gt;&lt;/mtr&gt;&lt;mtr&gt;&lt;mtd&gt;&lt;msub&gt;&lt;mi&gt;s&lt;/mi&gt;&lt;mn&gt;2&lt;/mn&gt;&lt;/msub&gt;&lt;/mtd&gt;&lt;/mtr&gt;&lt;mtr&gt;&lt;mtd&gt;&lt;msub&gt;&lt;mi&gt;s&lt;/mi&gt;&lt;mn&gt;3&lt;/mn&gt;&lt;/msub&gt;&lt;/mtd&gt;&lt;/mtr&gt;&lt;/mtable&gt;&lt;/mfenced&gt;&lt;mo&gt;=&lt;/mo&gt;&lt;mfenced open=\&quot;[\&quot; close=\&quot;]\&quot;&gt;&lt;mtable&gt;&lt;mtr&gt;&lt;mtd&gt;&lt;msub&gt;&lt;mi&gt;s&lt;/mi&gt;&lt;mn&gt;0&lt;/mn&gt;&lt;/msub&gt;&lt;/mtd&gt;&lt;/mtr&gt;&lt;mtr&gt;&lt;mtd&gt;&lt;mi mathvariant=\&quot;bold\&quot;&gt;w&lt;/mi&gt;&lt;/mtd&gt;&lt;/mtr&gt;&lt;/mtable&gt;&lt;/mfenced&gt;&lt;mo&gt;=&lt;/mo&gt;&lt;mfenced open=\&quot;[\&quot; close=\&quot;]\&quot;&gt;&lt;mtable&gt;&lt;mtr&gt;&lt;mtd&gt;&lt;msub&gt;&lt;mi&gt;p&lt;/mi&gt;&lt;mn&gt;0&lt;/mn&gt;&lt;/msub&gt;&lt;msub&gt;&lt;mi&gt;q&lt;/mi&gt;&lt;mn&gt;0&lt;/mn&gt;&lt;/msub&gt;&lt;mo&gt;-&lt;/mo&gt;&lt;msup&gt;&lt;mi mathvariant=\&quot;bold\&quot;&gt;u&lt;/mi&gt;&lt;mi&gt;T&lt;/mi&gt;&lt;/msup&gt;&lt;mi mathvariant=\&quot;bold\&quot;&gt;v&lt;/mi&gt;&lt;/mtd&gt;&lt;/mtr&gt;&lt;mtr&gt;&lt;mtd&gt;&lt;msub&gt;&lt;mi&gt;p&lt;/mi&gt;&lt;mn&gt;0&lt;/mn&gt;&lt;/msub&gt;&lt;mi mathvariant=\&quot;bold\&quot;&gt;u&lt;/mi&gt;&lt;mo&gt;+&lt;/mo&gt;&lt;msub&gt;&lt;mi&gt;q&lt;/mi&gt;&lt;mn&gt;0&lt;/mn&gt;&lt;/msub&gt;&lt;mi mathvariant=\&quot;bold\&quot;&gt;v&lt;/mi&gt;&lt;mo&gt;+&lt;/mo&gt;&lt;mi mathvariant=\&quot;bold\&quot;&gt;u&lt;/mi&gt;&lt;mo&gt;&amp;#xD7;&lt;/mo&gt;&lt;mi mathvariant=\&quot;bold\&quot;&gt;v&lt;/mi&gt;&lt;/mtd&gt;&lt;/mtr&gt;&lt;/mtable&gt;&lt;/mfenced&gt;&lt;/math&gt;&quot;,&quot;origin&quot;:&quot;MathType Legacy&quot;,&quot;version&quot;:&quot;v3.23.0&quot;}" title="bold s equals open square brackets table row cell s subscript 0 end cell row cell s subscript 1 end cell row cell s subscript 2 end cell row cell s subscript 3 end cell end table close square brackets equals open square brackets table row cell s subscript 0 end cell row bold w end table close square brackets equals open square brackets table row cell p subscript 0 q subscript 0 minus bold u to the power of T bold v end cell row cell p subscript 0 bold u plus q subscript 0 bold v plus bold u cross times bold v end cell end table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 mathvariant=\&quot;bold\&quot;&gt;s&lt;/mi&gt;&lt;mo&gt;=&lt;/mo&gt;&lt;mfenced open=\&quot;[\&quot; close=\&quot;]\&quot;&gt;&lt;mtable&gt;&lt;mtr&gt;&lt;mtd&gt;&lt;msub&gt;&lt;mi&gt;s&lt;/mi&gt;&lt;mn&gt;0&lt;/mn&gt;&lt;/msub&gt;&lt;/mtd&gt;&lt;/mtr&gt;&lt;mtr&gt;&lt;mtd&gt;&lt;msub&gt;&lt;mi&gt;s&lt;/mi&gt;&lt;mn&gt;1&lt;/mn&gt;&lt;/msub&gt;&lt;/mtd&gt;&lt;/mtr&gt;&lt;mtr&gt;&lt;mtd&gt;&lt;msub&gt;&lt;mi&gt;s&lt;/mi&gt;&lt;mn&gt;2&lt;/mn&gt;&lt;/msub&gt;&lt;/mtd&gt;&lt;/mtr&gt;&lt;mtr&gt;&lt;mtd&gt;&lt;msub&gt;&lt;mi&gt;s&lt;/mi&gt;&lt;mn&gt;3&lt;/mn&gt;&lt;/msub&gt;&lt;/mtd&gt;&lt;/mtr&gt;&lt;/mtable&gt;&lt;/mfenced&gt;&lt;mo&gt;=&lt;/mo&gt;&lt;mfenced open=\&quot;[\&quot; close=\&quot;]\&quot;&gt;&lt;mtable&gt;&lt;mtr&gt;&lt;mtd&gt;&lt;msub&gt;&lt;mi&gt;s&lt;/mi&gt;&lt;mn&gt;0&lt;/mn&gt;&lt;/msub&gt;&lt;/mtd&gt;&lt;/mtr&gt;&lt;mtr&gt;&lt;mtd&gt;&lt;mi mathvariant=\&quot;bold\&quot;&gt;w&lt;/mi&gt;&lt;/mtd&gt;&lt;/mtr&gt;&lt;/mtable&gt;&lt;/mfenced&gt;&lt;mo&gt;=&lt;/mo&gt;&lt;mfenced open=\&quot;[\&quot; close=\&quot;]\&quot;&gt;&lt;mtable&gt;&lt;mtr&gt;&lt;mtd&gt;&lt;msub&gt;&lt;mi&gt;p&lt;/mi&gt;&lt;mn&gt;0&lt;/mn&gt;&lt;/msub&gt;&lt;msub&gt;&lt;mi&gt;q&lt;/mi&gt;&lt;mn&gt;0&lt;/mn&gt;&lt;/msub&gt;&lt;mo&gt;-&lt;/mo&gt;&lt;msup&gt;&lt;mi mathvariant=\&quot;bold\&quot;&gt;u&lt;/mi&gt;&lt;mi&gt;T&lt;/mi&gt;&lt;/msup&gt;&lt;mi mathvariant=\&quot;bold\&quot;&gt;v&lt;/mi&gt;&lt;/mtd&gt;&lt;/mtr&gt;&lt;mtr&gt;&lt;mtd&gt;&lt;msub&gt;&lt;mi&gt;p&lt;/mi&gt;&lt;mn&gt;0&lt;/mn&gt;&lt;/msub&gt;&lt;mi mathvariant=\&quot;bold\&quot;&gt;u&lt;/mi&gt;&lt;mo&gt;+&lt;/mo&gt;&lt;msub&gt;&lt;mi&gt;q&lt;/mi&gt;&lt;mn&gt;0&lt;/mn&gt;&lt;/msub&gt;&lt;mi mathvariant=\&quot;bold\&quot;&gt;v&lt;/mi&gt;&lt;mo&gt;+&lt;/mo&gt;&lt;mi mathvariant=\&quot;bold\&quot;&gt;u&lt;/mi&gt;&lt;mo&gt;&amp;#xD7;&lt;/mo&gt;&lt;mi mathvariant=\&quot;bold\&quot;&gt;v&lt;/mi&gt;&lt;/mtd&gt;&lt;/mtr&gt;&lt;/mtable&gt;&lt;/mfenced&gt;&lt;/math&gt;&quot;,&quot;origin&quot;:&quot;MathType Legacy&quot;,&quot;version&quot;:&quot;v3.23.0&quot;}" title="bold s equals open square brackets table row cell s subscript 0 end cell row cell s subscript 1 end cell row cell s subscript 2 end cell row cell s subscript 3 end cell end table close square brackets equals open square brackets table row cell s subscript 0 end cell row bold w end table close square brackets equals open square brackets table row cell p subscript 0 q subscript 0 minus bold u to the power of T bold v end cell row cell p subscript 0 bold u plus q subscript 0 bold v plus bold u cross times bold v end cell end table close square brackets"/>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2485136" cy="1072896"/>
                    </a:xfrm>
                    <a:prstGeom prst="rect">
                      <a:avLst/>
                    </a:prstGeom>
                  </pic:spPr>
                </pic:pic>
              </a:graphicData>
            </a:graphic>
          </wp:inline>
        </w:drawing>
      </w:r>
    </w:p>
    <w:p w14:paraId="175A41C8" w14:textId="77777777" w:rsidR="00D06663" w:rsidRDefault="00D06663" w:rsidP="00DD085E"/>
    <w:p w14:paraId="7C9A4289" w14:textId="77777777" w:rsidR="00D06663" w:rsidRDefault="00D06663" w:rsidP="00ED372A">
      <w:r>
        <w:t>For a pure quaternion</w:t>
      </w:r>
      <w:r>
        <w:rPr>
          <w:noProof/>
          <w:position w:val="-5"/>
        </w:rPr>
        <w:drawing>
          <wp:inline distT="0" distB="0" distL="0" distR="0" wp14:anchorId="55A3E039" wp14:editId="0ADDC260">
            <wp:extent cx="1580896" cy="138176"/>
            <wp:effectExtent l="0" t="0" r="0" b="0"/>
            <wp:docPr id="264799148" name="Picture 264799148" descr="{&quot;mathml&quot;:&quot;&lt;math style=\&quot;font-family:stix;font-size:12px;\&quot; xmlns=\&quot;http://www.w3.org/1998/Math/MathML\&quot;&gt;&lt;mi&gt;p&lt;/mi&gt;&lt;mo&gt;=&lt;/mo&gt;&lt;mfenced&gt;&lt;mrow&gt;&lt;mn&gt;0&lt;/mn&gt;&lt;mo&gt;&amp;#xA0;&lt;/mo&gt;&lt;mi mathvariant=\&quot;bold\&quot;&gt;u&lt;/mi&gt;&lt;/mrow&gt;&lt;/mfenced&gt;&lt;mi&gt;a&lt;/mi&gt;&lt;mi&gt;n&lt;/mi&gt;&lt;mi&gt;d&lt;/mi&gt;&lt;mo&gt;&amp;#xA0;&lt;/mo&gt;&lt;mi&gt;q&lt;/mi&gt;&lt;mo&gt;&amp;#xA0;&lt;/mo&gt;&lt;mo&gt;=&lt;/mo&gt;&lt;mo&gt;&amp;#xA0;&lt;/mo&gt;&lt;mfenced&gt;&lt;mrow&gt;&lt;mn&gt;0&lt;/mn&gt;&lt;mo&gt;&amp;#xA0;&lt;/mo&gt;&lt;mi mathvariant=\&quot;bold\&quot;&gt;v&lt;/mi&gt;&lt;/mrow&gt;&lt;/mfenced&gt;&lt;/math&gt;&quot;,&quot;origin&quot;:&quot;MathType Legacy&quot;,&quot;version&quot;:&quot;v3.23.0&quot;}" title="p equals open parentheses 0 space bold u close parentheses a n d space q space equals space open parentheses 0 space bold v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p&lt;/mi&gt;&lt;mo&gt;=&lt;/mo&gt;&lt;mfenced&gt;&lt;mrow&gt;&lt;mn&gt;0&lt;/mn&gt;&lt;mo&gt;&amp;#xA0;&lt;/mo&gt;&lt;mi mathvariant=\&quot;bold\&quot;&gt;u&lt;/mi&gt;&lt;/mrow&gt;&lt;/mfenced&gt;&lt;mi&gt;a&lt;/mi&gt;&lt;mi&gt;n&lt;/mi&gt;&lt;mi&gt;d&lt;/mi&gt;&lt;mo&gt;&amp;#xA0;&lt;/mo&gt;&lt;mi&gt;q&lt;/mi&gt;&lt;mo&gt;&amp;#xA0;&lt;/mo&gt;&lt;mo&gt;=&lt;/mo&gt;&lt;mo&gt;&amp;#xA0;&lt;/mo&gt;&lt;mfenced&gt;&lt;mrow&gt;&lt;mn&gt;0&lt;/mn&gt;&lt;mo&gt;&amp;#xA0;&lt;/mo&gt;&lt;mi mathvariant=\&quot;bold\&quot;&gt;v&lt;/mi&gt;&lt;/mrow&gt;&lt;/mfenced&gt;&lt;/math&gt;&quot;,&quot;origin&quot;:&quot;MathType Legacy&quot;,&quot;version&quot;:&quot;v3.23.0&quot;}" title="p equals open parentheses 0 space bold u close parentheses a n d space q space equals space open parentheses 0 space bold v close parentheses"/>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1580896" cy="138176"/>
                    </a:xfrm>
                    <a:prstGeom prst="rect">
                      <a:avLst/>
                    </a:prstGeom>
                  </pic:spPr>
                </pic:pic>
              </a:graphicData>
            </a:graphic>
          </wp:inline>
        </w:drawing>
      </w:r>
      <w:r>
        <w:t xml:space="preserve"> and  () reduces to</w:t>
      </w:r>
    </w:p>
    <w:p w14:paraId="44F77A67" w14:textId="77777777" w:rsidR="00D06663" w:rsidRDefault="00D06663" w:rsidP="00ED372A"/>
    <w:p w14:paraId="651FAC30" w14:textId="77777777" w:rsidR="00D06663" w:rsidRDefault="00D06663" w:rsidP="00ED372A">
      <w:pPr>
        <w:jc w:val="center"/>
      </w:pPr>
      <w:r>
        <w:rPr>
          <w:noProof/>
          <w:position w:val="-28"/>
        </w:rPr>
        <w:drawing>
          <wp:inline distT="0" distB="0" distL="0" distR="0" wp14:anchorId="7876A447" wp14:editId="7A893BF7">
            <wp:extent cx="896112" cy="412496"/>
            <wp:effectExtent l="0" t="0" r="0" b="0"/>
            <wp:docPr id="952385747" name="Picture 952385747" descr="{&quot;mathml&quot;:&quot;&lt;math style=\&quot;font-family:stix;font-size:12px;\&quot; xmlns=\&quot;http://www.w3.org/1998/Math/MathML\&quot;&gt;&lt;mi&gt;p&lt;/mi&gt;&lt;mi&gt;q&lt;/mi&gt;&lt;mo&gt;=&lt;/mo&gt;&lt;mfenced open=\&quot;[\&quot; close=\&quot;]\&quot;&gt;&lt;mtable&gt;&lt;mtr&gt;&lt;mtd&gt;&lt;mo&gt;-&lt;/mo&gt;&lt;msup&gt;&lt;mi&gt;u&lt;/mi&gt;&lt;mi&gt;T&lt;/mi&gt;&lt;/msup&gt;&lt;mi&gt;v&lt;/mi&gt;&lt;/mtd&gt;&lt;/mtr&gt;&lt;mtr&gt;&lt;mtd&gt;&lt;mi&gt;u&lt;/mi&gt;&lt;mo&gt;&amp;#xD7;&lt;/mo&gt;&lt;mi&gt;v&lt;/mi&gt;&lt;/mtd&gt;&lt;/mtr&gt;&lt;/mtable&gt;&lt;/mfenced&gt;&lt;/math&gt;&quot;,&quot;origin&quot;:&quot;MathType Legacy&quot;,&quot;version&quot;:&quot;v3.23.0&quot;}" title="p q equals open square brackets table row cell negative u to the power of T v end cell row cell u cross times v end cell end table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p&lt;/mi&gt;&lt;mi&gt;q&lt;/mi&gt;&lt;mo&gt;=&lt;/mo&gt;&lt;mfenced open=\&quot;[\&quot; close=\&quot;]\&quot;&gt;&lt;mtable&gt;&lt;mtr&gt;&lt;mtd&gt;&lt;mo&gt;-&lt;/mo&gt;&lt;msup&gt;&lt;mi&gt;u&lt;/mi&gt;&lt;mi&gt;T&lt;/mi&gt;&lt;/msup&gt;&lt;mi&gt;v&lt;/mi&gt;&lt;/mtd&gt;&lt;/mtr&gt;&lt;mtr&gt;&lt;mtd&gt;&lt;mi&gt;u&lt;/mi&gt;&lt;mo&gt;&amp;#xD7;&lt;/mo&gt;&lt;mi&gt;v&lt;/mi&gt;&lt;/mtd&gt;&lt;/mtr&gt;&lt;/mtable&gt;&lt;/mfenced&gt;&lt;/math&gt;&quot;,&quot;origin&quot;:&quot;MathType Legacy&quot;,&quot;version&quot;:&quot;v3.23.0&quot;}" title="p q equals open square brackets table row cell negative u to the power of T v end cell row cell u cross times v end cell end table close square brackets"/>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896112" cy="412496"/>
                    </a:xfrm>
                    <a:prstGeom prst="rect">
                      <a:avLst/>
                    </a:prstGeom>
                  </pic:spPr>
                </pic:pic>
              </a:graphicData>
            </a:graphic>
          </wp:inline>
        </w:drawing>
      </w:r>
    </w:p>
    <w:p w14:paraId="0B1DA76D" w14:textId="77777777" w:rsidR="00D06663" w:rsidRDefault="00D06663" w:rsidP="009278B5"/>
    <w:p w14:paraId="0BACA8FD" w14:textId="77777777" w:rsidR="00D06663" w:rsidRDefault="00D06663" w:rsidP="00DD085E">
      <w:r>
        <w:t>Expanding out the multiplication, the components of Eq () can also be written as left and right matrix multiplication via</w:t>
      </w:r>
    </w:p>
    <w:p w14:paraId="79DBA1B6" w14:textId="77777777" w:rsidR="00D06663" w:rsidRDefault="00D06663" w:rsidP="00DD085E"/>
    <w:p w14:paraId="79D7BEF8" w14:textId="77777777" w:rsidR="00D06663" w:rsidRDefault="00D06663" w:rsidP="000D049A">
      <w:pPr>
        <w:jc w:val="center"/>
      </w:pPr>
      <w:r>
        <w:rPr>
          <w:noProof/>
          <w:position w:val="-88"/>
        </w:rPr>
        <w:lastRenderedPageBreak/>
        <w:drawing>
          <wp:inline distT="0" distB="0" distL="0" distR="0" wp14:anchorId="7DCE5C73" wp14:editId="7482D719">
            <wp:extent cx="3437433" cy="1198778"/>
            <wp:effectExtent l="0" t="0" r="0" b="0"/>
            <wp:docPr id="1406664382" name="Picture 1406664382" descr="{&quot;mathml&quot;:&quot;&lt;math style=\&quot;font-family:stix;font-size:12px;\&quot; xmlns=\&quot;http://www.w3.org/1998/Math/MathML\&quot;&gt;&lt;mi mathvariant=\&quot;bold\&quot;&gt;s&lt;/mi&gt;&lt;mo&gt;=&lt;/mo&gt;&lt;mfenced open=\&quot;[\&quot; close=\&quot;]\&quot;&gt;&lt;mtable&gt;&lt;mtr&gt;&lt;mtd&gt;&lt;msub&gt;&lt;mi&gt;p&lt;/mi&gt;&lt;mn&gt;0&lt;/mn&gt;&lt;/msub&gt;&lt;/mtd&gt;&lt;mtd&gt;&lt;mo&gt;-&lt;/mo&gt;&lt;msub&gt;&lt;mi&gt;p&lt;/mi&gt;&lt;mn&gt;1&lt;/mn&gt;&lt;/msub&gt;&lt;/mtd&gt;&lt;mtd&gt;&lt;mo&gt;-&lt;/mo&gt;&lt;msub&gt;&lt;mi&gt;p&lt;/mi&gt;&lt;mn&gt;2&lt;/mn&gt;&lt;/msub&gt;&lt;/mtd&gt;&lt;mtd&gt;&lt;mo&gt;-&lt;/mo&gt;&lt;msub&gt;&lt;mi&gt;p&lt;/mi&gt;&lt;mn&gt;3&lt;/mn&gt;&lt;/msub&gt;&lt;/mtd&gt;&lt;/mtr&gt;&lt;mtr&gt;&lt;mtd&gt;&lt;msub&gt;&lt;mi&gt;p&lt;/mi&gt;&lt;mn&gt;1&lt;/mn&gt;&lt;/msub&gt;&lt;/mtd&gt;&lt;mtd&gt;&lt;msub&gt;&lt;mi&gt;p&lt;/mi&gt;&lt;mn&gt;0&lt;/mn&gt;&lt;/msub&gt;&lt;/mtd&gt;&lt;mtd&gt;&lt;mo&gt;-&lt;/mo&gt;&lt;msub&gt;&lt;mi&gt;p&lt;/mi&gt;&lt;mn&gt;3&lt;/mn&gt;&lt;/msub&gt;&lt;/mtd&gt;&lt;mtd&gt;&lt;msub&gt;&lt;mi&gt;p&lt;/mi&gt;&lt;mn&gt;2&lt;/mn&gt;&lt;/msub&gt;&lt;/mtd&gt;&lt;/mtr&gt;&lt;mtr&gt;&lt;mtd&gt;&lt;msub&gt;&lt;mi&gt;p&lt;/mi&gt;&lt;mn&gt;2&lt;/mn&gt;&lt;/msub&gt;&lt;/mtd&gt;&lt;mtd&gt;&lt;msub&gt;&lt;mi&gt;p&lt;/mi&gt;&lt;mn&gt;3&lt;/mn&gt;&lt;/msub&gt;&lt;/mtd&gt;&lt;mtd&gt;&lt;msub&gt;&lt;mi&gt;p&lt;/mi&gt;&lt;mn&gt;0&lt;/mn&gt;&lt;/msub&gt;&lt;/mtd&gt;&lt;mtd&gt;&lt;mo&gt;-&lt;/mo&gt;&lt;msub&gt;&lt;mi&gt;p&lt;/mi&gt;&lt;mn&gt;1&lt;/mn&gt;&lt;/msub&gt;&lt;/mtd&gt;&lt;/mtr&gt;&lt;mtr&gt;&lt;mtd&gt;&lt;msub&gt;&lt;mi&gt;p&lt;/mi&gt;&lt;mn&gt;3&lt;/mn&gt;&lt;/msub&gt;&lt;/mtd&gt;&lt;mtd&gt;&lt;mo&gt;-&lt;/mo&gt;&lt;msub&gt;&lt;mi&gt;p&lt;/mi&gt;&lt;mn&gt;2&lt;/mn&gt;&lt;/msub&gt;&lt;/mtd&gt;&lt;mtd&gt;&lt;msub&gt;&lt;mi&gt;p&lt;/mi&gt;&lt;mn&gt;1&lt;/mn&gt;&lt;/msub&gt;&lt;/mtd&gt;&lt;mtd&gt;&lt;msub&gt;&lt;mi&gt;p&lt;/mi&gt;&lt;mn&gt;0&lt;/mn&gt;&lt;/msub&gt;&lt;/mtd&gt;&lt;/mtr&gt;&lt;/mtable&gt;&lt;/mfenced&gt;&lt;mi mathvariant=\&quot;bold\&quot;&gt;q&lt;/mi&gt;&lt;mo&gt;=&lt;/mo&gt;&lt;mfenced open=\&quot;[\&quot; close=\&quot;]\&quot;&gt;&lt;mtable&gt;&lt;mtr&gt;&lt;mtd&gt;&lt;msub&gt;&lt;mi&gt;q&lt;/mi&gt;&lt;mn&gt;0&lt;/mn&gt;&lt;/msub&gt;&lt;/mtd&gt;&lt;mtd&gt;&lt;mo&gt;-&lt;/mo&gt;&lt;msub&gt;&lt;mi&gt;q&lt;/mi&gt;&lt;mn&gt;1&lt;/mn&gt;&lt;/msub&gt;&lt;/mtd&gt;&lt;mtd&gt;&lt;mo&gt;-&lt;/mo&gt;&lt;msub&gt;&lt;mi&gt;q&lt;/mi&gt;&lt;mn&gt;2&lt;/mn&gt;&lt;/msub&gt;&lt;/mtd&gt;&lt;mtd&gt;&lt;mo&gt;-&lt;/mo&gt;&lt;msub&gt;&lt;mi&gt;q&lt;/mi&gt;&lt;mn&gt;3&lt;/mn&gt;&lt;/msub&gt;&lt;/mtd&gt;&lt;/mtr&gt;&lt;mtr&gt;&lt;mtd&gt;&lt;msub&gt;&lt;mi&gt;q&lt;/mi&gt;&lt;mn&gt;1&lt;/mn&gt;&lt;/msub&gt;&lt;/mtd&gt;&lt;mtd&gt;&lt;msub&gt;&lt;mi&gt;q&lt;/mi&gt;&lt;mn&gt;0&lt;/mn&gt;&lt;/msub&gt;&lt;/mtd&gt;&lt;mtd&gt;&lt;msub&gt;&lt;mi&gt;q&lt;/mi&gt;&lt;mn&gt;3&lt;/mn&gt;&lt;/msub&gt;&lt;/mtd&gt;&lt;mtd&gt;&lt;mo&gt;-&lt;/mo&gt;&lt;msub&gt;&lt;mi&gt;q&lt;/mi&gt;&lt;mn&gt;2&lt;/mn&gt;&lt;/msub&gt;&lt;/mtd&gt;&lt;/mtr&gt;&lt;mtr&gt;&lt;mtd&gt;&lt;msub&gt;&lt;mi&gt;q&lt;/mi&gt;&lt;mn&gt;2&lt;/mn&gt;&lt;/msub&gt;&lt;/mtd&gt;&lt;mtd&gt;&lt;mo&gt;-&lt;/mo&gt;&lt;msub&gt;&lt;mi&gt;q&lt;/mi&gt;&lt;mn&gt;3&lt;/mn&gt;&lt;/msub&gt;&lt;/mtd&gt;&lt;mtd&gt;&lt;msub&gt;&lt;mi&gt;q&lt;/mi&gt;&lt;mn&gt;0&lt;/mn&gt;&lt;/msub&gt;&lt;/mtd&gt;&lt;mtd&gt;&lt;msub&gt;&lt;mi&gt;q&lt;/mi&gt;&lt;mn&gt;1&lt;/mn&gt;&lt;/msub&gt;&lt;/mtd&gt;&lt;/mtr&gt;&lt;mtr&gt;&lt;mtd&gt;&lt;msub&gt;&lt;mi&gt;q&lt;/mi&gt;&lt;mn&gt;3&lt;/mn&gt;&lt;/msub&gt;&lt;/mtd&gt;&lt;mtd&gt;&lt;msub&gt;&lt;mi&gt;q&lt;/mi&gt;&lt;mn&gt;2&lt;/mn&gt;&lt;/msub&gt;&lt;/mtd&gt;&lt;mtd&gt;&lt;mo&gt;-&lt;/mo&gt;&lt;msub&gt;&lt;mi&gt;q&lt;/mi&gt;&lt;mn&gt;1&lt;/mn&gt;&lt;/msub&gt;&lt;/mtd&gt;&lt;mtd&gt;&lt;msub&gt;&lt;mi&gt;q&lt;/mi&gt;&lt;mn&gt;0&lt;/mn&gt;&lt;/msub&gt;&lt;/mtd&gt;&lt;/mtr&gt;&lt;/mtable&gt;&lt;/mfenced&gt;&lt;mi mathvariant=\&quot;bold\&quot;&gt;p&lt;/mi&gt;&lt;/math&gt;&quot;,&quot;origin&quot;:&quot;MathType Legacy&quot;,&quot;version&quot;:&quot;v3.23.0&quot;}" title="bold s equals open square brackets table row cell p subscript 0 end cell cell negative p subscript 1 end cell cell negative p subscript 2 end cell cell negative p subscript 3 end cell row cell p subscript 1 end cell cell p subscript 0 end cell cell negative p subscript 3 end cell cell p subscript 2 end cell row cell p subscript 2 end cell cell p subscript 3 end cell cell p subscript 0 end cell cell negative p subscript 1 end cell row cell p subscript 3 end cell cell negative p subscript 2 end cell cell p subscript 1 end cell cell p subscript 0 end cell end table close square brackets bold q equals open square brackets table row cell q subscript 0 end cell cell negative q subscript 1 end cell cell negative q subscript 2 end cell cell negative q subscript 3 end cell row cell q subscript 1 end cell cell q subscript 0 end cell cell q subscript 3 end cell cell negative q subscript 2 end cell row cell q subscript 2 end cell cell negative q subscript 3 end cell cell q subscript 0 end cell cell q subscript 1 end cell row cell q subscript 3 end cell cell q subscript 2 end cell cell negative q subscript 1 end cell cell q subscript 0 end cell end table close square brackets bold 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 mathvariant=\&quot;bold\&quot;&gt;s&lt;/mi&gt;&lt;mo&gt;=&lt;/mo&gt;&lt;mfenced open=\&quot;[\&quot; close=\&quot;]\&quot;&gt;&lt;mtable&gt;&lt;mtr&gt;&lt;mtd&gt;&lt;msub&gt;&lt;mi&gt;p&lt;/mi&gt;&lt;mn&gt;0&lt;/mn&gt;&lt;/msub&gt;&lt;/mtd&gt;&lt;mtd&gt;&lt;mo&gt;-&lt;/mo&gt;&lt;msub&gt;&lt;mi&gt;p&lt;/mi&gt;&lt;mn&gt;1&lt;/mn&gt;&lt;/msub&gt;&lt;/mtd&gt;&lt;mtd&gt;&lt;mo&gt;-&lt;/mo&gt;&lt;msub&gt;&lt;mi&gt;p&lt;/mi&gt;&lt;mn&gt;2&lt;/mn&gt;&lt;/msub&gt;&lt;/mtd&gt;&lt;mtd&gt;&lt;mo&gt;-&lt;/mo&gt;&lt;msub&gt;&lt;mi&gt;p&lt;/mi&gt;&lt;mn&gt;3&lt;/mn&gt;&lt;/msub&gt;&lt;/mtd&gt;&lt;/mtr&gt;&lt;mtr&gt;&lt;mtd&gt;&lt;msub&gt;&lt;mi&gt;p&lt;/mi&gt;&lt;mn&gt;1&lt;/mn&gt;&lt;/msub&gt;&lt;/mtd&gt;&lt;mtd&gt;&lt;msub&gt;&lt;mi&gt;p&lt;/mi&gt;&lt;mn&gt;0&lt;/mn&gt;&lt;/msub&gt;&lt;/mtd&gt;&lt;mtd&gt;&lt;mo&gt;-&lt;/mo&gt;&lt;msub&gt;&lt;mi&gt;p&lt;/mi&gt;&lt;mn&gt;3&lt;/mn&gt;&lt;/msub&gt;&lt;/mtd&gt;&lt;mtd&gt;&lt;msub&gt;&lt;mi&gt;p&lt;/mi&gt;&lt;mn&gt;2&lt;/mn&gt;&lt;/msub&gt;&lt;/mtd&gt;&lt;/mtr&gt;&lt;mtr&gt;&lt;mtd&gt;&lt;msub&gt;&lt;mi&gt;p&lt;/mi&gt;&lt;mn&gt;2&lt;/mn&gt;&lt;/msub&gt;&lt;/mtd&gt;&lt;mtd&gt;&lt;msub&gt;&lt;mi&gt;p&lt;/mi&gt;&lt;mn&gt;3&lt;/mn&gt;&lt;/msub&gt;&lt;/mtd&gt;&lt;mtd&gt;&lt;msub&gt;&lt;mi&gt;p&lt;/mi&gt;&lt;mn&gt;0&lt;/mn&gt;&lt;/msub&gt;&lt;/mtd&gt;&lt;mtd&gt;&lt;mo&gt;-&lt;/mo&gt;&lt;msub&gt;&lt;mi&gt;p&lt;/mi&gt;&lt;mn&gt;1&lt;/mn&gt;&lt;/msub&gt;&lt;/mtd&gt;&lt;/mtr&gt;&lt;mtr&gt;&lt;mtd&gt;&lt;msub&gt;&lt;mi&gt;p&lt;/mi&gt;&lt;mn&gt;3&lt;/mn&gt;&lt;/msub&gt;&lt;/mtd&gt;&lt;mtd&gt;&lt;mo&gt;-&lt;/mo&gt;&lt;msub&gt;&lt;mi&gt;p&lt;/mi&gt;&lt;mn&gt;2&lt;/mn&gt;&lt;/msub&gt;&lt;/mtd&gt;&lt;mtd&gt;&lt;msub&gt;&lt;mi&gt;p&lt;/mi&gt;&lt;mn&gt;1&lt;/mn&gt;&lt;/msub&gt;&lt;/mtd&gt;&lt;mtd&gt;&lt;msub&gt;&lt;mi&gt;p&lt;/mi&gt;&lt;mn&gt;0&lt;/mn&gt;&lt;/msub&gt;&lt;/mtd&gt;&lt;/mtr&gt;&lt;/mtable&gt;&lt;/mfenced&gt;&lt;mi mathvariant=\&quot;bold\&quot;&gt;q&lt;/mi&gt;&lt;mo&gt;=&lt;/mo&gt;&lt;mfenced open=\&quot;[\&quot; close=\&quot;]\&quot;&gt;&lt;mtable&gt;&lt;mtr&gt;&lt;mtd&gt;&lt;msub&gt;&lt;mi&gt;q&lt;/mi&gt;&lt;mn&gt;0&lt;/mn&gt;&lt;/msub&gt;&lt;/mtd&gt;&lt;mtd&gt;&lt;mo&gt;-&lt;/mo&gt;&lt;msub&gt;&lt;mi&gt;q&lt;/mi&gt;&lt;mn&gt;1&lt;/mn&gt;&lt;/msub&gt;&lt;/mtd&gt;&lt;mtd&gt;&lt;mo&gt;-&lt;/mo&gt;&lt;msub&gt;&lt;mi&gt;q&lt;/mi&gt;&lt;mn&gt;2&lt;/mn&gt;&lt;/msub&gt;&lt;/mtd&gt;&lt;mtd&gt;&lt;mo&gt;-&lt;/mo&gt;&lt;msub&gt;&lt;mi&gt;q&lt;/mi&gt;&lt;mn&gt;3&lt;/mn&gt;&lt;/msub&gt;&lt;/mtd&gt;&lt;/mtr&gt;&lt;mtr&gt;&lt;mtd&gt;&lt;msub&gt;&lt;mi&gt;q&lt;/mi&gt;&lt;mn&gt;1&lt;/mn&gt;&lt;/msub&gt;&lt;/mtd&gt;&lt;mtd&gt;&lt;msub&gt;&lt;mi&gt;q&lt;/mi&gt;&lt;mn&gt;0&lt;/mn&gt;&lt;/msub&gt;&lt;/mtd&gt;&lt;mtd&gt;&lt;msub&gt;&lt;mi&gt;q&lt;/mi&gt;&lt;mn&gt;3&lt;/mn&gt;&lt;/msub&gt;&lt;/mtd&gt;&lt;mtd&gt;&lt;mo&gt;-&lt;/mo&gt;&lt;msub&gt;&lt;mi&gt;q&lt;/mi&gt;&lt;mn&gt;2&lt;/mn&gt;&lt;/msub&gt;&lt;/mtd&gt;&lt;/mtr&gt;&lt;mtr&gt;&lt;mtd&gt;&lt;msub&gt;&lt;mi&gt;q&lt;/mi&gt;&lt;mn&gt;2&lt;/mn&gt;&lt;/msub&gt;&lt;/mtd&gt;&lt;mtd&gt;&lt;mo&gt;-&lt;/mo&gt;&lt;msub&gt;&lt;mi&gt;q&lt;/mi&gt;&lt;mn&gt;3&lt;/mn&gt;&lt;/msub&gt;&lt;/mtd&gt;&lt;mtd&gt;&lt;msub&gt;&lt;mi&gt;q&lt;/mi&gt;&lt;mn&gt;0&lt;/mn&gt;&lt;/msub&gt;&lt;/mtd&gt;&lt;mtd&gt;&lt;msub&gt;&lt;mi&gt;q&lt;/mi&gt;&lt;mn&gt;1&lt;/mn&gt;&lt;/msub&gt;&lt;/mtd&gt;&lt;/mtr&gt;&lt;mtr&gt;&lt;mtd&gt;&lt;msub&gt;&lt;mi&gt;q&lt;/mi&gt;&lt;mn&gt;3&lt;/mn&gt;&lt;/msub&gt;&lt;/mtd&gt;&lt;mtd&gt;&lt;msub&gt;&lt;mi&gt;q&lt;/mi&gt;&lt;mn&gt;2&lt;/mn&gt;&lt;/msub&gt;&lt;/mtd&gt;&lt;mtd&gt;&lt;mo&gt;-&lt;/mo&gt;&lt;msub&gt;&lt;mi&gt;q&lt;/mi&gt;&lt;mn&gt;1&lt;/mn&gt;&lt;/msub&gt;&lt;/mtd&gt;&lt;mtd&gt;&lt;msub&gt;&lt;mi&gt;q&lt;/mi&gt;&lt;mn&gt;0&lt;/mn&gt;&lt;/msub&gt;&lt;/mtd&gt;&lt;/mtr&gt;&lt;/mtable&gt;&lt;/mfenced&gt;&lt;mi mathvariant=\&quot;bold\&quot;&gt;p&lt;/mi&gt;&lt;/math&gt;&quot;,&quot;origin&quot;:&quot;MathType Legacy&quot;,&quot;version&quot;:&quot;v3.23.0&quot;}" title="bold s equals open square brackets table row cell p subscript 0 end cell cell negative p subscript 1 end cell cell negative p subscript 2 end cell cell negative p subscript 3 end cell row cell p subscript 1 end cell cell p subscript 0 end cell cell negative p subscript 3 end cell cell p subscript 2 end cell row cell p subscript 2 end cell cell p subscript 3 end cell cell p subscript 0 end cell cell negative p subscript 1 end cell row cell p subscript 3 end cell cell negative p subscript 2 end cell cell p subscript 1 end cell cell p subscript 0 end cell end table close square brackets bold q equals open square brackets table row cell q subscript 0 end cell cell negative q subscript 1 end cell cell negative q subscript 2 end cell cell negative q subscript 3 end cell row cell q subscript 1 end cell cell q subscript 0 end cell cell q subscript 3 end cell cell negative q subscript 2 end cell row cell q subscript 2 end cell cell negative q subscript 3 end cell cell q subscript 0 end cell cell q subscript 1 end cell row cell q subscript 3 end cell cell q subscript 2 end cell cell negative q subscript 1 end cell cell q subscript 0 end cell end table close square brackets bold p"/>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3437433" cy="1198778"/>
                    </a:xfrm>
                    <a:prstGeom prst="rect">
                      <a:avLst/>
                    </a:prstGeom>
                  </pic:spPr>
                </pic:pic>
              </a:graphicData>
            </a:graphic>
          </wp:inline>
        </w:drawing>
      </w:r>
    </w:p>
    <w:p w14:paraId="64C63A09" w14:textId="77777777" w:rsidR="00D06663" w:rsidRDefault="00D06663" w:rsidP="00DD085E"/>
    <w:p w14:paraId="23AD548C" w14:textId="77777777" w:rsidR="00D06663" w:rsidRDefault="00D06663" w:rsidP="00DD085E">
      <w:r>
        <w:t>Eq () can be written more compactly by identifying terms to express as</w:t>
      </w:r>
    </w:p>
    <w:p w14:paraId="4B913A34" w14:textId="77777777" w:rsidR="00D06663" w:rsidRDefault="00D06663" w:rsidP="00DD085E"/>
    <w:p w14:paraId="1D72B156" w14:textId="77777777" w:rsidR="00D06663" w:rsidRDefault="00D06663" w:rsidP="00ED372A">
      <w:pPr>
        <w:jc w:val="center"/>
      </w:pPr>
      <w:r>
        <w:rPr>
          <w:noProof/>
          <w:position w:val="-79"/>
        </w:rPr>
        <w:drawing>
          <wp:inline distT="0" distB="0" distL="0" distR="0" wp14:anchorId="38970646" wp14:editId="14D87F47">
            <wp:extent cx="1692656" cy="1036320"/>
            <wp:effectExtent l="0" t="0" r="0" b="0"/>
            <wp:docPr id="1454728309" name="Picture 1454728309" descr="{&quot;mathml&quot;:&quot;&lt;math style=\&quot;font-family:stix;font-size:12px;\&quot; xmlns=\&quot;http://www.w3.org/1998/Math/MathML\&quot;&gt;&lt;mtable columnspacing=\&quot;0px\&quot; columnalign=\&quot;right center left\&quot;&gt;&lt;mtr&gt;&lt;mtd&gt;&lt;mi mathvariant=\&quot;bold\&quot;&gt;s&lt;/mi&gt;&lt;/mtd&gt;&lt;mtd&gt;&lt;mo&gt;=&lt;/mo&gt;&lt;/mtd&gt;&lt;mtd&gt;&lt;mfenced&gt;&lt;mrow&gt;&lt;msub&gt;&lt;mi&gt;p&lt;/mi&gt;&lt;mn&gt;0&lt;/mn&gt;&lt;/msub&gt;&lt;mi mathvariant=\&quot;bold\&quot;&gt;I&lt;/mi&gt;&lt;mo&gt;+&lt;/mo&gt;&lt;mfenced open=\&quot;[\&quot; close=\&quot;]\&quot;&gt;&lt;mtable&gt;&lt;mtr&gt;&lt;mtd&gt;&lt;mn&gt;0&lt;/mn&gt;&lt;/mtd&gt;&lt;mtd&gt;&lt;mo&gt;-&lt;/mo&gt;&lt;msup&gt;&lt;mi mathvariant=\&quot;bold\&quot;&gt;u&lt;/mi&gt;&lt;mi&gt;T&lt;/mi&gt;&lt;/msup&gt;&lt;/mtd&gt;&lt;/mtr&gt;&lt;mtr&gt;&lt;mtd&gt;&lt;mi mathvariant=\&quot;bold\&quot;&gt;u&lt;/mi&gt;&lt;/mtd&gt;&lt;mtd&gt;&lt;mi mathvariant=\&quot;bold\&quot;&gt;&amp;#x3A9;&lt;/mi&gt;&lt;mfenced&gt;&lt;mi mathvariant=\&quot;bold\&quot;&gt;u&lt;/mi&gt;&lt;/mfenced&gt;&lt;/mtd&gt;&lt;/mtr&gt;&lt;/mtable&gt;&lt;/mfenced&gt;&lt;/mrow&gt;&lt;/mfenced&gt;&lt;mi mathvariant=\&quot;bold\&quot;&gt;q&lt;/mi&gt;&lt;/mtd&gt;&lt;/mtr&gt;&lt;mtr&gt;&lt;mtd/&gt;&lt;mtd&gt;&lt;mo&gt;=&lt;/mo&gt;&lt;/mtd&gt;&lt;mtd&gt;&lt;mfenced&gt;&lt;mrow&gt;&lt;msub&gt;&lt;mi&gt;q&lt;/mi&gt;&lt;mn&gt;0&lt;/mn&gt;&lt;/msub&gt;&lt;mi mathvariant=\&quot;bold\&quot;&gt;I&lt;/mi&gt;&lt;mo&gt;+&lt;/mo&gt;&lt;mfenced open=\&quot;[\&quot; close=\&quot;]\&quot;&gt;&lt;mtable&gt;&lt;mtr&gt;&lt;mtd&gt;&lt;mn&gt;0&lt;/mn&gt;&lt;/mtd&gt;&lt;mtd&gt;&lt;mo&gt;-&lt;/mo&gt;&lt;msup&gt;&lt;mi mathvariant=\&quot;bold\&quot;&gt;v&lt;/mi&gt;&lt;mi&gt;T&lt;/mi&gt;&lt;/msup&gt;&lt;/mtd&gt;&lt;/mtr&gt;&lt;mtr&gt;&lt;mtd&gt;&lt;mi mathvariant=\&quot;bold\&quot;&gt;v&lt;/mi&gt;&lt;/mtd&gt;&lt;mtd&gt;&lt;mo&gt;-&lt;/mo&gt;&lt;mi mathvariant=\&quot;bold\&quot;&gt;&amp;#x3A9;&lt;/mi&gt;&lt;mfenced&gt;&lt;mi mathvariant=\&quot;bold\&quot;&gt;v&lt;/mi&gt;&lt;/mfenced&gt;&lt;/mtd&gt;&lt;/mtr&gt;&lt;/mtable&gt;&lt;/mfenced&gt;&lt;/mrow&gt;&lt;/mfenced&gt;&lt;mi mathvariant=\&quot;bold\&quot;&gt;p&lt;/mi&gt;&lt;/mtd&gt;&lt;/mtr&gt;&lt;/mtable&gt;&lt;/math&gt;&quot;,&quot;origin&quot;:&quot;MathType Legacy&quot;,&quot;version&quot;:&quot;v3.23.0&quot;}" title="table row bold s equals cell open parentheses p subscript 0 bold I plus open square brackets table row 0 cell negative bold u to the power of T end cell row bold u cell bold capital omega open parentheses bold u close parentheses end cell end table close square brackets close parentheses bold q end cell row blank equals cell open parentheses q subscript 0 bold I plus open square brackets table row 0 cell negative bold v to the power of T end cell row bold v cell negative bold capital omega open parentheses bold v close parentheses end cell end table close square brackets close parentheses bold p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table columnspacing=\&quot;0px\&quot; columnalign=\&quot;right center left\&quot;&gt;&lt;mtr&gt;&lt;mtd&gt;&lt;mi mathvariant=\&quot;bold\&quot;&gt;s&lt;/mi&gt;&lt;/mtd&gt;&lt;mtd&gt;&lt;mo&gt;=&lt;/mo&gt;&lt;/mtd&gt;&lt;mtd&gt;&lt;mfenced&gt;&lt;mrow&gt;&lt;msub&gt;&lt;mi&gt;p&lt;/mi&gt;&lt;mn&gt;0&lt;/mn&gt;&lt;/msub&gt;&lt;mi mathvariant=\&quot;bold\&quot;&gt;I&lt;/mi&gt;&lt;mo&gt;+&lt;/mo&gt;&lt;mfenced open=\&quot;[\&quot; close=\&quot;]\&quot;&gt;&lt;mtable&gt;&lt;mtr&gt;&lt;mtd&gt;&lt;mn&gt;0&lt;/mn&gt;&lt;/mtd&gt;&lt;mtd&gt;&lt;mo&gt;-&lt;/mo&gt;&lt;msup&gt;&lt;mi mathvariant=\&quot;bold\&quot;&gt;u&lt;/mi&gt;&lt;mi&gt;T&lt;/mi&gt;&lt;/msup&gt;&lt;/mtd&gt;&lt;/mtr&gt;&lt;mtr&gt;&lt;mtd&gt;&lt;mi mathvariant=\&quot;bold\&quot;&gt;u&lt;/mi&gt;&lt;/mtd&gt;&lt;mtd&gt;&lt;mi mathvariant=\&quot;bold\&quot;&gt;&amp;#x3A9;&lt;/mi&gt;&lt;mfenced&gt;&lt;mi mathvariant=\&quot;bold\&quot;&gt;u&lt;/mi&gt;&lt;/mfenced&gt;&lt;/mtd&gt;&lt;/mtr&gt;&lt;/mtable&gt;&lt;/mfenced&gt;&lt;/mrow&gt;&lt;/mfenced&gt;&lt;mi mathvariant=\&quot;bold\&quot;&gt;q&lt;/mi&gt;&lt;/mtd&gt;&lt;/mtr&gt;&lt;mtr&gt;&lt;mtd/&gt;&lt;mtd&gt;&lt;mo&gt;=&lt;/mo&gt;&lt;/mtd&gt;&lt;mtd&gt;&lt;mfenced&gt;&lt;mrow&gt;&lt;msub&gt;&lt;mi&gt;q&lt;/mi&gt;&lt;mn&gt;0&lt;/mn&gt;&lt;/msub&gt;&lt;mi mathvariant=\&quot;bold\&quot;&gt;I&lt;/mi&gt;&lt;mo&gt;+&lt;/mo&gt;&lt;mfenced open=\&quot;[\&quot; close=\&quot;]\&quot;&gt;&lt;mtable&gt;&lt;mtr&gt;&lt;mtd&gt;&lt;mn&gt;0&lt;/mn&gt;&lt;/mtd&gt;&lt;mtd&gt;&lt;mo&gt;-&lt;/mo&gt;&lt;msup&gt;&lt;mi mathvariant=\&quot;bold\&quot;&gt;v&lt;/mi&gt;&lt;mi&gt;T&lt;/mi&gt;&lt;/msup&gt;&lt;/mtd&gt;&lt;/mtr&gt;&lt;mtr&gt;&lt;mtd&gt;&lt;mi mathvariant=\&quot;bold\&quot;&gt;v&lt;/mi&gt;&lt;/mtd&gt;&lt;mtd&gt;&lt;mo&gt;-&lt;/mo&gt;&lt;mi mathvariant=\&quot;bold\&quot;&gt;&amp;#x3A9;&lt;/mi&gt;&lt;mfenced&gt;&lt;mi mathvariant=\&quot;bold\&quot;&gt;v&lt;/mi&gt;&lt;/mfenced&gt;&lt;/mtd&gt;&lt;/mtr&gt;&lt;/mtable&gt;&lt;/mfenced&gt;&lt;/mrow&gt;&lt;/mfenced&gt;&lt;mi mathvariant=\&quot;bold\&quot;&gt;p&lt;/mi&gt;&lt;/mtd&gt;&lt;/mtr&gt;&lt;/mtable&gt;&lt;/math&gt;&quot;,&quot;origin&quot;:&quot;MathType Legacy&quot;,&quot;version&quot;:&quot;v3.23.0&quot;}" title="table row bold s equals cell open parentheses p subscript 0 bold I plus open square brackets table row 0 cell negative bold u to the power of T end cell row bold u cell bold capital omega open parentheses bold u close parentheses end cell end table close square brackets close parentheses bold q end cell row blank equals cell open parentheses q subscript 0 bold I plus open square brackets table row 0 cell negative bold v to the power of T end cell row bold v cell negative bold capital omega open parentheses bold v close parentheses end cell end table close square brackets close parentheses bold p end cell end table"/>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1692656" cy="1036320"/>
                    </a:xfrm>
                    <a:prstGeom prst="rect">
                      <a:avLst/>
                    </a:prstGeom>
                  </pic:spPr>
                </pic:pic>
              </a:graphicData>
            </a:graphic>
          </wp:inline>
        </w:drawing>
      </w:r>
    </w:p>
    <w:p w14:paraId="5409FEEA" w14:textId="77777777" w:rsidR="00D06663" w:rsidRDefault="00D06663" w:rsidP="00DD085E"/>
    <w:p w14:paraId="1E854C93" w14:textId="606B6BF1" w:rsidR="00D06663" w:rsidRDefault="00D06663" w:rsidP="009278B5">
      <w:r>
        <w:t>These matrices come up enough to warrant a special symbol,</w:t>
      </w:r>
    </w:p>
    <w:p w14:paraId="7AD756A6" w14:textId="77777777" w:rsidR="00D06663" w:rsidRDefault="00D06663" w:rsidP="00DD085E"/>
    <w:p w14:paraId="322427CD" w14:textId="3EBC359A" w:rsidR="00D06663" w:rsidRDefault="000252E1" w:rsidP="009278B5">
      <w:pPr>
        <w:jc w:val="center"/>
      </w:pPr>
      <w:r>
        <w:rPr>
          <w:noProof/>
          <w:position w:val="-31"/>
        </w:rPr>
        <w:drawing>
          <wp:inline distT="0" distB="0" distL="0" distR="0" wp14:anchorId="55612019" wp14:editId="668ED8FB">
            <wp:extent cx="3460276" cy="520615"/>
            <wp:effectExtent l="0" t="0" r="0" b="0"/>
            <wp:docPr id="1565478077" name="Picture 1565478077" descr="{&quot;mathml&quot;:&quot;&lt;math style=\&quot;font-family:stix;font-size:12px;\&quot; xmlns=\&quot;http://www.w3.org/1998/Math/MathML\&quot;&gt;&lt;msub&gt;&lt;mi mathvariant=\&quot;bold\&quot;&gt;&amp;#x393;&lt;/mi&gt;&lt;mrow&gt;&lt;mi&gt;L&lt;/mi&gt;&lt;mo&gt;/&lt;/mo&gt;&lt;mi&gt;R&lt;/mi&gt;&lt;/mrow&gt;&lt;/msub&gt;&lt;mfenced&gt;&lt;mi mathvariant=\&quot;bold\&quot;&gt;q&lt;/mi&gt;&lt;/mfenced&gt;&lt;mo&gt;=&lt;/mo&gt;&lt;mtable columnspacing=\&quot;0px\&quot; columnalign=\&quot;right center left\&quot;&gt;&lt;mtr&gt;&lt;mtd&gt;&lt;mfenced&gt;&lt;mrow&gt;&lt;msub&gt;&lt;mi&gt;q&lt;/mi&gt;&lt;mn&gt;0&lt;/mn&gt;&lt;/msub&gt;&lt;msub&gt;&lt;mi mathvariant=\&quot;bold\&quot;&gt;I&lt;/mi&gt;&lt;mn mathvariant=\&quot;bold\&quot;&gt;4&lt;/mn&gt;&lt;/msub&gt;&lt;mo&gt;+&lt;/mo&gt;&lt;mfenced open=\&quot;[\&quot; close=\&quot;]\&quot;&gt;&lt;mtable&gt;&lt;mtr&gt;&lt;mtd&gt;&lt;mn&gt;0&lt;/mn&gt;&lt;/mtd&gt;&lt;mtd&gt;&lt;mo&gt;-&lt;/mo&gt;&lt;msup&gt;&lt;mi mathvariant=\&quot;bold\&quot;&gt;v&lt;/mi&gt;&lt;mi&gt;T&lt;/mi&gt;&lt;/msup&gt;&lt;/mtd&gt;&lt;/mtr&gt;&lt;mtr&gt;&lt;mtd&gt;&lt;mi mathvariant=\&quot;bold\&quot;&gt;v&lt;/mi&gt;&lt;/mtd&gt;&lt;mtd&gt;&lt;mi mathvariant=\&quot;bold\&quot;&gt;&amp;#x3A9;&lt;/mi&gt;&lt;mfenced&gt;&lt;mi mathvariant=\&quot;bold\&quot;&gt;v&lt;/mi&gt;&lt;/mfenced&gt;&lt;/mtd&gt;&lt;/mtr&gt;&lt;/mtable&gt;&lt;/mfenced&gt;&lt;/mrow&gt;&lt;/mfenced&gt;&lt;/mtd&gt;&lt;mtd&gt;&lt;mo&gt;=&lt;/mo&gt;&lt;/mtd&gt;&lt;mtd&gt;&lt;mfenced open=\&quot;[\&quot; close=\&quot;]\&quot;&gt;&lt;mtable&gt;&lt;mtr&gt;&lt;mtd&gt;&lt;mi mathvariant=\&quot;bold\&quot;&gt;q&lt;/mi&gt;&lt;/mtd&gt;&lt;mtd&gt;&lt;mo&gt;-&lt;/mo&gt;&lt;msup&gt;&lt;mi mathvariant=\&quot;bold\&quot;&gt;v&lt;/mi&gt;&lt;mi&gt;T&lt;/mi&gt;&lt;/msup&gt;&lt;/mtd&gt;&lt;/mtr&gt;&lt;mtr&gt;&lt;mtd/&gt;&lt;mtd&gt;&lt;mo mathvariant=\&quot;bold\&quot;&gt;&amp;#xA0;&lt;/mo&gt;&lt;mo mathvariant=\&quot;bold\&quot;&gt;&amp;#xA0;&lt;/mo&gt;&lt;msub&gt;&lt;mi mathvariant=\&quot;bold\&quot;&gt;q&lt;/mi&gt;&lt;mn mathvariant=\&quot;bold\&quot;&gt;0&lt;/mn&gt;&lt;/msub&gt;&lt;msub&gt;&lt;mi mathvariant=\&quot;bold\&quot;&gt;I&lt;/mi&gt;&lt;mn mathvariant=\&quot;bold\&quot;&gt;3&lt;/mn&gt;&lt;/msub&gt;&lt;mo&gt;&amp;#xB1;&lt;/mo&gt;&lt;mi mathvariant=\&quot;bold\&quot;&gt;&amp;#x3A9;&lt;/mi&gt;&lt;mfenced&gt;&lt;mi mathvariant=\&quot;bold\&quot;&gt;v&lt;/mi&gt;&lt;/mfenced&gt;&lt;/mtd&gt;&lt;/mtr&gt;&lt;/mtable&gt;&lt;/mfenced&gt;&lt;/mtd&gt;&lt;/mtr&gt;&lt;/mtable&gt;&lt;/math&gt;&quot;,&quot;origin&quot;:&quot;MathType Legacy&quot;,&quot;version&quot;:&quot;v3.26.0&quot;}" title="bold capital gamma subscript L divided by R end subscript open parentheses bold q close parentheses equals table row cell open parentheses q subscript 0 bold I subscript bold 4 plus open square brackets table row 0 cell negative bold v to the power of T end cell row bold v cell bold capital omega open parentheses bold v close parentheses end cell end table close square brackets close parentheses end cell equals cell open square brackets table row bold q cell negative bold v to the power of T end cell row blank cell bold space bold space bold q subscript bold 0 bold I subscript bold 3 plus-or-minus bold capital omega open parentheses bold v close parentheses end cell end table close square brackets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 mathvariant=\&quot;bold\&quot;&gt;&amp;#x393;&lt;/mi&gt;&lt;mrow&gt;&lt;mi&gt;L&lt;/mi&gt;&lt;mo&gt;/&lt;/mo&gt;&lt;mi&gt;R&lt;/mi&gt;&lt;/mrow&gt;&lt;/msub&gt;&lt;mfenced&gt;&lt;mi mathvariant=\&quot;bold\&quot;&gt;q&lt;/mi&gt;&lt;/mfenced&gt;&lt;mo&gt;=&lt;/mo&gt;&lt;mtable columnspacing=\&quot;0px\&quot; columnalign=\&quot;right center left\&quot;&gt;&lt;mtr&gt;&lt;mtd&gt;&lt;mfenced&gt;&lt;mrow&gt;&lt;msub&gt;&lt;mi&gt;q&lt;/mi&gt;&lt;mn&gt;0&lt;/mn&gt;&lt;/msub&gt;&lt;msub&gt;&lt;mi mathvariant=\&quot;bold\&quot;&gt;I&lt;/mi&gt;&lt;mn mathvariant=\&quot;bold\&quot;&gt;4&lt;/mn&gt;&lt;/msub&gt;&lt;mo&gt;+&lt;/mo&gt;&lt;mfenced open=\&quot;[\&quot; close=\&quot;]\&quot;&gt;&lt;mtable&gt;&lt;mtr&gt;&lt;mtd&gt;&lt;mn&gt;0&lt;/mn&gt;&lt;/mtd&gt;&lt;mtd&gt;&lt;mo&gt;-&lt;/mo&gt;&lt;msup&gt;&lt;mi mathvariant=\&quot;bold\&quot;&gt;v&lt;/mi&gt;&lt;mi&gt;T&lt;/mi&gt;&lt;/msup&gt;&lt;/mtd&gt;&lt;/mtr&gt;&lt;mtr&gt;&lt;mtd&gt;&lt;mi mathvariant=\&quot;bold\&quot;&gt;v&lt;/mi&gt;&lt;/mtd&gt;&lt;mtd&gt;&lt;mi mathvariant=\&quot;bold\&quot;&gt;&amp;#x3A9;&lt;/mi&gt;&lt;mfenced&gt;&lt;mi mathvariant=\&quot;bold\&quot;&gt;v&lt;/mi&gt;&lt;/mfenced&gt;&lt;/mtd&gt;&lt;/mtr&gt;&lt;/mtable&gt;&lt;/mfenced&gt;&lt;/mrow&gt;&lt;/mfenced&gt;&lt;/mtd&gt;&lt;mtd&gt;&lt;mo&gt;=&lt;/mo&gt;&lt;/mtd&gt;&lt;mtd&gt;&lt;mfenced open=\&quot;[\&quot; close=\&quot;]\&quot;&gt;&lt;mtable&gt;&lt;mtr&gt;&lt;mtd&gt;&lt;mi mathvariant=\&quot;bold\&quot;&gt;q&lt;/mi&gt;&lt;/mtd&gt;&lt;mtd&gt;&lt;mo&gt;-&lt;/mo&gt;&lt;msup&gt;&lt;mi mathvariant=\&quot;bold\&quot;&gt;v&lt;/mi&gt;&lt;mi&gt;T&lt;/mi&gt;&lt;/msup&gt;&lt;/mtd&gt;&lt;/mtr&gt;&lt;mtr&gt;&lt;mtd/&gt;&lt;mtd&gt;&lt;mo mathvariant=\&quot;bold\&quot;&gt;&amp;#xA0;&lt;/mo&gt;&lt;mo mathvariant=\&quot;bold\&quot;&gt;&amp;#xA0;&lt;/mo&gt;&lt;msub&gt;&lt;mi mathvariant=\&quot;bold\&quot;&gt;q&lt;/mi&gt;&lt;mn mathvariant=\&quot;bold\&quot;&gt;0&lt;/mn&gt;&lt;/msub&gt;&lt;msub&gt;&lt;mi mathvariant=\&quot;bold\&quot;&gt;I&lt;/mi&gt;&lt;mn mathvariant=\&quot;bold\&quot;&gt;3&lt;/mn&gt;&lt;/msub&gt;&lt;mo&gt;&amp;#xB1;&lt;/mo&gt;&lt;mi mathvariant=\&quot;bold\&quot;&gt;&amp;#x3A9;&lt;/mi&gt;&lt;mfenced&gt;&lt;mi mathvariant=\&quot;bold\&quot;&gt;v&lt;/mi&gt;&lt;/mfenced&gt;&lt;/mtd&gt;&lt;/mtr&gt;&lt;/mtable&gt;&lt;/mfenced&gt;&lt;/mtd&gt;&lt;/mtr&gt;&lt;/mtable&gt;&lt;/math&gt;&quot;,&quot;origin&quot;:&quot;MathType Legacy&quot;,&quot;version&quot;:&quot;v3.26.0&quot;}" title="bold capital gamma subscript L divided by R end subscript open parentheses bold q close parentheses equals table row cell open parentheses q subscript 0 bold I subscript bold 4 plus open square brackets table row 0 cell negative bold v to the power of T end cell row bold v cell bold capital omega open parentheses bold v close parentheses end cell end table close square brackets close parentheses end cell equals cell open square brackets table row bold q cell negative bold v to the power of T end cell row blank cell bold space bold space bold q subscript bold 0 bold I subscript bold 3 plus-or-minus bold capital omega open parentheses bold v close parentheses end cell end table close square brackets end cell end table"/>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3460276" cy="520615"/>
                    </a:xfrm>
                    <a:prstGeom prst="rect">
                      <a:avLst/>
                    </a:prstGeom>
                  </pic:spPr>
                </pic:pic>
              </a:graphicData>
            </a:graphic>
          </wp:inline>
        </w:drawing>
      </w:r>
    </w:p>
    <w:p w14:paraId="3017A2F0" w14:textId="77777777" w:rsidR="00D06663" w:rsidRDefault="00D06663" w:rsidP="00DD085E"/>
    <w:p w14:paraId="2EAC5560" w14:textId="77777777" w:rsidR="005A0E8A" w:rsidRDefault="00D06663" w:rsidP="009278B5">
      <w:r>
        <w:t xml:space="preserve">where L and R indicate if either the left or right quaternion in the product is converted to matrix form.  </w:t>
      </w:r>
      <w:r w:rsidR="005A0E8A">
        <w:t>Then</w:t>
      </w:r>
    </w:p>
    <w:p w14:paraId="4A1BC61E" w14:textId="77777777" w:rsidR="005A0E8A" w:rsidRDefault="005A0E8A" w:rsidP="009278B5"/>
    <w:p w14:paraId="6F4049CB" w14:textId="77777777" w:rsidR="005A0E8A" w:rsidRDefault="005A0E8A" w:rsidP="009278B5"/>
    <w:p w14:paraId="7E4537EF" w14:textId="77777777" w:rsidR="005A0E8A" w:rsidRDefault="005A0E8A" w:rsidP="005A0E8A">
      <w:pPr>
        <w:jc w:val="center"/>
      </w:pPr>
      <w:r>
        <w:rPr>
          <w:noProof/>
          <w:position w:val="-13"/>
        </w:rPr>
        <w:drawing>
          <wp:inline distT="0" distB="0" distL="0" distR="0" wp14:anchorId="6A631DAD" wp14:editId="5195A25E">
            <wp:extent cx="1826768" cy="213360"/>
            <wp:effectExtent l="0" t="0" r="0" b="0"/>
            <wp:docPr id="282573271" name="Picture 282573271" descr="{&quot;mathml&quot;:&quot;&lt;math style=\&quot;font-family:Times New Roman;font-size:12px;\&quot; xmlns=\&quot;http://www.w3.org/1998/Math/MathML\&quot;&gt;&lt;mi&gt;s&lt;/mi&gt;&lt;mo&gt;=&lt;/mo&gt;&lt;mi&gt;p&lt;/mi&gt;&lt;mo&gt;&amp;#x2297;&lt;/mo&gt;&lt;mi&gt;q&lt;/mi&gt;&lt;mo&gt;=&lt;/mo&gt;&lt;msub&gt;&lt;mi&gt;&amp;#x393;&lt;/mi&gt;&lt;mi&gt;L&lt;/mi&gt;&lt;/msub&gt;&lt;mfenced&gt;&lt;mi&gt;p&lt;/mi&gt;&lt;/mfenced&gt;&lt;mi&gt;q&lt;/mi&gt;&lt;mo&gt;=&lt;/mo&gt;&lt;msub&gt;&lt;mi&gt;&amp;#x393;&lt;/mi&gt;&lt;mi&gt;R&lt;/mi&gt;&lt;/msub&gt;&lt;mfenced&gt;&lt;mi&gt;q&lt;/mi&gt;&lt;/mfenced&gt;&lt;mi&gt;p&lt;/mi&gt;&lt;/math&gt;&quot;,&quot;origin&quot;:&quot;MathType Legacy&quot;,&quot;version&quot;:&quot;v3.23.0&quot;}" title="s equals p circled times q equals capital gamma subscript L open parentheses p close parentheses q equals capital gamma subscript R open parentheses q close parentheses 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s&lt;/mi&gt;&lt;mo&gt;=&lt;/mo&gt;&lt;mi&gt;p&lt;/mi&gt;&lt;mo&gt;&amp;#x2297;&lt;/mo&gt;&lt;mi&gt;q&lt;/mi&gt;&lt;mo&gt;=&lt;/mo&gt;&lt;msub&gt;&lt;mi&gt;&amp;#x393;&lt;/mi&gt;&lt;mi&gt;L&lt;/mi&gt;&lt;/msub&gt;&lt;mfenced&gt;&lt;mi&gt;p&lt;/mi&gt;&lt;/mfenced&gt;&lt;mi&gt;q&lt;/mi&gt;&lt;mo&gt;=&lt;/mo&gt;&lt;msub&gt;&lt;mi&gt;&amp;#x393;&lt;/mi&gt;&lt;mi&gt;R&lt;/mi&gt;&lt;/msub&gt;&lt;mfenced&gt;&lt;mi&gt;q&lt;/mi&gt;&lt;/mfenced&gt;&lt;mi&gt;p&lt;/mi&gt;&lt;/math&gt;&quot;,&quot;origin&quot;:&quot;MathType Legacy&quot;,&quot;version&quot;:&quot;v3.23.0&quot;}" title="s equals p circled times q equals capital gamma subscript L open parentheses p close parentheses q equals capital gamma subscript R open parentheses q close parentheses p"/>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1826768" cy="213360"/>
                    </a:xfrm>
                    <a:prstGeom prst="rect">
                      <a:avLst/>
                    </a:prstGeom>
                  </pic:spPr>
                </pic:pic>
              </a:graphicData>
            </a:graphic>
          </wp:inline>
        </w:drawing>
      </w:r>
    </w:p>
    <w:p w14:paraId="032A4A0E" w14:textId="77777777" w:rsidR="005A0E8A" w:rsidRDefault="005A0E8A" w:rsidP="009278B5"/>
    <w:p w14:paraId="15D2A543" w14:textId="407FD565" w:rsidR="00D06663" w:rsidRDefault="008E1258" w:rsidP="009278B5">
      <w:r>
        <w:t>Even more, when using the left multiplication matrix it can be simplified from 4x4 to 4x3 by dropping the first column since omega is a pure quaternion, in which case it is typically denoted as</w:t>
      </w:r>
    </w:p>
    <w:p w14:paraId="4B756434" w14:textId="77777777" w:rsidR="008E1258" w:rsidRDefault="008E1258" w:rsidP="009278B5"/>
    <w:p w14:paraId="0861AB36" w14:textId="76F6426F" w:rsidR="008E1258" w:rsidRDefault="008E1258" w:rsidP="008E1258">
      <w:pPr>
        <w:jc w:val="center"/>
      </w:pPr>
      <w:r>
        <w:rPr>
          <w:noProof/>
          <w:position w:val="-69"/>
        </w:rPr>
        <w:drawing>
          <wp:inline distT="0" distB="0" distL="0" distR="0" wp14:anchorId="605FA49E" wp14:editId="401E7365">
            <wp:extent cx="2946400" cy="938784"/>
            <wp:effectExtent l="0" t="0" r="0" b="0"/>
            <wp:docPr id="418701675" name="Picture 418701675" descr="{&quot;mathml&quot;:&quot;&lt;math style=\&quot;font-family:stix;font-size:12px;\&quot; xmlns=\&quot;http://www.w3.org/1998/Math/MathML\&quot;&gt;&lt;mi&gt;&amp;#x39E;&lt;/mi&gt;&lt;mfenced&gt;&lt;mi&gt;q&lt;/mi&gt;&lt;/mfenced&gt;&lt;mo&gt;=&lt;/mo&gt;&lt;mfenced open=\&quot;[\&quot; close=\&quot;]\&quot;&gt;&lt;mtable&gt;&lt;mtr&gt;&lt;mtd&gt;&lt;mo&gt;-&lt;/mo&gt;&lt;msup&gt;&lt;mi&gt;v&lt;/mi&gt;&lt;mi&gt;T&lt;/mi&gt;&lt;/msup&gt;&lt;/mtd&gt;&lt;/mtr&gt;&lt;mtr&gt;&lt;mtd&gt;&lt;msub&gt;&lt;mi&gt;q&lt;/mi&gt;&lt;mn&gt;0&lt;/mn&gt;&lt;/msub&gt;&lt;msub&gt;&lt;mi&gt;I&lt;/mi&gt;&lt;mn&gt;3&lt;/mn&gt;&lt;/msub&gt;&lt;mo&gt;+&lt;/mo&gt;&lt;mi&gt;&amp;#x3A9;&lt;/mi&gt;&lt;mfenced&gt;&lt;mi&gt;v&lt;/mi&gt;&lt;/mfenced&gt;&lt;/mtd&gt;&lt;/mtr&gt;&lt;/mtable&gt;&lt;/mfenced&gt;&lt;mo&gt;=&lt;/mo&gt;&lt;mfenced open=\&quot;[\&quot; close=\&quot;]\&quot;&gt;&lt;mtable&gt;&lt;mtr&gt;&lt;mtd&gt;&lt;mo&gt;-&lt;/mo&gt;&lt;mi&gt;q&lt;/mi&gt;&lt;mn&gt;1&lt;/mn&gt;&lt;/mtd&gt;&lt;mtd&gt;&lt;mo&gt;-&lt;/mo&gt;&lt;mi&gt;q&lt;/mi&gt;&lt;mn&gt;2&lt;/mn&gt;&lt;/mtd&gt;&lt;mtd&gt;&lt;mo&gt;-&lt;/mo&gt;&lt;mi&gt;q&lt;/mi&gt;&lt;mn&gt;3&lt;/mn&gt;&lt;/mtd&gt;&lt;/mtr&gt;&lt;mtr&gt;&lt;mtd&gt;&lt;mi&gt;q&lt;/mi&gt;&lt;mn&gt;0&lt;/mn&gt;&lt;/mtd&gt;&lt;mtd&gt;&lt;mo&gt;-&lt;/mo&gt;&lt;mi&gt;q&lt;/mi&gt;&lt;mn&gt;3&lt;/mn&gt;&lt;/mtd&gt;&lt;mtd&gt;&lt;mi&gt;q&lt;/mi&gt;&lt;mn&gt;2&lt;/mn&gt;&lt;/mtd&gt;&lt;/mtr&gt;&lt;mtr&gt;&lt;mtd&gt;&lt;mi&gt;q&lt;/mi&gt;&lt;mn&gt;3&lt;/mn&gt;&lt;/mtd&gt;&lt;mtd&gt;&lt;mi&gt;q&lt;/mi&gt;&lt;mn&gt;0&lt;/mn&gt;&lt;/mtd&gt;&lt;mtd&gt;&lt;mo&gt;-&lt;/mo&gt;&lt;mi&gt;q&lt;/mi&gt;&lt;mn&gt;1&lt;/mn&gt;&lt;/mtd&gt;&lt;/mtr&gt;&lt;mtr&gt;&lt;mtd&gt;&lt;mo&gt;-&lt;/mo&gt;&lt;mi&gt;q&lt;/mi&gt;&lt;mn&gt;2&lt;/mn&gt;&lt;/mtd&gt;&lt;mtd&gt;&lt;mi&gt;q&lt;/mi&gt;&lt;mn&gt;1&lt;/mn&gt;&lt;/mtd&gt;&lt;mtd&gt;&lt;mi&gt;q&lt;/mi&gt;&lt;mn&gt;0&lt;/mn&gt;&lt;/mtd&gt;&lt;/mtr&gt;&lt;/mtable&gt;&lt;/mfenced&gt;&lt;/math&gt;&quot;,&quot;origin&quot;:&quot;MathType Legacy&quot;,&quot;version&quot;:&quot;v3.23.0&quot;}" title="capital xi open parentheses q close parentheses equals open square brackets table row cell negative v to the power of T end cell row cell q subscript 0 I subscript 3 plus capital omega open parentheses v close parentheses end cell end table close square brackets equals open square brackets table row cell negative q 1 end cell cell negative q 2 end cell cell negative q 3 end cell row cell q 0 end cell cell negative q 3 end cell cell q 2 end cell row cell q 3 end cell cell q 0 end cell cell negative q 1 end cell row cell negative q 2 end cell cell q 1 end cell cell q 0 end cell end table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amp;#x39E;&lt;/mi&gt;&lt;mfenced&gt;&lt;mi&gt;q&lt;/mi&gt;&lt;/mfenced&gt;&lt;mo&gt;=&lt;/mo&gt;&lt;mfenced open=\&quot;[\&quot; close=\&quot;]\&quot;&gt;&lt;mtable&gt;&lt;mtr&gt;&lt;mtd&gt;&lt;mo&gt;-&lt;/mo&gt;&lt;msup&gt;&lt;mi&gt;v&lt;/mi&gt;&lt;mi&gt;T&lt;/mi&gt;&lt;/msup&gt;&lt;/mtd&gt;&lt;/mtr&gt;&lt;mtr&gt;&lt;mtd&gt;&lt;msub&gt;&lt;mi&gt;q&lt;/mi&gt;&lt;mn&gt;0&lt;/mn&gt;&lt;/msub&gt;&lt;msub&gt;&lt;mi&gt;I&lt;/mi&gt;&lt;mn&gt;3&lt;/mn&gt;&lt;/msub&gt;&lt;mo&gt;+&lt;/mo&gt;&lt;mi&gt;&amp;#x3A9;&lt;/mi&gt;&lt;mfenced&gt;&lt;mi&gt;v&lt;/mi&gt;&lt;/mfenced&gt;&lt;/mtd&gt;&lt;/mtr&gt;&lt;/mtable&gt;&lt;/mfenced&gt;&lt;mo&gt;=&lt;/mo&gt;&lt;mfenced open=\&quot;[\&quot; close=\&quot;]\&quot;&gt;&lt;mtable&gt;&lt;mtr&gt;&lt;mtd&gt;&lt;mo&gt;-&lt;/mo&gt;&lt;mi&gt;q&lt;/mi&gt;&lt;mn&gt;1&lt;/mn&gt;&lt;/mtd&gt;&lt;mtd&gt;&lt;mo&gt;-&lt;/mo&gt;&lt;mi&gt;q&lt;/mi&gt;&lt;mn&gt;2&lt;/mn&gt;&lt;/mtd&gt;&lt;mtd&gt;&lt;mo&gt;-&lt;/mo&gt;&lt;mi&gt;q&lt;/mi&gt;&lt;mn&gt;3&lt;/mn&gt;&lt;/mtd&gt;&lt;/mtr&gt;&lt;mtr&gt;&lt;mtd&gt;&lt;mi&gt;q&lt;/mi&gt;&lt;mn&gt;0&lt;/mn&gt;&lt;/mtd&gt;&lt;mtd&gt;&lt;mo&gt;-&lt;/mo&gt;&lt;mi&gt;q&lt;/mi&gt;&lt;mn&gt;3&lt;/mn&gt;&lt;/mtd&gt;&lt;mtd&gt;&lt;mi&gt;q&lt;/mi&gt;&lt;mn&gt;2&lt;/mn&gt;&lt;/mtd&gt;&lt;/mtr&gt;&lt;mtr&gt;&lt;mtd&gt;&lt;mi&gt;q&lt;/mi&gt;&lt;mn&gt;3&lt;/mn&gt;&lt;/mtd&gt;&lt;mtd&gt;&lt;mi&gt;q&lt;/mi&gt;&lt;mn&gt;0&lt;/mn&gt;&lt;/mtd&gt;&lt;mtd&gt;&lt;mo&gt;-&lt;/mo&gt;&lt;mi&gt;q&lt;/mi&gt;&lt;mn&gt;1&lt;/mn&gt;&lt;/mtd&gt;&lt;/mtr&gt;&lt;mtr&gt;&lt;mtd&gt;&lt;mo&gt;-&lt;/mo&gt;&lt;mi&gt;q&lt;/mi&gt;&lt;mn&gt;2&lt;/mn&gt;&lt;/mtd&gt;&lt;mtd&gt;&lt;mi&gt;q&lt;/mi&gt;&lt;mn&gt;1&lt;/mn&gt;&lt;/mtd&gt;&lt;mtd&gt;&lt;mi&gt;q&lt;/mi&gt;&lt;mn&gt;0&lt;/mn&gt;&lt;/mtd&gt;&lt;/mtr&gt;&lt;/mtable&gt;&lt;/mfenced&gt;&lt;/math&gt;&quot;,&quot;origin&quot;:&quot;MathType Legacy&quot;,&quot;version&quot;:&quot;v3.23.0&quot;}" title="capital xi open parentheses q close parentheses equals open square brackets table row cell negative v to the power of T end cell row cell q subscript 0 I subscript 3 plus capital omega open parentheses v close parentheses end cell end table close square brackets equals open square brackets table row cell negative q 1 end cell cell negative q 2 end cell cell negative q 3 end cell row cell q 0 end cell cell negative q 3 end cell cell q 2 end cell row cell q 3 end cell cell q 0 end cell cell negative q 1 end cell row cell negative q 2 end cell cell q 1 end cell cell q 0 end cell end table close square brackets"/>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2946400" cy="938784"/>
                    </a:xfrm>
                    <a:prstGeom prst="rect">
                      <a:avLst/>
                    </a:prstGeom>
                  </pic:spPr>
                </pic:pic>
              </a:graphicData>
            </a:graphic>
          </wp:inline>
        </w:drawing>
      </w:r>
    </w:p>
    <w:p w14:paraId="4D1AA72C" w14:textId="77777777" w:rsidR="00D06663" w:rsidRDefault="00D06663" w:rsidP="009278B5"/>
    <w:p w14:paraId="7FEC5BBE" w14:textId="77777777" w:rsidR="000252E1" w:rsidRDefault="000252E1" w:rsidP="009278B5"/>
    <w:p w14:paraId="33F9C86B" w14:textId="1D3020F9" w:rsidR="000252E1" w:rsidRDefault="000252E1" w:rsidP="009278B5">
      <w:r>
        <w:t>It will also be convenient to define the right multiplication matrix of a pure quaternion as</w:t>
      </w:r>
    </w:p>
    <w:p w14:paraId="3AFD5C15" w14:textId="77777777" w:rsidR="000252E1" w:rsidRDefault="000252E1" w:rsidP="009278B5"/>
    <w:p w14:paraId="526AE336" w14:textId="4F2575D5" w:rsidR="000252E1" w:rsidRDefault="000252E1" w:rsidP="000252E1">
      <w:pPr>
        <w:jc w:val="center"/>
      </w:pPr>
      <w:r>
        <w:rPr>
          <w:noProof/>
          <w:position w:val="-88"/>
        </w:rPr>
        <w:lastRenderedPageBreak/>
        <w:drawing>
          <wp:inline distT="0" distB="0" distL="0" distR="0" wp14:anchorId="6B265A72" wp14:editId="7EFDB828">
            <wp:extent cx="2584704" cy="1207008"/>
            <wp:effectExtent l="0" t="0" r="0" b="0"/>
            <wp:docPr id="1784923415" name="Picture 1784923415" descr="{&quot;mathml&quot;:&quot;&lt;math style=\&quot;font-family:Times New Roman;font-size:12px;\&quot; xmlns=\&quot;http://www.w3.org/1998/Math/MathML\&quot;&gt;&lt;msub&gt;&lt;mi&gt;&amp;#x393;&lt;/mi&gt;&lt;mi&gt;R&lt;/mi&gt;&lt;/msub&gt;&lt;mfenced&gt;&lt;mi&gt;&amp;#x3C9;&lt;/mi&gt;&lt;/mfenced&gt;&lt;mo&gt;&amp;#x2261;&lt;/mo&gt;&lt;mi&gt;&amp;#x393;&lt;/mi&gt;&lt;mfenced&gt;&lt;mi&gt;&amp;#x3C9;&lt;/mi&gt;&lt;/mfenced&gt;&lt;mo&gt;=&lt;/mo&gt;&lt;mfenced open=\&quot;[\&quot; close=\&quot;]\&quot;&gt;&lt;mtable&gt;&lt;mtr&gt;&lt;mtd&gt;&lt;mn&gt;0&lt;/mn&gt;&lt;/mtd&gt;&lt;mtd&gt;&lt;mo&gt;-&lt;/mo&gt;&lt;msub&gt;&lt;mi&gt;&amp;#x3C9;&lt;/mi&gt;&lt;mn&gt;1&lt;/mn&gt;&lt;/msub&gt;&lt;/mtd&gt;&lt;mtd&gt;&lt;mo&gt;-&lt;/mo&gt;&lt;msub&gt;&lt;mi&gt;&amp;#x3C9;&lt;/mi&gt;&lt;mn&gt;2&lt;/mn&gt;&lt;/msub&gt;&lt;/mtd&gt;&lt;mtd&gt;&lt;mo&gt;-&lt;/mo&gt;&lt;msub&gt;&lt;mi&gt;&amp;#x3C9;&lt;/mi&gt;&lt;mn&gt;3&lt;/mn&gt;&lt;/msub&gt;&lt;/mtd&gt;&lt;/mtr&gt;&lt;mtr&gt;&lt;mtd&gt;&lt;msub&gt;&lt;mi&gt;&amp;#x3C9;&lt;/mi&gt;&lt;mn&gt;1&lt;/mn&gt;&lt;/msub&gt;&lt;/mtd&gt;&lt;mtd&gt;&lt;mn&gt;0&lt;/mn&gt;&lt;/mtd&gt;&lt;mtd&gt;&lt;msub&gt;&lt;mi&gt;&amp;#x3C9;&lt;/mi&gt;&lt;mn&gt;3&lt;/mn&gt;&lt;/msub&gt;&lt;/mtd&gt;&lt;mtd&gt;&lt;mo&gt;-&lt;/mo&gt;&lt;msub&gt;&lt;mi&gt;&amp;#x3C9;&lt;/mi&gt;&lt;mn&gt;2&lt;/mn&gt;&lt;/msub&gt;&lt;/mtd&gt;&lt;/mtr&gt;&lt;mtr&gt;&lt;mtd&gt;&lt;msub&gt;&lt;mi&gt;&amp;#x3C9;&lt;/mi&gt;&lt;mn&gt;2&lt;/mn&gt;&lt;/msub&gt;&lt;/mtd&gt;&lt;mtd&gt;&lt;mo&gt;-&lt;/mo&gt;&lt;msub&gt;&lt;mi&gt;&amp;#x3C9;&lt;/mi&gt;&lt;mn&gt;3&lt;/mn&gt;&lt;/msub&gt;&lt;/mtd&gt;&lt;mtd&gt;&lt;mn&gt;0&lt;/mn&gt;&lt;/mtd&gt;&lt;mtd&gt;&lt;msub&gt;&lt;mi&gt;&amp;#x3C9;&lt;/mi&gt;&lt;mn&gt;1&lt;/mn&gt;&lt;/msub&gt;&lt;/mtd&gt;&lt;/mtr&gt;&lt;mtr&gt;&lt;mtd&gt;&lt;msub&gt;&lt;mi&gt;&amp;#x3C9;&lt;/mi&gt;&lt;mn&gt;3&lt;/mn&gt;&lt;/msub&gt;&lt;/mtd&gt;&lt;mtd&gt;&lt;msub&gt;&lt;mi&gt;&amp;#x3C9;&lt;/mi&gt;&lt;mn&gt;2&lt;/mn&gt;&lt;/msub&gt;&lt;/mtd&gt;&lt;mtd&gt;&lt;mo&gt;-&lt;/mo&gt;&lt;msub&gt;&lt;mi&gt;&amp;#x3C9;&lt;/mi&gt;&lt;mn&gt;1&lt;/mn&gt;&lt;/msub&gt;&lt;/mtd&gt;&lt;mtd&gt;&lt;mn&gt;0&lt;/mn&gt;&lt;/mtd&gt;&lt;/mtr&gt;&lt;/mtable&gt;&lt;/mfenced&gt;&lt;/math&gt;&quot;,&quot;origin&quot;:&quot;MathType Legacy&quot;,&quot;version&quot;:&quot;v3.26.0&quot;}" title="capital gamma subscript R open parentheses omega close parentheses identical to capital gamma open parentheses omega close parentheses equals open square brackets table row 0 cell negative omega subscript 1 end cell cell negative omega subscript 2 end cell cell negative omega subscript 3 end cell row cell omega subscript 1 end cell 0 cell omega subscript 3 end cell cell negative omega subscript 2 end cell row cell omega subscript 2 end cell cell negative omega subscript 3 end cell 0 cell omega subscript 1 end cell row cell omega subscript 3 end cell cell omega subscript 2 end cell cell negative omega subscript 1 end cell 0 end table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i&gt;&amp;#x393;&lt;/mi&gt;&lt;mi&gt;R&lt;/mi&gt;&lt;/msub&gt;&lt;mfenced&gt;&lt;mi&gt;&amp;#x3C9;&lt;/mi&gt;&lt;/mfenced&gt;&lt;mo&gt;&amp;#x2261;&lt;/mo&gt;&lt;mi&gt;&amp;#x393;&lt;/mi&gt;&lt;mfenced&gt;&lt;mi&gt;&amp;#x3C9;&lt;/mi&gt;&lt;/mfenced&gt;&lt;mo&gt;=&lt;/mo&gt;&lt;mfenced open=\&quot;[\&quot; close=\&quot;]\&quot;&gt;&lt;mtable&gt;&lt;mtr&gt;&lt;mtd&gt;&lt;mn&gt;0&lt;/mn&gt;&lt;/mtd&gt;&lt;mtd&gt;&lt;mo&gt;-&lt;/mo&gt;&lt;msub&gt;&lt;mi&gt;&amp;#x3C9;&lt;/mi&gt;&lt;mn&gt;1&lt;/mn&gt;&lt;/msub&gt;&lt;/mtd&gt;&lt;mtd&gt;&lt;mo&gt;-&lt;/mo&gt;&lt;msub&gt;&lt;mi&gt;&amp;#x3C9;&lt;/mi&gt;&lt;mn&gt;2&lt;/mn&gt;&lt;/msub&gt;&lt;/mtd&gt;&lt;mtd&gt;&lt;mo&gt;-&lt;/mo&gt;&lt;msub&gt;&lt;mi&gt;&amp;#x3C9;&lt;/mi&gt;&lt;mn&gt;3&lt;/mn&gt;&lt;/msub&gt;&lt;/mtd&gt;&lt;/mtr&gt;&lt;mtr&gt;&lt;mtd&gt;&lt;msub&gt;&lt;mi&gt;&amp;#x3C9;&lt;/mi&gt;&lt;mn&gt;1&lt;/mn&gt;&lt;/msub&gt;&lt;/mtd&gt;&lt;mtd&gt;&lt;mn&gt;0&lt;/mn&gt;&lt;/mtd&gt;&lt;mtd&gt;&lt;msub&gt;&lt;mi&gt;&amp;#x3C9;&lt;/mi&gt;&lt;mn&gt;3&lt;/mn&gt;&lt;/msub&gt;&lt;/mtd&gt;&lt;mtd&gt;&lt;mo&gt;-&lt;/mo&gt;&lt;msub&gt;&lt;mi&gt;&amp;#x3C9;&lt;/mi&gt;&lt;mn&gt;2&lt;/mn&gt;&lt;/msub&gt;&lt;/mtd&gt;&lt;/mtr&gt;&lt;mtr&gt;&lt;mtd&gt;&lt;msub&gt;&lt;mi&gt;&amp;#x3C9;&lt;/mi&gt;&lt;mn&gt;2&lt;/mn&gt;&lt;/msub&gt;&lt;/mtd&gt;&lt;mtd&gt;&lt;mo&gt;-&lt;/mo&gt;&lt;msub&gt;&lt;mi&gt;&amp;#x3C9;&lt;/mi&gt;&lt;mn&gt;3&lt;/mn&gt;&lt;/msub&gt;&lt;/mtd&gt;&lt;mtd&gt;&lt;mn&gt;0&lt;/mn&gt;&lt;/mtd&gt;&lt;mtd&gt;&lt;msub&gt;&lt;mi&gt;&amp;#x3C9;&lt;/mi&gt;&lt;mn&gt;1&lt;/mn&gt;&lt;/msub&gt;&lt;/mtd&gt;&lt;/mtr&gt;&lt;mtr&gt;&lt;mtd&gt;&lt;msub&gt;&lt;mi&gt;&amp;#x3C9;&lt;/mi&gt;&lt;mn&gt;3&lt;/mn&gt;&lt;/msub&gt;&lt;/mtd&gt;&lt;mtd&gt;&lt;msub&gt;&lt;mi&gt;&amp;#x3C9;&lt;/mi&gt;&lt;mn&gt;2&lt;/mn&gt;&lt;/msub&gt;&lt;/mtd&gt;&lt;mtd&gt;&lt;mo&gt;-&lt;/mo&gt;&lt;msub&gt;&lt;mi&gt;&amp;#x3C9;&lt;/mi&gt;&lt;mn&gt;1&lt;/mn&gt;&lt;/msub&gt;&lt;/mtd&gt;&lt;mtd&gt;&lt;mn&gt;0&lt;/mn&gt;&lt;/mtd&gt;&lt;/mtr&gt;&lt;/mtable&gt;&lt;/mfenced&gt;&lt;/math&gt;&quot;,&quot;origin&quot;:&quot;MathType Legacy&quot;,&quot;version&quot;:&quot;v3.26.0&quot;}" title="capital gamma subscript R open parentheses omega close parentheses identical to capital gamma open parentheses omega close parentheses equals open square brackets table row 0 cell negative omega subscript 1 end cell cell negative omega subscript 2 end cell cell negative omega subscript 3 end cell row cell omega subscript 1 end cell 0 cell omega subscript 3 end cell cell negative omega subscript 2 end cell row cell omega subscript 2 end cell cell negative omega subscript 3 end cell 0 cell omega subscript 1 end cell row cell omega subscript 3 end cell cell omega subscript 2 end cell cell negative omega subscript 1 end cell 0 end table close square brackets"/>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2584704" cy="1207008"/>
                    </a:xfrm>
                    <a:prstGeom prst="rect">
                      <a:avLst/>
                    </a:prstGeom>
                  </pic:spPr>
                </pic:pic>
              </a:graphicData>
            </a:graphic>
          </wp:inline>
        </w:drawing>
      </w:r>
    </w:p>
    <w:p w14:paraId="4B037A20" w14:textId="77777777" w:rsidR="000252E1" w:rsidRDefault="000252E1" w:rsidP="000252E1">
      <w:pPr>
        <w:jc w:val="center"/>
      </w:pPr>
    </w:p>
    <w:p w14:paraId="48D16ACB" w14:textId="08FAA74C" w:rsidR="000252E1" w:rsidRDefault="000252E1" w:rsidP="009278B5">
      <w:r>
        <w:t>which is turns out to describe how a quaternion changes in response to an angular velocity.</w:t>
      </w:r>
    </w:p>
    <w:p w14:paraId="29C86C48" w14:textId="77777777" w:rsidR="000252E1" w:rsidRDefault="000252E1" w:rsidP="009278B5"/>
    <w:p w14:paraId="128C26CB" w14:textId="2D5C4BB7" w:rsidR="00D06663" w:rsidRDefault="00D06663" w:rsidP="009278B5">
      <w:r>
        <w:t>If u=v, then pq = uv = |u|2 + 0, and if u is one, then = -1.  Based on this fact we can expand compute powers of v = umu as</w:t>
      </w:r>
    </w:p>
    <w:p w14:paraId="25B8EB20" w14:textId="77777777" w:rsidR="00D06663" w:rsidRDefault="00D06663" w:rsidP="009278B5"/>
    <w:p w14:paraId="4220F900" w14:textId="77777777" w:rsidR="00D06663" w:rsidRDefault="00D06663" w:rsidP="009278B5">
      <w:pPr>
        <w:jc w:val="center"/>
      </w:pPr>
      <w:r>
        <w:rPr>
          <w:noProof/>
          <w:position w:val="-157"/>
        </w:rPr>
        <w:drawing>
          <wp:inline distT="0" distB="0" distL="0" distR="0" wp14:anchorId="728BADB9" wp14:editId="4C32BD51">
            <wp:extent cx="2481072" cy="2216912"/>
            <wp:effectExtent l="0" t="0" r="0" b="0"/>
            <wp:docPr id="1187550586" name="Picture 1187550586" descr="{&quot;mathml&quot;:&quot;&lt;math style=\&quot;font-family:stix;font-size:12px;\&quot; xmlns=\&quot;http://www.w3.org/1998/Math/MathML\&quot;&gt;&lt;msup&gt;&lt;mi&gt;v&lt;/mi&gt;&lt;mi&gt;n&lt;/mi&gt;&lt;/msup&gt;&lt;mo&gt;=&lt;/mo&gt;&lt;mi&gt;v&lt;/mi&gt;&lt;mo&gt;&amp;#x2297;&lt;/mo&gt;&lt;mi&gt;v&lt;/mi&gt;&lt;mo&gt;&amp;#x2297;&lt;/mo&gt;&lt;mo&gt;.&lt;/mo&gt;&lt;mo&gt;.&lt;/mo&gt;&lt;mo&gt;.&lt;/mo&gt;&lt;mi&gt;v&lt;/mi&gt;&lt;mspace linebreak=\&quot;newline\&quot;/&gt;&lt;msup&gt;&lt;mi&gt;v&lt;/mi&gt;&lt;mn&gt;0&lt;/mn&gt;&lt;/msup&gt;&lt;mo&gt;=&lt;/mo&gt;&lt;mn&gt;1&lt;/mn&gt;&lt;mspace linebreak=\&quot;newline\&quot;/&gt;&lt;msup&gt;&lt;mi&gt;v&lt;/mi&gt;&lt;mn&gt;1&lt;/mn&gt;&lt;/msup&gt;&lt;mo&gt;=&lt;/mo&gt;&lt;mi&gt;v&lt;/mi&gt;&lt;mspace linebreak=\&quot;newline\&quot;/&gt;&lt;msup&gt;&lt;mi&gt;v&lt;/mi&gt;&lt;mn&gt;2&lt;/mn&gt;&lt;/msup&gt;&lt;mo&gt;=&lt;/mo&gt;&lt;mi&gt;v&lt;/mi&gt;&lt;mo&gt;&amp;#x2297;&lt;/mo&gt;&lt;mi&gt;v&lt;/mi&gt;&lt;mo&gt;=&lt;/mo&gt;&lt;mo&gt;-&lt;/mo&gt;&lt;msup&gt;&lt;mi&gt;&amp;#x3BC;&lt;/mi&gt;&lt;mn&gt;2&lt;/mn&gt;&lt;/msup&gt;&lt;mspace linebreak=\&quot;newline\&quot;/&gt;&lt;msup&gt;&lt;mi&gt;v&lt;/mi&gt;&lt;mn&gt;3&lt;/mn&gt;&lt;/msup&gt;&lt;mo&gt;=&lt;/mo&gt;&lt;mi&gt;v&lt;/mi&gt;&lt;mo&gt;&amp;#x2297;&lt;/mo&gt;&lt;mi&gt;v&lt;/mi&gt;&lt;mo&gt;&amp;#x2297;&lt;/mo&gt;&lt;mi&gt;v&lt;/mi&gt;&lt;mo&gt;=&lt;/mo&gt;&lt;mo&gt;-&lt;/mo&gt;&lt;mfenced&gt;&lt;mrow&gt;&lt;msup&gt;&lt;mi&gt;&amp;#x3BC;&lt;/mi&gt;&lt;mn&gt;2&lt;/mn&gt;&lt;/msup&gt;&lt;mo&gt;&amp;#xA0;&lt;/mo&gt;&lt;mn&gt;0&lt;/mn&gt;&lt;/mrow&gt;&lt;/mfenced&gt;&lt;mo&gt;&amp;#x2297;&lt;/mo&gt;&lt;mi&gt;&amp;#x3BC;&lt;/mi&gt;&lt;mi&gt;u&lt;/mi&gt;&lt;mo&gt;=&lt;/mo&gt;&lt;mo&gt;-&lt;/mo&gt;&lt;msup&gt;&lt;mi&gt;&amp;#x3BC;&lt;/mi&gt;&lt;mn&gt;3&lt;/mn&gt;&lt;/msup&gt;&lt;mi&gt;u&lt;/mi&gt;&lt;mspace linebreak=\&quot;newline\&quot;/&gt;&lt;msup&gt;&lt;mi&gt;v&lt;/mi&gt;&lt;mn&gt;4&lt;/mn&gt;&lt;/msup&gt;&lt;mo&gt;=&lt;/mo&gt;&lt;msup&gt;&lt;mi&gt;v&lt;/mi&gt;&lt;mn&gt;3&lt;/mn&gt;&lt;/msup&gt;&lt;mo&gt;&amp;#x2297;&lt;/mo&gt;&lt;mi&gt;v&lt;/mi&gt;&lt;mo&gt;=&lt;/mo&gt;&lt;msup&gt;&lt;mi&gt;&amp;#x3BC;&lt;/mi&gt;&lt;mn&gt;4&lt;/mn&gt;&lt;/msup&gt;&lt;mspace linebreak=\&quot;newline\&quot;/&gt;&lt;msup&gt;&lt;mi&gt;v&lt;/mi&gt;&lt;mn&gt;5&lt;/mn&gt;&lt;/msup&gt;&lt;mo&gt;=&lt;/mo&gt;&lt;msup&gt;&lt;mi&gt;v&lt;/mi&gt;&lt;mn&gt;4&lt;/mn&gt;&lt;/msup&gt;&lt;mo&gt;&amp;#x2297;&lt;/mo&gt;&lt;mi&gt;v&lt;/mi&gt;&lt;mo&gt;=&lt;/mo&gt;&lt;msup&gt;&lt;mi&gt;&amp;#x3BC;&lt;/mi&gt;&lt;mn&gt;5&lt;/mn&gt;&lt;/msup&gt;&lt;mi&gt;u&lt;/mi&gt;&lt;mspace linebreak=\&quot;newline\&quot;/&gt;&lt;msup&gt;&lt;mi&gt;v&lt;/mi&gt;&lt;mn&gt;6&lt;/mn&gt;&lt;/msup&gt;&lt;mo&gt;=&lt;/mo&gt;&lt;msup&gt;&lt;mi&gt;v&lt;/mi&gt;&lt;mn&gt;5&lt;/mn&gt;&lt;/msup&gt;&lt;mo&gt;&amp;#x2297;&lt;/mo&gt;&lt;mi&gt;v&lt;/mi&gt;&lt;mo&gt;=&lt;/mo&gt;&lt;msup&gt;&lt;mi&gt;&amp;#x3BC;&lt;/mi&gt;&lt;mn&gt;5&lt;/mn&gt;&lt;/msup&gt;&lt;mi&gt;u&lt;/mi&gt;&lt;mo&gt;&amp;#x2297;&lt;/mo&gt;&lt;mi&gt;&amp;#x3BC;&lt;/mi&gt;&lt;mi&gt;u&lt;/mi&gt;&lt;mo&gt;=&lt;/mo&gt;&lt;mo&gt;-&lt;/mo&gt;&lt;msup&gt;&lt;mi&gt;&amp;#x3BC;&lt;/mi&gt;&lt;mn&gt;6&lt;/mn&gt;&lt;/msup&gt;&lt;mspace linebreak=\&quot;newline\&quot;/&gt;&lt;mo&gt;&amp;#x22EE;&lt;/mo&gt;&lt;mspace linebreak=\&quot;newline\&quot;/&gt;&lt;/math&gt;&quot;,&quot;origin&quot;:&quot;MathType Legacy&quot;,&quot;version&quot;:&quot;v3.23.0&quot;}" title="v to the power of n equals v circled times v circled times... v&#10;v to the power of 0 equals 1&#10;v to the power of 1 equals v&#10;v squared equals v circled times v equals negative mu squared&#10;v cubed equals v circled times v circled times v equals negative open parentheses mu squared space 0 close parentheses circled times mu u equals negative mu cubed u&#10;v to the power of 4 equals v cubed circled times v equals mu to the power of 4&#10;v to the power of 5 equals v to the power of 4 circled times v equals mu to the power of 5 u&#10;v to the power of 6 equals v to the power of 5 circled times v equals mu to the power of 5 u circled times mu u equals negative mu to the power of 6&#10;vertical ellipsi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p&gt;&lt;mi&gt;v&lt;/mi&gt;&lt;mi&gt;n&lt;/mi&gt;&lt;/msup&gt;&lt;mo&gt;=&lt;/mo&gt;&lt;mi&gt;v&lt;/mi&gt;&lt;mo&gt;&amp;#x2297;&lt;/mo&gt;&lt;mi&gt;v&lt;/mi&gt;&lt;mo&gt;&amp;#x2297;&lt;/mo&gt;&lt;mo&gt;.&lt;/mo&gt;&lt;mo&gt;.&lt;/mo&gt;&lt;mo&gt;.&lt;/mo&gt;&lt;mi&gt;v&lt;/mi&gt;&lt;mspace linebreak=\&quot;newline\&quot;/&gt;&lt;msup&gt;&lt;mi&gt;v&lt;/mi&gt;&lt;mn&gt;0&lt;/mn&gt;&lt;/msup&gt;&lt;mo&gt;=&lt;/mo&gt;&lt;mn&gt;1&lt;/mn&gt;&lt;mspace linebreak=\&quot;newline\&quot;/&gt;&lt;msup&gt;&lt;mi&gt;v&lt;/mi&gt;&lt;mn&gt;1&lt;/mn&gt;&lt;/msup&gt;&lt;mo&gt;=&lt;/mo&gt;&lt;mi&gt;v&lt;/mi&gt;&lt;mspace linebreak=\&quot;newline\&quot;/&gt;&lt;msup&gt;&lt;mi&gt;v&lt;/mi&gt;&lt;mn&gt;2&lt;/mn&gt;&lt;/msup&gt;&lt;mo&gt;=&lt;/mo&gt;&lt;mi&gt;v&lt;/mi&gt;&lt;mo&gt;&amp;#x2297;&lt;/mo&gt;&lt;mi&gt;v&lt;/mi&gt;&lt;mo&gt;=&lt;/mo&gt;&lt;mo&gt;-&lt;/mo&gt;&lt;msup&gt;&lt;mi&gt;&amp;#x3BC;&lt;/mi&gt;&lt;mn&gt;2&lt;/mn&gt;&lt;/msup&gt;&lt;mspace linebreak=\&quot;newline\&quot;/&gt;&lt;msup&gt;&lt;mi&gt;v&lt;/mi&gt;&lt;mn&gt;3&lt;/mn&gt;&lt;/msup&gt;&lt;mo&gt;=&lt;/mo&gt;&lt;mi&gt;v&lt;/mi&gt;&lt;mo&gt;&amp;#x2297;&lt;/mo&gt;&lt;mi&gt;v&lt;/mi&gt;&lt;mo&gt;&amp;#x2297;&lt;/mo&gt;&lt;mi&gt;v&lt;/mi&gt;&lt;mo&gt;=&lt;/mo&gt;&lt;mo&gt;-&lt;/mo&gt;&lt;mfenced&gt;&lt;mrow&gt;&lt;msup&gt;&lt;mi&gt;&amp;#x3BC;&lt;/mi&gt;&lt;mn&gt;2&lt;/mn&gt;&lt;/msup&gt;&lt;mo&gt;&amp;#xA0;&lt;/mo&gt;&lt;mn&gt;0&lt;/mn&gt;&lt;/mrow&gt;&lt;/mfenced&gt;&lt;mo&gt;&amp;#x2297;&lt;/mo&gt;&lt;mi&gt;&amp;#x3BC;&lt;/mi&gt;&lt;mi&gt;u&lt;/mi&gt;&lt;mo&gt;=&lt;/mo&gt;&lt;mo&gt;-&lt;/mo&gt;&lt;msup&gt;&lt;mi&gt;&amp;#x3BC;&lt;/mi&gt;&lt;mn&gt;3&lt;/mn&gt;&lt;/msup&gt;&lt;mi&gt;u&lt;/mi&gt;&lt;mspace linebreak=\&quot;newline\&quot;/&gt;&lt;msup&gt;&lt;mi&gt;v&lt;/mi&gt;&lt;mn&gt;4&lt;/mn&gt;&lt;/msup&gt;&lt;mo&gt;=&lt;/mo&gt;&lt;msup&gt;&lt;mi&gt;v&lt;/mi&gt;&lt;mn&gt;3&lt;/mn&gt;&lt;/msup&gt;&lt;mo&gt;&amp;#x2297;&lt;/mo&gt;&lt;mi&gt;v&lt;/mi&gt;&lt;mo&gt;=&lt;/mo&gt;&lt;msup&gt;&lt;mi&gt;&amp;#x3BC;&lt;/mi&gt;&lt;mn&gt;4&lt;/mn&gt;&lt;/msup&gt;&lt;mspace linebreak=\&quot;newline\&quot;/&gt;&lt;msup&gt;&lt;mi&gt;v&lt;/mi&gt;&lt;mn&gt;5&lt;/mn&gt;&lt;/msup&gt;&lt;mo&gt;=&lt;/mo&gt;&lt;msup&gt;&lt;mi&gt;v&lt;/mi&gt;&lt;mn&gt;4&lt;/mn&gt;&lt;/msup&gt;&lt;mo&gt;&amp;#x2297;&lt;/mo&gt;&lt;mi&gt;v&lt;/mi&gt;&lt;mo&gt;=&lt;/mo&gt;&lt;msup&gt;&lt;mi&gt;&amp;#x3BC;&lt;/mi&gt;&lt;mn&gt;5&lt;/mn&gt;&lt;/msup&gt;&lt;mi&gt;u&lt;/mi&gt;&lt;mspace linebreak=\&quot;newline\&quot;/&gt;&lt;msup&gt;&lt;mi&gt;v&lt;/mi&gt;&lt;mn&gt;6&lt;/mn&gt;&lt;/msup&gt;&lt;mo&gt;=&lt;/mo&gt;&lt;msup&gt;&lt;mi&gt;v&lt;/mi&gt;&lt;mn&gt;5&lt;/mn&gt;&lt;/msup&gt;&lt;mo&gt;&amp;#x2297;&lt;/mo&gt;&lt;mi&gt;v&lt;/mi&gt;&lt;mo&gt;=&lt;/mo&gt;&lt;msup&gt;&lt;mi&gt;&amp;#x3BC;&lt;/mi&gt;&lt;mn&gt;5&lt;/mn&gt;&lt;/msup&gt;&lt;mi&gt;u&lt;/mi&gt;&lt;mo&gt;&amp;#x2297;&lt;/mo&gt;&lt;mi&gt;&amp;#x3BC;&lt;/mi&gt;&lt;mi&gt;u&lt;/mi&gt;&lt;mo&gt;=&lt;/mo&gt;&lt;mo&gt;-&lt;/mo&gt;&lt;msup&gt;&lt;mi&gt;&amp;#x3BC;&lt;/mi&gt;&lt;mn&gt;6&lt;/mn&gt;&lt;/msup&gt;&lt;mspace linebreak=\&quot;newline\&quot;/&gt;&lt;mo&gt;&amp;#x22EE;&lt;/mo&gt;&lt;mspace linebreak=\&quot;newline\&quot;/&gt;&lt;/math&gt;&quot;,&quot;origin&quot;:&quot;MathType Legacy&quot;,&quot;version&quot;:&quot;v3.23.0&quot;}" title="v to the power of n equals v circled times v circled times... v&#10;v to the power of 0 equals 1&#10;v to the power of 1 equals v&#10;v squared equals v circled times v equals negative mu squared&#10;v cubed equals v circled times v circled times v equals negative open parentheses mu squared space 0 close parentheses circled times mu u equals negative mu cubed u&#10;v to the power of 4 equals v cubed circled times v equals mu to the power of 4&#10;v to the power of 5 equals v to the power of 4 circled times v equals mu to the power of 5 u&#10;v to the power of 6 equals v to the power of 5 circled times v equals mu to the power of 5 u circled times mu u equals negative mu to the power of 6&#10;vertical ellipsis&#10;"/>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2481072" cy="2216912"/>
                    </a:xfrm>
                    <a:prstGeom prst="rect">
                      <a:avLst/>
                    </a:prstGeom>
                  </pic:spPr>
                </pic:pic>
              </a:graphicData>
            </a:graphic>
          </wp:inline>
        </w:drawing>
      </w:r>
    </w:p>
    <w:p w14:paraId="05FD4EB1" w14:textId="77777777" w:rsidR="00D06663" w:rsidRDefault="00D06663" w:rsidP="009278B5"/>
    <w:p w14:paraId="61C0A009" w14:textId="77777777" w:rsidR="00D06663" w:rsidRDefault="00D06663" w:rsidP="009278B5"/>
    <w:p w14:paraId="35C85AE7" w14:textId="77777777" w:rsidR="00D06663" w:rsidRDefault="00D06663" w:rsidP="009278B5">
      <w:r>
        <w:t xml:space="preserve">From here we can define the </w:t>
      </w:r>
      <w:r w:rsidRPr="00D04305">
        <w:rPr>
          <w:i/>
          <w:iCs/>
        </w:rPr>
        <w:t>exponential of a pure quaternion</w:t>
      </w:r>
      <w:r>
        <w:t xml:space="preserve"> as</w:t>
      </w:r>
    </w:p>
    <w:p w14:paraId="62541D64" w14:textId="77777777" w:rsidR="00D06663" w:rsidRDefault="00D06663" w:rsidP="009278B5"/>
    <w:p w14:paraId="4FF87E7D" w14:textId="77777777" w:rsidR="00D06663" w:rsidRDefault="00D06663" w:rsidP="009278B5">
      <w:pPr>
        <w:jc w:val="center"/>
      </w:pPr>
      <w:r>
        <w:rPr>
          <w:noProof/>
          <w:position w:val="-96"/>
        </w:rPr>
        <w:drawing>
          <wp:inline distT="0" distB="0" distL="0" distR="0" wp14:anchorId="259F1972" wp14:editId="6C09BA08">
            <wp:extent cx="3543046" cy="1173649"/>
            <wp:effectExtent l="0" t="0" r="0" b="0"/>
            <wp:docPr id="456892731" name="Picture 456892731" descr="{&quot;mathml&quot;:&quot;&lt;math style=\&quot;font-family:stix;font-size:12px;\&quot; xmlns=\&quot;http://www.w3.org/1998/Math/MathML\&quot;&gt;&lt;mtable columnspacing=\&quot;0px\&quot; columnalign=\&quot;right center left\&quot;&gt;&lt;mtr&gt;&lt;mtd&gt;&lt;msup&gt;&lt;mi&gt;e&lt;/mi&gt;&lt;mrow&gt;&lt;mi&gt;&amp;#x3BC;&lt;/mi&gt;&lt;mi mathvariant=\&quot;bold\&quot;&gt;u&lt;/mi&gt;&lt;/mrow&gt;&lt;/msup&gt;&lt;/mtd&gt;&lt;mtd&gt;&lt;mo&gt;=&lt;/mo&gt;&lt;/mtd&gt;&lt;mtd&gt;&lt;msup&gt;&lt;mi&gt;e&lt;/mi&gt;&lt;mi mathvariant=\&quot;bold\&quot;&gt;v&lt;/mi&gt;&lt;/msup&gt;&lt;mo&gt;=&lt;/mo&gt;&lt;mstyle displaystyle=\&quot;false\&quot;&gt;&lt;munderover&gt;&lt;mo&gt;&amp;#x2211;&lt;/mo&gt;&lt;mrow&gt;&lt;mi&gt;k&lt;/mi&gt;&lt;mo&gt;=&lt;/mo&gt;&lt;mn&gt;0&lt;/mn&gt;&lt;/mrow&gt;&lt;mo&gt;&amp;#x221E;&lt;/mo&gt;&lt;/munderover&gt;&lt;/mstyle&gt;&lt;mfrac&gt;&lt;mn&gt;1&lt;/mn&gt;&lt;mrow&gt;&lt;mi&gt;k&lt;/mi&gt;&lt;mo&gt;!&lt;/mo&gt;&lt;/mrow&gt;&lt;/mfrac&gt;&lt;msup&gt;&lt;mi mathvariant=\&quot;bold\&quot;&gt;v&lt;/mi&gt;&lt;mi&gt;k&lt;/mi&gt;&lt;/msup&gt;&lt;/mtd&gt;&lt;/mtr&gt;&lt;mtr&gt;&lt;mtd/&gt;&lt;mtd&gt;&lt;mo&gt;=&lt;/mo&gt;&lt;/mtd&gt;&lt;mtd&gt;&lt;mn&gt;1&lt;/mn&gt;&lt;mo&gt;+&lt;/mo&gt;&lt;mi mathvariant=\&quot;bold\&quot;&gt;u&lt;/mi&gt;&lt;mi&gt;&amp;#x3BC;&lt;/mi&gt;&lt;mo&gt;-&lt;/mo&gt;&lt;msup&gt;&lt;mi&gt;&amp;#x3BC;&lt;/mi&gt;&lt;mn&gt;2&lt;/mn&gt;&lt;/msup&gt;&lt;mo&gt;-&lt;/mo&gt;&lt;msup&gt;&lt;mi&gt;&amp;#x3BC;&lt;/mi&gt;&lt;mn&gt;3&lt;/mn&gt;&lt;/msup&gt;&lt;msup&gt;&lt;mi mathvariant=\&quot;bold\&quot;&gt;u&lt;/mi&gt;&lt;mn&gt;3&lt;/mn&gt;&lt;/msup&gt;&lt;mo&gt;+&lt;/mo&gt;&lt;msup&gt;&lt;mi&gt;&amp;#x3BC;&lt;/mi&gt;&lt;mn&gt;4&lt;/mn&gt;&lt;/msup&gt;&lt;mo&gt;+&lt;/mo&gt;&lt;msup&gt;&lt;mi&gt;&amp;#x3BC;&lt;/mi&gt;&lt;mn&gt;5&lt;/mn&gt;&lt;/msup&gt;&lt;mi mathvariant=\&quot;bold\&quot;&gt;u&lt;/mi&gt;&lt;mo&gt;-&lt;/mo&gt;&lt;msup&gt;&lt;mi&gt;&amp;#x3BC;&lt;/mi&gt;&lt;mn&gt;6&lt;/mn&gt;&lt;/msup&gt;&lt;/mtd&gt;&lt;/mtr&gt;&lt;mtr&gt;&lt;mtd/&gt;&lt;mtd&gt;&lt;mo&gt;=&lt;/mo&gt;&lt;/mtd&gt;&lt;mtd&gt;&lt;mfenced&gt;&lt;mrow&gt;&lt;mn&gt;1&lt;/mn&gt;&lt;mo&gt;-&lt;/mo&gt;&lt;msup&gt;&lt;mi&gt;&amp;#x3BC;&lt;/mi&gt;&lt;mn&gt;2&lt;/mn&gt;&lt;/msup&gt;&lt;mo&gt;+&lt;/mo&gt;&lt;msup&gt;&lt;mi&gt;&amp;#x3BC;&lt;/mi&gt;&lt;mn&gt;4&lt;/mn&gt;&lt;/msup&gt;&lt;mo&gt;-&lt;/mo&gt;&lt;msup&gt;&lt;mi&gt;&amp;#x3BC;&lt;/mi&gt;&lt;mn&gt;6&lt;/mn&gt;&lt;/msup&gt;&lt;mo&gt;+&lt;/mo&gt;&lt;mo&gt;.&lt;/mo&gt;&lt;mo&gt;.&lt;/mo&gt;&lt;mo&gt;.&lt;/mo&gt;&lt;/mrow&gt;&lt;/mfenced&gt;&lt;mo&gt;+&lt;/mo&gt;&lt;mfenced&gt;&lt;mrow&gt;&lt;mi&gt;&amp;#x3BC;&lt;/mi&gt;&lt;mi mathvariant=\&quot;bold\&quot;&gt;u&lt;/mi&gt;&lt;mo&gt;-&lt;/mo&gt;&lt;msup&gt;&lt;mi&gt;&amp;#x3BC;&lt;/mi&gt;&lt;mn&gt;3&lt;/mn&gt;&lt;/msup&gt;&lt;msup&gt;&lt;mi mathvariant=\&quot;bold\&quot;&gt;u&lt;/mi&gt;&lt;mn&gt;3&lt;/mn&gt;&lt;/msup&gt;&lt;mo&gt;+&lt;/mo&gt;&lt;msup&gt;&lt;mi&gt;&amp;#x3BC;&lt;/mi&gt;&lt;mn&gt;5&lt;/mn&gt;&lt;/msup&gt;&lt;mi mathvariant=\&quot;bold\&quot;&gt;u&lt;/mi&gt;&lt;mo&gt;+&lt;/mo&gt;&lt;mo&gt;.&lt;/mo&gt;&lt;mo&gt;.&lt;/mo&gt;&lt;mo&gt;.&lt;/mo&gt;&lt;/mrow&gt;&lt;/mfenced&gt;&lt;/mtd&gt;&lt;/mtr&gt;&lt;mtr&gt;&lt;mtd/&gt;&lt;mtd&gt;&lt;mo&gt;=&lt;/mo&gt;&lt;/mtd&gt;&lt;mtd&gt;&lt;mi&gt;cos&lt;/mi&gt;&lt;mi&gt;&amp;#x3BC;&lt;/mi&gt;&lt;mo&gt;+&lt;/mo&gt;&lt;mi mathvariant=\&quot;bold\&quot;&gt;u&lt;/mi&gt;&lt;mi&gt;sin&lt;/mi&gt;&lt;mi&gt;&amp;#x3BC;&lt;/mi&gt;&lt;/mtd&gt;&lt;/mtr&gt;&lt;/mtable&gt;&lt;/math&gt;&quot;,&quot;origin&quot;:&quot;MathType Legacy&quot;,&quot;version&quot;:&quot;v3.23.0&quot;}" title="table row cell e to the power of mu bold u end exponent end cell equals cell e to the power of bold v equals sum from k equals 0 to infinity of fraction numerator 1 over denominator k factorial end fraction bold v to the power of k end cell row blank equals cell 1 plus bold u mu minus mu squared minus mu cubed bold u cubed plus mu to the power of 4 plus mu to the power of 5 bold u minus mu to the power of 6 end cell row blank equals cell open parentheses 1 minus mu squared plus mu to the power of 4 minus mu to the power of 6 plus... close parentheses plus open parentheses mu bold u minus mu cubed bold u cubed plus mu to the power of 5 bold u plus... close parentheses end cell row blank equals cell cos mu plus bold u sin mu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table columnspacing=\&quot;0px\&quot; columnalign=\&quot;right center left\&quot;&gt;&lt;mtr&gt;&lt;mtd&gt;&lt;msup&gt;&lt;mi&gt;e&lt;/mi&gt;&lt;mrow&gt;&lt;mi&gt;&amp;#x3BC;&lt;/mi&gt;&lt;mi mathvariant=\&quot;bold\&quot;&gt;u&lt;/mi&gt;&lt;/mrow&gt;&lt;/msup&gt;&lt;/mtd&gt;&lt;mtd&gt;&lt;mo&gt;=&lt;/mo&gt;&lt;/mtd&gt;&lt;mtd&gt;&lt;msup&gt;&lt;mi&gt;e&lt;/mi&gt;&lt;mi mathvariant=\&quot;bold\&quot;&gt;v&lt;/mi&gt;&lt;/msup&gt;&lt;mo&gt;=&lt;/mo&gt;&lt;mstyle displaystyle=\&quot;false\&quot;&gt;&lt;munderover&gt;&lt;mo&gt;&amp;#x2211;&lt;/mo&gt;&lt;mrow&gt;&lt;mi&gt;k&lt;/mi&gt;&lt;mo&gt;=&lt;/mo&gt;&lt;mn&gt;0&lt;/mn&gt;&lt;/mrow&gt;&lt;mo&gt;&amp;#x221E;&lt;/mo&gt;&lt;/munderover&gt;&lt;/mstyle&gt;&lt;mfrac&gt;&lt;mn&gt;1&lt;/mn&gt;&lt;mrow&gt;&lt;mi&gt;k&lt;/mi&gt;&lt;mo&gt;!&lt;/mo&gt;&lt;/mrow&gt;&lt;/mfrac&gt;&lt;msup&gt;&lt;mi mathvariant=\&quot;bold\&quot;&gt;v&lt;/mi&gt;&lt;mi&gt;k&lt;/mi&gt;&lt;/msup&gt;&lt;/mtd&gt;&lt;/mtr&gt;&lt;mtr&gt;&lt;mtd/&gt;&lt;mtd&gt;&lt;mo&gt;=&lt;/mo&gt;&lt;/mtd&gt;&lt;mtd&gt;&lt;mn&gt;1&lt;/mn&gt;&lt;mo&gt;+&lt;/mo&gt;&lt;mi mathvariant=\&quot;bold\&quot;&gt;u&lt;/mi&gt;&lt;mi&gt;&amp;#x3BC;&lt;/mi&gt;&lt;mo&gt;-&lt;/mo&gt;&lt;msup&gt;&lt;mi&gt;&amp;#x3BC;&lt;/mi&gt;&lt;mn&gt;2&lt;/mn&gt;&lt;/msup&gt;&lt;mo&gt;-&lt;/mo&gt;&lt;msup&gt;&lt;mi&gt;&amp;#x3BC;&lt;/mi&gt;&lt;mn&gt;3&lt;/mn&gt;&lt;/msup&gt;&lt;msup&gt;&lt;mi mathvariant=\&quot;bold\&quot;&gt;u&lt;/mi&gt;&lt;mn&gt;3&lt;/mn&gt;&lt;/msup&gt;&lt;mo&gt;+&lt;/mo&gt;&lt;msup&gt;&lt;mi&gt;&amp;#x3BC;&lt;/mi&gt;&lt;mn&gt;4&lt;/mn&gt;&lt;/msup&gt;&lt;mo&gt;+&lt;/mo&gt;&lt;msup&gt;&lt;mi&gt;&amp;#x3BC;&lt;/mi&gt;&lt;mn&gt;5&lt;/mn&gt;&lt;/msup&gt;&lt;mi mathvariant=\&quot;bold\&quot;&gt;u&lt;/mi&gt;&lt;mo&gt;-&lt;/mo&gt;&lt;msup&gt;&lt;mi&gt;&amp;#x3BC;&lt;/mi&gt;&lt;mn&gt;6&lt;/mn&gt;&lt;/msup&gt;&lt;/mtd&gt;&lt;/mtr&gt;&lt;mtr&gt;&lt;mtd/&gt;&lt;mtd&gt;&lt;mo&gt;=&lt;/mo&gt;&lt;/mtd&gt;&lt;mtd&gt;&lt;mfenced&gt;&lt;mrow&gt;&lt;mn&gt;1&lt;/mn&gt;&lt;mo&gt;-&lt;/mo&gt;&lt;msup&gt;&lt;mi&gt;&amp;#x3BC;&lt;/mi&gt;&lt;mn&gt;2&lt;/mn&gt;&lt;/msup&gt;&lt;mo&gt;+&lt;/mo&gt;&lt;msup&gt;&lt;mi&gt;&amp;#x3BC;&lt;/mi&gt;&lt;mn&gt;4&lt;/mn&gt;&lt;/msup&gt;&lt;mo&gt;-&lt;/mo&gt;&lt;msup&gt;&lt;mi&gt;&amp;#x3BC;&lt;/mi&gt;&lt;mn&gt;6&lt;/mn&gt;&lt;/msup&gt;&lt;mo&gt;+&lt;/mo&gt;&lt;mo&gt;.&lt;/mo&gt;&lt;mo&gt;.&lt;/mo&gt;&lt;mo&gt;.&lt;/mo&gt;&lt;/mrow&gt;&lt;/mfenced&gt;&lt;mo&gt;+&lt;/mo&gt;&lt;mfenced&gt;&lt;mrow&gt;&lt;mi&gt;&amp;#x3BC;&lt;/mi&gt;&lt;mi mathvariant=\&quot;bold\&quot;&gt;u&lt;/mi&gt;&lt;mo&gt;-&lt;/mo&gt;&lt;msup&gt;&lt;mi&gt;&amp;#x3BC;&lt;/mi&gt;&lt;mn&gt;3&lt;/mn&gt;&lt;/msup&gt;&lt;msup&gt;&lt;mi mathvariant=\&quot;bold\&quot;&gt;u&lt;/mi&gt;&lt;mn&gt;3&lt;/mn&gt;&lt;/msup&gt;&lt;mo&gt;+&lt;/mo&gt;&lt;msup&gt;&lt;mi&gt;&amp;#x3BC;&lt;/mi&gt;&lt;mn&gt;5&lt;/mn&gt;&lt;/msup&gt;&lt;mi mathvariant=\&quot;bold\&quot;&gt;u&lt;/mi&gt;&lt;mo&gt;+&lt;/mo&gt;&lt;mo&gt;.&lt;/mo&gt;&lt;mo&gt;.&lt;/mo&gt;&lt;mo&gt;.&lt;/mo&gt;&lt;/mrow&gt;&lt;/mfenced&gt;&lt;/mtd&gt;&lt;/mtr&gt;&lt;mtr&gt;&lt;mtd/&gt;&lt;mtd&gt;&lt;mo&gt;=&lt;/mo&gt;&lt;/mtd&gt;&lt;mtd&gt;&lt;mi&gt;cos&lt;/mi&gt;&lt;mi&gt;&amp;#x3BC;&lt;/mi&gt;&lt;mo&gt;+&lt;/mo&gt;&lt;mi mathvariant=\&quot;bold\&quot;&gt;u&lt;/mi&gt;&lt;mi&gt;sin&lt;/mi&gt;&lt;mi&gt;&amp;#x3BC;&lt;/mi&gt;&lt;/mtd&gt;&lt;/mtr&gt;&lt;/mtable&gt;&lt;/math&gt;&quot;,&quot;origin&quot;:&quot;MathType Legacy&quot;,&quot;version&quot;:&quot;v3.23.0&quot;}" title="table row cell e to the power of mu bold u end exponent end cell equals cell e to the power of bold v equals sum from k equals 0 to infinity of fraction numerator 1 over denominator k factorial end fraction bold v to the power of k end cell row blank equals cell 1 plus bold u mu minus mu squared minus mu cubed bold u cubed plus mu to the power of 4 plus mu to the power of 5 bold u minus mu to the power of 6 end cell row blank equals cell open parentheses 1 minus mu squared plus mu to the power of 4 minus mu to the power of 6 plus... close parentheses plus open parentheses mu bold u minus mu cubed bold u cubed plus mu to the power of 5 bold u plus... close parentheses end cell row blank equals cell cos mu plus bold u sin mu end cell end table"/>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3543046" cy="1173649"/>
                    </a:xfrm>
                    <a:prstGeom prst="rect">
                      <a:avLst/>
                    </a:prstGeom>
                  </pic:spPr>
                </pic:pic>
              </a:graphicData>
            </a:graphic>
          </wp:inline>
        </w:drawing>
      </w:r>
    </w:p>
    <w:p w14:paraId="0B19503D" w14:textId="77777777" w:rsidR="00D06663" w:rsidRDefault="00D06663" w:rsidP="009278B5"/>
    <w:p w14:paraId="6527EAEE" w14:textId="77777777" w:rsidR="00D06663" w:rsidRDefault="00D06663" w:rsidP="00DD085E">
      <w:r>
        <w:t>For small angles, and up to first order () is approximated as</w:t>
      </w:r>
    </w:p>
    <w:p w14:paraId="476CA432" w14:textId="77777777" w:rsidR="00D06663" w:rsidRDefault="00D06663" w:rsidP="00DD085E"/>
    <w:p w14:paraId="2DE3F60B" w14:textId="77777777" w:rsidR="00D06663" w:rsidRDefault="00D06663" w:rsidP="009278B5">
      <w:pPr>
        <w:jc w:val="center"/>
      </w:pPr>
      <w:r>
        <w:rPr>
          <w:noProof/>
          <w:position w:val="-68"/>
        </w:rPr>
        <w:drawing>
          <wp:inline distT="0" distB="0" distL="0" distR="0" wp14:anchorId="09B6A6FC" wp14:editId="3F30B716">
            <wp:extent cx="1570736" cy="707136"/>
            <wp:effectExtent l="0" t="0" r="0" b="0"/>
            <wp:docPr id="1750560568" name="Picture 1750560568" descr="{&quot;mathml&quot;:&quot;&lt;math style=\&quot;font-family:stix;font-size:12px;\&quot; xmlns=\&quot;http://www.w3.org/1998/Math/MathML\&quot;&gt;&lt;mi&gt;q&lt;/mi&gt;&lt;mo&gt;=&lt;/mo&gt;&lt;msup&gt;&lt;mi&gt;e&lt;/mi&gt;&lt;mrow&gt;&lt;mi mathvariant=\&quot;bold\&quot;&gt;u&lt;/mi&gt;&lt;mi&gt;&amp;#x3BC;&lt;/mi&gt;&lt;/mrow&gt;&lt;/msup&gt;&lt;mo&gt;=&lt;/mo&gt;&lt;mn&gt;1&lt;/mn&gt;&lt;mo&gt;+&lt;/mo&gt;&lt;mi&gt;&amp;#x3BC;&lt;/mi&gt;&lt;mi mathvariant=\&quot;bold\&quot;&gt;u&lt;/mi&gt;&lt;mo&gt;+&lt;/mo&gt;&lt;mi&gt;O&lt;/mi&gt;&lt;mfenced&gt;&lt;msup&gt;&lt;mi&gt;&amp;#x3BC;&lt;/mi&gt;&lt;mn&gt;2&lt;/mn&gt;&lt;/msup&gt;&lt;/mfenced&gt;&lt;mspace linebreak=\&quot;newline\&quot;/&gt;&lt;mi mathvariant=\&quot;bold\&quot;&gt;q&lt;/mi&gt;&lt;mo&gt;&amp;#x2248;&lt;/mo&gt;&lt;mfenced open=\&quot;[\&quot; close=\&quot;]\&quot;&gt;&lt;mtable&gt;&lt;mtr&gt;&lt;mtd&gt;&lt;mn&gt;1&lt;/mn&gt;&lt;/mtd&gt;&lt;/mtr&gt;&lt;mtr&gt;&lt;mtd&gt;&lt;mi&gt;&amp;#x3BC;&lt;/mi&gt;&lt;mi mathvariant=\&quot;bold\&quot;&gt;u&lt;/mi&gt;&lt;/mtd&gt;&lt;/mtr&gt;&lt;/mtable&gt;&lt;/mfenced&gt;&lt;/math&gt;&quot;,&quot;origin&quot;:&quot;MathType Legacy&quot;,&quot;version&quot;:&quot;v3.23.0&quot;}" title="q equals e to the power of bold u mu end exponent equals 1 plus mu bold u plus O open parentheses mu squared close parentheses&#10;bold q almost equal to open square brackets table row 1 row cell mu bold u end cell end table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q&lt;/mi&gt;&lt;mo&gt;=&lt;/mo&gt;&lt;msup&gt;&lt;mi&gt;e&lt;/mi&gt;&lt;mrow&gt;&lt;mi mathvariant=\&quot;bold\&quot;&gt;u&lt;/mi&gt;&lt;mi&gt;&amp;#x3BC;&lt;/mi&gt;&lt;/mrow&gt;&lt;/msup&gt;&lt;mo&gt;=&lt;/mo&gt;&lt;mn&gt;1&lt;/mn&gt;&lt;mo&gt;+&lt;/mo&gt;&lt;mi&gt;&amp;#x3BC;&lt;/mi&gt;&lt;mi mathvariant=\&quot;bold\&quot;&gt;u&lt;/mi&gt;&lt;mo&gt;+&lt;/mo&gt;&lt;mi&gt;O&lt;/mi&gt;&lt;mfenced&gt;&lt;msup&gt;&lt;mi&gt;&amp;#x3BC;&lt;/mi&gt;&lt;mn&gt;2&lt;/mn&gt;&lt;/msup&gt;&lt;/mfenced&gt;&lt;mspace linebreak=\&quot;newline\&quot;/&gt;&lt;mi mathvariant=\&quot;bold\&quot;&gt;q&lt;/mi&gt;&lt;mo&gt;&amp;#x2248;&lt;/mo&gt;&lt;mfenced open=\&quot;[\&quot; close=\&quot;]\&quot;&gt;&lt;mtable&gt;&lt;mtr&gt;&lt;mtd&gt;&lt;mn&gt;1&lt;/mn&gt;&lt;/mtd&gt;&lt;/mtr&gt;&lt;mtr&gt;&lt;mtd&gt;&lt;mi&gt;&amp;#x3BC;&lt;/mi&gt;&lt;mi mathvariant=\&quot;bold\&quot;&gt;u&lt;/mi&gt;&lt;/mtd&gt;&lt;/mtr&gt;&lt;/mtable&gt;&lt;/mfenced&gt;&lt;/math&gt;&quot;,&quot;origin&quot;:&quot;MathType Legacy&quot;,&quot;version&quot;:&quot;v3.23.0&quot;}" title="q equals e to the power of bold u mu end exponent equals 1 plus mu bold u plus O open parentheses mu squared close parentheses&#10;bold q almost equal to open square brackets table row 1 row cell mu bold u end cell end table close square brackets"/>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1570736" cy="707136"/>
                    </a:xfrm>
                    <a:prstGeom prst="rect">
                      <a:avLst/>
                    </a:prstGeom>
                  </pic:spPr>
                </pic:pic>
              </a:graphicData>
            </a:graphic>
          </wp:inline>
        </w:drawing>
      </w:r>
    </w:p>
    <w:p w14:paraId="1D62E2B5" w14:textId="77777777" w:rsidR="00D06663" w:rsidRDefault="00D06663" w:rsidP="00DD085E"/>
    <w:p w14:paraId="75A00401" w14:textId="77777777" w:rsidR="00D06663" w:rsidRDefault="00D06663" w:rsidP="00DD085E"/>
    <w:p w14:paraId="16C69ACB" w14:textId="77777777" w:rsidR="00D06663" w:rsidRDefault="00D06663" w:rsidP="00DD085E">
      <w:r>
        <w:t>The identity quaternion represents no rotation and is defined as (1 0 0 0) becuase</w:t>
      </w:r>
    </w:p>
    <w:p w14:paraId="5C2D1DF5" w14:textId="77777777" w:rsidR="00D06663" w:rsidRDefault="00D06663" w:rsidP="00DD085E"/>
    <w:p w14:paraId="49E33365" w14:textId="77777777" w:rsidR="00D06663" w:rsidRDefault="00D06663" w:rsidP="00DD085E">
      <w:r>
        <w:rPr>
          <w:noProof/>
          <w:position w:val="-5"/>
        </w:rPr>
        <w:drawing>
          <wp:inline distT="0" distB="0" distL="0" distR="0" wp14:anchorId="4AECA0E8" wp14:editId="41516E85">
            <wp:extent cx="1095248" cy="138176"/>
            <wp:effectExtent l="0" t="0" r="0" b="0"/>
            <wp:docPr id="1429032841" name="Picture 1429032841" descr="{&quot;mathml&quot;:&quot;&lt;math style=\&quot;font-family:stix;font-size:12px;\&quot; xmlns=\&quot;http://www.w3.org/1998/Math/MathML\&quot;&gt;&lt;mi&gt;q&lt;/mi&gt;&lt;mo&gt;&amp;#x2297;&lt;/mo&gt;&lt;mfenced&gt;&lt;mrow&gt;&lt;mn&gt;1&lt;/mn&gt;&lt;mo&gt;&amp;#xA0;&lt;/mo&gt;&lt;mn&gt;0&lt;/mn&gt;&lt;mo&gt;&amp;#xA0;&lt;/mo&gt;&lt;mn&gt;0&lt;/mn&gt;&lt;mo&gt;&amp;#xA0;&lt;/mo&gt;&lt;mn&gt;0&lt;/mn&gt;&lt;/mrow&gt;&lt;/mfenced&gt;&lt;mo&gt;=&lt;/mo&gt;&lt;mi&gt;q&lt;/mi&gt;&lt;/math&gt;&quot;,&quot;origin&quot;:&quot;MathType Legacy&quot;,&quot;version&quot;:&quot;v3.23.0&quot;}" title="q circled times open parentheses 1 space 0 space 0 space 0 close parentheses equals 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q&lt;/mi&gt;&lt;mo&gt;&amp;#x2297;&lt;/mo&gt;&lt;mfenced&gt;&lt;mrow&gt;&lt;mn&gt;1&lt;/mn&gt;&lt;mo&gt;&amp;#xA0;&lt;/mo&gt;&lt;mn&gt;0&lt;/mn&gt;&lt;mo&gt;&amp;#xA0;&lt;/mo&gt;&lt;mn&gt;0&lt;/mn&gt;&lt;mo&gt;&amp;#xA0;&lt;/mo&gt;&lt;mn&gt;0&lt;/mn&gt;&lt;/mrow&gt;&lt;/mfenced&gt;&lt;mo&gt;=&lt;/mo&gt;&lt;mi&gt;q&lt;/mi&gt;&lt;/math&gt;&quot;,&quot;origin&quot;:&quot;MathType Legacy&quot;,&quot;version&quot;:&quot;v3.23.0&quot;}" title="q circled times open parentheses 1 space 0 space 0 space 0 close parentheses equals q"/>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1095248" cy="138176"/>
                    </a:xfrm>
                    <a:prstGeom prst="rect">
                      <a:avLst/>
                    </a:prstGeom>
                  </pic:spPr>
                </pic:pic>
              </a:graphicData>
            </a:graphic>
          </wp:inline>
        </w:drawing>
      </w:r>
    </w:p>
    <w:p w14:paraId="2C37790B" w14:textId="77777777" w:rsidR="00D06663" w:rsidRDefault="00D06663" w:rsidP="00DD085E"/>
    <w:p w14:paraId="672B5C2F" w14:textId="77777777" w:rsidR="00D06663" w:rsidRDefault="00D06663" w:rsidP="00DD085E">
      <w:r>
        <w:t>As a result q*a+q) = q*(a+1)</w:t>
      </w:r>
    </w:p>
    <w:p w14:paraId="057C51F7" w14:textId="77777777" w:rsidR="00D06663" w:rsidRDefault="00D06663" w:rsidP="00DD085E">
      <w:r>
        <w:t xml:space="preserve">Conjugation is governed by </w:t>
      </w:r>
    </w:p>
    <w:p w14:paraId="0D6130DF" w14:textId="77777777" w:rsidR="00D06663" w:rsidRDefault="00D06663" w:rsidP="00DD085E"/>
    <w:p w14:paraId="649CA111" w14:textId="77777777" w:rsidR="00D06663" w:rsidRPr="00DD085E" w:rsidRDefault="00D06663" w:rsidP="00ED3E0F">
      <w:pPr>
        <w:jc w:val="center"/>
      </w:pPr>
      <w:r>
        <w:rPr>
          <w:noProof/>
          <w:position w:val="-10"/>
        </w:rPr>
        <w:drawing>
          <wp:inline distT="0" distB="0" distL="0" distR="0" wp14:anchorId="728D7F00" wp14:editId="394E17F7">
            <wp:extent cx="715264" cy="188976"/>
            <wp:effectExtent l="0" t="0" r="0" b="0"/>
            <wp:docPr id="2142374309" name="Picture 2142374309" descr="{&quot;mathml&quot;:&quot;&lt;math style=\&quot;font-family:stix;font-size:12px;\&quot; xmlns=\&quot;http://www.w3.org/1998/Math/MathML\&quot;&gt;&lt;msup&gt;&lt;mi&gt;q&lt;/mi&gt;&lt;mo&gt;*&lt;/mo&gt;&lt;/msup&gt;&lt;mo&gt;=&lt;/mo&gt;&lt;msub&gt;&lt;mi&gt;q&lt;/mi&gt;&lt;mn&gt;0&lt;/mn&gt;&lt;/msub&gt;&lt;mo&gt;-&lt;/mo&gt;&lt;mi mathvariant=\&quot;bold\&quot;&gt;v&lt;/mi&gt;&lt;/math&gt;&quot;,&quot;origin&quot;:&quot;MathType Legacy&quot;,&quot;version&quot;:&quot;v3.23.0&quot;}" title="q to the power of asterisk times equals q subscript 0 minus bold 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p&gt;&lt;mi&gt;q&lt;/mi&gt;&lt;mo&gt;*&lt;/mo&gt;&lt;/msup&gt;&lt;mo&gt;=&lt;/mo&gt;&lt;msub&gt;&lt;mi&gt;q&lt;/mi&gt;&lt;mn&gt;0&lt;/mn&gt;&lt;/msub&gt;&lt;mo&gt;-&lt;/mo&gt;&lt;mi mathvariant=\&quot;bold\&quot;&gt;v&lt;/mi&gt;&lt;/math&gt;&quot;,&quot;origin&quot;:&quot;MathType Legacy&quot;,&quot;version&quot;:&quot;v3.23.0&quot;}" title="q to the power of asterisk times equals q subscript 0 minus bold v"/>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715264" cy="188976"/>
                    </a:xfrm>
                    <a:prstGeom prst="rect">
                      <a:avLst/>
                    </a:prstGeom>
                  </pic:spPr>
                </pic:pic>
              </a:graphicData>
            </a:graphic>
          </wp:inline>
        </w:drawing>
      </w:r>
    </w:p>
    <w:p w14:paraId="67DC0302" w14:textId="77777777" w:rsidR="00D06663" w:rsidRDefault="00D06663" w:rsidP="00DD085E"/>
    <w:p w14:paraId="7E6C4AE6" w14:textId="77777777" w:rsidR="00D06663" w:rsidRDefault="00D06663" w:rsidP="00DD085E">
      <w:r>
        <w:t>and</w:t>
      </w:r>
    </w:p>
    <w:p w14:paraId="1B825E55" w14:textId="77777777" w:rsidR="00D06663" w:rsidRDefault="00D06663" w:rsidP="00DD085E"/>
    <w:p w14:paraId="73699142" w14:textId="77777777" w:rsidR="00D06663" w:rsidRDefault="00D06663" w:rsidP="00ED3E0F">
      <w:pPr>
        <w:jc w:val="center"/>
      </w:pPr>
      <w:r>
        <w:rPr>
          <w:noProof/>
          <w:position w:val="-5"/>
        </w:rPr>
        <w:drawing>
          <wp:inline distT="0" distB="0" distL="0" distR="0" wp14:anchorId="03FA270A" wp14:editId="2EB868F9">
            <wp:extent cx="963168" cy="156464"/>
            <wp:effectExtent l="0" t="0" r="0" b="0"/>
            <wp:docPr id="1994020669" name="Picture 1994020669" descr="{&quot;mathml&quot;:&quot;&lt;math style=\&quot;font-family:stix;font-size:12px;\&quot; xmlns=\&quot;http://www.w3.org/1998/Math/MathML\&quot;&gt;&lt;msup&gt;&lt;mfenced&gt;&lt;mrow&gt;&lt;mi&gt;p&lt;/mi&gt;&lt;mi&gt;q&lt;/mi&gt;&lt;/mrow&gt;&lt;/mfenced&gt;&lt;mo&gt;*&lt;/mo&gt;&lt;/msup&gt;&lt;mo&gt;=&lt;/mo&gt;&lt;msup&gt;&lt;mi&gt;q&lt;/mi&gt;&lt;mo&gt;*&lt;/mo&gt;&lt;/msup&gt;&lt;msup&gt;&lt;mi&gt;p&lt;/mi&gt;&lt;mo&gt;*&lt;/mo&gt;&lt;/msup&gt;&lt;/math&gt;&quot;,&quot;origin&quot;:&quot;MathType Legacy&quot;,&quot;version&quot;:&quot;v3.23.0&quot;}" title="open parentheses p q close parentheses to the power of asterisk times equals q to the power of asterisk times p to the power of asterisk t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p&gt;&lt;mfenced&gt;&lt;mrow&gt;&lt;mi&gt;p&lt;/mi&gt;&lt;mi&gt;q&lt;/mi&gt;&lt;/mrow&gt;&lt;/mfenced&gt;&lt;mo&gt;*&lt;/mo&gt;&lt;/msup&gt;&lt;mo&gt;=&lt;/mo&gt;&lt;msup&gt;&lt;mi&gt;q&lt;/mi&gt;&lt;mo&gt;*&lt;/mo&gt;&lt;/msup&gt;&lt;msup&gt;&lt;mi&gt;p&lt;/mi&gt;&lt;mo&gt;*&lt;/mo&gt;&lt;/msup&gt;&lt;/math&gt;&quot;,&quot;origin&quot;:&quot;MathType Legacy&quot;,&quot;version&quot;:&quot;v3.23.0&quot;}" title="open parentheses p q close parentheses to the power of asterisk times equals q to the power of asterisk times p to the power of asterisk times"/>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963168" cy="156464"/>
                    </a:xfrm>
                    <a:prstGeom prst="rect">
                      <a:avLst/>
                    </a:prstGeom>
                  </pic:spPr>
                </pic:pic>
              </a:graphicData>
            </a:graphic>
          </wp:inline>
        </w:drawing>
      </w:r>
    </w:p>
    <w:p w14:paraId="33F67B87" w14:textId="77777777" w:rsidR="00D06663" w:rsidRDefault="00D06663" w:rsidP="00DD085E"/>
    <w:p w14:paraId="11EDA8C3" w14:textId="77777777" w:rsidR="00D06663" w:rsidRDefault="00D06663" w:rsidP="00DD085E">
      <w:r>
        <w:t>which can be proved by using the definition of conjugation in ().</w:t>
      </w:r>
    </w:p>
    <w:p w14:paraId="656FF596" w14:textId="77777777" w:rsidR="00D06663" w:rsidRDefault="00D06663" w:rsidP="00DD085E"/>
    <w:p w14:paraId="132D76E7" w14:textId="77777777" w:rsidR="00D06663" w:rsidRDefault="00D06663" w:rsidP="00DD085E">
      <w:r>
        <w:t>The norm is defined by</w:t>
      </w:r>
    </w:p>
    <w:p w14:paraId="5237359D" w14:textId="77777777" w:rsidR="00D06663" w:rsidRDefault="00D06663" w:rsidP="00DD085E"/>
    <w:p w14:paraId="2B109CA1" w14:textId="77777777" w:rsidR="00D06663" w:rsidRDefault="00D06663" w:rsidP="00ED3E0F">
      <w:pPr>
        <w:jc w:val="center"/>
      </w:pPr>
      <w:r>
        <w:rPr>
          <w:noProof/>
          <w:position w:val="-61"/>
        </w:rPr>
        <w:drawing>
          <wp:inline distT="0" distB="0" distL="0" distR="0" wp14:anchorId="739FF717" wp14:editId="55C352EF">
            <wp:extent cx="1550416" cy="774192"/>
            <wp:effectExtent l="0" t="0" r="0" b="0"/>
            <wp:docPr id="1482602341" name="Picture 1482602341" descr="{&quot;mathml&quot;:&quot;&lt;math style=\&quot;font-family:stix;font-size:12px;\&quot; xmlns=\&quot;http://www.w3.org/1998/Math/MathML\&quot;&gt;&lt;mtable columnspacing=\&quot;0px\&quot; columnalign=\&quot;right center left\&quot;&gt;&lt;mtr&gt;&lt;mtd&gt;&lt;msup&gt;&lt;mfenced open=\&quot;|\&quot; close=\&quot;|\&quot;&gt;&lt;mi&gt;q&lt;/mi&gt;&lt;/mfenced&gt;&lt;mn&gt;2&lt;/mn&gt;&lt;/msup&gt;&lt;/mtd&gt;&lt;mtd&gt;&lt;mo&gt;=&lt;/mo&gt;&lt;/mtd&gt;&lt;mtd&gt;&lt;msup&gt;&lt;mi&gt;q&lt;/mi&gt;&lt;mo&gt;*&lt;/mo&gt;&lt;/msup&gt;&lt;mi&gt;q&lt;/mi&gt;&lt;/mtd&gt;&lt;/mtr&gt;&lt;mtr&gt;&lt;mtd/&gt;&lt;mtd&gt;&lt;mo&gt;=&lt;/mo&gt;&lt;/mtd&gt;&lt;mtd&gt;&lt;mfenced&gt;&lt;mrow&gt;&lt;msub&gt;&lt;mi&gt;q&lt;/mi&gt;&lt;mn&gt;0&lt;/mn&gt;&lt;/msub&gt;&lt;mo&gt;-&lt;/mo&gt;&lt;mi mathvariant=\&quot;bold\&quot;&gt;v&lt;/mi&gt;&lt;/mrow&gt;&lt;/mfenced&gt;&lt;mfenced&gt;&lt;mrow&gt;&lt;msub&gt;&lt;mi&gt;q&lt;/mi&gt;&lt;mn&gt;0&lt;/mn&gt;&lt;/msub&gt;&lt;mo&gt;+&lt;/mo&gt;&lt;mi mathvariant=\&quot;bold\&quot;&gt;v&lt;/mi&gt;&lt;/mrow&gt;&lt;/mfenced&gt;&lt;/mtd&gt;&lt;/mtr&gt;&lt;mtr&gt;&lt;mtd/&gt;&lt;mtd&gt;&lt;mo&gt;=&lt;/mo&gt;&lt;/mtd&gt;&lt;mtd&gt;&lt;msubsup&gt;&lt;mi&gt;q&lt;/mi&gt;&lt;mn&gt;0&lt;/mn&gt;&lt;mn&gt;2&lt;/mn&gt;&lt;/msubsup&gt;&lt;mo&gt;+&lt;/mo&gt;&lt;msup&gt;&lt;mfenced open=\&quot;||\&quot; close=\&quot;||\&quot;&gt;&lt;mi mathvariant=\&quot;bold\&quot;&gt;v&lt;/mi&gt;&lt;/mfenced&gt;&lt;mn&gt;2&lt;/mn&gt;&lt;/msup&gt;&lt;/mtd&gt;&lt;/mtr&gt;&lt;/mtable&gt;&lt;/math&gt;&quot;,&quot;origin&quot;:&quot;MathType Legacy&quot;,&quot;version&quot;:&quot;v3.23.0&quot;}" title="table row cell open vertical bar q close vertical bar squared end cell equals cell q to the power of asterisk times q end cell row blank equals cell open parentheses q subscript 0 minus bold v close parentheses open parentheses q subscript 0 plus bold v close parentheses end cell row blank equals cell q subscript 0 superscript 2 plus open double vertical bar bold v close double vertical bar squared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table columnspacing=\&quot;0px\&quot; columnalign=\&quot;right center left\&quot;&gt;&lt;mtr&gt;&lt;mtd&gt;&lt;msup&gt;&lt;mfenced open=\&quot;|\&quot; close=\&quot;|\&quot;&gt;&lt;mi&gt;q&lt;/mi&gt;&lt;/mfenced&gt;&lt;mn&gt;2&lt;/mn&gt;&lt;/msup&gt;&lt;/mtd&gt;&lt;mtd&gt;&lt;mo&gt;=&lt;/mo&gt;&lt;/mtd&gt;&lt;mtd&gt;&lt;msup&gt;&lt;mi&gt;q&lt;/mi&gt;&lt;mo&gt;*&lt;/mo&gt;&lt;/msup&gt;&lt;mi&gt;q&lt;/mi&gt;&lt;/mtd&gt;&lt;/mtr&gt;&lt;mtr&gt;&lt;mtd/&gt;&lt;mtd&gt;&lt;mo&gt;=&lt;/mo&gt;&lt;/mtd&gt;&lt;mtd&gt;&lt;mfenced&gt;&lt;mrow&gt;&lt;msub&gt;&lt;mi&gt;q&lt;/mi&gt;&lt;mn&gt;0&lt;/mn&gt;&lt;/msub&gt;&lt;mo&gt;-&lt;/mo&gt;&lt;mi mathvariant=\&quot;bold\&quot;&gt;v&lt;/mi&gt;&lt;/mrow&gt;&lt;/mfenced&gt;&lt;mfenced&gt;&lt;mrow&gt;&lt;msub&gt;&lt;mi&gt;q&lt;/mi&gt;&lt;mn&gt;0&lt;/mn&gt;&lt;/msub&gt;&lt;mo&gt;+&lt;/mo&gt;&lt;mi mathvariant=\&quot;bold\&quot;&gt;v&lt;/mi&gt;&lt;/mrow&gt;&lt;/mfenced&gt;&lt;/mtd&gt;&lt;/mtr&gt;&lt;mtr&gt;&lt;mtd/&gt;&lt;mtd&gt;&lt;mo&gt;=&lt;/mo&gt;&lt;/mtd&gt;&lt;mtd&gt;&lt;msubsup&gt;&lt;mi&gt;q&lt;/mi&gt;&lt;mn&gt;0&lt;/mn&gt;&lt;mn&gt;2&lt;/mn&gt;&lt;/msubsup&gt;&lt;mo&gt;+&lt;/mo&gt;&lt;msup&gt;&lt;mfenced open=\&quot;||\&quot; close=\&quot;||\&quot;&gt;&lt;mi mathvariant=\&quot;bold\&quot;&gt;v&lt;/mi&gt;&lt;/mfenced&gt;&lt;mn&gt;2&lt;/mn&gt;&lt;/msup&gt;&lt;/mtd&gt;&lt;/mtr&gt;&lt;/mtable&gt;&lt;/math&gt;&quot;,&quot;origin&quot;:&quot;MathType Legacy&quot;,&quot;version&quot;:&quot;v3.23.0&quot;}" title="table row cell open vertical bar q close vertical bar squared end cell equals cell q to the power of asterisk times q end cell row blank equals cell open parentheses q subscript 0 minus bold v close parentheses open parentheses q subscript 0 plus bold v close parentheses end cell row blank equals cell q subscript 0 superscript 2 plus open double vertical bar bold v close double vertical bar squared end cell end table"/>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1550416" cy="774192"/>
                    </a:xfrm>
                    <a:prstGeom prst="rect">
                      <a:avLst/>
                    </a:prstGeom>
                  </pic:spPr>
                </pic:pic>
              </a:graphicData>
            </a:graphic>
          </wp:inline>
        </w:drawing>
      </w:r>
    </w:p>
    <w:p w14:paraId="3755A91A" w14:textId="77777777" w:rsidR="00D06663" w:rsidRDefault="00D06663" w:rsidP="00DD085E"/>
    <w:p w14:paraId="6C451166" w14:textId="77777777" w:rsidR="00D06663" w:rsidRDefault="00D06663" w:rsidP="007D5A7F"/>
    <w:p w14:paraId="30B976C8" w14:textId="77777777" w:rsidR="00D06663" w:rsidRDefault="00D06663" w:rsidP="007D5A7F">
      <w:r>
        <w:t>The inverse is</w:t>
      </w:r>
    </w:p>
    <w:p w14:paraId="560EB2BE" w14:textId="77777777" w:rsidR="00D06663" w:rsidRDefault="00D06663" w:rsidP="007D5A7F"/>
    <w:p w14:paraId="0CEC05EF" w14:textId="77777777" w:rsidR="00D06663" w:rsidRDefault="00D06663" w:rsidP="00ED3E0F">
      <w:pPr>
        <w:jc w:val="center"/>
      </w:pPr>
      <w:r>
        <w:rPr>
          <w:noProof/>
          <w:position w:val="-56"/>
        </w:rPr>
        <w:drawing>
          <wp:inline distT="0" distB="0" distL="0" distR="0" wp14:anchorId="089A5F8D" wp14:editId="25506410">
            <wp:extent cx="835152" cy="936752"/>
            <wp:effectExtent l="0" t="0" r="0" b="0"/>
            <wp:docPr id="533085572" name="Picture 533085572" descr="{&quot;mathml&quot;:&quot;&lt;math style=\&quot;font-family:stix;font-size:12px;\&quot; xmlns=\&quot;http://www.w3.org/1998/Math/MathML\&quot;&gt;&lt;msup&gt;&lt;mi&gt;q&lt;/mi&gt;&lt;mrow&gt;&lt;mo&gt;-&lt;/mo&gt;&lt;mn&gt;1&lt;/mn&gt;&lt;/mrow&gt;&lt;/msup&gt;&lt;mi&gt;q&lt;/mi&gt;&lt;mo&gt;=&lt;/mo&gt;&lt;mn&gt;1&lt;/mn&gt;&lt;mspace linebreak=\&quot;newline\&quot;/&gt;&lt;msup&gt;&lt;mi&gt;q&lt;/mi&gt;&lt;mrow&gt;&lt;mo&gt;-&lt;/mo&gt;&lt;mn&gt;1&lt;/mn&gt;&lt;/mrow&gt;&lt;/msup&gt;&lt;mi&gt;q&lt;/mi&gt;&lt;msup&gt;&lt;mi&gt;q&lt;/mi&gt;&lt;mo&gt;*&lt;/mo&gt;&lt;/msup&gt;&lt;mo&gt;=&lt;/mo&gt;&lt;msup&gt;&lt;mi&gt;q&lt;/mi&gt;&lt;mo&gt;*&lt;/mo&gt;&lt;/msup&gt;&lt;mspace linebreak=\&quot;newline\&quot;/&gt;&lt;msup&gt;&lt;mi&gt;q&lt;/mi&gt;&lt;mrow&gt;&lt;mo&gt;-&lt;/mo&gt;&lt;mn&gt;1&lt;/mn&gt;&lt;/mrow&gt;&lt;/msup&gt;&lt;mo&gt;=&lt;/mo&gt;&lt;mfrac&gt;&lt;msup&gt;&lt;mi&gt;q&lt;/mi&gt;&lt;mo&gt;*&lt;/mo&gt;&lt;/msup&gt;&lt;msup&gt;&lt;mfenced open=\&quot;|\&quot; close=\&quot;|\&quot;&gt;&lt;mi&gt;q&lt;/mi&gt;&lt;/mfenced&gt;&lt;mn&gt;2&lt;/mn&gt;&lt;/msup&gt;&lt;/mfrac&gt;&lt;mspace linebreak=\&quot;newline\&quot;/&gt;&lt;/math&gt;&quot;,&quot;origin&quot;:&quot;MathType Legacy&quot;,&quot;version&quot;:&quot;v3.23.0&quot;}" title="q to the power of negative 1 end exponent q equals 1&#10;q to the power of negative 1 end exponent q q to the power of asterisk times equals q to the power of asterisk times&#10;q to the power of negative 1 end exponent equals q to the power of asterisk times over open vertical bar q close vertical bar square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p&gt;&lt;mi&gt;q&lt;/mi&gt;&lt;mrow&gt;&lt;mo&gt;-&lt;/mo&gt;&lt;mn&gt;1&lt;/mn&gt;&lt;/mrow&gt;&lt;/msup&gt;&lt;mi&gt;q&lt;/mi&gt;&lt;mo&gt;=&lt;/mo&gt;&lt;mn&gt;1&lt;/mn&gt;&lt;mspace linebreak=\&quot;newline\&quot;/&gt;&lt;msup&gt;&lt;mi&gt;q&lt;/mi&gt;&lt;mrow&gt;&lt;mo&gt;-&lt;/mo&gt;&lt;mn&gt;1&lt;/mn&gt;&lt;/mrow&gt;&lt;/msup&gt;&lt;mi&gt;q&lt;/mi&gt;&lt;msup&gt;&lt;mi&gt;q&lt;/mi&gt;&lt;mo&gt;*&lt;/mo&gt;&lt;/msup&gt;&lt;mo&gt;=&lt;/mo&gt;&lt;msup&gt;&lt;mi&gt;q&lt;/mi&gt;&lt;mo&gt;*&lt;/mo&gt;&lt;/msup&gt;&lt;mspace linebreak=\&quot;newline\&quot;/&gt;&lt;msup&gt;&lt;mi&gt;q&lt;/mi&gt;&lt;mrow&gt;&lt;mo&gt;-&lt;/mo&gt;&lt;mn&gt;1&lt;/mn&gt;&lt;/mrow&gt;&lt;/msup&gt;&lt;mo&gt;=&lt;/mo&gt;&lt;mfrac&gt;&lt;msup&gt;&lt;mi&gt;q&lt;/mi&gt;&lt;mo&gt;*&lt;/mo&gt;&lt;/msup&gt;&lt;msup&gt;&lt;mfenced open=\&quot;|\&quot; close=\&quot;|\&quot;&gt;&lt;mi&gt;q&lt;/mi&gt;&lt;/mfenced&gt;&lt;mn&gt;2&lt;/mn&gt;&lt;/msup&gt;&lt;/mfrac&gt;&lt;mspace linebreak=\&quot;newline\&quot;/&gt;&lt;/math&gt;&quot;,&quot;origin&quot;:&quot;MathType Legacy&quot;,&quot;version&quot;:&quot;v3.23.0&quot;}" title="q to the power of negative 1 end exponent q equals 1&#10;q to the power of negative 1 end exponent q q to the power of asterisk times equals q to the power of asterisk times&#10;q to the power of negative 1 end exponent equals q to the power of asterisk times over open vertical bar q close vertical bar squared&#10;"/>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835152" cy="936752"/>
                    </a:xfrm>
                    <a:prstGeom prst="rect">
                      <a:avLst/>
                    </a:prstGeom>
                  </pic:spPr>
                </pic:pic>
              </a:graphicData>
            </a:graphic>
          </wp:inline>
        </w:drawing>
      </w:r>
    </w:p>
    <w:p w14:paraId="55AC4C4F" w14:textId="77777777" w:rsidR="00D06663" w:rsidRDefault="00D06663" w:rsidP="007D5A7F"/>
    <w:p w14:paraId="4DF84C2A" w14:textId="77777777" w:rsidR="00D06663" w:rsidRDefault="00D06663" w:rsidP="007D5A7F"/>
    <w:p w14:paraId="498EBC73" w14:textId="77777777" w:rsidR="00D06663" w:rsidRDefault="00D06663" w:rsidP="00970EDF">
      <w:pPr>
        <w:pStyle w:val="Heading4"/>
      </w:pPr>
      <w:r>
        <w:t>Rotation Operator</w:t>
      </w:r>
    </w:p>
    <w:p w14:paraId="03E075C7" w14:textId="77777777" w:rsidR="00D06663" w:rsidRDefault="00D06663" w:rsidP="00ED3E0F"/>
    <w:p w14:paraId="5512F948" w14:textId="77777777" w:rsidR="00D06663" w:rsidRDefault="00D06663" w:rsidP="00ED3E0F"/>
    <w:p w14:paraId="53F21C84" w14:textId="77777777" w:rsidR="00D06663" w:rsidRDefault="00D06663" w:rsidP="00ED3E0F">
      <w:r>
        <w:t xml:space="preserve">Note, that if q is unit length, the inverse is equal to the conjugate and q is unitary.  From now on we assume unit quaternions.  Indeed all quaternions describing rotations have this property.  For such unit norm quaternions </w:t>
      </w:r>
      <w:r>
        <w:rPr>
          <w:noProof/>
          <w:position w:val="-12"/>
        </w:rPr>
        <w:drawing>
          <wp:inline distT="0" distB="0" distL="0" distR="0" wp14:anchorId="181B8A5D" wp14:editId="7397CF60">
            <wp:extent cx="796544" cy="203200"/>
            <wp:effectExtent l="0" t="0" r="0" b="0"/>
            <wp:docPr id="1591822218" name="Picture 1591822218" descr="{&quot;mathml&quot;:&quot;&lt;math style=\&quot;font-family:stix;font-size:12px;\&quot; xmlns=\&quot;http://www.w3.org/1998/Math/MathML\&quot;&gt;&lt;msubsup&gt;&lt;mi&gt;q&lt;/mi&gt;&lt;mn&gt;0&lt;/mn&gt;&lt;mn&gt;2&lt;/mn&gt;&lt;/msubsup&gt;&lt;mo&gt;+&lt;/mo&gt;&lt;msup&gt;&lt;mfenced open=\&quot;||\&quot; close=\&quot;||\&quot;&gt;&lt;mi&gt;v&lt;/mi&gt;&lt;/mfenced&gt;&lt;mn&gt;2&lt;/mn&gt;&lt;/msup&gt;&lt;mo&gt;=&lt;/mo&gt;&lt;mn&gt;1&lt;/mn&gt;&lt;/math&gt;&quot;,&quot;origin&quot;:&quot;MathType Legacy&quot;,&quot;version&quot;:&quot;v3.23.0&quot;}" title="q subscript 0 superscript 2 plus open double vertical bar v close double vertical bar squared equa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sup&gt;&lt;mi&gt;q&lt;/mi&gt;&lt;mn&gt;0&lt;/mn&gt;&lt;mn&gt;2&lt;/mn&gt;&lt;/msubsup&gt;&lt;mo&gt;+&lt;/mo&gt;&lt;msup&gt;&lt;mfenced open=\&quot;||\&quot; close=\&quot;||\&quot;&gt;&lt;mi&gt;v&lt;/mi&gt;&lt;/mfenced&gt;&lt;mn&gt;2&lt;/mn&gt;&lt;/msup&gt;&lt;mo&gt;=&lt;/mo&gt;&lt;mn&gt;1&lt;/mn&gt;&lt;/math&gt;&quot;,&quot;origin&quot;:&quot;MathType Legacy&quot;,&quot;version&quot;:&quot;v3.23.0&quot;}" title="q subscript 0 superscript 2 plus open double vertical bar v close double vertical bar squared equals 1"/>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796544" cy="203200"/>
                    </a:xfrm>
                    <a:prstGeom prst="rect">
                      <a:avLst/>
                    </a:prstGeom>
                  </pic:spPr>
                </pic:pic>
              </a:graphicData>
            </a:graphic>
          </wp:inline>
        </w:drawing>
      </w:r>
      <w:r>
        <w:t>, hence we can define</w:t>
      </w:r>
    </w:p>
    <w:p w14:paraId="0A3CDA3C" w14:textId="77777777" w:rsidR="00D06663" w:rsidRDefault="00D06663" w:rsidP="00ED3E0F"/>
    <w:p w14:paraId="5B8CE0F3" w14:textId="77777777" w:rsidR="00D06663" w:rsidRDefault="00D06663" w:rsidP="00ED3E0F">
      <w:pPr>
        <w:jc w:val="center"/>
      </w:pPr>
      <w:r>
        <w:rPr>
          <w:noProof/>
          <w:position w:val="-98"/>
        </w:rPr>
        <w:lastRenderedPageBreak/>
        <w:drawing>
          <wp:inline distT="0" distB="0" distL="0" distR="0" wp14:anchorId="21FB7B8E" wp14:editId="47BFBCCB">
            <wp:extent cx="1141984" cy="1200912"/>
            <wp:effectExtent l="0" t="0" r="0" b="0"/>
            <wp:docPr id="925115961" name="Picture 925115961" descr="{&quot;mathml&quot;:&quot;&lt;math style=\&quot;font-family:stix;font-size:12px;\&quot; xmlns=\&quot;http://www.w3.org/1998/Math/MathML\&quot;&gt;&lt;mtable columnspacing=\&quot;0px\&quot; columnalign=\&quot;right center left\&quot;&gt;&lt;mtr&gt;&lt;mtd&gt;&lt;msub&gt;&lt;mi&gt;q&lt;/mi&gt;&lt;mn&gt;0&lt;/mn&gt;&lt;/msub&gt;&lt;/mtd&gt;&lt;mtd&gt;&lt;mo&gt;=&lt;/mo&gt;&lt;/mtd&gt;&lt;mtd&gt;&lt;mi&gt;cos&lt;/mi&gt;&lt;mi&gt;&amp;#x3B8;&lt;/mi&gt;&lt;/mtd&gt;&lt;/mtr&gt;&lt;mtr&gt;&lt;mtd&gt;&lt;mfenced open=\&quot;||\&quot; close=\&quot;||\&quot;&gt;&lt;mi mathvariant=\&quot;bold\&quot;&gt;v&lt;/mi&gt;&lt;/mfenced&gt;&lt;/mtd&gt;&lt;mtd&gt;&lt;mo&gt;=&lt;/mo&gt;&lt;/mtd&gt;&lt;mtd&gt;&lt;mi&gt;sin&lt;/mi&gt;&lt;mi&gt;&amp;#x3B8;&lt;/mi&gt;&lt;/mtd&gt;&lt;/mtr&gt;&lt;mtr&gt;&lt;mtd&gt;&lt;mi mathvariant=\&quot;bold\&quot;&gt;u&lt;/mi&gt;&lt;/mtd&gt;&lt;mtd&gt;&lt;mo&gt;=&lt;/mo&gt;&lt;/mtd&gt;&lt;mtd&gt;&lt;mfrac&gt;&lt;mi mathvariant=\&quot;bold\&quot;&gt;v&lt;/mi&gt;&lt;mfenced open=\&quot;||\&quot; close=\&quot;||\&quot;&gt;&lt;mi mathvariant=\&quot;bold\&quot;&gt;v&lt;/mi&gt;&lt;/mfenced&gt;&lt;/mfrac&gt;&lt;/mtd&gt;&lt;/mtr&gt;&lt;mtr&gt;&lt;mtd&gt;&lt;mi&gt;q&lt;/mi&gt;&lt;/mtd&gt;&lt;mtd&gt;&lt;mo&gt;=&lt;/mo&gt;&lt;/mtd&gt;&lt;mtd&gt;&lt;mi&gt;cos&lt;/mi&gt;&lt;mi&gt;&amp;#x3B8;&lt;/mi&gt;&lt;mo&gt;+&lt;/mo&gt;&lt;mi&gt;sin&lt;/mi&gt;&lt;mi&gt;&amp;#x3B8;&lt;/mi&gt;&lt;mi mathvariant=\&quot;bold\&quot;&gt;u&lt;/mi&gt;&lt;/mtd&gt;&lt;/mtr&gt;&lt;/mtable&gt;&lt;/math&gt;&quot;,&quot;origin&quot;:&quot;MathType Legacy&quot;,&quot;version&quot;:&quot;v3.23.0&quot;}" title="table row cell q subscript 0 end cell equals cell cos theta end cell row cell open double vertical bar bold v close double vertical bar end cell equals cell sin theta end cell row bold u equals cell fraction numerator bold v over denominator open double vertical bar bold v close double vertical bar end fraction end cell row q equals cell cos theta plus sin theta bold u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table columnspacing=\&quot;0px\&quot; columnalign=\&quot;right center left\&quot;&gt;&lt;mtr&gt;&lt;mtd&gt;&lt;msub&gt;&lt;mi&gt;q&lt;/mi&gt;&lt;mn&gt;0&lt;/mn&gt;&lt;/msub&gt;&lt;/mtd&gt;&lt;mtd&gt;&lt;mo&gt;=&lt;/mo&gt;&lt;/mtd&gt;&lt;mtd&gt;&lt;mi&gt;cos&lt;/mi&gt;&lt;mi&gt;&amp;#x3B8;&lt;/mi&gt;&lt;/mtd&gt;&lt;/mtr&gt;&lt;mtr&gt;&lt;mtd&gt;&lt;mfenced open=\&quot;||\&quot; close=\&quot;||\&quot;&gt;&lt;mi mathvariant=\&quot;bold\&quot;&gt;v&lt;/mi&gt;&lt;/mfenced&gt;&lt;/mtd&gt;&lt;mtd&gt;&lt;mo&gt;=&lt;/mo&gt;&lt;/mtd&gt;&lt;mtd&gt;&lt;mi&gt;sin&lt;/mi&gt;&lt;mi&gt;&amp;#x3B8;&lt;/mi&gt;&lt;/mtd&gt;&lt;/mtr&gt;&lt;mtr&gt;&lt;mtd&gt;&lt;mi mathvariant=\&quot;bold\&quot;&gt;u&lt;/mi&gt;&lt;/mtd&gt;&lt;mtd&gt;&lt;mo&gt;=&lt;/mo&gt;&lt;/mtd&gt;&lt;mtd&gt;&lt;mfrac&gt;&lt;mi mathvariant=\&quot;bold\&quot;&gt;v&lt;/mi&gt;&lt;mfenced open=\&quot;||\&quot; close=\&quot;||\&quot;&gt;&lt;mi mathvariant=\&quot;bold\&quot;&gt;v&lt;/mi&gt;&lt;/mfenced&gt;&lt;/mfrac&gt;&lt;/mtd&gt;&lt;/mtr&gt;&lt;mtr&gt;&lt;mtd&gt;&lt;mi&gt;q&lt;/mi&gt;&lt;/mtd&gt;&lt;mtd&gt;&lt;mo&gt;=&lt;/mo&gt;&lt;/mtd&gt;&lt;mtd&gt;&lt;mi&gt;cos&lt;/mi&gt;&lt;mi&gt;&amp;#x3B8;&lt;/mi&gt;&lt;mo&gt;+&lt;/mo&gt;&lt;mi&gt;sin&lt;/mi&gt;&lt;mi&gt;&amp;#x3B8;&lt;/mi&gt;&lt;mi mathvariant=\&quot;bold\&quot;&gt;u&lt;/mi&gt;&lt;/mtd&gt;&lt;/mtr&gt;&lt;/mtable&gt;&lt;/math&gt;&quot;,&quot;origin&quot;:&quot;MathType Legacy&quot;,&quot;version&quot;:&quot;v3.23.0&quot;}" title="table row cell q subscript 0 end cell equals cell cos theta end cell row cell open double vertical bar bold v close double vertical bar end cell equals cell sin theta end cell row bold u equals cell fraction numerator bold v over denominator open double vertical bar bold v close double vertical bar end fraction end cell row q equals cell cos theta plus sin theta bold u end cell end table"/>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1141984" cy="1200912"/>
                    </a:xfrm>
                    <a:prstGeom prst="rect">
                      <a:avLst/>
                    </a:prstGeom>
                  </pic:spPr>
                </pic:pic>
              </a:graphicData>
            </a:graphic>
          </wp:inline>
        </w:drawing>
      </w:r>
    </w:p>
    <w:p w14:paraId="469EAA1C" w14:textId="77777777" w:rsidR="00D06663" w:rsidRDefault="00D06663" w:rsidP="00ED3E0F">
      <w:pPr>
        <w:jc w:val="center"/>
      </w:pPr>
    </w:p>
    <w:p w14:paraId="4FF0DA39" w14:textId="42DD140C" w:rsidR="00D06663" w:rsidRDefault="00D06663" w:rsidP="00ED3E0F">
      <w:r>
        <w:t xml:space="preserve">It will be shown next that angle theta is related to rotation around the unit axis u.  To get a feel for this consider the product </w:t>
      </w:r>
    </w:p>
    <w:p w14:paraId="65F0A5AE" w14:textId="77777777" w:rsidR="00D06663" w:rsidRDefault="00D06663" w:rsidP="00ED3E0F"/>
    <w:p w14:paraId="5C10F068" w14:textId="77777777" w:rsidR="00D06663" w:rsidRDefault="00D06663" w:rsidP="00ED3E0F">
      <w:pPr>
        <w:jc w:val="center"/>
      </w:pPr>
      <w:r>
        <w:rPr>
          <w:noProof/>
          <w:position w:val="-54"/>
        </w:rPr>
        <w:drawing>
          <wp:inline distT="0" distB="0" distL="0" distR="0" wp14:anchorId="21BA9928" wp14:editId="22B0052D">
            <wp:extent cx="3647846" cy="648614"/>
            <wp:effectExtent l="0" t="0" r="0" b="0"/>
            <wp:docPr id="1214159144" name="Picture 1214159144" descr="{&quot;mathml&quot;:&quot;&lt;math style=\&quot;font-family:stix;font-size:12px;\&quot; xmlns=\&quot;http://www.w3.org/1998/Math/MathML\&quot;&gt;&lt;mtable columnspacing=\&quot;0px\&quot; columnalign=\&quot;right center left\&quot;&gt;&lt;mtr&gt;&lt;mtd&gt;&lt;mi&gt;p&lt;/mi&gt;&lt;mi&gt;q&lt;/mi&gt;&lt;/mtd&gt;&lt;mtd&gt;&lt;mo&gt;=&lt;/mo&gt;&lt;/mtd&gt;&lt;mtd&gt;&lt;mfenced&gt;&lt;mrow&gt;&lt;mi&gt;cos&lt;/mi&gt;&lt;mi&gt;&amp;#x3B1;&lt;/mi&gt;&lt;mo&gt;+&lt;/mo&gt;&lt;mi&gt;sin&lt;/mi&gt;&lt;mi&gt;&amp;#x3B1;&lt;/mi&gt;&lt;mi mathvariant=\&quot;bold\&quot;&gt;u&lt;/mi&gt;&lt;/mrow&gt;&lt;/mfenced&gt;&lt;mfenced&gt;&lt;mrow&gt;&lt;mi&gt;cos&lt;/mi&gt;&lt;mi&gt;&amp;#x3B2;&lt;/mi&gt;&lt;mo&gt;+&lt;/mo&gt;&lt;mi&gt;sin&lt;/mi&gt;&lt;mi&gt;&amp;#x3B2;&lt;/mi&gt;&lt;mi mathvariant=\&quot;bold\&quot;&gt;u&lt;/mi&gt;&lt;/mrow&gt;&lt;/mfenced&gt;&lt;/mtd&gt;&lt;/mtr&gt;&lt;mtr&gt;&lt;mtd/&gt;&lt;mtd&gt;&lt;mo&gt;=&lt;/mo&gt;&lt;/mtd&gt;&lt;mtd&gt;&lt;mi&gt;cos&lt;/mi&gt;&lt;mi&gt;&amp;#x3B1;&lt;/mi&gt;&lt;mi&gt;cos&lt;/mi&gt;&lt;mi&gt;&amp;#x3B2;&lt;/mi&gt;&lt;mo&gt;+&lt;/mo&gt;&lt;mi&gt;cos&lt;/mi&gt;&lt;mi&gt;&amp;#x3B1;&lt;/mi&gt;&lt;mi&gt;sin&lt;/mi&gt;&lt;mi&gt;&amp;#x3B2;&lt;/mi&gt;&lt;mi mathvariant=\&quot;bold\&quot;&gt;u&lt;/mi&gt;&lt;mo&gt;+&lt;/mo&gt;&lt;mi&gt;cos&lt;/mi&gt;&lt;mi&gt;&amp;#x3B2;&lt;/mi&gt;&lt;mi&gt;sin&lt;/mi&gt;&lt;mi&gt;&amp;#x3B1;&lt;/mi&gt;&lt;mi mathvariant=\&quot;bold\&quot;&gt;u&lt;/mi&gt;&lt;mo&gt;-&lt;/mo&gt;&lt;msup&gt;&lt;mi mathvariant=\&quot;bold\&quot;&gt;u&lt;/mi&gt;&lt;mi&gt;T&lt;/mi&gt;&lt;/msup&gt;&lt;mi mathvariant=\&quot;bold\&quot;&gt;u&lt;/mi&gt;&lt;mi&gt;sin&lt;/mi&gt;&lt;mi&gt;&amp;#x3B1;&lt;/mi&gt;&lt;mi&gt;sin&lt;/mi&gt;&lt;mi&gt;&amp;#x3B2;&lt;/mi&gt;&lt;mo&gt;+&lt;/mo&gt;&lt;mn&gt;0&lt;/mn&gt;&lt;/mtd&gt;&lt;/mtr&gt;&lt;mtr&gt;&lt;mtd/&gt;&lt;mtd&gt;&lt;mo&gt;=&lt;/mo&gt;&lt;/mtd&gt;&lt;mtd&gt;&lt;mi&gt;cos&lt;/mi&gt;&lt;mfenced&gt;&lt;mrow&gt;&lt;mi&gt;&amp;#x3B1;&lt;/mi&gt;&lt;mo&gt;+&lt;/mo&gt;&lt;mi&gt;&amp;#x3B2;&lt;/mi&gt;&lt;/mrow&gt;&lt;/mfenced&gt;&lt;mo&gt;+&lt;/mo&gt;&lt;mi&gt;cos&lt;/mi&gt;&lt;mfenced&gt;&lt;mrow&gt;&lt;mi&gt;&amp;#x3B1;&lt;/mi&gt;&lt;mo&gt;+&lt;/mo&gt;&lt;mi&gt;&amp;#x3B2;&lt;/mi&gt;&lt;/mrow&gt;&lt;/mfenced&gt;&lt;mi mathvariant=\&quot;bold\&quot;&gt;u&lt;/mi&gt;&lt;/mtd&gt;&lt;/mtr&gt;&lt;/mtable&gt;&lt;/math&gt;&quot;,&quot;origin&quot;:&quot;MathType Legacy&quot;,&quot;version&quot;:&quot;v3.23.0&quot;}" title="table row cell p q end cell equals cell open parentheses cos alpha plus sin alpha bold u close parentheses open parentheses cos beta plus sin beta bold u close parentheses end cell row blank equals cell cos alpha cos beta plus cos alpha sin beta bold u plus cos beta sin alpha bold u minus bold u to the power of T bold u sin alpha sin beta plus 0 end cell row blank equals cell cos open parentheses alpha plus beta close parentheses plus cos open parentheses alpha plus beta close parentheses bold u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table columnspacing=\&quot;0px\&quot; columnalign=\&quot;right center left\&quot;&gt;&lt;mtr&gt;&lt;mtd&gt;&lt;mi&gt;p&lt;/mi&gt;&lt;mi&gt;q&lt;/mi&gt;&lt;/mtd&gt;&lt;mtd&gt;&lt;mo&gt;=&lt;/mo&gt;&lt;/mtd&gt;&lt;mtd&gt;&lt;mfenced&gt;&lt;mrow&gt;&lt;mi&gt;cos&lt;/mi&gt;&lt;mi&gt;&amp;#x3B1;&lt;/mi&gt;&lt;mo&gt;+&lt;/mo&gt;&lt;mi&gt;sin&lt;/mi&gt;&lt;mi&gt;&amp;#x3B1;&lt;/mi&gt;&lt;mi mathvariant=\&quot;bold\&quot;&gt;u&lt;/mi&gt;&lt;/mrow&gt;&lt;/mfenced&gt;&lt;mfenced&gt;&lt;mrow&gt;&lt;mi&gt;cos&lt;/mi&gt;&lt;mi&gt;&amp;#x3B2;&lt;/mi&gt;&lt;mo&gt;+&lt;/mo&gt;&lt;mi&gt;sin&lt;/mi&gt;&lt;mi&gt;&amp;#x3B2;&lt;/mi&gt;&lt;mi mathvariant=\&quot;bold\&quot;&gt;u&lt;/mi&gt;&lt;/mrow&gt;&lt;/mfenced&gt;&lt;/mtd&gt;&lt;/mtr&gt;&lt;mtr&gt;&lt;mtd/&gt;&lt;mtd&gt;&lt;mo&gt;=&lt;/mo&gt;&lt;/mtd&gt;&lt;mtd&gt;&lt;mi&gt;cos&lt;/mi&gt;&lt;mi&gt;&amp;#x3B1;&lt;/mi&gt;&lt;mi&gt;cos&lt;/mi&gt;&lt;mi&gt;&amp;#x3B2;&lt;/mi&gt;&lt;mo&gt;+&lt;/mo&gt;&lt;mi&gt;cos&lt;/mi&gt;&lt;mi&gt;&amp;#x3B1;&lt;/mi&gt;&lt;mi&gt;sin&lt;/mi&gt;&lt;mi&gt;&amp;#x3B2;&lt;/mi&gt;&lt;mi mathvariant=\&quot;bold\&quot;&gt;u&lt;/mi&gt;&lt;mo&gt;+&lt;/mo&gt;&lt;mi&gt;cos&lt;/mi&gt;&lt;mi&gt;&amp;#x3B2;&lt;/mi&gt;&lt;mi&gt;sin&lt;/mi&gt;&lt;mi&gt;&amp;#x3B1;&lt;/mi&gt;&lt;mi mathvariant=\&quot;bold\&quot;&gt;u&lt;/mi&gt;&lt;mo&gt;-&lt;/mo&gt;&lt;msup&gt;&lt;mi mathvariant=\&quot;bold\&quot;&gt;u&lt;/mi&gt;&lt;mi&gt;T&lt;/mi&gt;&lt;/msup&gt;&lt;mi mathvariant=\&quot;bold\&quot;&gt;u&lt;/mi&gt;&lt;mi&gt;sin&lt;/mi&gt;&lt;mi&gt;&amp;#x3B1;&lt;/mi&gt;&lt;mi&gt;sin&lt;/mi&gt;&lt;mi&gt;&amp;#x3B2;&lt;/mi&gt;&lt;mo&gt;+&lt;/mo&gt;&lt;mn&gt;0&lt;/mn&gt;&lt;/mtd&gt;&lt;/mtr&gt;&lt;mtr&gt;&lt;mtd/&gt;&lt;mtd&gt;&lt;mo&gt;=&lt;/mo&gt;&lt;/mtd&gt;&lt;mtd&gt;&lt;mi&gt;cos&lt;/mi&gt;&lt;mfenced&gt;&lt;mrow&gt;&lt;mi&gt;&amp;#x3B1;&lt;/mi&gt;&lt;mo&gt;+&lt;/mo&gt;&lt;mi&gt;&amp;#x3B2;&lt;/mi&gt;&lt;/mrow&gt;&lt;/mfenced&gt;&lt;mo&gt;+&lt;/mo&gt;&lt;mi&gt;cos&lt;/mi&gt;&lt;mfenced&gt;&lt;mrow&gt;&lt;mi&gt;&amp;#x3B1;&lt;/mi&gt;&lt;mo&gt;+&lt;/mo&gt;&lt;mi&gt;&amp;#x3B2;&lt;/mi&gt;&lt;/mrow&gt;&lt;/mfenced&gt;&lt;mi mathvariant=\&quot;bold\&quot;&gt;u&lt;/mi&gt;&lt;/mtd&gt;&lt;/mtr&gt;&lt;/mtable&gt;&lt;/math&gt;&quot;,&quot;origin&quot;:&quot;MathType Legacy&quot;,&quot;version&quot;:&quot;v3.23.0&quot;}" title="table row cell p q end cell equals cell open parentheses cos alpha plus sin alpha bold u close parentheses open parentheses cos beta plus sin beta bold u close parentheses end cell row blank equals cell cos alpha cos beta plus cos alpha sin beta bold u plus cos beta sin alpha bold u minus bold u to the power of T bold u sin alpha sin beta plus 0 end cell row blank equals cell cos open parentheses alpha plus beta close parentheses plus cos open parentheses alpha plus beta close parentheses bold u end cell end table"/>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3647846" cy="648614"/>
                    </a:xfrm>
                    <a:prstGeom prst="rect">
                      <a:avLst/>
                    </a:prstGeom>
                  </pic:spPr>
                </pic:pic>
              </a:graphicData>
            </a:graphic>
          </wp:inline>
        </w:drawing>
      </w:r>
    </w:p>
    <w:p w14:paraId="10E3AAB6" w14:textId="77777777" w:rsidR="00D06663" w:rsidRDefault="00D06663" w:rsidP="00ED3E0F"/>
    <w:p w14:paraId="0918D54C" w14:textId="77777777" w:rsidR="00D06663" w:rsidRDefault="00D06663" w:rsidP="00ED3E0F">
      <w:r>
        <w:t>The product of two same axis quaternions acts identically to the product of two rotation matrics.  Changing to the conjugate rotates in the opposite direction.  Now consider the triple product where a pure quaternion r is sandwiched between a quaternion and its conjugate</w:t>
      </w:r>
    </w:p>
    <w:p w14:paraId="18BB7B89" w14:textId="77777777" w:rsidR="00D06663" w:rsidRDefault="00D06663" w:rsidP="00ED3E0F"/>
    <w:p w14:paraId="6B7EEFB6" w14:textId="77777777" w:rsidR="00D06663" w:rsidRDefault="00D06663" w:rsidP="00ED3E0F">
      <w:r>
        <w:rPr>
          <w:noProof/>
          <w:position w:val="-5"/>
        </w:rPr>
        <w:drawing>
          <wp:inline distT="0" distB="0" distL="0" distR="0" wp14:anchorId="1D7E609B" wp14:editId="144CE803">
            <wp:extent cx="575056" cy="156464"/>
            <wp:effectExtent l="0" t="0" r="0" b="0"/>
            <wp:docPr id="1095772870" name="Picture 1095772870" descr="{&quot;mathml&quot;:&quot;&lt;math style=\&quot;font-family:stix;font-size:12px;\&quot; xmlns=\&quot;http://www.w3.org/1998/Math/MathML\&quot;&gt;&lt;mi&gt;r&lt;/mi&gt;&lt;mo&gt;'&lt;/mo&gt;&lt;mo&gt;=&lt;/mo&gt;&lt;mi&gt;q&lt;/mi&gt;&lt;mi&gt;r&lt;/mi&gt;&lt;msup&gt;&lt;mi&gt;q&lt;/mi&gt;&lt;mo&gt;*&lt;/mo&gt;&lt;/msup&gt;&lt;/math&gt;&quot;,&quot;origin&quot;:&quot;MathType Legacy&quot;,&quot;version&quot;:&quot;v3.23.0&quot;}" title="r apostrophe equals q r q to the power of asterisk t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r&lt;/mi&gt;&lt;mo&gt;'&lt;/mo&gt;&lt;mo&gt;=&lt;/mo&gt;&lt;mi&gt;q&lt;/mi&gt;&lt;mi&gt;r&lt;/mi&gt;&lt;msup&gt;&lt;mi&gt;q&lt;/mi&gt;&lt;mo&gt;*&lt;/mo&gt;&lt;/msup&gt;&lt;/math&gt;&quot;,&quot;origin&quot;:&quot;MathType Legacy&quot;,&quot;version&quot;:&quot;v3.23.0&quot;}" title="r apostrophe equals q r q to the power of asterisk times"/>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575056" cy="156464"/>
                    </a:xfrm>
                    <a:prstGeom prst="rect">
                      <a:avLst/>
                    </a:prstGeom>
                  </pic:spPr>
                </pic:pic>
              </a:graphicData>
            </a:graphic>
          </wp:inline>
        </w:drawing>
      </w:r>
    </w:p>
    <w:p w14:paraId="7FBF1B1D" w14:textId="77777777" w:rsidR="00D06663" w:rsidRDefault="00D06663" w:rsidP="00ED3E0F"/>
    <w:p w14:paraId="61802D6E" w14:textId="77777777" w:rsidR="00D06663" w:rsidRDefault="00D06663" w:rsidP="00ED3E0F">
      <w:r>
        <w:t>Let r= (0 e3), then</w:t>
      </w:r>
    </w:p>
    <w:p w14:paraId="0D5BC595" w14:textId="77777777" w:rsidR="00D06663" w:rsidRDefault="00D06663" w:rsidP="00ED3E0F"/>
    <w:p w14:paraId="14B798D5" w14:textId="77777777" w:rsidR="00D06663" w:rsidRDefault="00D06663" w:rsidP="00ED3E0F">
      <w:pPr>
        <w:jc w:val="center"/>
      </w:pPr>
      <w:r>
        <w:rPr>
          <w:noProof/>
          <w:position w:val="-88"/>
        </w:rPr>
        <w:drawing>
          <wp:inline distT="0" distB="0" distL="0" distR="0" wp14:anchorId="656D7C6D" wp14:editId="515AC7CE">
            <wp:extent cx="2247392" cy="1133856"/>
            <wp:effectExtent l="0" t="0" r="0" b="0"/>
            <wp:docPr id="592517944" name="Picture 592517944" descr="{&quot;mathml&quot;:&quot;&lt;math style=\&quot;font-family:stix;font-size:12px;\&quot; xmlns=\&quot;http://www.w3.org/1998/Math/MathML\&quot;&gt;&lt;mtable columnspacing=\&quot;0px\&quot; columnalign=\&quot;right center left\&quot;&gt;&lt;mtr&gt;&lt;mtd&gt;&lt;mi&gt;q&lt;/mi&gt;&lt;mi&gt;r&lt;/mi&gt;&lt;msup&gt;&lt;mi&gt;q&lt;/mi&gt;&lt;mo&gt;*&lt;/mo&gt;&lt;/msup&gt;&lt;/mtd&gt;&lt;mtd&gt;&lt;mo&gt;=&lt;/mo&gt;&lt;/mtd&gt;&lt;mtd&gt;&lt;mfenced&gt;&lt;mrow&gt;&lt;mi&gt;c&lt;/mi&gt;&lt;mo&gt;+&lt;/mo&gt;&lt;mi&gt;s&lt;/mi&gt;&lt;msub&gt;&lt;mi&gt;e&lt;/mi&gt;&lt;mn&gt;3&lt;/mn&gt;&lt;/msub&gt;&lt;/mrow&gt;&lt;/mfenced&gt;&lt;mfenced&gt;&lt;mrow&gt;&lt;mn&gt;0&lt;/mn&gt;&lt;mo&gt;+&lt;/mo&gt;&lt;msub&gt;&lt;mi&gt;e&lt;/mi&gt;&lt;mn&gt;1&lt;/mn&gt;&lt;/msub&gt;&lt;/mrow&gt;&lt;/mfenced&gt;&lt;mfenced&gt;&lt;mrow&gt;&lt;mi&gt;c&lt;/mi&gt;&lt;mo&gt;+&lt;/mo&gt;&lt;mi&gt;s&lt;/mi&gt;&lt;msub&gt;&lt;mi&gt;e&lt;/mi&gt;&lt;mn&gt;3&lt;/mn&gt;&lt;/msub&gt;&lt;/mrow&gt;&lt;/mfenced&gt;&lt;/mtd&gt;&lt;/mtr&gt;&lt;mtr&gt;&lt;mtd/&gt;&lt;mtd&gt;&lt;mo&gt;=&lt;/mo&gt;&lt;/mtd&gt;&lt;mtd&gt;&lt;mfenced&gt;&lt;mrow&gt;&lt;mi&gt;c&lt;/mi&gt;&lt;msub&gt;&lt;mi&gt;e&lt;/mi&gt;&lt;mn&gt;1&lt;/mn&gt;&lt;/msub&gt;&lt;mo&gt;+&lt;/mo&gt;&lt;mi&gt;s&lt;/mi&gt;&lt;msub&gt;&lt;mi&gt;e&lt;/mi&gt;&lt;mn&gt;2&lt;/mn&gt;&lt;/msub&gt;&lt;/mrow&gt;&lt;/mfenced&gt;&lt;mfenced&gt;&lt;mrow&gt;&lt;mi&gt;c&lt;/mi&gt;&lt;mo&gt;+&lt;/mo&gt;&lt;mi&gt;s&lt;/mi&gt;&lt;msub&gt;&lt;mi&gt;e&lt;/mi&gt;&lt;mn&gt;3&lt;/mn&gt;&lt;/msub&gt;&lt;/mrow&gt;&lt;/mfenced&gt;&lt;/mtd&gt;&lt;/mtr&gt;&lt;mtr&gt;&lt;mtd/&gt;&lt;mtd&gt;&lt;mo&gt;=&lt;/mo&gt;&lt;/mtd&gt;&lt;mtd&gt;&lt;msup&gt;&lt;mi&gt;c&lt;/mi&gt;&lt;mn&gt;2&lt;/mn&gt;&lt;/msup&gt;&lt;msub&gt;&lt;mi&gt;e&lt;/mi&gt;&lt;mn&gt;1&lt;/mn&gt;&lt;/msub&gt;&lt;mo&gt;+&lt;/mo&gt;&lt;mi&gt;c&lt;/mi&gt;&lt;mi&gt;s&lt;/mi&gt;&lt;msub&gt;&lt;mi&gt;e&lt;/mi&gt;&lt;mn&gt;2&lt;/mn&gt;&lt;/msub&gt;&lt;mo&gt;+&lt;/mo&gt;&lt;mi&gt;c&lt;/mi&gt;&lt;mi&gt;s&lt;/mi&gt;&lt;msub&gt;&lt;mi&gt;e&lt;/mi&gt;&lt;mn&gt;2&lt;/mn&gt;&lt;/msub&gt;&lt;mo&gt;-&lt;/mo&gt;&lt;msup&gt;&lt;mi&gt;s&lt;/mi&gt;&lt;mn&gt;2&lt;/mn&gt;&lt;/msup&gt;&lt;msub&gt;&lt;mi&gt;e&lt;/mi&gt;&lt;mn&gt;1&lt;/mn&gt;&lt;/msub&gt;&lt;/mtd&gt;&lt;/mtr&gt;&lt;mtr&gt;&lt;mtd/&gt;&lt;mtd&gt;&lt;mo&gt;=&lt;/mo&gt;&lt;/mtd&gt;&lt;mtd&gt;&lt;mi&gt;cos&lt;/mi&gt;&lt;mn&gt;2&lt;/mn&gt;&lt;mi&gt;&amp;#x3B8;&lt;/mi&gt;&lt;msub&gt;&lt;mi&gt;e&lt;/mi&gt;&lt;mn&gt;1&lt;/mn&gt;&lt;/msub&gt;&lt;mo&gt;+&lt;/mo&gt;&lt;mi&gt;sin&lt;/mi&gt;&lt;mn&gt;2&lt;/mn&gt;&lt;mi&gt;&amp;#x3B8;&lt;/mi&gt;&lt;msub&gt;&lt;mi&gt;e&lt;/mi&gt;&lt;mn&gt;2&lt;/mn&gt;&lt;/msub&gt;&lt;/mtd&gt;&lt;/mtr&gt;&lt;/mtable&gt;&lt;/math&gt;&quot;,&quot;origin&quot;:&quot;MathType Legacy&quot;,&quot;version&quot;:&quot;v3.23.0&quot;}" title="table row cell q r q to the power of asterisk times end cell equals cell open parentheses c plus s e subscript 3 close parentheses open parentheses 0 plus e subscript 1 close parentheses open parentheses c plus s e subscript 3 close parentheses end cell row blank equals cell open parentheses c e subscript 1 plus s e subscript 2 close parentheses open parentheses c plus s e subscript 3 close parentheses end cell row blank equals cell c squared e subscript 1 plus c s e subscript 2 plus c s e subscript 2 minus s squared e subscript 1 end cell row blank equals cell cos 2 theta e subscript 1 plus sin 2 theta e subscript 2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table columnspacing=\&quot;0px\&quot; columnalign=\&quot;right center left\&quot;&gt;&lt;mtr&gt;&lt;mtd&gt;&lt;mi&gt;q&lt;/mi&gt;&lt;mi&gt;r&lt;/mi&gt;&lt;msup&gt;&lt;mi&gt;q&lt;/mi&gt;&lt;mo&gt;*&lt;/mo&gt;&lt;/msup&gt;&lt;/mtd&gt;&lt;mtd&gt;&lt;mo&gt;=&lt;/mo&gt;&lt;/mtd&gt;&lt;mtd&gt;&lt;mfenced&gt;&lt;mrow&gt;&lt;mi&gt;c&lt;/mi&gt;&lt;mo&gt;+&lt;/mo&gt;&lt;mi&gt;s&lt;/mi&gt;&lt;msub&gt;&lt;mi&gt;e&lt;/mi&gt;&lt;mn&gt;3&lt;/mn&gt;&lt;/msub&gt;&lt;/mrow&gt;&lt;/mfenced&gt;&lt;mfenced&gt;&lt;mrow&gt;&lt;mn&gt;0&lt;/mn&gt;&lt;mo&gt;+&lt;/mo&gt;&lt;msub&gt;&lt;mi&gt;e&lt;/mi&gt;&lt;mn&gt;1&lt;/mn&gt;&lt;/msub&gt;&lt;/mrow&gt;&lt;/mfenced&gt;&lt;mfenced&gt;&lt;mrow&gt;&lt;mi&gt;c&lt;/mi&gt;&lt;mo&gt;+&lt;/mo&gt;&lt;mi&gt;s&lt;/mi&gt;&lt;msub&gt;&lt;mi&gt;e&lt;/mi&gt;&lt;mn&gt;3&lt;/mn&gt;&lt;/msub&gt;&lt;/mrow&gt;&lt;/mfenced&gt;&lt;/mtd&gt;&lt;/mtr&gt;&lt;mtr&gt;&lt;mtd/&gt;&lt;mtd&gt;&lt;mo&gt;=&lt;/mo&gt;&lt;/mtd&gt;&lt;mtd&gt;&lt;mfenced&gt;&lt;mrow&gt;&lt;mi&gt;c&lt;/mi&gt;&lt;msub&gt;&lt;mi&gt;e&lt;/mi&gt;&lt;mn&gt;1&lt;/mn&gt;&lt;/msub&gt;&lt;mo&gt;+&lt;/mo&gt;&lt;mi&gt;s&lt;/mi&gt;&lt;msub&gt;&lt;mi&gt;e&lt;/mi&gt;&lt;mn&gt;2&lt;/mn&gt;&lt;/msub&gt;&lt;/mrow&gt;&lt;/mfenced&gt;&lt;mfenced&gt;&lt;mrow&gt;&lt;mi&gt;c&lt;/mi&gt;&lt;mo&gt;+&lt;/mo&gt;&lt;mi&gt;s&lt;/mi&gt;&lt;msub&gt;&lt;mi&gt;e&lt;/mi&gt;&lt;mn&gt;3&lt;/mn&gt;&lt;/msub&gt;&lt;/mrow&gt;&lt;/mfenced&gt;&lt;/mtd&gt;&lt;/mtr&gt;&lt;mtr&gt;&lt;mtd/&gt;&lt;mtd&gt;&lt;mo&gt;=&lt;/mo&gt;&lt;/mtd&gt;&lt;mtd&gt;&lt;msup&gt;&lt;mi&gt;c&lt;/mi&gt;&lt;mn&gt;2&lt;/mn&gt;&lt;/msup&gt;&lt;msub&gt;&lt;mi&gt;e&lt;/mi&gt;&lt;mn&gt;1&lt;/mn&gt;&lt;/msub&gt;&lt;mo&gt;+&lt;/mo&gt;&lt;mi&gt;c&lt;/mi&gt;&lt;mi&gt;s&lt;/mi&gt;&lt;msub&gt;&lt;mi&gt;e&lt;/mi&gt;&lt;mn&gt;2&lt;/mn&gt;&lt;/msub&gt;&lt;mo&gt;+&lt;/mo&gt;&lt;mi&gt;c&lt;/mi&gt;&lt;mi&gt;s&lt;/mi&gt;&lt;msub&gt;&lt;mi&gt;e&lt;/mi&gt;&lt;mn&gt;2&lt;/mn&gt;&lt;/msub&gt;&lt;mo&gt;-&lt;/mo&gt;&lt;msup&gt;&lt;mi&gt;s&lt;/mi&gt;&lt;mn&gt;2&lt;/mn&gt;&lt;/msup&gt;&lt;msub&gt;&lt;mi&gt;e&lt;/mi&gt;&lt;mn&gt;1&lt;/mn&gt;&lt;/msub&gt;&lt;/mtd&gt;&lt;/mtr&gt;&lt;mtr&gt;&lt;mtd/&gt;&lt;mtd&gt;&lt;mo&gt;=&lt;/mo&gt;&lt;/mtd&gt;&lt;mtd&gt;&lt;mi&gt;cos&lt;/mi&gt;&lt;mn&gt;2&lt;/mn&gt;&lt;mi&gt;&amp;#x3B8;&lt;/mi&gt;&lt;msub&gt;&lt;mi&gt;e&lt;/mi&gt;&lt;mn&gt;1&lt;/mn&gt;&lt;/msub&gt;&lt;mo&gt;+&lt;/mo&gt;&lt;mi&gt;sin&lt;/mi&gt;&lt;mn&gt;2&lt;/mn&gt;&lt;mi&gt;&amp;#x3B8;&lt;/mi&gt;&lt;msub&gt;&lt;mi&gt;e&lt;/mi&gt;&lt;mn&gt;2&lt;/mn&gt;&lt;/msub&gt;&lt;/mtd&gt;&lt;/mtr&gt;&lt;/mtable&gt;&lt;/math&gt;&quot;,&quot;origin&quot;:&quot;MathType Legacy&quot;,&quot;version&quot;:&quot;v3.23.0&quot;}" title="table row cell q r q to the power of asterisk times end cell equals cell open parentheses c plus s e subscript 3 close parentheses open parentheses 0 plus e subscript 1 close parentheses open parentheses c plus s e subscript 3 close parentheses end cell row blank equals cell open parentheses c e subscript 1 plus s e subscript 2 close parentheses open parentheses c plus s e subscript 3 close parentheses end cell row blank equals cell c squared e subscript 1 plus c s e subscript 2 plus c s e subscript 2 minus s squared e subscript 1 end cell row blank equals cell cos 2 theta e subscript 1 plus sin 2 theta e subscript 2 end cell end table"/>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2247392" cy="1133856"/>
                    </a:xfrm>
                    <a:prstGeom prst="rect">
                      <a:avLst/>
                    </a:prstGeom>
                  </pic:spPr>
                </pic:pic>
              </a:graphicData>
            </a:graphic>
          </wp:inline>
        </w:drawing>
      </w:r>
    </w:p>
    <w:p w14:paraId="626EE397" w14:textId="77777777" w:rsidR="00D06663" w:rsidRDefault="00D06663" w:rsidP="00ED3E0F">
      <w:pPr>
        <w:jc w:val="center"/>
      </w:pPr>
    </w:p>
    <w:p w14:paraId="531E0B3F" w14:textId="77777777" w:rsidR="00D06663" w:rsidRDefault="00D06663" w:rsidP="00ED3E0F">
      <w:r>
        <w:t xml:space="preserve">and describes at counter clockwise rotation of 2theta in the x-y plane about the z axis.  It's a pure quaternion, or just a regular vector.  </w:t>
      </w:r>
    </w:p>
    <w:p w14:paraId="42A23F3C" w14:textId="77777777" w:rsidR="00D06663" w:rsidRDefault="00D06663" w:rsidP="00ED3E0F"/>
    <w:p w14:paraId="6560C859" w14:textId="77777777" w:rsidR="00D06663" w:rsidRDefault="00D06663" w:rsidP="00ED3E0F">
      <w:pPr>
        <w:jc w:val="center"/>
      </w:pPr>
      <w:r>
        <w:rPr>
          <w:noProof/>
        </w:rPr>
        <w:drawing>
          <wp:inline distT="0" distB="0" distL="0" distR="0" wp14:anchorId="4772EF7E" wp14:editId="1F5AA1F2">
            <wp:extent cx="2402284" cy="2046083"/>
            <wp:effectExtent l="0" t="0" r="0" b="0"/>
            <wp:docPr id="3066282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2413321" cy="2055484"/>
                    </a:xfrm>
                    <a:prstGeom prst="rect">
                      <a:avLst/>
                    </a:prstGeom>
                    <a:noFill/>
                    <a:ln>
                      <a:noFill/>
                    </a:ln>
                  </pic:spPr>
                </pic:pic>
              </a:graphicData>
            </a:graphic>
          </wp:inline>
        </w:drawing>
      </w:r>
    </w:p>
    <w:p w14:paraId="4CF2D938" w14:textId="77777777" w:rsidR="00D06663" w:rsidRDefault="00D06663" w:rsidP="00ED3E0F"/>
    <w:p w14:paraId="1B841FD9" w14:textId="77777777" w:rsidR="00D06663" w:rsidRDefault="00D06663" w:rsidP="00ED3E0F">
      <w:r>
        <w:lastRenderedPageBreak/>
        <w:t>We can also see that in general the quaternion sandwich preserves norm</w:t>
      </w:r>
    </w:p>
    <w:p w14:paraId="36C68DE4" w14:textId="77777777" w:rsidR="00D06663" w:rsidRDefault="00D06663" w:rsidP="00ED3E0F"/>
    <w:p w14:paraId="7A3E374C" w14:textId="77777777" w:rsidR="00D06663" w:rsidRDefault="00D06663" w:rsidP="00ED3E0F">
      <w:pPr>
        <w:jc w:val="center"/>
      </w:pPr>
      <w:r>
        <w:rPr>
          <w:noProof/>
          <w:position w:val="-77"/>
        </w:rPr>
        <w:drawing>
          <wp:inline distT="0" distB="0" distL="0" distR="0" wp14:anchorId="73038D57" wp14:editId="323C60D0">
            <wp:extent cx="1513840" cy="981456"/>
            <wp:effectExtent l="0" t="0" r="0" b="0"/>
            <wp:docPr id="1367066592" name="Picture 1367066592" descr="{&quot;mathml&quot;:&quot;&lt;math style=\&quot;font-family:stix;font-size:12px;\&quot; xmlns=\&quot;http://www.w3.org/1998/Math/MathML\&quot;&gt;&lt;mtable columnspacing=\&quot;0px\&quot; columnalign=\&quot;right center left\&quot;&gt;&lt;mtr&gt;&lt;mtd&gt;&lt;msup&gt;&lt;mfenced open=\&quot;|\&quot; close=\&quot;|\&quot;&gt;&lt;mrow&gt;&lt;mi&gt;r&lt;/mi&gt;&lt;mo&gt;'&lt;/mo&gt;&lt;/mrow&gt;&lt;/mfenced&gt;&lt;mn&gt;2&lt;/mn&gt;&lt;/msup&gt;&lt;/mtd&gt;&lt;mtd&gt;&lt;mo&gt;=&lt;/mo&gt;&lt;/mtd&gt;&lt;mtd&gt;&lt;msup&gt;&lt;mfenced&gt;&lt;mrow&gt;&lt;mi&gt;q&lt;/mi&gt;&lt;mi&gt;r&lt;/mi&gt;&lt;msup&gt;&lt;mi&gt;q&lt;/mi&gt;&lt;mo&gt;*&lt;/mo&gt;&lt;/msup&gt;&lt;/mrow&gt;&lt;/mfenced&gt;&lt;mo&gt;*&lt;/mo&gt;&lt;/msup&gt;&lt;mfenced&gt;&lt;mrow&gt;&lt;mi&gt;q&lt;/mi&gt;&lt;mi&gt;r&lt;/mi&gt;&lt;msup&gt;&lt;mi&gt;q&lt;/mi&gt;&lt;mo&gt;*&lt;/mo&gt;&lt;/msup&gt;&lt;/mrow&gt;&lt;/mfenced&gt;&lt;/mtd&gt;&lt;/mtr&gt;&lt;mtr&gt;&lt;mtd/&gt;&lt;mtd&gt;&lt;mo&gt;=&lt;/mo&gt;&lt;/mtd&gt;&lt;mtd&gt;&lt;mi&gt;q&lt;/mi&gt;&lt;msup&gt;&lt;mi&gt;r&lt;/mi&gt;&lt;mo&gt;*&lt;/mo&gt;&lt;/msup&gt;&lt;msup&gt;&lt;mi&gt;q&lt;/mi&gt;&lt;mo&gt;*&lt;/mo&gt;&lt;/msup&gt;&lt;mi&gt;q&lt;/mi&gt;&lt;mi&gt;r&lt;/mi&gt;&lt;msup&gt;&lt;mi&gt;q&lt;/mi&gt;&lt;mo&gt;*&lt;/mo&gt;&lt;/msup&gt;&lt;/mtd&gt;&lt;/mtr&gt;&lt;mtr&gt;&lt;mtd/&gt;&lt;mtd&gt;&lt;mo&gt;=&lt;/mo&gt;&lt;/mtd&gt;&lt;mtd&gt;&lt;mi&gt;q&lt;/mi&gt;&lt;msup&gt;&lt;mfenced open=\&quot;|\&quot; close=\&quot;|\&quot;&gt;&lt;mi&gt;r&lt;/mi&gt;&lt;/mfenced&gt;&lt;mn&gt;2&lt;/mn&gt;&lt;/msup&gt;&lt;msup&gt;&lt;mi&gt;q&lt;/mi&gt;&lt;mo&gt;*&lt;/mo&gt;&lt;/msup&gt;&lt;/mtd&gt;&lt;/mtr&gt;&lt;mtr&gt;&lt;mtd/&gt;&lt;mtd&gt;&lt;mo&gt;=&lt;/mo&gt;&lt;/mtd&gt;&lt;mtd&gt;&lt;msup&gt;&lt;mfenced open=\&quot;|\&quot; close=\&quot;|\&quot;&gt;&lt;mi&gt;r&lt;/mi&gt;&lt;/mfenced&gt;&lt;mn&gt;2&lt;/mn&gt;&lt;/msup&gt;&lt;/mtd&gt;&lt;/mtr&gt;&lt;/mtable&gt;&lt;/math&gt;&quot;,&quot;origin&quot;:&quot;MathType Legacy&quot;,&quot;version&quot;:&quot;v3.23.0&quot;}" title="table row cell open vertical bar r apostrophe close vertical bar squared end cell equals cell open parentheses q r q to the power of asterisk times close parentheses to the power of asterisk times open parentheses q r q to the power of asterisk times close parentheses end cell row blank equals cell q r to the power of asterisk times q to the power of asterisk times q r q to the power of asterisk times end cell row blank equals cell q open vertical bar r close vertical bar squared q to the power of asterisk times end cell row blank equals cell open vertical bar r close vertical bar squared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table columnspacing=\&quot;0px\&quot; columnalign=\&quot;right center left\&quot;&gt;&lt;mtr&gt;&lt;mtd&gt;&lt;msup&gt;&lt;mfenced open=\&quot;|\&quot; close=\&quot;|\&quot;&gt;&lt;mrow&gt;&lt;mi&gt;r&lt;/mi&gt;&lt;mo&gt;'&lt;/mo&gt;&lt;/mrow&gt;&lt;/mfenced&gt;&lt;mn&gt;2&lt;/mn&gt;&lt;/msup&gt;&lt;/mtd&gt;&lt;mtd&gt;&lt;mo&gt;=&lt;/mo&gt;&lt;/mtd&gt;&lt;mtd&gt;&lt;msup&gt;&lt;mfenced&gt;&lt;mrow&gt;&lt;mi&gt;q&lt;/mi&gt;&lt;mi&gt;r&lt;/mi&gt;&lt;msup&gt;&lt;mi&gt;q&lt;/mi&gt;&lt;mo&gt;*&lt;/mo&gt;&lt;/msup&gt;&lt;/mrow&gt;&lt;/mfenced&gt;&lt;mo&gt;*&lt;/mo&gt;&lt;/msup&gt;&lt;mfenced&gt;&lt;mrow&gt;&lt;mi&gt;q&lt;/mi&gt;&lt;mi&gt;r&lt;/mi&gt;&lt;msup&gt;&lt;mi&gt;q&lt;/mi&gt;&lt;mo&gt;*&lt;/mo&gt;&lt;/msup&gt;&lt;/mrow&gt;&lt;/mfenced&gt;&lt;/mtd&gt;&lt;/mtr&gt;&lt;mtr&gt;&lt;mtd/&gt;&lt;mtd&gt;&lt;mo&gt;=&lt;/mo&gt;&lt;/mtd&gt;&lt;mtd&gt;&lt;mi&gt;q&lt;/mi&gt;&lt;msup&gt;&lt;mi&gt;r&lt;/mi&gt;&lt;mo&gt;*&lt;/mo&gt;&lt;/msup&gt;&lt;msup&gt;&lt;mi&gt;q&lt;/mi&gt;&lt;mo&gt;*&lt;/mo&gt;&lt;/msup&gt;&lt;mi&gt;q&lt;/mi&gt;&lt;mi&gt;r&lt;/mi&gt;&lt;msup&gt;&lt;mi&gt;q&lt;/mi&gt;&lt;mo&gt;*&lt;/mo&gt;&lt;/msup&gt;&lt;/mtd&gt;&lt;/mtr&gt;&lt;mtr&gt;&lt;mtd/&gt;&lt;mtd&gt;&lt;mo&gt;=&lt;/mo&gt;&lt;/mtd&gt;&lt;mtd&gt;&lt;mi&gt;q&lt;/mi&gt;&lt;msup&gt;&lt;mfenced open=\&quot;|\&quot; close=\&quot;|\&quot;&gt;&lt;mi&gt;r&lt;/mi&gt;&lt;/mfenced&gt;&lt;mn&gt;2&lt;/mn&gt;&lt;/msup&gt;&lt;msup&gt;&lt;mi&gt;q&lt;/mi&gt;&lt;mo&gt;*&lt;/mo&gt;&lt;/msup&gt;&lt;/mtd&gt;&lt;/mtr&gt;&lt;mtr&gt;&lt;mtd/&gt;&lt;mtd&gt;&lt;mo&gt;=&lt;/mo&gt;&lt;/mtd&gt;&lt;mtd&gt;&lt;msup&gt;&lt;mfenced open=\&quot;|\&quot; close=\&quot;|\&quot;&gt;&lt;mi&gt;r&lt;/mi&gt;&lt;/mfenced&gt;&lt;mn&gt;2&lt;/mn&gt;&lt;/msup&gt;&lt;/mtd&gt;&lt;/mtr&gt;&lt;/mtable&gt;&lt;/math&gt;&quot;,&quot;origin&quot;:&quot;MathType Legacy&quot;,&quot;version&quot;:&quot;v3.23.0&quot;}" title="table row cell open vertical bar r apostrophe close vertical bar squared end cell equals cell open parentheses q r q to the power of asterisk times close parentheses to the power of asterisk times open parentheses q r q to the power of asterisk times close parentheses end cell row blank equals cell q r to the power of asterisk times q to the power of asterisk times q r q to the power of asterisk times end cell row blank equals cell q open vertical bar r close vertical bar squared q to the power of asterisk times end cell row blank equals cell open vertical bar r close vertical bar squared end cell end table"/>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1513840" cy="981456"/>
                    </a:xfrm>
                    <a:prstGeom prst="rect">
                      <a:avLst/>
                    </a:prstGeom>
                  </pic:spPr>
                </pic:pic>
              </a:graphicData>
            </a:graphic>
          </wp:inline>
        </w:drawing>
      </w:r>
    </w:p>
    <w:p w14:paraId="3FDC45C9" w14:textId="77777777" w:rsidR="00D06663" w:rsidRDefault="00D06663" w:rsidP="00ED3E0F">
      <w:r>
        <w:t xml:space="preserve">which implies that </w:t>
      </w:r>
      <w:r>
        <w:rPr>
          <w:noProof/>
          <w:position w:val="-8"/>
        </w:rPr>
        <w:drawing>
          <wp:inline distT="0" distB="0" distL="0" distR="0" wp14:anchorId="6CAC810E" wp14:editId="30DFD4F2">
            <wp:extent cx="573024" cy="203200"/>
            <wp:effectExtent l="0" t="0" r="0" b="0"/>
            <wp:docPr id="1855201085" name="Picture 1855201085" descr="{&quot;mathml&quot;:&quot;&lt;math style=\&quot;font-family:stix;font-size:12px;\&quot; xmlns=\&quot;http://www.w3.org/1998/Math/MathML\&quot;&gt;&lt;mfenced open=\&quot;||\&quot; close=\&quot;||\&quot;&gt;&lt;mrow&gt;&lt;mi mathvariant=\&quot;bold\&quot;&gt;r&lt;/mi&gt;&lt;mo&gt;'&lt;/mo&gt;&lt;/mrow&gt;&lt;/mfenced&gt;&lt;mo&gt;=&lt;/mo&gt;&lt;mfenced open=\&quot;||\&quot; close=\&quot;||\&quot;&gt;&lt;mi mathvariant=\&quot;bold\&quot;&gt;r&lt;/mi&gt;&lt;/mfenced&gt;&lt;/math&gt;&quot;,&quot;origin&quot;:&quot;MathType Legacy&quot;,&quot;version&quot;:&quot;v3.23.0&quot;}" title="open double vertical bar bold r apostrophe close double vertical bar equals open double vertical bar bold r close double vertical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fenced open=\&quot;||\&quot; close=\&quot;||\&quot;&gt;&lt;mrow&gt;&lt;mi mathvariant=\&quot;bold\&quot;&gt;r&lt;/mi&gt;&lt;mo&gt;'&lt;/mo&gt;&lt;/mrow&gt;&lt;/mfenced&gt;&lt;mo&gt;=&lt;/mo&gt;&lt;mfenced open=\&quot;||\&quot; close=\&quot;||\&quot;&gt;&lt;mi mathvariant=\&quot;bold\&quot;&gt;r&lt;/mi&gt;&lt;/mfenced&gt;&lt;/math&gt;&quot;,&quot;origin&quot;:&quot;MathType Legacy&quot;,&quot;version&quot;:&quot;v3.23.0&quot;}" title="open double vertical bar bold r apostrophe close double vertical bar equals open double vertical bar bold r close double vertical bar"/>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573024" cy="203200"/>
                    </a:xfrm>
                    <a:prstGeom prst="rect">
                      <a:avLst/>
                    </a:prstGeom>
                  </pic:spPr>
                </pic:pic>
              </a:graphicData>
            </a:graphic>
          </wp:inline>
        </w:drawing>
      </w:r>
      <w:r>
        <w:t>.</w:t>
      </w:r>
    </w:p>
    <w:p w14:paraId="006E0E82" w14:textId="77777777" w:rsidR="00D06663" w:rsidRDefault="00D06663" w:rsidP="00ED3E0F">
      <w:r>
        <w:t>To evaluate () for arbitrary q and r we will need to resolve the pure quaternion triple product</w:t>
      </w:r>
    </w:p>
    <w:p w14:paraId="192F4694" w14:textId="77777777" w:rsidR="00D06663" w:rsidRDefault="00D06663" w:rsidP="00ED3E0F"/>
    <w:p w14:paraId="45B35BD5" w14:textId="77777777" w:rsidR="00D06663" w:rsidRDefault="00D06663" w:rsidP="00ED3E0F">
      <w:pPr>
        <w:jc w:val="center"/>
      </w:pPr>
      <w:r>
        <w:rPr>
          <w:noProof/>
          <w:position w:val="-50"/>
        </w:rPr>
        <w:drawing>
          <wp:inline distT="0" distB="0" distL="0" distR="0" wp14:anchorId="15F9201C" wp14:editId="4AFEF651">
            <wp:extent cx="2686304" cy="636016"/>
            <wp:effectExtent l="0" t="0" r="0" b="0"/>
            <wp:docPr id="2117723639" name="Picture 2117723639" descr="{&quot;mathml&quot;:&quot;&lt;math style=\&quot;font-family:stix;font-size:12px;\&quot; xmlns=\&quot;http://www.w3.org/1998/Math/MathML\&quot;&gt;&lt;mtable columnspacing=\&quot;0px\&quot; columnalign=\&quot;right center left\&quot;&gt;&lt;mtr&gt;&lt;mtd&gt;&lt;mi&gt;v&lt;/mi&gt;&lt;mo&gt;&amp;#x2297;&lt;/mo&gt;&lt;mi&gt;r&lt;/mi&gt;&lt;mo&gt;&amp;#x2297;&lt;/mo&gt;&lt;mi&gt;v&lt;/mi&gt;&lt;/mtd&gt;&lt;mtd&gt;&lt;mo&gt;=&lt;/mo&gt;&lt;/mtd&gt;&lt;mtd&gt;&lt;mfenced&gt;&lt;mrow&gt;&lt;mo&gt;-&lt;/mo&gt;&lt;msup&gt;&lt;mi&gt;v&lt;/mi&gt;&lt;mi&gt;T&lt;/mi&gt;&lt;/msup&gt;&lt;mi&gt;r&lt;/mi&gt;&lt;mo&gt;+&lt;/mo&gt;&lt;mi&gt;v&lt;/mi&gt;&lt;mo&gt;&amp;#xD7;&lt;/mo&gt;&lt;mi&gt;r&lt;/mi&gt;&lt;/mrow&gt;&lt;/mfenced&gt;&lt;mo&gt;&amp;#x2297;&lt;/mo&gt;&lt;mi&gt;v&lt;/mi&gt;&lt;/mtd&gt;&lt;/mtr&gt;&lt;mtr&gt;&lt;mtd/&gt;&lt;mtd&gt;&lt;mo&gt;=&lt;/mo&gt;&lt;/mtd&gt;&lt;mtd&gt;&lt;mo&gt;-&lt;/mo&gt;&lt;msup&gt;&lt;mi&gt;v&lt;/mi&gt;&lt;mi&gt;T&lt;/mi&gt;&lt;/msup&gt;&lt;mi&gt;r&lt;/mi&gt;&lt;mi&gt;v&lt;/mi&gt;&lt;mo&gt;-&lt;/mo&gt;&lt;msup&gt;&lt;mi&gt;v&lt;/mi&gt;&lt;mi&gt;T&lt;/mi&gt;&lt;/msup&gt;&lt;mfenced&gt;&lt;mrow&gt;&lt;mi&gt;v&lt;/mi&gt;&lt;mo&gt;&amp;#xD7;&lt;/mo&gt;&lt;mi&gt;r&lt;/mi&gt;&lt;/mrow&gt;&lt;/mfenced&gt;&lt;mo&gt;+&lt;/mo&gt;&lt;mi&gt;v&lt;/mi&gt;&lt;mo&gt;&amp;#x2297;&lt;/mo&gt;&lt;mi&gt;r&lt;/mi&gt;&lt;mo&gt;&amp;#x2297;&lt;/mo&gt;&lt;mi&gt;v&lt;/mi&gt;&lt;/mtd&gt;&lt;/mtr&gt;&lt;mtr&gt;&lt;mtd/&gt;&lt;mtd&gt;&lt;mo&gt;=&lt;/mo&gt;&lt;/mtd&gt;&lt;mtd&gt;&lt;mo&gt;-&lt;/mo&gt;&lt;msup&gt;&lt;mi&gt;v&lt;/mi&gt;&lt;mi&gt;T&lt;/mi&gt;&lt;/msup&gt;&lt;mi&gt;r&lt;/mi&gt;&lt;mi&gt;v&lt;/mi&gt;&lt;mo&gt;+&lt;/mo&gt;&lt;msup&gt;&lt;mi&gt;v&lt;/mi&gt;&lt;mi&gt;T&lt;/mi&gt;&lt;/msup&gt;&lt;mi&gt;v&lt;/mi&gt;&lt;mi&gt;r&lt;/mi&gt;&lt;mo&gt;-&lt;/mo&gt;&lt;msup&gt;&lt;mi&gt;v&lt;/mi&gt;&lt;mi&gt;T&lt;/mi&gt;&lt;/msup&gt;&lt;mi&gt;r&lt;/mi&gt;&lt;mi&gt;v&lt;/mi&gt;&lt;/mtd&gt;&lt;/mtr&gt;&lt;/mtable&gt;&lt;/math&gt;&quot;,&quot;origin&quot;:&quot;MathType Legacy&quot;,&quot;version&quot;:&quot;v3.23.0&quot;}" title="table row cell v circled times r circled times v end cell equals cell open parentheses negative v to the power of T r plus v cross times r close parentheses circled times v end cell row blank equals cell negative v to the power of T r v minus v to the power of T open parentheses v cross times r close parentheses plus v circled times r circled times v end cell row blank equals cell negative v to the power of T r v plus v to the power of T v r minus v to the power of T r v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table columnspacing=\&quot;0px\&quot; columnalign=\&quot;right center left\&quot;&gt;&lt;mtr&gt;&lt;mtd&gt;&lt;mi&gt;v&lt;/mi&gt;&lt;mo&gt;&amp;#x2297;&lt;/mo&gt;&lt;mi&gt;r&lt;/mi&gt;&lt;mo&gt;&amp;#x2297;&lt;/mo&gt;&lt;mi&gt;v&lt;/mi&gt;&lt;/mtd&gt;&lt;mtd&gt;&lt;mo&gt;=&lt;/mo&gt;&lt;/mtd&gt;&lt;mtd&gt;&lt;mfenced&gt;&lt;mrow&gt;&lt;mo&gt;-&lt;/mo&gt;&lt;msup&gt;&lt;mi&gt;v&lt;/mi&gt;&lt;mi&gt;T&lt;/mi&gt;&lt;/msup&gt;&lt;mi&gt;r&lt;/mi&gt;&lt;mo&gt;+&lt;/mo&gt;&lt;mi&gt;v&lt;/mi&gt;&lt;mo&gt;&amp;#xD7;&lt;/mo&gt;&lt;mi&gt;r&lt;/mi&gt;&lt;/mrow&gt;&lt;/mfenced&gt;&lt;mo&gt;&amp;#x2297;&lt;/mo&gt;&lt;mi&gt;v&lt;/mi&gt;&lt;/mtd&gt;&lt;/mtr&gt;&lt;mtr&gt;&lt;mtd/&gt;&lt;mtd&gt;&lt;mo&gt;=&lt;/mo&gt;&lt;/mtd&gt;&lt;mtd&gt;&lt;mo&gt;-&lt;/mo&gt;&lt;msup&gt;&lt;mi&gt;v&lt;/mi&gt;&lt;mi&gt;T&lt;/mi&gt;&lt;/msup&gt;&lt;mi&gt;r&lt;/mi&gt;&lt;mi&gt;v&lt;/mi&gt;&lt;mo&gt;-&lt;/mo&gt;&lt;msup&gt;&lt;mi&gt;v&lt;/mi&gt;&lt;mi&gt;T&lt;/mi&gt;&lt;/msup&gt;&lt;mfenced&gt;&lt;mrow&gt;&lt;mi&gt;v&lt;/mi&gt;&lt;mo&gt;&amp;#xD7;&lt;/mo&gt;&lt;mi&gt;r&lt;/mi&gt;&lt;/mrow&gt;&lt;/mfenced&gt;&lt;mo&gt;+&lt;/mo&gt;&lt;mi&gt;v&lt;/mi&gt;&lt;mo&gt;&amp;#x2297;&lt;/mo&gt;&lt;mi&gt;r&lt;/mi&gt;&lt;mo&gt;&amp;#x2297;&lt;/mo&gt;&lt;mi&gt;v&lt;/mi&gt;&lt;/mtd&gt;&lt;/mtr&gt;&lt;mtr&gt;&lt;mtd/&gt;&lt;mtd&gt;&lt;mo&gt;=&lt;/mo&gt;&lt;/mtd&gt;&lt;mtd&gt;&lt;mo&gt;-&lt;/mo&gt;&lt;msup&gt;&lt;mi&gt;v&lt;/mi&gt;&lt;mi&gt;T&lt;/mi&gt;&lt;/msup&gt;&lt;mi&gt;r&lt;/mi&gt;&lt;mi&gt;v&lt;/mi&gt;&lt;mo&gt;+&lt;/mo&gt;&lt;msup&gt;&lt;mi&gt;v&lt;/mi&gt;&lt;mi&gt;T&lt;/mi&gt;&lt;/msup&gt;&lt;mi&gt;v&lt;/mi&gt;&lt;mi&gt;r&lt;/mi&gt;&lt;mo&gt;-&lt;/mo&gt;&lt;msup&gt;&lt;mi&gt;v&lt;/mi&gt;&lt;mi&gt;T&lt;/mi&gt;&lt;/msup&gt;&lt;mi&gt;r&lt;/mi&gt;&lt;mi&gt;v&lt;/mi&gt;&lt;/mtd&gt;&lt;/mtr&gt;&lt;/mtable&gt;&lt;/math&gt;&quot;,&quot;origin&quot;:&quot;MathType Legacy&quot;,&quot;version&quot;:&quot;v3.23.0&quot;}" title="table row cell v circled times r circled times v end cell equals cell open parentheses negative v to the power of T r plus v cross times r close parentheses circled times v end cell row blank equals cell negative v to the power of T r v minus v to the power of T open parentheses v cross times r close parentheses plus v circled times r circled times v end cell row blank equals cell negative v to the power of T r v plus v to the power of T v r minus v to the power of T r v end cell end table"/>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2686304" cy="636016"/>
                    </a:xfrm>
                    <a:prstGeom prst="rect">
                      <a:avLst/>
                    </a:prstGeom>
                  </pic:spPr>
                </pic:pic>
              </a:graphicData>
            </a:graphic>
          </wp:inline>
        </w:drawing>
      </w:r>
    </w:p>
    <w:p w14:paraId="0CD6C4F9" w14:textId="77777777" w:rsidR="00D06663" w:rsidRDefault="00D06663" w:rsidP="00ED3E0F">
      <w:r>
        <w:t>where we have used the vector triple cross-product formula from ().  Proceeding, and using (),</w:t>
      </w:r>
    </w:p>
    <w:p w14:paraId="264F445F" w14:textId="77777777" w:rsidR="00D06663" w:rsidRDefault="00D06663" w:rsidP="00ED3E0F"/>
    <w:p w14:paraId="49FEC807" w14:textId="77777777" w:rsidR="00D06663" w:rsidRDefault="00D06663" w:rsidP="00ED3E0F">
      <w:pPr>
        <w:jc w:val="center"/>
      </w:pPr>
      <w:r>
        <w:rPr>
          <w:noProof/>
          <w:position w:val="-190"/>
        </w:rPr>
        <w:drawing>
          <wp:inline distT="0" distB="0" distL="0" distR="0" wp14:anchorId="7E4D70D0" wp14:editId="7A55DCA7">
            <wp:extent cx="4876317" cy="2400088"/>
            <wp:effectExtent l="0" t="0" r="0" b="0"/>
            <wp:docPr id="689118930" name="Picture 689118930" descr="{&quot;mathml&quot;:&quot;&lt;math style=\&quot;font-family:stix;font-size:12px;\&quot; xmlns=\&quot;http://www.w3.org/1998/Math/MathML\&quot;&gt;&lt;mtable columnspacing=\&quot;0px\&quot; columnalign=\&quot;right center left\&quot;&gt;&lt;mtr&gt;&lt;mtd&gt;&lt;msup&gt;&lt;mi&gt;r&lt;/mi&gt;&lt;mo&gt;'&lt;/mo&gt;&lt;/msup&gt;&lt;/mtd&gt;&lt;mtd&gt;&lt;mo&gt;=&lt;/mo&gt;&lt;/mtd&gt;&lt;mtd&gt;&lt;mi&gt;q&lt;/mi&gt;&lt;mi&gt;r&lt;/mi&gt;&lt;msup&gt;&lt;mi&gt;q&lt;/mi&gt;&lt;mo&gt;*&lt;/mo&gt;&lt;/msup&gt;&lt;/mtd&gt;&lt;/mtr&gt;&lt;mtr&gt;&lt;mtd/&gt;&lt;mtd&gt;&lt;mo&gt;=&lt;/mo&gt;&lt;/mtd&gt;&lt;mtd&gt;&lt;mfenced&gt;&lt;mrow&gt;&lt;msub&gt;&lt;mi&gt;q&lt;/mi&gt;&lt;mn&gt;0&lt;/mn&gt;&lt;/msub&gt;&lt;mo&gt;+&lt;/mo&gt;&lt;mi mathvariant=\&quot;bold\&quot;&gt;v&lt;/mi&gt;&lt;/mrow&gt;&lt;/mfenced&gt;&lt;mfenced&gt;&lt;mrow&gt;&lt;mn&gt;0&lt;/mn&gt;&lt;mo&gt;+&lt;/mo&gt;&lt;mi mathvariant=\&quot;bold\&quot;&gt;r&lt;/mi&gt;&lt;/mrow&gt;&lt;/mfenced&gt;&lt;mfenced&gt;&lt;mrow&gt;&lt;msub&gt;&lt;mi&gt;q&lt;/mi&gt;&lt;mn&gt;0&lt;/mn&gt;&lt;/msub&gt;&lt;mo&gt;-&lt;/mo&gt;&lt;mi mathvariant=\&quot;bold\&quot;&gt;v&lt;/mi&gt;&lt;/mrow&gt;&lt;/mfenced&gt;&lt;/mtd&gt;&lt;/mtr&gt;&lt;mtr&gt;&lt;mtd/&gt;&lt;mtd&gt;&lt;mo&gt;=&lt;/mo&gt;&lt;/mtd&gt;&lt;mtd&gt;&lt;mfenced&gt;&lt;mrow&gt;&lt;msub&gt;&lt;mi&gt;q&lt;/mi&gt;&lt;mn&gt;0&lt;/mn&gt;&lt;/msub&gt;&lt;mi mathvariant=\&quot;bold\&quot;&gt;r&lt;/mi&gt;&lt;mo&gt;+&lt;/mo&gt;&lt;mi mathvariant=\&quot;bold\&quot;&gt;vr&lt;/mi&gt;&lt;/mrow&gt;&lt;/mfenced&gt;&lt;mfenced&gt;&lt;mrow&gt;&lt;msub&gt;&lt;mi&gt;q&lt;/mi&gt;&lt;mn&gt;0&lt;/mn&gt;&lt;/msub&gt;&lt;mo&gt;-&lt;/mo&gt;&lt;mi mathvariant=\&quot;bold\&quot;&gt;v&lt;/mi&gt;&lt;/mrow&gt;&lt;/mfenced&gt;&lt;/mtd&gt;&lt;/mtr&gt;&lt;mtr&gt;&lt;mtd/&gt;&lt;mtd&gt;&lt;mo&gt;=&lt;/mo&gt;&lt;/mtd&gt;&lt;mtd&gt;&lt;msubsup&gt;&lt;mi&gt;q&lt;/mi&gt;&lt;mn&gt;0&lt;/mn&gt;&lt;mn&gt;2&lt;/mn&gt;&lt;/msubsup&gt;&lt;mi&gt;r&lt;/mi&gt;&lt;mo&gt;-&lt;/mo&gt;&lt;msub&gt;&lt;mi&gt;q&lt;/mi&gt;&lt;mn&gt;0&lt;/mn&gt;&lt;/msub&gt;&lt;mi&gt;r&lt;/mi&gt;&lt;mi&gt;v&lt;/mi&gt;&lt;mo&gt;+&lt;/mo&gt;&lt;msub&gt;&lt;mi&gt;q&lt;/mi&gt;&lt;mn&gt;0&lt;/mn&gt;&lt;/msub&gt;&lt;mi&gt;v&lt;/mi&gt;&lt;mi&gt;r&lt;/mi&gt;&lt;mo&gt;-&lt;/mo&gt;&lt;mi&gt;v&lt;/mi&gt;&lt;mi&gt;r&lt;/mi&gt;&lt;mi&gt;v&lt;/mi&gt;&lt;/mtd&gt;&lt;/mtr&gt;&lt;mtr&gt;&lt;mtd/&gt;&lt;mtd&gt;&lt;mo&gt;=&lt;/mo&gt;&lt;/mtd&gt;&lt;mtd&gt;&lt;msubsup&gt;&lt;mi&gt;q&lt;/mi&gt;&lt;mn&gt;0&lt;/mn&gt;&lt;mn&gt;2&lt;/mn&gt;&lt;/msubsup&gt;&lt;mi&gt;r&lt;/mi&gt;&lt;mo&gt;-&lt;/mo&gt;&lt;msub&gt;&lt;mi&gt;q&lt;/mi&gt;&lt;mn&gt;0&lt;/mn&gt;&lt;/msub&gt;&lt;mfenced&gt;&lt;mrow&gt;&lt;mo&gt;-&lt;/mo&gt;&lt;msup&gt;&lt;mi&gt;r&lt;/mi&gt;&lt;mi&gt;T&lt;/mi&gt;&lt;/msup&gt;&lt;mi&gt;v&lt;/mi&gt;&lt;mo&gt;+&lt;/mo&gt;&lt;mi&gt;r&lt;/mi&gt;&lt;mo&gt;&amp;#xD7;&lt;/mo&gt;&lt;mi&gt;v&lt;/mi&gt;&lt;/mrow&gt;&lt;/mfenced&gt;&lt;mo&gt;+&lt;/mo&gt;&lt;msub&gt;&lt;mi&gt;q&lt;/mi&gt;&lt;mn&gt;0&lt;/mn&gt;&lt;/msub&gt;&lt;mfenced&gt;&lt;mrow&gt;&lt;mo&gt;-&lt;/mo&gt;&lt;msup&gt;&lt;mi&gt;r&lt;/mi&gt;&lt;mi&gt;T&lt;/mi&gt;&lt;/msup&gt;&lt;mi&gt;v&lt;/mi&gt;&lt;mo&gt;+&lt;/mo&gt;&lt;mi&gt;v&lt;/mi&gt;&lt;mo&gt;&amp;#xD7;&lt;/mo&gt;&lt;mi&gt;r&lt;/mi&gt;&lt;/mrow&gt;&lt;/mfenced&gt;&lt;mo&gt;-&lt;/mo&gt;&lt;mfenced&gt;&lt;mrow&gt;&lt;mo&gt;-&lt;/mo&gt;&lt;msup&gt;&lt;mi&gt;v&lt;/mi&gt;&lt;mi&gt;T&lt;/mi&gt;&lt;/msup&gt;&lt;mi&gt;r&lt;/mi&gt;&lt;mi&gt;v&lt;/mi&gt;&lt;mo&gt;+&lt;/mo&gt;&lt;mi&gt;v&lt;/mi&gt;&lt;mo&gt;&amp;#xD7;&lt;/mo&gt;&lt;mi&gt;r&lt;/mi&gt;&lt;mo&gt;&amp;#xD7;&lt;/mo&gt;&lt;mi&gt;v&lt;/mi&gt;&lt;/mrow&gt;&lt;/mfenced&gt;&lt;/mtd&gt;&lt;/mtr&gt;&lt;mtr&gt;&lt;mtd/&gt;&lt;mtd&gt;&lt;mo&gt;=&lt;/mo&gt;&lt;/mtd&gt;&lt;mtd&gt;&lt;msubsup&gt;&lt;mi&gt;q&lt;/mi&gt;&lt;mn&gt;0&lt;/mn&gt;&lt;mn&gt;2&lt;/mn&gt;&lt;/msubsup&gt;&lt;mi&gt;r&lt;/mi&gt;&lt;mo&gt;+&lt;/mo&gt;&lt;mn&gt;2&lt;/mn&gt;&lt;mi&gt;v&lt;/mi&gt;&lt;mo&gt;&amp;#xD7;&lt;/mo&gt;&lt;mi&gt;r&lt;/mi&gt;&lt;mo&gt;+&lt;/mo&gt;&lt;msup&gt;&lt;mi&gt;v&lt;/mi&gt;&lt;mi&gt;T&lt;/mi&gt;&lt;/msup&gt;&lt;mi&gt;r&lt;/mi&gt;&lt;mi&gt;v&lt;/mi&gt;&lt;mo&gt;-&lt;/mo&gt;&lt;msup&gt;&lt;mi&gt;v&lt;/mi&gt;&lt;mi&gt;T&lt;/mi&gt;&lt;/msup&gt;&lt;mi&gt;v&lt;/mi&gt;&lt;mi&gt;r&lt;/mi&gt;&lt;mo&gt;+&lt;/mo&gt;&lt;msup&gt;&lt;mi&gt;v&lt;/mi&gt;&lt;mi&gt;T&lt;/mi&gt;&lt;/msup&gt;&lt;mi&gt;r&lt;/mi&gt;&lt;mi&gt;v&lt;/mi&gt;&lt;/mtd&gt;&lt;/mtr&gt;&lt;mtr&gt;&lt;mtd/&gt;&lt;mtd&gt;&lt;mo&gt;=&lt;/mo&gt;&lt;/mtd&gt;&lt;mtd&gt;&lt;mfenced&gt;&lt;mrow&gt;&lt;msubsup&gt;&lt;mi&gt;q&lt;/mi&gt;&lt;mn&gt;0&lt;/mn&gt;&lt;mn&gt;2&lt;/mn&gt;&lt;/msubsup&gt;&lt;mo&gt;-&lt;/mo&gt;&lt;msup&gt;&lt;mfenced open=\&quot;||\&quot; close=\&quot;||\&quot;&gt;&lt;mi&gt;v&lt;/mi&gt;&lt;/mfenced&gt;&lt;mn&gt;2&lt;/mn&gt;&lt;/msup&gt;&lt;/mrow&gt;&lt;/mfenced&gt;&lt;mi&gt;r&lt;/mi&gt;&lt;mo&gt;+&lt;/mo&gt;&lt;mn&gt;2&lt;/mn&gt;&lt;mi&gt;v&lt;/mi&gt;&lt;mo&gt;&amp;#xD7;&lt;/mo&gt;&lt;mi&gt;r&lt;/mi&gt;&lt;mo&gt;+&lt;/mo&gt;&lt;mn&gt;2&lt;/mn&gt;&lt;msup&gt;&lt;mi&gt;v&lt;/mi&gt;&lt;mi&gt;T&lt;/mi&gt;&lt;/msup&gt;&lt;mi&gt;r&lt;/mi&gt;&lt;mi&gt;v&lt;/mi&gt;&lt;/mtd&gt;&lt;/mtr&gt;&lt;mtr&gt;&lt;mtd/&gt;&lt;mtd&gt;&lt;mo&gt;=&lt;/mo&gt;&lt;/mtd&gt;&lt;mtd&gt;&lt;mfenced&gt;&lt;mrow&gt;&lt;mn&gt;2&lt;/mn&gt;&lt;msubsup&gt;&lt;mi&gt;q&lt;/mi&gt;&lt;mn&gt;0&lt;/mn&gt;&lt;mn&gt;2&lt;/mn&gt;&lt;/msubsup&gt;&lt;mo&gt;-&lt;/mo&gt;&lt;mn&gt;1&lt;/mn&gt;&lt;/mrow&gt;&lt;/mfenced&gt;&lt;mi mathvariant=\&quot;bold\&quot;&gt;r&lt;/mi&gt;&lt;mo&gt;+&lt;/mo&gt;&lt;mn&gt;2&lt;/mn&gt;&lt;msub&gt;&lt;mi&gt;q&lt;/mi&gt;&lt;mn&gt;0&lt;/mn&gt;&lt;/msub&gt;&lt;mi mathvariant=\&quot;bold\&quot;&gt;v&lt;/mi&gt;&lt;mo&gt;&amp;#xD7;&lt;/mo&gt;&lt;mi mathvariant=\&quot;bold\&quot;&gt;r&lt;/mi&gt;&lt;mo&gt;+&lt;/mo&gt;&lt;mn&gt;2&lt;/mn&gt;&lt;msup&gt;&lt;mi mathvariant=\&quot;bold\&quot;&gt;v&lt;/mi&gt;&lt;mi&gt;T&lt;/mi&gt;&lt;/msup&gt;&lt;mi mathvariant=\&quot;bold\&quot;&gt;rv&lt;/mi&gt;&lt;mo&gt;=&lt;/mo&gt;&lt;mfenced&gt;&lt;mrow&gt;&lt;msubsup&gt;&lt;mi&gt;q&lt;/mi&gt;&lt;mn&gt;0&lt;/mn&gt;&lt;mn&gt;2&lt;/mn&gt;&lt;/msubsup&gt;&lt;mo&gt;-&lt;/mo&gt;&lt;msubsup&gt;&lt;mi&gt;q&lt;/mi&gt;&lt;mn&gt;1&lt;/mn&gt;&lt;mn&gt;2&lt;/mn&gt;&lt;/msubsup&gt;&lt;mo&gt;-&lt;/mo&gt;&lt;msubsup&gt;&lt;mi&gt;q&lt;/mi&gt;&lt;mn&gt;2&lt;/mn&gt;&lt;mn&gt;2&lt;/mn&gt;&lt;/msubsup&gt;&lt;mo&gt;-&lt;/mo&gt;&lt;msubsup&gt;&lt;mi&gt;q&lt;/mi&gt;&lt;mn&gt;3&lt;/mn&gt;&lt;mn&gt;2&lt;/mn&gt;&lt;/msubsup&gt;&lt;/mrow&gt;&lt;/mfenced&gt;&lt;mi mathvariant=\&quot;bold\&quot;&gt;r&lt;/mi&gt;&lt;mo&gt;+&lt;/mo&gt;&lt;mn&gt;2&lt;/mn&gt;&lt;msub&gt;&lt;mi&gt;q&lt;/mi&gt;&lt;mn&gt;0&lt;/mn&gt;&lt;/msub&gt;&lt;mi mathvariant=\&quot;bold\&quot;&gt;v&lt;/mi&gt;&lt;mo&gt;&amp;#xD7;&lt;/mo&gt;&lt;mi mathvariant=\&quot;bold\&quot;&gt;r&lt;/mi&gt;&lt;mo&gt;+&lt;/mo&gt;&lt;mn&gt;2&lt;/mn&gt;&lt;msup&gt;&lt;mi mathvariant=\&quot;bold\&quot;&gt;v&lt;/mi&gt;&lt;mi&gt;T&lt;/mi&gt;&lt;/msup&gt;&lt;mi mathvariant=\&quot;bold\&quot;&gt;rv&lt;/mi&gt;&lt;/mtd&gt;&lt;/mtr&gt;&lt;/mtable&gt;&lt;/math&gt;&quot;,&quot;origin&quot;:&quot;MathType Legacy&quot;,&quot;version&quot;:&quot;v3.23.0&quot;}" title="table row cell r to the power of apostrophe end cell equals cell q r q to the power of asterisk times end cell row blank equals cell open parentheses q subscript 0 plus bold v close parentheses open parentheses 0 plus bold r close parentheses open parentheses q subscript 0 minus bold v close parentheses end cell row blank equals cell open parentheses q subscript 0 bold r plus bold vr close parentheses open parentheses q subscript 0 minus bold v close parentheses end cell row blank equals cell q subscript 0 superscript 2 r minus q subscript 0 r v plus q subscript 0 v r minus v r v end cell row blank equals cell q subscript 0 superscript 2 r minus q subscript 0 open parentheses negative r to the power of T v plus r cross times v close parentheses plus q subscript 0 open parentheses negative r to the power of T v plus v cross times r close parentheses minus open parentheses negative v to the power of T r v plus v cross times r cross times v close parentheses end cell row blank equals cell q subscript 0 superscript 2 r plus 2 v cross times r plus v to the power of T r v minus v to the power of T v r plus v to the power of T r v end cell row blank equals cell open parentheses q subscript 0 superscript 2 minus open double vertical bar v close double vertical bar squared close parentheses r plus 2 v cross times r plus 2 v to the power of T r v end cell row blank equals cell open parentheses 2 q subscript 0 superscript 2 minus 1 close parentheses bold r plus 2 q subscript 0 bold v cross times bold r plus 2 bold v to the power of T bold rv equals open parentheses q subscript 0 superscript 2 minus q subscript 1 superscript 2 minus q subscript 2 superscript 2 minus q subscript 3 superscript 2 close parentheses bold r plus 2 q subscript 0 bold v cross times bold r plus 2 bold v to the power of T bold rv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table columnspacing=\&quot;0px\&quot; columnalign=\&quot;right center left\&quot;&gt;&lt;mtr&gt;&lt;mtd&gt;&lt;msup&gt;&lt;mi&gt;r&lt;/mi&gt;&lt;mo&gt;'&lt;/mo&gt;&lt;/msup&gt;&lt;/mtd&gt;&lt;mtd&gt;&lt;mo&gt;=&lt;/mo&gt;&lt;/mtd&gt;&lt;mtd&gt;&lt;mi&gt;q&lt;/mi&gt;&lt;mi&gt;r&lt;/mi&gt;&lt;msup&gt;&lt;mi&gt;q&lt;/mi&gt;&lt;mo&gt;*&lt;/mo&gt;&lt;/msup&gt;&lt;/mtd&gt;&lt;/mtr&gt;&lt;mtr&gt;&lt;mtd/&gt;&lt;mtd&gt;&lt;mo&gt;=&lt;/mo&gt;&lt;/mtd&gt;&lt;mtd&gt;&lt;mfenced&gt;&lt;mrow&gt;&lt;msub&gt;&lt;mi&gt;q&lt;/mi&gt;&lt;mn&gt;0&lt;/mn&gt;&lt;/msub&gt;&lt;mo&gt;+&lt;/mo&gt;&lt;mi mathvariant=\&quot;bold\&quot;&gt;v&lt;/mi&gt;&lt;/mrow&gt;&lt;/mfenced&gt;&lt;mfenced&gt;&lt;mrow&gt;&lt;mn&gt;0&lt;/mn&gt;&lt;mo&gt;+&lt;/mo&gt;&lt;mi mathvariant=\&quot;bold\&quot;&gt;r&lt;/mi&gt;&lt;/mrow&gt;&lt;/mfenced&gt;&lt;mfenced&gt;&lt;mrow&gt;&lt;msub&gt;&lt;mi&gt;q&lt;/mi&gt;&lt;mn&gt;0&lt;/mn&gt;&lt;/msub&gt;&lt;mo&gt;-&lt;/mo&gt;&lt;mi mathvariant=\&quot;bold\&quot;&gt;v&lt;/mi&gt;&lt;/mrow&gt;&lt;/mfenced&gt;&lt;/mtd&gt;&lt;/mtr&gt;&lt;mtr&gt;&lt;mtd/&gt;&lt;mtd&gt;&lt;mo&gt;=&lt;/mo&gt;&lt;/mtd&gt;&lt;mtd&gt;&lt;mfenced&gt;&lt;mrow&gt;&lt;msub&gt;&lt;mi&gt;q&lt;/mi&gt;&lt;mn&gt;0&lt;/mn&gt;&lt;/msub&gt;&lt;mi mathvariant=\&quot;bold\&quot;&gt;r&lt;/mi&gt;&lt;mo&gt;+&lt;/mo&gt;&lt;mi mathvariant=\&quot;bold\&quot;&gt;vr&lt;/mi&gt;&lt;/mrow&gt;&lt;/mfenced&gt;&lt;mfenced&gt;&lt;mrow&gt;&lt;msub&gt;&lt;mi&gt;q&lt;/mi&gt;&lt;mn&gt;0&lt;/mn&gt;&lt;/msub&gt;&lt;mo&gt;-&lt;/mo&gt;&lt;mi mathvariant=\&quot;bold\&quot;&gt;v&lt;/mi&gt;&lt;/mrow&gt;&lt;/mfenced&gt;&lt;/mtd&gt;&lt;/mtr&gt;&lt;mtr&gt;&lt;mtd/&gt;&lt;mtd&gt;&lt;mo&gt;=&lt;/mo&gt;&lt;/mtd&gt;&lt;mtd&gt;&lt;msubsup&gt;&lt;mi&gt;q&lt;/mi&gt;&lt;mn&gt;0&lt;/mn&gt;&lt;mn&gt;2&lt;/mn&gt;&lt;/msubsup&gt;&lt;mi&gt;r&lt;/mi&gt;&lt;mo&gt;-&lt;/mo&gt;&lt;msub&gt;&lt;mi&gt;q&lt;/mi&gt;&lt;mn&gt;0&lt;/mn&gt;&lt;/msub&gt;&lt;mi&gt;r&lt;/mi&gt;&lt;mi&gt;v&lt;/mi&gt;&lt;mo&gt;+&lt;/mo&gt;&lt;msub&gt;&lt;mi&gt;q&lt;/mi&gt;&lt;mn&gt;0&lt;/mn&gt;&lt;/msub&gt;&lt;mi&gt;v&lt;/mi&gt;&lt;mi&gt;r&lt;/mi&gt;&lt;mo&gt;-&lt;/mo&gt;&lt;mi&gt;v&lt;/mi&gt;&lt;mi&gt;r&lt;/mi&gt;&lt;mi&gt;v&lt;/mi&gt;&lt;/mtd&gt;&lt;/mtr&gt;&lt;mtr&gt;&lt;mtd/&gt;&lt;mtd&gt;&lt;mo&gt;=&lt;/mo&gt;&lt;/mtd&gt;&lt;mtd&gt;&lt;msubsup&gt;&lt;mi&gt;q&lt;/mi&gt;&lt;mn&gt;0&lt;/mn&gt;&lt;mn&gt;2&lt;/mn&gt;&lt;/msubsup&gt;&lt;mi&gt;r&lt;/mi&gt;&lt;mo&gt;-&lt;/mo&gt;&lt;msub&gt;&lt;mi&gt;q&lt;/mi&gt;&lt;mn&gt;0&lt;/mn&gt;&lt;/msub&gt;&lt;mfenced&gt;&lt;mrow&gt;&lt;mo&gt;-&lt;/mo&gt;&lt;msup&gt;&lt;mi&gt;r&lt;/mi&gt;&lt;mi&gt;T&lt;/mi&gt;&lt;/msup&gt;&lt;mi&gt;v&lt;/mi&gt;&lt;mo&gt;+&lt;/mo&gt;&lt;mi&gt;r&lt;/mi&gt;&lt;mo&gt;&amp;#xD7;&lt;/mo&gt;&lt;mi&gt;v&lt;/mi&gt;&lt;/mrow&gt;&lt;/mfenced&gt;&lt;mo&gt;+&lt;/mo&gt;&lt;msub&gt;&lt;mi&gt;q&lt;/mi&gt;&lt;mn&gt;0&lt;/mn&gt;&lt;/msub&gt;&lt;mfenced&gt;&lt;mrow&gt;&lt;mo&gt;-&lt;/mo&gt;&lt;msup&gt;&lt;mi&gt;r&lt;/mi&gt;&lt;mi&gt;T&lt;/mi&gt;&lt;/msup&gt;&lt;mi&gt;v&lt;/mi&gt;&lt;mo&gt;+&lt;/mo&gt;&lt;mi&gt;v&lt;/mi&gt;&lt;mo&gt;&amp;#xD7;&lt;/mo&gt;&lt;mi&gt;r&lt;/mi&gt;&lt;/mrow&gt;&lt;/mfenced&gt;&lt;mo&gt;-&lt;/mo&gt;&lt;mfenced&gt;&lt;mrow&gt;&lt;mo&gt;-&lt;/mo&gt;&lt;msup&gt;&lt;mi&gt;v&lt;/mi&gt;&lt;mi&gt;T&lt;/mi&gt;&lt;/msup&gt;&lt;mi&gt;r&lt;/mi&gt;&lt;mi&gt;v&lt;/mi&gt;&lt;mo&gt;+&lt;/mo&gt;&lt;mi&gt;v&lt;/mi&gt;&lt;mo&gt;&amp;#xD7;&lt;/mo&gt;&lt;mi&gt;r&lt;/mi&gt;&lt;mo&gt;&amp;#xD7;&lt;/mo&gt;&lt;mi&gt;v&lt;/mi&gt;&lt;/mrow&gt;&lt;/mfenced&gt;&lt;/mtd&gt;&lt;/mtr&gt;&lt;mtr&gt;&lt;mtd/&gt;&lt;mtd&gt;&lt;mo&gt;=&lt;/mo&gt;&lt;/mtd&gt;&lt;mtd&gt;&lt;msubsup&gt;&lt;mi&gt;q&lt;/mi&gt;&lt;mn&gt;0&lt;/mn&gt;&lt;mn&gt;2&lt;/mn&gt;&lt;/msubsup&gt;&lt;mi&gt;r&lt;/mi&gt;&lt;mo&gt;+&lt;/mo&gt;&lt;mn&gt;2&lt;/mn&gt;&lt;mi&gt;v&lt;/mi&gt;&lt;mo&gt;&amp;#xD7;&lt;/mo&gt;&lt;mi&gt;r&lt;/mi&gt;&lt;mo&gt;+&lt;/mo&gt;&lt;msup&gt;&lt;mi&gt;v&lt;/mi&gt;&lt;mi&gt;T&lt;/mi&gt;&lt;/msup&gt;&lt;mi&gt;r&lt;/mi&gt;&lt;mi&gt;v&lt;/mi&gt;&lt;mo&gt;-&lt;/mo&gt;&lt;msup&gt;&lt;mi&gt;v&lt;/mi&gt;&lt;mi&gt;T&lt;/mi&gt;&lt;/msup&gt;&lt;mi&gt;v&lt;/mi&gt;&lt;mi&gt;r&lt;/mi&gt;&lt;mo&gt;+&lt;/mo&gt;&lt;msup&gt;&lt;mi&gt;v&lt;/mi&gt;&lt;mi&gt;T&lt;/mi&gt;&lt;/msup&gt;&lt;mi&gt;r&lt;/mi&gt;&lt;mi&gt;v&lt;/mi&gt;&lt;/mtd&gt;&lt;/mtr&gt;&lt;mtr&gt;&lt;mtd/&gt;&lt;mtd&gt;&lt;mo&gt;=&lt;/mo&gt;&lt;/mtd&gt;&lt;mtd&gt;&lt;mfenced&gt;&lt;mrow&gt;&lt;msubsup&gt;&lt;mi&gt;q&lt;/mi&gt;&lt;mn&gt;0&lt;/mn&gt;&lt;mn&gt;2&lt;/mn&gt;&lt;/msubsup&gt;&lt;mo&gt;-&lt;/mo&gt;&lt;msup&gt;&lt;mfenced open=\&quot;||\&quot; close=\&quot;||\&quot;&gt;&lt;mi&gt;v&lt;/mi&gt;&lt;/mfenced&gt;&lt;mn&gt;2&lt;/mn&gt;&lt;/msup&gt;&lt;/mrow&gt;&lt;/mfenced&gt;&lt;mi&gt;r&lt;/mi&gt;&lt;mo&gt;+&lt;/mo&gt;&lt;mn&gt;2&lt;/mn&gt;&lt;mi&gt;v&lt;/mi&gt;&lt;mo&gt;&amp;#xD7;&lt;/mo&gt;&lt;mi&gt;r&lt;/mi&gt;&lt;mo&gt;+&lt;/mo&gt;&lt;mn&gt;2&lt;/mn&gt;&lt;msup&gt;&lt;mi&gt;v&lt;/mi&gt;&lt;mi&gt;T&lt;/mi&gt;&lt;/msup&gt;&lt;mi&gt;r&lt;/mi&gt;&lt;mi&gt;v&lt;/mi&gt;&lt;/mtd&gt;&lt;/mtr&gt;&lt;mtr&gt;&lt;mtd/&gt;&lt;mtd&gt;&lt;mo&gt;=&lt;/mo&gt;&lt;/mtd&gt;&lt;mtd&gt;&lt;mfenced&gt;&lt;mrow&gt;&lt;mn&gt;2&lt;/mn&gt;&lt;msubsup&gt;&lt;mi&gt;q&lt;/mi&gt;&lt;mn&gt;0&lt;/mn&gt;&lt;mn&gt;2&lt;/mn&gt;&lt;/msubsup&gt;&lt;mo&gt;-&lt;/mo&gt;&lt;mn&gt;1&lt;/mn&gt;&lt;/mrow&gt;&lt;/mfenced&gt;&lt;mi mathvariant=\&quot;bold\&quot;&gt;r&lt;/mi&gt;&lt;mo&gt;+&lt;/mo&gt;&lt;mn&gt;2&lt;/mn&gt;&lt;msub&gt;&lt;mi&gt;q&lt;/mi&gt;&lt;mn&gt;0&lt;/mn&gt;&lt;/msub&gt;&lt;mi mathvariant=\&quot;bold\&quot;&gt;v&lt;/mi&gt;&lt;mo&gt;&amp;#xD7;&lt;/mo&gt;&lt;mi mathvariant=\&quot;bold\&quot;&gt;r&lt;/mi&gt;&lt;mo&gt;+&lt;/mo&gt;&lt;mn&gt;2&lt;/mn&gt;&lt;msup&gt;&lt;mi mathvariant=\&quot;bold\&quot;&gt;v&lt;/mi&gt;&lt;mi&gt;T&lt;/mi&gt;&lt;/msup&gt;&lt;mi mathvariant=\&quot;bold\&quot;&gt;rv&lt;/mi&gt;&lt;mo&gt;=&lt;/mo&gt;&lt;mfenced&gt;&lt;mrow&gt;&lt;msubsup&gt;&lt;mi&gt;q&lt;/mi&gt;&lt;mn&gt;0&lt;/mn&gt;&lt;mn&gt;2&lt;/mn&gt;&lt;/msubsup&gt;&lt;mo&gt;-&lt;/mo&gt;&lt;msubsup&gt;&lt;mi&gt;q&lt;/mi&gt;&lt;mn&gt;1&lt;/mn&gt;&lt;mn&gt;2&lt;/mn&gt;&lt;/msubsup&gt;&lt;mo&gt;-&lt;/mo&gt;&lt;msubsup&gt;&lt;mi&gt;q&lt;/mi&gt;&lt;mn&gt;2&lt;/mn&gt;&lt;mn&gt;2&lt;/mn&gt;&lt;/msubsup&gt;&lt;mo&gt;-&lt;/mo&gt;&lt;msubsup&gt;&lt;mi&gt;q&lt;/mi&gt;&lt;mn&gt;3&lt;/mn&gt;&lt;mn&gt;2&lt;/mn&gt;&lt;/msubsup&gt;&lt;/mrow&gt;&lt;/mfenced&gt;&lt;mi mathvariant=\&quot;bold\&quot;&gt;r&lt;/mi&gt;&lt;mo&gt;+&lt;/mo&gt;&lt;mn&gt;2&lt;/mn&gt;&lt;msub&gt;&lt;mi&gt;q&lt;/mi&gt;&lt;mn&gt;0&lt;/mn&gt;&lt;/msub&gt;&lt;mi mathvariant=\&quot;bold\&quot;&gt;v&lt;/mi&gt;&lt;mo&gt;&amp;#xD7;&lt;/mo&gt;&lt;mi mathvariant=\&quot;bold\&quot;&gt;r&lt;/mi&gt;&lt;mo&gt;+&lt;/mo&gt;&lt;mn&gt;2&lt;/mn&gt;&lt;msup&gt;&lt;mi mathvariant=\&quot;bold\&quot;&gt;v&lt;/mi&gt;&lt;mi&gt;T&lt;/mi&gt;&lt;/msup&gt;&lt;mi mathvariant=\&quot;bold\&quot;&gt;rv&lt;/mi&gt;&lt;/mtd&gt;&lt;/mtr&gt;&lt;/mtable&gt;&lt;/math&gt;&quot;,&quot;origin&quot;:&quot;MathType Legacy&quot;,&quot;version&quot;:&quot;v3.23.0&quot;}" title="table row cell r to the power of apostrophe end cell equals cell q r q to the power of asterisk times end cell row blank equals cell open parentheses q subscript 0 plus bold v close parentheses open parentheses 0 plus bold r close parentheses open parentheses q subscript 0 minus bold v close parentheses end cell row blank equals cell open parentheses q subscript 0 bold r plus bold vr close parentheses open parentheses q subscript 0 minus bold v close parentheses end cell row blank equals cell q subscript 0 superscript 2 r minus q subscript 0 r v plus q subscript 0 v r minus v r v end cell row blank equals cell q subscript 0 superscript 2 r minus q subscript 0 open parentheses negative r to the power of T v plus r cross times v close parentheses plus q subscript 0 open parentheses negative r to the power of T v plus v cross times r close parentheses minus open parentheses negative v to the power of T r v plus v cross times r cross times v close parentheses end cell row blank equals cell q subscript 0 superscript 2 r plus 2 v cross times r plus v to the power of T r v minus v to the power of T v r plus v to the power of T r v end cell row blank equals cell open parentheses q subscript 0 superscript 2 minus open double vertical bar v close double vertical bar squared close parentheses r plus 2 v cross times r plus 2 v to the power of T r v end cell row blank equals cell open parentheses 2 q subscript 0 superscript 2 minus 1 close parentheses bold r plus 2 q subscript 0 bold v cross times bold r plus 2 bold v to the power of T bold rv equals open parentheses q subscript 0 superscript 2 minus q subscript 1 superscript 2 minus q subscript 2 superscript 2 minus q subscript 3 superscript 2 close parentheses bold r plus 2 q subscript 0 bold v cross times bold r plus 2 bold v to the power of T bold rv end cell end table"/>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4876317" cy="2400088"/>
                    </a:xfrm>
                    <a:prstGeom prst="rect">
                      <a:avLst/>
                    </a:prstGeom>
                  </pic:spPr>
                </pic:pic>
              </a:graphicData>
            </a:graphic>
          </wp:inline>
        </w:drawing>
      </w:r>
    </w:p>
    <w:p w14:paraId="4E4C9460" w14:textId="77777777" w:rsidR="00D06663" w:rsidRDefault="00D06663" w:rsidP="00ED3E0F"/>
    <w:p w14:paraId="6AE50CED" w14:textId="77777777" w:rsidR="00D06663" w:rsidRDefault="00D06663" w:rsidP="00ED3E0F"/>
    <w:p w14:paraId="702DC912" w14:textId="77777777" w:rsidR="00D06663" w:rsidRDefault="00D06663" w:rsidP="00ED3E0F">
      <w:r>
        <w:t>Writing () as a matrix times vector product provides a conversion to the standard rotation matrix</w:t>
      </w:r>
    </w:p>
    <w:p w14:paraId="2787A3D0" w14:textId="77777777" w:rsidR="00D06663" w:rsidRDefault="00D06663" w:rsidP="00ED3E0F"/>
    <w:p w14:paraId="19A4282C" w14:textId="77777777" w:rsidR="00D06663" w:rsidRDefault="00D06663" w:rsidP="006104F6">
      <w:pPr>
        <w:jc w:val="center"/>
      </w:pPr>
      <w:r>
        <w:rPr>
          <w:noProof/>
          <w:position w:val="-94"/>
        </w:rPr>
        <w:drawing>
          <wp:inline distT="0" distB="0" distL="0" distR="0" wp14:anchorId="6C1B0225" wp14:editId="3F63FFB7">
            <wp:extent cx="5340096" cy="1506931"/>
            <wp:effectExtent l="0" t="0" r="0" b="0"/>
            <wp:docPr id="642992260" name="Picture 642992260" descr="{&quot;mathml&quot;:&quot;&lt;math style=\&quot;font-family:stix;font-size:12px;\&quot; xmlns=\&quot;http://www.w3.org/1998/Math/MathML\&quot;&gt;&lt;mtable columnspacing=\&quot;0px\&quot; columnalign=\&quot;right center left\&quot;&gt;&lt;mtr&gt;&lt;mtd&gt;&lt;mi mathvariant=\&quot;bold\&quot;&gt;r&lt;/mi&gt;&lt;mo&gt;'&lt;/mo&gt;&lt;/mtd&gt;&lt;mtd&gt;&lt;mo&gt;=&lt;/mo&gt;&lt;/mtd&gt;&lt;mtd&gt;&lt;mfenced&gt;&lt;mrow&gt;&lt;mfenced open=\&quot;[\&quot; close=\&quot;]\&quot;&gt;&lt;mtable&gt;&lt;mtr&gt;&lt;mtd&gt;&lt;mn&gt;2&lt;/mn&gt;&lt;msubsup&gt;&lt;mi&gt;q&lt;/mi&gt;&lt;mn&gt;0&lt;/mn&gt;&lt;mn&gt;2&lt;/mn&gt;&lt;/msubsup&gt;&lt;mo&gt;-&lt;/mo&gt;&lt;mn&gt;1&lt;/mn&gt;&lt;/mtd&gt;&lt;mtd/&gt;&lt;mtd/&gt;&lt;/mtr&gt;&lt;mtr&gt;&lt;mtd/&gt;&lt;mtd&gt;&lt;mn&gt;2&lt;/mn&gt;&lt;msubsup&gt;&lt;mi&gt;q&lt;/mi&gt;&lt;mn&gt;0&lt;/mn&gt;&lt;mn&gt;2&lt;/mn&gt;&lt;/msubsup&gt;&lt;mo&gt;-&lt;/mo&gt;&lt;mn&gt;1&lt;/mn&gt;&lt;/mtd&gt;&lt;mtd/&gt;&lt;/mtr&gt;&lt;mtr&gt;&lt;mtd/&gt;&lt;mtd/&gt;&lt;mtd&gt;&lt;mn&gt;2&lt;/mn&gt;&lt;msubsup&gt;&lt;mi&gt;q&lt;/mi&gt;&lt;mn&gt;0&lt;/mn&gt;&lt;mn&gt;2&lt;/mn&gt;&lt;/msubsup&gt;&lt;mo&gt;-&lt;/mo&gt;&lt;mn&gt;1&lt;/mn&gt;&lt;/mtd&gt;&lt;/mtr&gt;&lt;/mtable&gt;&lt;/mfenced&gt;&lt;mo&gt;+&lt;/mo&gt;&lt;mn&gt;2&lt;/mn&gt;&lt;msub&gt;&lt;mi&gt;q&lt;/mi&gt;&lt;mn&gt;0&lt;/mn&gt;&lt;/msub&gt;&lt;mfenced open=\&quot;[\&quot; close=\&quot;]\&quot;&gt;&lt;mtable&gt;&lt;mtr&gt;&lt;mtd&gt;&lt;mn&gt;0&lt;/mn&gt;&lt;/mtd&gt;&lt;mtd&gt;&lt;mo&gt;-&lt;/mo&gt;&lt;msub&gt;&lt;mi&gt;q&lt;/mi&gt;&lt;mn&gt;3&lt;/mn&gt;&lt;/msub&gt;&lt;/mtd&gt;&lt;mtd&gt;&lt;msub&gt;&lt;mi&gt;q&lt;/mi&gt;&lt;mn&gt;2&lt;/mn&gt;&lt;/msub&gt;&lt;/mtd&gt;&lt;/mtr&gt;&lt;mtr&gt;&lt;mtd&gt;&lt;msub&gt;&lt;mi&gt;q&lt;/mi&gt;&lt;mn&gt;3&lt;/mn&gt;&lt;/msub&gt;&lt;/mtd&gt;&lt;mtd&gt;&lt;mn&gt;0&lt;/mn&gt;&lt;/mtd&gt;&lt;mtd&gt;&lt;mo&gt;-&lt;/mo&gt;&lt;msub&gt;&lt;mi&gt;q&lt;/mi&gt;&lt;mn&gt;1&lt;/mn&gt;&lt;/msub&gt;&lt;/mtd&gt;&lt;/mtr&gt;&lt;mtr&gt;&lt;mtd&gt;&lt;mo&gt;-&lt;/mo&gt;&lt;msub&gt;&lt;mi&gt;q&lt;/mi&gt;&lt;mn&gt;2&lt;/mn&gt;&lt;/msub&gt;&lt;/mtd&gt;&lt;mtd&gt;&lt;msub&gt;&lt;mi&gt;q&lt;/mi&gt;&lt;mn&gt;1&lt;/mn&gt;&lt;/msub&gt;&lt;/mtd&gt;&lt;mtd&gt;&lt;mn&gt;0&lt;/mn&gt;&lt;/mtd&gt;&lt;/mtr&gt;&lt;/mtable&gt;&lt;/mfenced&gt;&lt;mo&gt;+&lt;/mo&gt;&lt;mn&gt;2&lt;/mn&gt;&lt;mfenced open=\&quot;[\&quot; close=\&quot;]\&quot;&gt;&lt;mtable&gt;&lt;mtr&gt;&lt;mtd&gt;&lt;msubsup&gt;&lt;mi&gt;q&lt;/mi&gt;&lt;mn&gt;1&lt;/mn&gt;&lt;mn&gt;2&lt;/mn&gt;&lt;/msubsup&gt;&lt;/mtd&gt;&lt;mtd&gt;&lt;msub&gt;&lt;mi&gt;q&lt;/mi&gt;&lt;mn&gt;1&lt;/mn&gt;&lt;/msub&gt;&lt;msub&gt;&lt;mi&gt;q&lt;/mi&gt;&lt;mn&gt;2&lt;/mn&gt;&lt;/msub&gt;&lt;/mtd&gt;&lt;mtd&gt;&lt;msub&gt;&lt;mi&gt;q&lt;/mi&gt;&lt;mn&gt;1&lt;/mn&gt;&lt;/msub&gt;&lt;msub&gt;&lt;mi&gt;q&lt;/mi&gt;&lt;mn&gt;3&lt;/mn&gt;&lt;/msub&gt;&lt;/mtd&gt;&lt;/mtr&gt;&lt;mtr&gt;&lt;mtd&gt;&lt;msub&gt;&lt;mi&gt;q&lt;/mi&gt;&lt;mn&gt;1&lt;/mn&gt;&lt;/msub&gt;&lt;msub&gt;&lt;mi&gt;q&lt;/mi&gt;&lt;mn&gt;2&lt;/mn&gt;&lt;/msub&gt;&lt;/mtd&gt;&lt;mtd&gt;&lt;msubsup&gt;&lt;mi&gt;q&lt;/mi&gt;&lt;mn&gt;2&lt;/mn&gt;&lt;mn&gt;2&lt;/mn&gt;&lt;/msubsup&gt;&lt;/mtd&gt;&lt;mtd&gt;&lt;msub&gt;&lt;mi&gt;q&lt;/mi&gt;&lt;mn&gt;2&lt;/mn&gt;&lt;/msub&gt;&lt;msub&gt;&lt;mi&gt;q&lt;/mi&gt;&lt;mn&gt;3&lt;/mn&gt;&lt;/msub&gt;&lt;/mtd&gt;&lt;/mtr&gt;&lt;mtr&gt;&lt;mtd&gt;&lt;msub&gt;&lt;mi&gt;q&lt;/mi&gt;&lt;mn&gt;1&lt;/mn&gt;&lt;/msub&gt;&lt;msub&gt;&lt;mi&gt;q&lt;/mi&gt;&lt;mn&gt;3&lt;/mn&gt;&lt;/msub&gt;&lt;/mtd&gt;&lt;mtd&gt;&lt;msub&gt;&lt;mi&gt;q&lt;/mi&gt;&lt;mn&gt;2&lt;/mn&gt;&lt;/msub&gt;&lt;msub&gt;&lt;mi&gt;q&lt;/mi&gt;&lt;mn&gt;3&lt;/mn&gt;&lt;/msub&gt;&lt;/mtd&gt;&lt;mtd&gt;&lt;msubsup&gt;&lt;mi&gt;q&lt;/mi&gt;&lt;mn&gt;3&lt;/mn&gt;&lt;mn&gt;2&lt;/mn&gt;&lt;/msubsup&gt;&lt;/mtd&gt;&lt;/mtr&gt;&lt;/mtable&gt;&lt;/mfenced&gt;&lt;/mrow&gt;&lt;/mfenced&gt;&lt;mi mathvariant=\&quot;bold\&quot;&gt;r&lt;/mi&gt;&lt;/mtd&gt;&lt;/mtr&gt;&lt;mtr&gt;&lt;mtd/&gt;&lt;mtd&gt;&lt;mo&gt;=&lt;/mo&gt;&lt;/mtd&gt;&lt;mtd&gt;&lt;mfenced open=\&quot;[\&quot; close=\&quot;]\&quot;&gt;&lt;mrow&gt;&lt;mfenced&gt;&lt;mrow&gt;&lt;mn&gt;2&lt;/mn&gt;&lt;msubsup&gt;&lt;mi&gt;q&lt;/mi&gt;&lt;mn&gt;0&lt;/mn&gt;&lt;mn&gt;2&lt;/mn&gt;&lt;/msubsup&gt;&lt;mo&gt;-&lt;/mo&gt;&lt;mn&gt;1&lt;/mn&gt;&lt;/mrow&gt;&lt;/mfenced&gt;&lt;mi mathvariant=\&quot;bold\&quot;&gt;I&lt;/mi&gt;&lt;mo&gt;+&lt;/mo&gt;&lt;mn&gt;2&lt;/mn&gt;&lt;msub&gt;&lt;mi&gt;q&lt;/mi&gt;&lt;mn&gt;0&lt;/mn&gt;&lt;/msub&gt;&lt;mi&gt;&amp;#x3A9;&lt;/mi&gt;&lt;mfenced&gt;&lt;mi mathvariant=\&quot;bold\&quot;&gt;v&lt;/mi&gt;&lt;/mfenced&gt;&lt;mo&gt;+&lt;/mo&gt;&lt;mn&gt;2&lt;/mn&gt;&lt;msup&gt;&lt;mi mathvariant=\&quot;bold\&quot;&gt;vv&lt;/mi&gt;&lt;mi&gt;T&lt;/mi&gt;&lt;/msup&gt;&lt;/mrow&gt;&lt;/mfenced&gt;&lt;mi mathvariant=\&quot;bold\&quot;&gt;r&lt;/mi&gt;&lt;/mtd&gt;&lt;/mtr&gt;&lt;mtr&gt;&lt;mtd/&gt;&lt;mtd&gt;&lt;mo mathvariant=\&quot;bold\&quot;&gt;=&lt;/mo&gt;&lt;/mtd&gt;&lt;mtd&gt;&lt;mi mathvariant=\&quot;bold\&quot;&gt;R&lt;/mi&gt;&lt;mrow&gt;&lt;mo mathvariant=\&quot;bold\&quot; stretchy=\&quot;true\&quot;&gt;(&lt;/mo&gt;&lt;mi mathvariant=\&quot;bold\&quot;&gt;q&lt;/mi&gt;&lt;mo mathvariant=\&quot;bold\&quot; stretchy=\&quot;true\&quot;&gt;)&lt;/mo&gt;&lt;/mrow&gt;&lt;mi mathvariant=\&quot;bold\&quot;&gt;r&lt;/mi&gt;&lt;/mtd&gt;&lt;/mtr&gt;&lt;/mtable&gt;&lt;/math&gt;&quot;,&quot;origin&quot;:&quot;MathType Legacy&quot;,&quot;version&quot;:&quot;v3.23.0&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table columnspacing=\&quot;0px\&quot; columnalign=\&quot;right center left\&quot;&gt;&lt;mtr&gt;&lt;mtd&gt;&lt;mi mathvariant=\&quot;bold\&quot;&gt;r&lt;/mi&gt;&lt;mo&gt;'&lt;/mo&gt;&lt;/mtd&gt;&lt;mtd&gt;&lt;mo&gt;=&lt;/mo&gt;&lt;/mtd&gt;&lt;mtd&gt;&lt;mfenced&gt;&lt;mrow&gt;&lt;mfenced open=\&quot;[\&quot; close=\&quot;]\&quot;&gt;&lt;mtable&gt;&lt;mtr&gt;&lt;mtd&gt;&lt;mn&gt;2&lt;/mn&gt;&lt;msubsup&gt;&lt;mi&gt;q&lt;/mi&gt;&lt;mn&gt;0&lt;/mn&gt;&lt;mn&gt;2&lt;/mn&gt;&lt;/msubsup&gt;&lt;mo&gt;-&lt;/mo&gt;&lt;mn&gt;1&lt;/mn&gt;&lt;/mtd&gt;&lt;mtd/&gt;&lt;mtd/&gt;&lt;/mtr&gt;&lt;mtr&gt;&lt;mtd/&gt;&lt;mtd&gt;&lt;mn&gt;2&lt;/mn&gt;&lt;msubsup&gt;&lt;mi&gt;q&lt;/mi&gt;&lt;mn&gt;0&lt;/mn&gt;&lt;mn&gt;2&lt;/mn&gt;&lt;/msubsup&gt;&lt;mo&gt;-&lt;/mo&gt;&lt;mn&gt;1&lt;/mn&gt;&lt;/mtd&gt;&lt;mtd/&gt;&lt;/mtr&gt;&lt;mtr&gt;&lt;mtd/&gt;&lt;mtd/&gt;&lt;mtd&gt;&lt;mn&gt;2&lt;/mn&gt;&lt;msubsup&gt;&lt;mi&gt;q&lt;/mi&gt;&lt;mn&gt;0&lt;/mn&gt;&lt;mn&gt;2&lt;/mn&gt;&lt;/msubsup&gt;&lt;mo&gt;-&lt;/mo&gt;&lt;mn&gt;1&lt;/mn&gt;&lt;/mtd&gt;&lt;/mtr&gt;&lt;/mtable&gt;&lt;/mfenced&gt;&lt;mo&gt;+&lt;/mo&gt;&lt;mn&gt;2&lt;/mn&gt;&lt;msub&gt;&lt;mi&gt;q&lt;/mi&gt;&lt;mn&gt;0&lt;/mn&gt;&lt;/msub&gt;&lt;mfenced open=\&quot;[\&quot; close=\&quot;]\&quot;&gt;&lt;mtable&gt;&lt;mtr&gt;&lt;mtd&gt;&lt;mn&gt;0&lt;/mn&gt;&lt;/mtd&gt;&lt;mtd&gt;&lt;mo&gt;-&lt;/mo&gt;&lt;msub&gt;&lt;mi&gt;q&lt;/mi&gt;&lt;mn&gt;3&lt;/mn&gt;&lt;/msub&gt;&lt;/mtd&gt;&lt;mtd&gt;&lt;msub&gt;&lt;mi&gt;q&lt;/mi&gt;&lt;mn&gt;2&lt;/mn&gt;&lt;/msub&gt;&lt;/mtd&gt;&lt;/mtr&gt;&lt;mtr&gt;&lt;mtd&gt;&lt;msub&gt;&lt;mi&gt;q&lt;/mi&gt;&lt;mn&gt;3&lt;/mn&gt;&lt;/msub&gt;&lt;/mtd&gt;&lt;mtd&gt;&lt;mn&gt;0&lt;/mn&gt;&lt;/mtd&gt;&lt;mtd&gt;&lt;mo&gt;-&lt;/mo&gt;&lt;msub&gt;&lt;mi&gt;q&lt;/mi&gt;&lt;mn&gt;1&lt;/mn&gt;&lt;/msub&gt;&lt;/mtd&gt;&lt;/mtr&gt;&lt;mtr&gt;&lt;mtd&gt;&lt;mo&gt;-&lt;/mo&gt;&lt;msub&gt;&lt;mi&gt;q&lt;/mi&gt;&lt;mn&gt;2&lt;/mn&gt;&lt;/msub&gt;&lt;/mtd&gt;&lt;mtd&gt;&lt;msub&gt;&lt;mi&gt;q&lt;/mi&gt;&lt;mn&gt;1&lt;/mn&gt;&lt;/msub&gt;&lt;/mtd&gt;&lt;mtd&gt;&lt;mn&gt;0&lt;/mn&gt;&lt;/mtd&gt;&lt;/mtr&gt;&lt;/mtable&gt;&lt;/mfenced&gt;&lt;mo&gt;+&lt;/mo&gt;&lt;mn&gt;2&lt;/mn&gt;&lt;mfenced open=\&quot;[\&quot; close=\&quot;]\&quot;&gt;&lt;mtable&gt;&lt;mtr&gt;&lt;mtd&gt;&lt;msubsup&gt;&lt;mi&gt;q&lt;/mi&gt;&lt;mn&gt;1&lt;/mn&gt;&lt;mn&gt;2&lt;/mn&gt;&lt;/msubsup&gt;&lt;/mtd&gt;&lt;mtd&gt;&lt;msub&gt;&lt;mi&gt;q&lt;/mi&gt;&lt;mn&gt;1&lt;/mn&gt;&lt;/msub&gt;&lt;msub&gt;&lt;mi&gt;q&lt;/mi&gt;&lt;mn&gt;2&lt;/mn&gt;&lt;/msub&gt;&lt;/mtd&gt;&lt;mtd&gt;&lt;msub&gt;&lt;mi&gt;q&lt;/mi&gt;&lt;mn&gt;1&lt;/mn&gt;&lt;/msub&gt;&lt;msub&gt;&lt;mi&gt;q&lt;/mi&gt;&lt;mn&gt;3&lt;/mn&gt;&lt;/msub&gt;&lt;/mtd&gt;&lt;/mtr&gt;&lt;mtr&gt;&lt;mtd&gt;&lt;msub&gt;&lt;mi&gt;q&lt;/mi&gt;&lt;mn&gt;1&lt;/mn&gt;&lt;/msub&gt;&lt;msub&gt;&lt;mi&gt;q&lt;/mi&gt;&lt;mn&gt;2&lt;/mn&gt;&lt;/msub&gt;&lt;/mtd&gt;&lt;mtd&gt;&lt;msubsup&gt;&lt;mi&gt;q&lt;/mi&gt;&lt;mn&gt;2&lt;/mn&gt;&lt;mn&gt;2&lt;/mn&gt;&lt;/msubsup&gt;&lt;/mtd&gt;&lt;mtd&gt;&lt;msub&gt;&lt;mi&gt;q&lt;/mi&gt;&lt;mn&gt;2&lt;/mn&gt;&lt;/msub&gt;&lt;msub&gt;&lt;mi&gt;q&lt;/mi&gt;&lt;mn&gt;3&lt;/mn&gt;&lt;/msub&gt;&lt;/mtd&gt;&lt;/mtr&gt;&lt;mtr&gt;&lt;mtd&gt;&lt;msub&gt;&lt;mi&gt;q&lt;/mi&gt;&lt;mn&gt;1&lt;/mn&gt;&lt;/msub&gt;&lt;msub&gt;&lt;mi&gt;q&lt;/mi&gt;&lt;mn&gt;3&lt;/mn&gt;&lt;/msub&gt;&lt;/mtd&gt;&lt;mtd&gt;&lt;msub&gt;&lt;mi&gt;q&lt;/mi&gt;&lt;mn&gt;2&lt;/mn&gt;&lt;/msub&gt;&lt;msub&gt;&lt;mi&gt;q&lt;/mi&gt;&lt;mn&gt;3&lt;/mn&gt;&lt;/msub&gt;&lt;/mtd&gt;&lt;mtd&gt;&lt;msubsup&gt;&lt;mi&gt;q&lt;/mi&gt;&lt;mn&gt;3&lt;/mn&gt;&lt;mn&gt;2&lt;/mn&gt;&lt;/msubsup&gt;&lt;/mtd&gt;&lt;/mtr&gt;&lt;/mtable&gt;&lt;/mfenced&gt;&lt;/mrow&gt;&lt;/mfenced&gt;&lt;mi mathvariant=\&quot;bold\&quot;&gt;r&lt;/mi&gt;&lt;/mtd&gt;&lt;/mtr&gt;&lt;mtr&gt;&lt;mtd/&gt;&lt;mtd&gt;&lt;mo&gt;=&lt;/mo&gt;&lt;/mtd&gt;&lt;mtd&gt;&lt;mfenced open=\&quot;[\&quot; close=\&quot;]\&quot;&gt;&lt;mrow&gt;&lt;mfenced&gt;&lt;mrow&gt;&lt;mn&gt;2&lt;/mn&gt;&lt;msubsup&gt;&lt;mi&gt;q&lt;/mi&gt;&lt;mn&gt;0&lt;/mn&gt;&lt;mn&gt;2&lt;/mn&gt;&lt;/msubsup&gt;&lt;mo&gt;-&lt;/mo&gt;&lt;mn&gt;1&lt;/mn&gt;&lt;/mrow&gt;&lt;/mfenced&gt;&lt;mi mathvariant=\&quot;bold\&quot;&gt;I&lt;/mi&gt;&lt;mo&gt;+&lt;/mo&gt;&lt;mn&gt;2&lt;/mn&gt;&lt;msub&gt;&lt;mi&gt;q&lt;/mi&gt;&lt;mn&gt;0&lt;/mn&gt;&lt;/msub&gt;&lt;mi&gt;&amp;#x3A9;&lt;/mi&gt;&lt;mfenced&gt;&lt;mi mathvariant=\&quot;bold\&quot;&gt;v&lt;/mi&gt;&lt;/mfenced&gt;&lt;mo&gt;+&lt;/mo&gt;&lt;mn&gt;2&lt;/mn&gt;&lt;msup&gt;&lt;mi mathvariant=\&quot;bold\&quot;&gt;vv&lt;/mi&gt;&lt;mi&gt;T&lt;/mi&gt;&lt;/msup&gt;&lt;/mrow&gt;&lt;/mfenced&gt;&lt;mi mathvariant=\&quot;bold\&quot;&gt;r&lt;/mi&gt;&lt;/mtd&gt;&lt;/mtr&gt;&lt;mtr&gt;&lt;mtd/&gt;&lt;mtd&gt;&lt;mo mathvariant=\&quot;bold\&quot;&gt;=&lt;/mo&gt;&lt;/mtd&gt;&lt;mtd&gt;&lt;mi mathvariant=\&quot;bold\&quot;&gt;R&lt;/mi&gt;&lt;mrow&gt;&lt;mo mathvariant=\&quot;bold\&quot; stretchy=\&quot;true\&quot;&gt;(&lt;/mo&gt;&lt;mi mathvariant=\&quot;bold\&quot;&gt;q&lt;/mi&gt;&lt;mo mathvariant=\&quot;bold\&quot; stretchy=\&quot;true\&quot;&gt;)&lt;/mo&gt;&lt;/mrow&gt;&lt;mi mathvariant=\&quot;bold\&quot;&gt;r&lt;/mi&gt;&lt;/mtd&gt;&lt;/mtr&gt;&lt;/mtable&gt;&lt;/math&gt;&quot;,&quot;origin&quot;:&quot;MathType Legacy&quot;,&quot;version&quot;:&quot;v3.23.0&quot;}"/>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5340096" cy="1506931"/>
                    </a:xfrm>
                    <a:prstGeom prst="rect">
                      <a:avLst/>
                    </a:prstGeom>
                  </pic:spPr>
                </pic:pic>
              </a:graphicData>
            </a:graphic>
          </wp:inline>
        </w:drawing>
      </w:r>
    </w:p>
    <w:p w14:paraId="49A5F002" w14:textId="77777777" w:rsidR="00D06663" w:rsidRDefault="00D06663" w:rsidP="00ED3E0F"/>
    <w:p w14:paraId="7DF55643" w14:textId="77777777" w:rsidR="00D06663" w:rsidRDefault="00D06663" w:rsidP="00ED3E0F">
      <w:r>
        <w:t>where</w:t>
      </w:r>
    </w:p>
    <w:p w14:paraId="47FB4ADD" w14:textId="77777777" w:rsidR="00D06663" w:rsidRDefault="00D06663" w:rsidP="00ED3E0F"/>
    <w:p w14:paraId="0E73EA2A" w14:textId="77777777" w:rsidR="00D06663" w:rsidRDefault="00D06663" w:rsidP="00ED3E0F">
      <w:pPr>
        <w:jc w:val="center"/>
      </w:pPr>
      <w:r>
        <w:rPr>
          <w:noProof/>
          <w:position w:val="-67"/>
        </w:rPr>
        <w:lastRenderedPageBreak/>
        <w:drawing>
          <wp:inline distT="0" distB="0" distL="0" distR="0" wp14:anchorId="7E1380A3" wp14:editId="2F25275E">
            <wp:extent cx="3731260" cy="942340"/>
            <wp:effectExtent l="0" t="0" r="0" b="0"/>
            <wp:docPr id="1023100983" name="Picture 1023100983" descr="{&quot;mathml&quot;:&quot;&lt;math style=\&quot;font-family:stix;font-size:12px;\&quot; xmlns=\&quot;http://www.w3.org/1998/Math/MathML\&quot;&gt;&lt;mi&gt;R&lt;/mi&gt;&lt;mo&gt;=&lt;/mo&gt;&lt;mfenced open=\&quot;[\&quot; close=\&quot;]\&quot;&gt;&lt;mtable&gt;&lt;mtr&gt;&lt;mtd&gt;&lt;mn&gt;2&lt;/mn&gt;&lt;mfenced&gt;&lt;mrow&gt;&lt;msubsup&gt;&lt;mi&gt;q&lt;/mi&gt;&lt;mn&gt;0&lt;/mn&gt;&lt;mn&gt;2&lt;/mn&gt;&lt;/msubsup&gt;&lt;mo&gt;+&lt;/mo&gt;&lt;msubsup&gt;&lt;mi&gt;q&lt;/mi&gt;&lt;mn&gt;1&lt;/mn&gt;&lt;mn&gt;2&lt;/mn&gt;&lt;/msubsup&gt;&lt;/mrow&gt;&lt;/mfenced&gt;&lt;mo&gt;-&lt;/mo&gt;&lt;mn&gt;1&lt;/mn&gt;&lt;/mtd&gt;&lt;mtd&gt;&lt;mn&gt;2&lt;/mn&gt;&lt;mfenced&gt;&lt;mrow&gt;&lt;msub&gt;&lt;mi&gt;q&lt;/mi&gt;&lt;mn&gt;1&lt;/mn&gt;&lt;/msub&gt;&lt;msub&gt;&lt;mi&gt;q&lt;/mi&gt;&lt;mn&gt;2&lt;/mn&gt;&lt;/msub&gt;&lt;mo&gt;-&lt;/mo&gt;&lt;msub&gt;&lt;mi&gt;q&lt;/mi&gt;&lt;mn&gt;0&lt;/mn&gt;&lt;/msub&gt;&lt;msub&gt;&lt;mi&gt;q&lt;/mi&gt;&lt;mn&gt;3&lt;/mn&gt;&lt;/msub&gt;&lt;/mrow&gt;&lt;/mfenced&gt;&lt;/mtd&gt;&lt;mtd&gt;&lt;mn&gt;2&lt;/mn&gt;&lt;mfenced&gt;&lt;mrow&gt;&lt;msub&gt;&lt;mi&gt;q&lt;/mi&gt;&lt;mn&gt;1&lt;/mn&gt;&lt;/msub&gt;&lt;msub&gt;&lt;mi&gt;q&lt;/mi&gt;&lt;mn&gt;3&lt;/mn&gt;&lt;/msub&gt;&lt;mo&gt;+&lt;/mo&gt;&lt;msub&gt;&lt;mi&gt;q&lt;/mi&gt;&lt;mn&gt;0&lt;/mn&gt;&lt;/msub&gt;&lt;msub&gt;&lt;mi&gt;q&lt;/mi&gt;&lt;mn&gt;2&lt;/mn&gt;&lt;/msub&gt;&lt;/mrow&gt;&lt;/mfenced&gt;&lt;/mtd&gt;&lt;/mtr&gt;&lt;mtr&gt;&lt;mtd&gt;&lt;mn&gt;2&lt;/mn&gt;&lt;mfenced&gt;&lt;mrow&gt;&lt;msub&gt;&lt;mi&gt;q&lt;/mi&gt;&lt;mn&gt;1&lt;/mn&gt;&lt;/msub&gt;&lt;msub&gt;&lt;mi&gt;q&lt;/mi&gt;&lt;mn&gt;2&lt;/mn&gt;&lt;/msub&gt;&lt;mo&gt;+&lt;/mo&gt;&lt;msub&gt;&lt;mi&gt;q&lt;/mi&gt;&lt;mn&gt;0&lt;/mn&gt;&lt;/msub&gt;&lt;msub&gt;&lt;mi&gt;q&lt;/mi&gt;&lt;mn&gt;3&lt;/mn&gt;&lt;/msub&gt;&lt;/mrow&gt;&lt;/mfenced&gt;&lt;/mtd&gt;&lt;mtd&gt;&lt;mn&gt;2&lt;/mn&gt;&lt;mfenced&gt;&lt;mrow&gt;&lt;msubsup&gt;&lt;mi&gt;q&lt;/mi&gt;&lt;mn&gt;0&lt;/mn&gt;&lt;mn&gt;2&lt;/mn&gt;&lt;/msubsup&gt;&lt;mo&gt;+&lt;/mo&gt;&lt;msubsup&gt;&lt;mi&gt;q&lt;/mi&gt;&lt;mn&gt;2&lt;/mn&gt;&lt;mn&gt;2&lt;/mn&gt;&lt;/msubsup&gt;&lt;/mrow&gt;&lt;/mfenced&gt;&lt;mo&gt;-&lt;/mo&gt;&lt;mn&gt;1&lt;/mn&gt;&lt;/mtd&gt;&lt;mtd&gt;&lt;mn&gt;2&lt;/mn&gt;&lt;mfenced&gt;&lt;mrow&gt;&lt;msub&gt;&lt;mi&gt;q&lt;/mi&gt;&lt;mn&gt;2&lt;/mn&gt;&lt;/msub&gt;&lt;msub&gt;&lt;mi&gt;q&lt;/mi&gt;&lt;mn&gt;3&lt;/mn&gt;&lt;/msub&gt;&lt;mo&gt;-&lt;/mo&gt;&lt;msub&gt;&lt;mi&gt;q&lt;/mi&gt;&lt;mn&gt;0&lt;/mn&gt;&lt;/msub&gt;&lt;msub&gt;&lt;mi&gt;q&lt;/mi&gt;&lt;mn&gt;1&lt;/mn&gt;&lt;/msub&gt;&lt;/mrow&gt;&lt;/mfenced&gt;&lt;/mtd&gt;&lt;/mtr&gt;&lt;mtr&gt;&lt;mtd&gt;&lt;mn&gt;2&lt;/mn&gt;&lt;mfenced&gt;&lt;mrow&gt;&lt;msub&gt;&lt;mi&gt;q&lt;/mi&gt;&lt;mn&gt;1&lt;/mn&gt;&lt;/msub&gt;&lt;msub&gt;&lt;mi&gt;q&lt;/mi&gt;&lt;mn&gt;3&lt;/mn&gt;&lt;/msub&gt;&lt;mo&gt;-&lt;/mo&gt;&lt;msub&gt;&lt;mi&gt;q&lt;/mi&gt;&lt;mn&gt;0&lt;/mn&gt;&lt;/msub&gt;&lt;msub&gt;&lt;mi&gt;q&lt;/mi&gt;&lt;mn&gt;2&lt;/mn&gt;&lt;/msub&gt;&lt;/mrow&gt;&lt;/mfenced&gt;&lt;/mtd&gt;&lt;mtd&gt;&lt;mn&gt;2&lt;/mn&gt;&lt;mfenced&gt;&lt;mrow&gt;&lt;msub&gt;&lt;mi&gt;q&lt;/mi&gt;&lt;mn&gt;2&lt;/mn&gt;&lt;/msub&gt;&lt;msub&gt;&lt;mi&gt;q&lt;/mi&gt;&lt;mn&gt;3&lt;/mn&gt;&lt;/msub&gt;&lt;mo&gt;+&lt;/mo&gt;&lt;msub&gt;&lt;mi&gt;q&lt;/mi&gt;&lt;mn&gt;0&lt;/mn&gt;&lt;/msub&gt;&lt;msub&gt;&lt;mi&gt;q&lt;/mi&gt;&lt;mn&gt;1&lt;/mn&gt;&lt;/msub&gt;&lt;/mrow&gt;&lt;/mfenced&gt;&lt;/mtd&gt;&lt;mtd&gt;&lt;mn&gt;2&lt;/mn&gt;&lt;mfenced&gt;&lt;mrow&gt;&lt;msubsup&gt;&lt;mi&gt;q&lt;/mi&gt;&lt;mn&gt;0&lt;/mn&gt;&lt;mn&gt;2&lt;/mn&gt;&lt;/msubsup&gt;&lt;mo&gt;+&lt;/mo&gt;&lt;msubsup&gt;&lt;mi&gt;q&lt;/mi&gt;&lt;mn&gt;3&lt;/mn&gt;&lt;mn&gt;2&lt;/mn&gt;&lt;/msubsup&gt;&lt;/mrow&gt;&lt;/mfenced&gt;&lt;mo&gt;-&lt;/mo&gt;&lt;mn&gt;1&lt;/mn&gt;&lt;/mtd&gt;&lt;/mtr&gt;&lt;/mtable&gt;&lt;/mfenced&gt;&lt;/math&gt;&quot;,&quot;origin&quot;:&quot;MathType Legacy&quot;,&quot;version&quot;:&quot;v3.23.0&quot;}" title="R equals open square brackets table row cell 2 open parentheses q subscript 0 superscript 2 plus q subscript 1 superscript 2 close parentheses minus 1 end cell cell 2 open parentheses q subscript 1 q subscript 2 minus q subscript 0 q subscript 3 close parentheses end cell cell 2 open parentheses q subscript 1 q subscript 3 plus q subscript 0 q subscript 2 close parentheses end cell row cell 2 open parentheses q subscript 1 q subscript 2 plus q subscript 0 q subscript 3 close parentheses end cell cell 2 open parentheses q subscript 0 superscript 2 plus q subscript 2 superscript 2 close parentheses minus 1 end cell cell 2 open parentheses q subscript 2 q subscript 3 minus q subscript 0 q subscript 1 close parentheses end cell row cell 2 open parentheses q subscript 1 q subscript 3 minus q subscript 0 q subscript 2 close parentheses end cell cell 2 open parentheses q subscript 2 q subscript 3 plus q subscript 0 q subscript 1 close parentheses end cell cell 2 open parentheses q subscript 0 superscript 2 plus q subscript 3 superscript 2 close parentheses minus 1 end cell end table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R&lt;/mi&gt;&lt;mo&gt;=&lt;/mo&gt;&lt;mfenced open=\&quot;[\&quot; close=\&quot;]\&quot;&gt;&lt;mtable&gt;&lt;mtr&gt;&lt;mtd&gt;&lt;mn&gt;2&lt;/mn&gt;&lt;mfenced&gt;&lt;mrow&gt;&lt;msubsup&gt;&lt;mi&gt;q&lt;/mi&gt;&lt;mn&gt;0&lt;/mn&gt;&lt;mn&gt;2&lt;/mn&gt;&lt;/msubsup&gt;&lt;mo&gt;+&lt;/mo&gt;&lt;msubsup&gt;&lt;mi&gt;q&lt;/mi&gt;&lt;mn&gt;1&lt;/mn&gt;&lt;mn&gt;2&lt;/mn&gt;&lt;/msubsup&gt;&lt;/mrow&gt;&lt;/mfenced&gt;&lt;mo&gt;-&lt;/mo&gt;&lt;mn&gt;1&lt;/mn&gt;&lt;/mtd&gt;&lt;mtd&gt;&lt;mn&gt;2&lt;/mn&gt;&lt;mfenced&gt;&lt;mrow&gt;&lt;msub&gt;&lt;mi&gt;q&lt;/mi&gt;&lt;mn&gt;1&lt;/mn&gt;&lt;/msub&gt;&lt;msub&gt;&lt;mi&gt;q&lt;/mi&gt;&lt;mn&gt;2&lt;/mn&gt;&lt;/msub&gt;&lt;mo&gt;-&lt;/mo&gt;&lt;msub&gt;&lt;mi&gt;q&lt;/mi&gt;&lt;mn&gt;0&lt;/mn&gt;&lt;/msub&gt;&lt;msub&gt;&lt;mi&gt;q&lt;/mi&gt;&lt;mn&gt;3&lt;/mn&gt;&lt;/msub&gt;&lt;/mrow&gt;&lt;/mfenced&gt;&lt;/mtd&gt;&lt;mtd&gt;&lt;mn&gt;2&lt;/mn&gt;&lt;mfenced&gt;&lt;mrow&gt;&lt;msub&gt;&lt;mi&gt;q&lt;/mi&gt;&lt;mn&gt;1&lt;/mn&gt;&lt;/msub&gt;&lt;msub&gt;&lt;mi&gt;q&lt;/mi&gt;&lt;mn&gt;3&lt;/mn&gt;&lt;/msub&gt;&lt;mo&gt;+&lt;/mo&gt;&lt;msub&gt;&lt;mi&gt;q&lt;/mi&gt;&lt;mn&gt;0&lt;/mn&gt;&lt;/msub&gt;&lt;msub&gt;&lt;mi&gt;q&lt;/mi&gt;&lt;mn&gt;2&lt;/mn&gt;&lt;/msub&gt;&lt;/mrow&gt;&lt;/mfenced&gt;&lt;/mtd&gt;&lt;/mtr&gt;&lt;mtr&gt;&lt;mtd&gt;&lt;mn&gt;2&lt;/mn&gt;&lt;mfenced&gt;&lt;mrow&gt;&lt;msub&gt;&lt;mi&gt;q&lt;/mi&gt;&lt;mn&gt;1&lt;/mn&gt;&lt;/msub&gt;&lt;msub&gt;&lt;mi&gt;q&lt;/mi&gt;&lt;mn&gt;2&lt;/mn&gt;&lt;/msub&gt;&lt;mo&gt;+&lt;/mo&gt;&lt;msub&gt;&lt;mi&gt;q&lt;/mi&gt;&lt;mn&gt;0&lt;/mn&gt;&lt;/msub&gt;&lt;msub&gt;&lt;mi&gt;q&lt;/mi&gt;&lt;mn&gt;3&lt;/mn&gt;&lt;/msub&gt;&lt;/mrow&gt;&lt;/mfenced&gt;&lt;/mtd&gt;&lt;mtd&gt;&lt;mn&gt;2&lt;/mn&gt;&lt;mfenced&gt;&lt;mrow&gt;&lt;msubsup&gt;&lt;mi&gt;q&lt;/mi&gt;&lt;mn&gt;0&lt;/mn&gt;&lt;mn&gt;2&lt;/mn&gt;&lt;/msubsup&gt;&lt;mo&gt;+&lt;/mo&gt;&lt;msubsup&gt;&lt;mi&gt;q&lt;/mi&gt;&lt;mn&gt;2&lt;/mn&gt;&lt;mn&gt;2&lt;/mn&gt;&lt;/msubsup&gt;&lt;/mrow&gt;&lt;/mfenced&gt;&lt;mo&gt;-&lt;/mo&gt;&lt;mn&gt;1&lt;/mn&gt;&lt;/mtd&gt;&lt;mtd&gt;&lt;mn&gt;2&lt;/mn&gt;&lt;mfenced&gt;&lt;mrow&gt;&lt;msub&gt;&lt;mi&gt;q&lt;/mi&gt;&lt;mn&gt;2&lt;/mn&gt;&lt;/msub&gt;&lt;msub&gt;&lt;mi&gt;q&lt;/mi&gt;&lt;mn&gt;3&lt;/mn&gt;&lt;/msub&gt;&lt;mo&gt;-&lt;/mo&gt;&lt;msub&gt;&lt;mi&gt;q&lt;/mi&gt;&lt;mn&gt;0&lt;/mn&gt;&lt;/msub&gt;&lt;msub&gt;&lt;mi&gt;q&lt;/mi&gt;&lt;mn&gt;1&lt;/mn&gt;&lt;/msub&gt;&lt;/mrow&gt;&lt;/mfenced&gt;&lt;/mtd&gt;&lt;/mtr&gt;&lt;mtr&gt;&lt;mtd&gt;&lt;mn&gt;2&lt;/mn&gt;&lt;mfenced&gt;&lt;mrow&gt;&lt;msub&gt;&lt;mi&gt;q&lt;/mi&gt;&lt;mn&gt;1&lt;/mn&gt;&lt;/msub&gt;&lt;msub&gt;&lt;mi&gt;q&lt;/mi&gt;&lt;mn&gt;3&lt;/mn&gt;&lt;/msub&gt;&lt;mo&gt;-&lt;/mo&gt;&lt;msub&gt;&lt;mi&gt;q&lt;/mi&gt;&lt;mn&gt;0&lt;/mn&gt;&lt;/msub&gt;&lt;msub&gt;&lt;mi&gt;q&lt;/mi&gt;&lt;mn&gt;2&lt;/mn&gt;&lt;/msub&gt;&lt;/mrow&gt;&lt;/mfenced&gt;&lt;/mtd&gt;&lt;mtd&gt;&lt;mn&gt;2&lt;/mn&gt;&lt;mfenced&gt;&lt;mrow&gt;&lt;msub&gt;&lt;mi&gt;q&lt;/mi&gt;&lt;mn&gt;2&lt;/mn&gt;&lt;/msub&gt;&lt;msub&gt;&lt;mi&gt;q&lt;/mi&gt;&lt;mn&gt;3&lt;/mn&gt;&lt;/msub&gt;&lt;mo&gt;+&lt;/mo&gt;&lt;msub&gt;&lt;mi&gt;q&lt;/mi&gt;&lt;mn&gt;0&lt;/mn&gt;&lt;/msub&gt;&lt;msub&gt;&lt;mi&gt;q&lt;/mi&gt;&lt;mn&gt;1&lt;/mn&gt;&lt;/msub&gt;&lt;/mrow&gt;&lt;/mfenced&gt;&lt;/mtd&gt;&lt;mtd&gt;&lt;mn&gt;2&lt;/mn&gt;&lt;mfenced&gt;&lt;mrow&gt;&lt;msubsup&gt;&lt;mi&gt;q&lt;/mi&gt;&lt;mn&gt;0&lt;/mn&gt;&lt;mn&gt;2&lt;/mn&gt;&lt;/msubsup&gt;&lt;mo&gt;+&lt;/mo&gt;&lt;msubsup&gt;&lt;mi&gt;q&lt;/mi&gt;&lt;mn&gt;3&lt;/mn&gt;&lt;mn&gt;2&lt;/mn&gt;&lt;/msubsup&gt;&lt;/mrow&gt;&lt;/mfenced&gt;&lt;mo&gt;-&lt;/mo&gt;&lt;mn&gt;1&lt;/mn&gt;&lt;/mtd&gt;&lt;/mtr&gt;&lt;/mtable&gt;&lt;/mfenced&gt;&lt;/math&gt;&quot;,&quot;origin&quot;:&quot;MathType Legacy&quot;,&quot;version&quot;:&quot;v3.23.0&quot;}" title="R equals open square brackets table row cell 2 open parentheses q subscript 0 superscript 2 plus q subscript 1 superscript 2 close parentheses minus 1 end cell cell 2 open parentheses q subscript 1 q subscript 2 minus q subscript 0 q subscript 3 close parentheses end cell cell 2 open parentheses q subscript 1 q subscript 3 plus q subscript 0 q subscript 2 close parentheses end cell row cell 2 open parentheses q subscript 1 q subscript 2 plus q subscript 0 q subscript 3 close parentheses end cell cell 2 open parentheses q subscript 0 superscript 2 plus q subscript 2 superscript 2 close parentheses minus 1 end cell cell 2 open parentheses q subscript 2 q subscript 3 minus q subscript 0 q subscript 1 close parentheses end cell row cell 2 open parentheses q subscript 1 q subscript 3 minus q subscript 0 q subscript 2 close parentheses end cell cell 2 open parentheses q subscript 2 q subscript 3 plus q subscript 0 q subscript 1 close parentheses end cell cell 2 open parentheses q subscript 0 superscript 2 plus q subscript 3 superscript 2 close parentheses minus 1 end cell end table close square brackets"/>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3731260" cy="942340"/>
                    </a:xfrm>
                    <a:prstGeom prst="rect">
                      <a:avLst/>
                    </a:prstGeom>
                  </pic:spPr>
                </pic:pic>
              </a:graphicData>
            </a:graphic>
          </wp:inline>
        </w:drawing>
      </w:r>
    </w:p>
    <w:p w14:paraId="0FEAF3A0" w14:textId="77777777" w:rsidR="00D06663" w:rsidRDefault="00D06663" w:rsidP="00ED3E0F">
      <w:pPr>
        <w:jc w:val="center"/>
      </w:pPr>
    </w:p>
    <w:p w14:paraId="5E898FE2" w14:textId="059BC803" w:rsidR="009D16BF" w:rsidRDefault="00D06663" w:rsidP="00ED3E0F">
      <w:r>
        <w:t>is the quaternion to rotation matrix.  There are other forms</w:t>
      </w:r>
      <w:r w:rsidR="009D16BF">
        <w:t xml:space="preserve">, for example using the identity in (lin alg section()) </w:t>
      </w:r>
      <w:r w:rsidR="00832181">
        <w:rPr>
          <w:noProof/>
          <w:position w:val="-6"/>
        </w:rPr>
        <w:drawing>
          <wp:inline distT="0" distB="0" distL="0" distR="0" wp14:anchorId="4454CE57" wp14:editId="2D71E818">
            <wp:extent cx="1302512" cy="158496"/>
            <wp:effectExtent l="0" t="0" r="0" b="0"/>
            <wp:docPr id="64843415" name="Picture 64843415" descr="{&quot;mathml&quot;:&quot;&lt;math style=\&quot;font-family:stix;font-size:12px;\&quot; xmlns=\&quot;http://www.w3.org/1998/Math/MathML\&quot;&gt;&lt;mi&gt;v&lt;/mi&gt;&lt;msup&gt;&lt;mi&gt;v&lt;/mi&gt;&lt;mi&gt;T&lt;/mi&gt;&lt;/msup&gt;&lt;mo&gt;=&lt;/mo&gt;&lt;msup&gt;&lt;mfenced open=\&quot;||\&quot; close=\&quot;||\&quot;&gt;&lt;mi&gt;v&lt;/mi&gt;&lt;/mfenced&gt;&lt;mn&gt;2&lt;/mn&gt;&lt;/msup&gt;&lt;mi&gt;I&lt;/mi&gt;&lt;mo&gt;+&lt;/mo&gt;&lt;msup&gt;&lt;mi&gt;&amp;#x3A9;&lt;/mi&gt;&lt;mn&gt;2&lt;/mn&gt;&lt;/msup&gt;&lt;mfenced&gt;&lt;mi&gt;v&lt;/mi&gt;&lt;/mfenced&gt;&lt;/math&gt;&quot;,&quot;origin&quot;:&quot;MathType Legacy&quot;,&quot;version&quot;:&quot;v3.23.0&quot;}" title="v v to the power of T equals open double vertical bar v close double vertical bar squared I plus capital omega squared open parentheses v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v&lt;/mi&gt;&lt;msup&gt;&lt;mi&gt;v&lt;/mi&gt;&lt;mi&gt;T&lt;/mi&gt;&lt;/msup&gt;&lt;mo&gt;=&lt;/mo&gt;&lt;msup&gt;&lt;mfenced open=\&quot;||\&quot; close=\&quot;||\&quot;&gt;&lt;mi&gt;v&lt;/mi&gt;&lt;/mfenced&gt;&lt;mn&gt;2&lt;/mn&gt;&lt;/msup&gt;&lt;mi&gt;I&lt;/mi&gt;&lt;mo&gt;+&lt;/mo&gt;&lt;msup&gt;&lt;mi&gt;&amp;#x3A9;&lt;/mi&gt;&lt;mn&gt;2&lt;/mn&gt;&lt;/msup&gt;&lt;mfenced&gt;&lt;mi&gt;v&lt;/mi&gt;&lt;/mfenced&gt;&lt;/math&gt;&quot;,&quot;origin&quot;:&quot;MathType Legacy&quot;,&quot;version&quot;:&quot;v3.23.0&quot;}" title="v v to the power of T equals open double vertical bar v close double vertical bar squared I plus capital omega squared open parentheses v close parentheses"/>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1302512" cy="158496"/>
                    </a:xfrm>
                    <a:prstGeom prst="rect">
                      <a:avLst/>
                    </a:prstGeom>
                  </pic:spPr>
                </pic:pic>
              </a:graphicData>
            </a:graphic>
          </wp:inline>
        </w:drawing>
      </w:r>
    </w:p>
    <w:p w14:paraId="646ECB24" w14:textId="77777777" w:rsidR="009D16BF" w:rsidRDefault="009D16BF" w:rsidP="00ED3E0F"/>
    <w:p w14:paraId="474793D6" w14:textId="1C3B5727" w:rsidR="009D16BF" w:rsidRDefault="00832181" w:rsidP="009D16BF">
      <w:pPr>
        <w:jc w:val="center"/>
      </w:pPr>
      <w:r>
        <w:rPr>
          <w:noProof/>
          <w:position w:val="-14"/>
        </w:rPr>
        <w:drawing>
          <wp:inline distT="0" distB="0" distL="0" distR="0" wp14:anchorId="2B8B32DC" wp14:editId="180FBF28">
            <wp:extent cx="1802384" cy="219456"/>
            <wp:effectExtent l="0" t="0" r="0" b="0"/>
            <wp:docPr id="177359327" name="Picture 177359327" descr="{&quot;mathml&quot;:&quot;&lt;math style=\&quot;font-family:Times New Roman;font-size:12px;\&quot; xmlns=\&quot;http://www.w3.org/1998/Math/MathML\&quot;&gt;&lt;mi&gt;R&lt;/mi&gt;&lt;mfenced&gt;&lt;mi&gt;q&lt;/mi&gt;&lt;/mfenced&gt;&lt;mo&gt;=&lt;/mo&gt;&lt;mi&gt;I&lt;/mi&gt;&lt;mo&gt;+&lt;/mo&gt;&lt;mn&gt;2&lt;/mn&gt;&lt;msub&gt;&lt;mi&gt;q&lt;/mi&gt;&lt;mn&gt;0&lt;/mn&gt;&lt;/msub&gt;&lt;mi&gt;&amp;#x3A9;&lt;/mi&gt;&lt;mfenced&gt;&lt;mi&gt;v&lt;/mi&gt;&lt;/mfenced&gt;&lt;mo&gt;+&lt;/mo&gt;&lt;mn&gt;2&lt;/mn&gt;&lt;msup&gt;&lt;mi&gt;&amp;#x3A9;&lt;/mi&gt;&lt;mn&gt;2&lt;/mn&gt;&lt;/msup&gt;&lt;mfenced&gt;&lt;mi&gt;v&lt;/mi&gt;&lt;/mfenced&gt;&lt;/math&gt;&quot;,&quot;origin&quot;:&quot;MathType Legacy&quot;,&quot;version&quot;:&quot;v3.23.0&quot;}" title="R open parentheses q close parentheses equals I plus 2 q subscript 0 capital omega open parentheses v close parentheses plus 2 capital omega squared open parentheses v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R&lt;/mi&gt;&lt;mfenced&gt;&lt;mi&gt;q&lt;/mi&gt;&lt;/mfenced&gt;&lt;mo&gt;=&lt;/mo&gt;&lt;mi&gt;I&lt;/mi&gt;&lt;mo&gt;+&lt;/mo&gt;&lt;mn&gt;2&lt;/mn&gt;&lt;msub&gt;&lt;mi&gt;q&lt;/mi&gt;&lt;mn&gt;0&lt;/mn&gt;&lt;/msub&gt;&lt;mi&gt;&amp;#x3A9;&lt;/mi&gt;&lt;mfenced&gt;&lt;mi&gt;v&lt;/mi&gt;&lt;/mfenced&gt;&lt;mo&gt;+&lt;/mo&gt;&lt;mn&gt;2&lt;/mn&gt;&lt;msup&gt;&lt;mi&gt;&amp;#x3A9;&lt;/mi&gt;&lt;mn&gt;2&lt;/mn&gt;&lt;/msup&gt;&lt;mfenced&gt;&lt;mi&gt;v&lt;/mi&gt;&lt;/mfenced&gt;&lt;/math&gt;&quot;,&quot;origin&quot;:&quot;MathType Legacy&quot;,&quot;version&quot;:&quot;v3.23.0&quot;}" title="R open parentheses q close parentheses equals I plus 2 q subscript 0 capital omega open parentheses v close parentheses plus 2 capital omega squared open parentheses v close parentheses"/>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1802384" cy="219456"/>
                    </a:xfrm>
                    <a:prstGeom prst="rect">
                      <a:avLst/>
                    </a:prstGeom>
                  </pic:spPr>
                </pic:pic>
              </a:graphicData>
            </a:graphic>
          </wp:inline>
        </w:drawing>
      </w:r>
    </w:p>
    <w:p w14:paraId="22E47AB9" w14:textId="77777777" w:rsidR="009D16BF" w:rsidRDefault="009D16BF" w:rsidP="00ED3E0F"/>
    <w:p w14:paraId="6C77A48C" w14:textId="77777777" w:rsidR="005A0E8A" w:rsidRDefault="00D06663" w:rsidP="00ED3E0F">
      <w:r>
        <w:t xml:space="preserve">  </w:t>
      </w:r>
    </w:p>
    <w:p w14:paraId="5C0366AE" w14:textId="77777777" w:rsidR="005A0E8A" w:rsidRDefault="005A0E8A" w:rsidP="00ED3E0F"/>
    <w:p w14:paraId="1A0C56E4" w14:textId="77777777" w:rsidR="005A0E8A" w:rsidRDefault="005A0E8A" w:rsidP="00ED3E0F"/>
    <w:p w14:paraId="4390F49A" w14:textId="0986F908" w:rsidR="00D06663" w:rsidRDefault="00D06663" w:rsidP="00ED3E0F">
      <w:r>
        <w:t>Now we are finally able to prove the triple product formula corresponds to rotation.  Define the rotation operator</w:t>
      </w:r>
    </w:p>
    <w:p w14:paraId="2B04899E" w14:textId="77777777" w:rsidR="00D06663" w:rsidRDefault="00D06663" w:rsidP="00ED3E0F"/>
    <w:p w14:paraId="68204BC9" w14:textId="77777777" w:rsidR="00D06663" w:rsidRDefault="00D06663" w:rsidP="00ED3E0F">
      <w:pPr>
        <w:jc w:val="center"/>
      </w:pPr>
      <w:r>
        <w:rPr>
          <w:noProof/>
          <w:position w:val="-5"/>
        </w:rPr>
        <w:drawing>
          <wp:inline distT="0" distB="0" distL="0" distR="0" wp14:anchorId="68E3D158" wp14:editId="06E2FD08">
            <wp:extent cx="1074928" cy="156464"/>
            <wp:effectExtent l="0" t="0" r="0" b="0"/>
            <wp:docPr id="942515957" name="Picture 942515957" descr="{&quot;mathml&quot;:&quot;&lt;math style=\&quot;font-family:stix;font-size:12px;\&quot; xmlns=\&quot;http://www.w3.org/1998/Math/MathML\&quot;&gt;&lt;mi&gt;Q&lt;/mi&gt;&lt;mfenced&gt;&lt;mi mathvariant=\&quot;bold\&quot;&gt;r&lt;/mi&gt;&lt;/mfenced&gt;&lt;mo&gt;=&lt;/mo&gt;&lt;mi mathvariant=\&quot;bold\&quot;&gt;r&lt;/mi&gt;&lt;mo&gt;'&lt;/mo&gt;&lt;mo&gt;=&lt;/mo&gt;&lt;mi&gt;q&lt;/mi&gt;&lt;mi mathvariant=\&quot;bold\&quot;&gt;r&lt;/mi&gt;&lt;msup&gt;&lt;mi&gt;q&lt;/mi&gt;&lt;mo&gt;*&lt;/mo&gt;&lt;/msup&gt;&lt;/math&gt;&quot;,&quot;origin&quot;:&quot;MathType Legacy&quot;,&quot;version&quot;:&quot;v3.23.0&quot;}" title="Q open parentheses bold r close parentheses equals bold r apostrophe equals q bold r q to the power of asterisk t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Q&lt;/mi&gt;&lt;mfenced&gt;&lt;mi mathvariant=\&quot;bold\&quot;&gt;r&lt;/mi&gt;&lt;/mfenced&gt;&lt;mo&gt;=&lt;/mo&gt;&lt;mi mathvariant=\&quot;bold\&quot;&gt;r&lt;/mi&gt;&lt;mo&gt;'&lt;/mo&gt;&lt;mo&gt;=&lt;/mo&gt;&lt;mi&gt;q&lt;/mi&gt;&lt;mi mathvariant=\&quot;bold\&quot;&gt;r&lt;/mi&gt;&lt;msup&gt;&lt;mi&gt;q&lt;/mi&gt;&lt;mo&gt;*&lt;/mo&gt;&lt;/msup&gt;&lt;/math&gt;&quot;,&quot;origin&quot;:&quot;MathType Legacy&quot;,&quot;version&quot;:&quot;v3.23.0&quot;}" title="Q open parentheses bold r close parentheses equals bold r apostrophe equals q bold r q to the power of asterisk times"/>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1074928" cy="156464"/>
                    </a:xfrm>
                    <a:prstGeom prst="rect">
                      <a:avLst/>
                    </a:prstGeom>
                  </pic:spPr>
                </pic:pic>
              </a:graphicData>
            </a:graphic>
          </wp:inline>
        </w:drawing>
      </w:r>
    </w:p>
    <w:p w14:paraId="3A08529C" w14:textId="77777777" w:rsidR="00D06663" w:rsidRDefault="00D06663" w:rsidP="00ED3E0F">
      <w:pPr>
        <w:jc w:val="center"/>
      </w:pPr>
    </w:p>
    <w:p w14:paraId="6C55F66C" w14:textId="77777777" w:rsidR="00D06663" w:rsidRDefault="00D06663" w:rsidP="00ED3E0F">
      <w:r>
        <w:t>() is linear</w:t>
      </w:r>
    </w:p>
    <w:p w14:paraId="38DB7F93" w14:textId="77777777" w:rsidR="00D06663" w:rsidRDefault="00D06663" w:rsidP="00ED3E0F"/>
    <w:p w14:paraId="57BA0B49" w14:textId="77777777" w:rsidR="00D06663" w:rsidRDefault="00D06663" w:rsidP="00ED3E0F">
      <w:pPr>
        <w:jc w:val="center"/>
      </w:pPr>
      <w:r>
        <w:rPr>
          <w:noProof/>
          <w:position w:val="-55"/>
        </w:rPr>
        <w:drawing>
          <wp:inline distT="0" distB="0" distL="0" distR="0" wp14:anchorId="4D11CA23" wp14:editId="3E847D54">
            <wp:extent cx="1936496" cy="672592"/>
            <wp:effectExtent l="0" t="0" r="0" b="0"/>
            <wp:docPr id="1634712786" name="Picture 1634712786" descr="{&quot;mathml&quot;:&quot;&lt;math style=\&quot;font-family:stix;font-size:12px;\&quot; xmlns=\&quot;http://www.w3.org/1998/Math/MathML\&quot;&gt;&lt;mtable columnspacing=\&quot;0px\&quot; columnalign=\&quot;right center left\&quot;&gt;&lt;mtr&gt;&lt;mtd&gt;&lt;mi&gt;Q&lt;/mi&gt;&lt;mfenced&gt;&lt;mrow&gt;&lt;mi&gt;a&lt;/mi&gt;&lt;mi&gt;r&lt;/mi&gt;&lt;mo&gt;+&lt;/mo&gt;&lt;mi&gt;b&lt;/mi&gt;&lt;mi&gt;s&lt;/mi&gt;&lt;/mrow&gt;&lt;/mfenced&gt;&lt;/mtd&gt;&lt;mtd&gt;&lt;mo&gt;=&lt;/mo&gt;&lt;/mtd&gt;&lt;mtd&gt;&lt;mi&gt;q&lt;/mi&gt;&lt;mfenced&gt;&lt;mrow&gt;&lt;mi&gt;a&lt;/mi&gt;&lt;mi&gt;r&lt;/mi&gt;&lt;mo&gt;+&lt;/mo&gt;&lt;mi&gt;a&lt;/mi&gt;&lt;mi&gt;s&lt;/mi&gt;&lt;/mrow&gt;&lt;/mfenced&gt;&lt;msup&gt;&lt;mi&gt;q&lt;/mi&gt;&lt;mo&gt;*&lt;/mo&gt;&lt;/msup&gt;&lt;/mtd&gt;&lt;/mtr&gt;&lt;mtr&gt;&lt;mtd/&gt;&lt;mtd&gt;&lt;mo&gt;=&lt;/mo&gt;&lt;/mtd&gt;&lt;mtd&gt;&lt;mi&gt;a&lt;/mi&gt;&lt;mi&gt;q&lt;/mi&gt;&lt;mi&gt;r&lt;/mi&gt;&lt;msup&gt;&lt;mi&gt;q&lt;/mi&gt;&lt;mo&gt;*&lt;/mo&gt;&lt;/msup&gt;&lt;mo&gt;+&lt;/mo&gt;&lt;mi&gt;b&lt;/mi&gt;&lt;mi&gt;q&lt;/mi&gt;&lt;mi&gt;s&lt;/mi&gt;&lt;msup&gt;&lt;mi&gt;q&lt;/mi&gt;&lt;mo&gt;*&lt;/mo&gt;&lt;/msup&gt;&lt;/mtd&gt;&lt;/mtr&gt;&lt;mtr&gt;&lt;mtd/&gt;&lt;mtd&gt;&lt;mo&gt;=&lt;/mo&gt;&lt;/mtd&gt;&lt;mtd&gt;&lt;mi&gt;a&lt;/mi&gt;&lt;mi&gt;Q&lt;/mi&gt;&lt;mfenced&gt;&lt;mi&gt;r&lt;/mi&gt;&lt;/mfenced&gt;&lt;mo&gt;+&lt;/mo&gt;&lt;mi&gt;b&lt;/mi&gt;&lt;mi&gt;Q&lt;/mi&gt;&lt;mfenced&gt;&lt;mi&gt;s&lt;/mi&gt;&lt;/mfenced&gt;&lt;/mtd&gt;&lt;/mtr&gt;&lt;/mtable&gt;&lt;/math&gt;&quot;,&quot;origin&quot;:&quot;MathType Legacy&quot;,&quot;version&quot;:&quot;v3.23.0&quot;}" title="table row cell Q open parentheses a r plus b s close parentheses end cell equals cell q open parentheses a r plus a s close parentheses q to the power of asterisk times end cell row blank equals cell a q r q to the power of asterisk times plus b q s q to the power of asterisk times end cell row blank equals cell a Q open parentheses r close parentheses plus b Q open parentheses s close parentheses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table columnspacing=\&quot;0px\&quot; columnalign=\&quot;right center left\&quot;&gt;&lt;mtr&gt;&lt;mtd&gt;&lt;mi&gt;Q&lt;/mi&gt;&lt;mfenced&gt;&lt;mrow&gt;&lt;mi&gt;a&lt;/mi&gt;&lt;mi&gt;r&lt;/mi&gt;&lt;mo&gt;+&lt;/mo&gt;&lt;mi&gt;b&lt;/mi&gt;&lt;mi&gt;s&lt;/mi&gt;&lt;/mrow&gt;&lt;/mfenced&gt;&lt;/mtd&gt;&lt;mtd&gt;&lt;mo&gt;=&lt;/mo&gt;&lt;/mtd&gt;&lt;mtd&gt;&lt;mi&gt;q&lt;/mi&gt;&lt;mfenced&gt;&lt;mrow&gt;&lt;mi&gt;a&lt;/mi&gt;&lt;mi&gt;r&lt;/mi&gt;&lt;mo&gt;+&lt;/mo&gt;&lt;mi&gt;a&lt;/mi&gt;&lt;mi&gt;s&lt;/mi&gt;&lt;/mrow&gt;&lt;/mfenced&gt;&lt;msup&gt;&lt;mi&gt;q&lt;/mi&gt;&lt;mo&gt;*&lt;/mo&gt;&lt;/msup&gt;&lt;/mtd&gt;&lt;/mtr&gt;&lt;mtr&gt;&lt;mtd/&gt;&lt;mtd&gt;&lt;mo&gt;=&lt;/mo&gt;&lt;/mtd&gt;&lt;mtd&gt;&lt;mi&gt;a&lt;/mi&gt;&lt;mi&gt;q&lt;/mi&gt;&lt;mi&gt;r&lt;/mi&gt;&lt;msup&gt;&lt;mi&gt;q&lt;/mi&gt;&lt;mo&gt;*&lt;/mo&gt;&lt;/msup&gt;&lt;mo&gt;+&lt;/mo&gt;&lt;mi&gt;b&lt;/mi&gt;&lt;mi&gt;q&lt;/mi&gt;&lt;mi&gt;s&lt;/mi&gt;&lt;msup&gt;&lt;mi&gt;q&lt;/mi&gt;&lt;mo&gt;*&lt;/mo&gt;&lt;/msup&gt;&lt;/mtd&gt;&lt;/mtr&gt;&lt;mtr&gt;&lt;mtd/&gt;&lt;mtd&gt;&lt;mo&gt;=&lt;/mo&gt;&lt;/mtd&gt;&lt;mtd&gt;&lt;mi&gt;a&lt;/mi&gt;&lt;mi&gt;Q&lt;/mi&gt;&lt;mfenced&gt;&lt;mi&gt;r&lt;/mi&gt;&lt;/mfenced&gt;&lt;mo&gt;+&lt;/mo&gt;&lt;mi&gt;b&lt;/mi&gt;&lt;mi&gt;Q&lt;/mi&gt;&lt;mfenced&gt;&lt;mi&gt;s&lt;/mi&gt;&lt;/mfenced&gt;&lt;/mtd&gt;&lt;/mtr&gt;&lt;/mtable&gt;&lt;/math&gt;&quot;,&quot;origin&quot;:&quot;MathType Legacy&quot;,&quot;version&quot;:&quot;v3.23.0&quot;}" title="table row cell Q open parentheses a r plus b s close parentheses end cell equals cell q open parentheses a r plus a s close parentheses q to the power of asterisk times end cell row blank equals cell a q r q to the power of asterisk times plus b q s q to the power of asterisk times end cell row blank equals cell a Q open parentheses r close parentheses plus b Q open parentheses s close parentheses end cell end table"/>
                    <pic:cNvPicPr/>
                  </pic:nvPicPr>
                  <pic:blipFill>
                    <a:blip r:embed="rId148" cstate="print">
                      <a:extLst>
                        <a:ext uri="{28A0092B-C50C-407E-A947-70E740481C1C}">
                          <a14:useLocalDpi xmlns:a14="http://schemas.microsoft.com/office/drawing/2010/main" val="0"/>
                        </a:ext>
                      </a:extLst>
                    </a:blip>
                    <a:stretch>
                      <a:fillRect/>
                    </a:stretch>
                  </pic:blipFill>
                  <pic:spPr>
                    <a:xfrm>
                      <a:off x="0" y="0"/>
                      <a:ext cx="1936496" cy="672592"/>
                    </a:xfrm>
                    <a:prstGeom prst="rect">
                      <a:avLst/>
                    </a:prstGeom>
                  </pic:spPr>
                </pic:pic>
              </a:graphicData>
            </a:graphic>
          </wp:inline>
        </w:drawing>
      </w:r>
    </w:p>
    <w:p w14:paraId="174FC40B" w14:textId="77777777" w:rsidR="00D06663" w:rsidRDefault="00D06663" w:rsidP="00ED3E0F">
      <w:pPr>
        <w:jc w:val="center"/>
      </w:pPr>
    </w:p>
    <w:p w14:paraId="6A208946" w14:textId="77777777" w:rsidR="00D06663" w:rsidRDefault="00D06663" w:rsidP="00ED3E0F">
      <w:r>
        <w:t>Next we express r in terms of components rperp and rparallel which match the geometry and then evaluate the effect of the rotation on each part in turn</w:t>
      </w:r>
    </w:p>
    <w:p w14:paraId="7D3F33DE" w14:textId="77777777" w:rsidR="00D06663" w:rsidRDefault="00D06663" w:rsidP="00ED3E0F"/>
    <w:p w14:paraId="7CB5CBFF" w14:textId="77777777" w:rsidR="00D06663" w:rsidRDefault="00D06663" w:rsidP="00ED3E0F">
      <w:pPr>
        <w:jc w:val="center"/>
      </w:pPr>
      <w:r>
        <w:rPr>
          <w:noProof/>
          <w:position w:val="-42"/>
        </w:rPr>
        <w:drawing>
          <wp:inline distT="0" distB="0" distL="0" distR="0" wp14:anchorId="7BC8C678" wp14:editId="3F0AB006">
            <wp:extent cx="1883664" cy="477520"/>
            <wp:effectExtent l="0" t="0" r="0" b="0"/>
            <wp:docPr id="1653879535" name="Picture 1653879535" descr="{&quot;mathml&quot;:&quot;&lt;math style=\&quot;font-family:stix;font-size:12px;\&quot; xmlns=\&quot;http://www.w3.org/1998/Math/MathML\&quot;&gt;&lt;mi&gt;r&lt;/mi&gt;&lt;mo&gt;=&lt;/mo&gt;&lt;msub&gt;&lt;mi&gt;r&lt;/mi&gt;&lt;mo&gt;&amp;#x22A5;&lt;/mo&gt;&lt;/msub&gt;&lt;mo&gt;+&lt;/mo&gt;&lt;msub&gt;&lt;mi&gt;r&lt;/mi&gt;&lt;mo&gt;&amp;#x2225;&lt;/mo&gt;&lt;/msub&gt;&lt;mspace linebreak=\&quot;newline\&quot;/&gt;&lt;mi&gt;r&lt;/mi&gt;&lt;mo&gt;'&lt;/mo&gt;&lt;mo&gt;=&lt;/mo&gt;&lt;mi&gt;Q&lt;/mi&gt;&lt;mfenced&gt;&lt;mi&gt;r&lt;/mi&gt;&lt;/mfenced&gt;&lt;mo&gt;=&lt;/mo&gt;&lt;mi&gt;Q&lt;/mi&gt;&lt;mfenced&gt;&lt;msub&gt;&lt;mi&gt;r&lt;/mi&gt;&lt;mo&gt;&amp;#x22A5;&lt;/mo&gt;&lt;/msub&gt;&lt;/mfenced&gt;&lt;mo&gt;+&lt;/mo&gt;&lt;mi&gt;Q&lt;/mi&gt;&lt;mfenced&gt;&lt;msub&gt;&lt;mi&gt;r&lt;/mi&gt;&lt;mo&gt;&amp;#x2225;&lt;/mo&gt;&lt;/msub&gt;&lt;/mfenced&gt;&lt;/math&gt;&quot;,&quot;origin&quot;:&quot;MathType Legacy&quot;,&quot;version&quot;:&quot;v3.23.0&quot;}" title="r equals r subscript perpendicular plus r subscript parallel to&#10;r apostrophe equals Q open parentheses r close parentheses equals Q open parentheses r subscript perpendicular close parentheses plus Q open parentheses r subscript parallel to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r&lt;/mi&gt;&lt;mo&gt;=&lt;/mo&gt;&lt;msub&gt;&lt;mi&gt;r&lt;/mi&gt;&lt;mo&gt;&amp;#x22A5;&lt;/mo&gt;&lt;/msub&gt;&lt;mo&gt;+&lt;/mo&gt;&lt;msub&gt;&lt;mi&gt;r&lt;/mi&gt;&lt;mo&gt;&amp;#x2225;&lt;/mo&gt;&lt;/msub&gt;&lt;mspace linebreak=\&quot;newline\&quot;/&gt;&lt;mi&gt;r&lt;/mi&gt;&lt;mo&gt;'&lt;/mo&gt;&lt;mo&gt;=&lt;/mo&gt;&lt;mi&gt;Q&lt;/mi&gt;&lt;mfenced&gt;&lt;mi&gt;r&lt;/mi&gt;&lt;/mfenced&gt;&lt;mo&gt;=&lt;/mo&gt;&lt;mi&gt;Q&lt;/mi&gt;&lt;mfenced&gt;&lt;msub&gt;&lt;mi&gt;r&lt;/mi&gt;&lt;mo&gt;&amp;#x22A5;&lt;/mo&gt;&lt;/msub&gt;&lt;/mfenced&gt;&lt;mo&gt;+&lt;/mo&gt;&lt;mi&gt;Q&lt;/mi&gt;&lt;mfenced&gt;&lt;msub&gt;&lt;mi&gt;r&lt;/mi&gt;&lt;mo&gt;&amp;#x2225;&lt;/mo&gt;&lt;/msub&gt;&lt;/mfenced&gt;&lt;/math&gt;&quot;,&quot;origin&quot;:&quot;MathType Legacy&quot;,&quot;version&quot;:&quot;v3.23.0&quot;}" title="r equals r subscript perpendicular plus r subscript parallel to&#10;r apostrophe equals Q open parentheses r close parentheses equals Q open parentheses r subscript perpendicular close parentheses plus Q open parentheses r subscript parallel to close parentheses"/>
                    <pic:cNvPicPr/>
                  </pic:nvPicPr>
                  <pic:blipFill>
                    <a:blip r:embed="rId149" cstate="print">
                      <a:extLst>
                        <a:ext uri="{28A0092B-C50C-407E-A947-70E740481C1C}">
                          <a14:useLocalDpi xmlns:a14="http://schemas.microsoft.com/office/drawing/2010/main" val="0"/>
                        </a:ext>
                      </a:extLst>
                    </a:blip>
                    <a:stretch>
                      <a:fillRect/>
                    </a:stretch>
                  </pic:blipFill>
                  <pic:spPr>
                    <a:xfrm>
                      <a:off x="0" y="0"/>
                      <a:ext cx="1883664" cy="477520"/>
                    </a:xfrm>
                    <a:prstGeom prst="rect">
                      <a:avLst/>
                    </a:prstGeom>
                  </pic:spPr>
                </pic:pic>
              </a:graphicData>
            </a:graphic>
          </wp:inline>
        </w:drawing>
      </w:r>
    </w:p>
    <w:p w14:paraId="655FFBAE" w14:textId="77777777" w:rsidR="00D06663" w:rsidRDefault="00D06663" w:rsidP="00ED3E0F">
      <w:pPr>
        <w:jc w:val="center"/>
      </w:pPr>
    </w:p>
    <w:p w14:paraId="2E4740C4" w14:textId="77777777" w:rsidR="00D06663" w:rsidRDefault="00D06663" w:rsidP="00ED3E0F">
      <w:r>
        <w:t>Since rpar is proportional to the rotation axis v, rotation is the identitiy operator since it doesn't change length and we therefore know</w:t>
      </w:r>
    </w:p>
    <w:p w14:paraId="7E8C7105" w14:textId="77777777" w:rsidR="00D06663" w:rsidRDefault="00D06663" w:rsidP="00ED3E0F"/>
    <w:p w14:paraId="6CD8DA81" w14:textId="77777777" w:rsidR="00D06663" w:rsidRDefault="00D06663" w:rsidP="00ED3E0F">
      <w:pPr>
        <w:jc w:val="center"/>
      </w:pPr>
      <w:r>
        <w:rPr>
          <w:noProof/>
          <w:position w:val="-13"/>
        </w:rPr>
        <w:drawing>
          <wp:inline distT="0" distB="0" distL="0" distR="0" wp14:anchorId="339427E1" wp14:editId="55CA9F48">
            <wp:extent cx="790448" cy="199136"/>
            <wp:effectExtent l="0" t="0" r="0" b="0"/>
            <wp:docPr id="862944133" name="Picture 862944133" descr="{&quot;mathml&quot;:&quot;&lt;math style=\&quot;font-family:stix;font-size:12px;\&quot; xmlns=\&quot;http://www.w3.org/1998/Math/MathML\&quot;&gt;&lt;mtable columnspacing=\&quot;0px\&quot; columnalign=\&quot;right center left\&quot;&gt;&lt;mtr&gt;&lt;mtd&gt;&lt;mi&gt;Q&lt;/mi&gt;&lt;mfenced&gt;&lt;msub&gt;&lt;mi&gt;r&lt;/mi&gt;&lt;mo&gt;&amp;#x2225;&lt;/mo&gt;&lt;/msub&gt;&lt;/mfenced&gt;&lt;/mtd&gt;&lt;mtd&gt;&lt;mo&gt;=&lt;/mo&gt;&lt;/mtd&gt;&lt;mtd&gt;&lt;msub&gt;&lt;mi&gt;r&lt;/mi&gt;&lt;mo&gt;&amp;#x2225;&lt;/mo&gt;&lt;/msub&gt;&lt;/mtd&gt;&lt;/mtr&gt;&lt;/mtable&gt;&lt;/math&gt;&quot;,&quot;origin&quot;:&quot;MathType Legacy&quot;,&quot;version&quot;:&quot;v3.23.0&quot;}" title="table row cell Q open parentheses r subscript parallel to close parentheses end cell equals cell r subscript parallel to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table columnspacing=\&quot;0px\&quot; columnalign=\&quot;right center left\&quot;&gt;&lt;mtr&gt;&lt;mtd&gt;&lt;mi&gt;Q&lt;/mi&gt;&lt;mfenced&gt;&lt;msub&gt;&lt;mi&gt;r&lt;/mi&gt;&lt;mo&gt;&amp;#x2225;&lt;/mo&gt;&lt;/msub&gt;&lt;/mfenced&gt;&lt;/mtd&gt;&lt;mtd&gt;&lt;mo&gt;=&lt;/mo&gt;&lt;/mtd&gt;&lt;mtd&gt;&lt;msub&gt;&lt;mi&gt;r&lt;/mi&gt;&lt;mo&gt;&amp;#x2225;&lt;/mo&gt;&lt;/msub&gt;&lt;/mtd&gt;&lt;/mtr&gt;&lt;/mtable&gt;&lt;/math&gt;&quot;,&quot;origin&quot;:&quot;MathType Legacy&quot;,&quot;version&quot;:&quot;v3.23.0&quot;}" title="table row cell Q open parentheses r subscript parallel to close parentheses end cell equals cell r subscript parallel to end cell end table"/>
                    <pic:cNvPicPr/>
                  </pic:nvPicPr>
                  <pic:blipFill>
                    <a:blip r:embed="rId150" cstate="print">
                      <a:extLst>
                        <a:ext uri="{28A0092B-C50C-407E-A947-70E740481C1C}">
                          <a14:useLocalDpi xmlns:a14="http://schemas.microsoft.com/office/drawing/2010/main" val="0"/>
                        </a:ext>
                      </a:extLst>
                    </a:blip>
                    <a:stretch>
                      <a:fillRect/>
                    </a:stretch>
                  </pic:blipFill>
                  <pic:spPr>
                    <a:xfrm>
                      <a:off x="0" y="0"/>
                      <a:ext cx="790448" cy="199136"/>
                    </a:xfrm>
                    <a:prstGeom prst="rect">
                      <a:avLst/>
                    </a:prstGeom>
                  </pic:spPr>
                </pic:pic>
              </a:graphicData>
            </a:graphic>
          </wp:inline>
        </w:drawing>
      </w:r>
    </w:p>
    <w:p w14:paraId="56437349" w14:textId="77777777" w:rsidR="00D06663" w:rsidRDefault="00D06663" w:rsidP="00ED3E0F"/>
    <w:p w14:paraId="74AA8B10" w14:textId="77777777" w:rsidR="00D06663" w:rsidRDefault="00D06663" w:rsidP="00ED3E0F">
      <w:r>
        <w:t>For the perpendicular direction we evaluate () to obtain</w:t>
      </w:r>
    </w:p>
    <w:p w14:paraId="4DA5D2F5" w14:textId="77777777" w:rsidR="00D06663" w:rsidRDefault="00D06663" w:rsidP="00ED3E0F"/>
    <w:p w14:paraId="6D9ADB4A" w14:textId="77777777" w:rsidR="00D06663" w:rsidRDefault="00D06663" w:rsidP="00ED3E0F">
      <w:pPr>
        <w:jc w:val="center"/>
      </w:pPr>
      <w:r>
        <w:rPr>
          <w:noProof/>
          <w:position w:val="-41"/>
        </w:rPr>
        <w:drawing>
          <wp:inline distT="0" distB="0" distL="0" distR="0" wp14:anchorId="594D5E01" wp14:editId="4817404D">
            <wp:extent cx="3283483" cy="528752"/>
            <wp:effectExtent l="0" t="0" r="0" b="0"/>
            <wp:docPr id="66015847" name="Picture 66015847" descr="{&quot;mathml&quot;:&quot;&lt;math style=\&quot;font-family:stix;font-size:12px;\&quot; xmlns=\&quot;http://www.w3.org/1998/Math/MathML\&quot;&gt;&lt;mtable columnspacing=\&quot;0px\&quot; columnalign=\&quot;right center left\&quot;&gt;&lt;mtr&gt;&lt;mtd&gt;&lt;msub&gt;&lt;mi mathvariant=\&quot;bold\&quot;&gt;r&lt;/mi&gt;&lt;mo&gt;&amp;#x22A5;&lt;/mo&gt;&lt;/msub&gt;&lt;mo&gt;'&lt;/mo&gt;&lt;/mtd&gt;&lt;mtd&gt;&lt;mo&gt;=&lt;/mo&gt;&lt;/mtd&gt;&lt;mtd&gt;&lt;mi&gt;Q&lt;/mi&gt;&lt;mfenced&gt;&lt;msub&gt;&lt;mi mathvariant=\&quot;bold\&quot;&gt;r&lt;/mi&gt;&lt;mo mathvariant=\&quot;bold\&quot;&gt;&amp;#x22A5;&lt;/mo&gt;&lt;/msub&gt;&lt;/mfenced&gt;&lt;mo&gt;=&lt;/mo&gt;&lt;mfenced&gt;&lt;mrow&gt;&lt;mn&gt;2&lt;/mn&gt;&lt;msubsup&gt;&lt;mi&gt;q&lt;/mi&gt;&lt;mn&gt;0&lt;/mn&gt;&lt;mn&gt;2&lt;/mn&gt;&lt;/msubsup&gt;&lt;mo&gt;-&lt;/mo&gt;&lt;mn&gt;1&lt;/mn&gt;&lt;/mrow&gt;&lt;/mfenced&gt;&lt;msub&gt;&lt;mi mathvariant=\&quot;bold\&quot;&gt;r&lt;/mi&gt;&lt;mo&gt;&amp;#x22A5;&lt;/mo&gt;&lt;/msub&gt;&lt;mo&gt;+&lt;/mo&gt;&lt;mn&gt;2&lt;/mn&gt;&lt;msup&gt;&lt;mi mathvariant=\&quot;bold\&quot;&gt;v&lt;/mi&gt;&lt;mi&gt;T&lt;/mi&gt;&lt;/msup&gt;&lt;msub&gt;&lt;mi mathvariant=\&quot;bold\&quot;&gt;r&lt;/mi&gt;&lt;mo&gt;&amp;#x22A5;&lt;/mo&gt;&lt;/msub&gt;&lt;mo&gt;+&lt;/mo&gt;&lt;mn&gt;2&lt;/mn&gt;&lt;msub&gt;&lt;mi&gt;q&lt;/mi&gt;&lt;mn&gt;0&lt;/mn&gt;&lt;/msub&gt;&lt;mi mathvariant=\&quot;bold\&quot;&gt;v&lt;/mi&gt;&lt;mo&gt;&amp;#xD7;&lt;/mo&gt;&lt;msub&gt;&lt;mi mathvariant=\&quot;bold\&quot;&gt;r&lt;/mi&gt;&lt;mo mathvariant=\&quot;bold\&quot;&gt;&amp;#x22A5;&lt;/mo&gt;&lt;/msub&gt;&lt;/mtd&gt;&lt;/mtr&gt;&lt;mtr&gt;&lt;mtd/&gt;&lt;mtd&gt;&lt;mo&gt;=&lt;/mo&gt;&lt;/mtd&gt;&lt;mtd&gt;&lt;mi&gt;cos&lt;/mi&gt;&lt;mn&gt;2&lt;/mn&gt;&lt;mi&gt;&amp;#x3B8;&lt;/mi&gt;&lt;msub&gt;&lt;mi mathvariant=\&quot;bold\&quot;&gt;r&lt;/mi&gt;&lt;mo mathvariant=\&quot;bold\&quot;&gt;&amp;#x22A5;&lt;/mo&gt;&lt;/msub&gt;&lt;mo&gt;+&lt;/mo&gt;&lt;mi&gt;sin&lt;/mi&gt;&lt;mn&gt;2&lt;/mn&gt;&lt;mi&gt;&amp;#x3B8;&lt;/mi&gt;&lt;msub&gt;&lt;mi mathvariant=\&quot;bold\&quot;&gt;r&lt;/mi&gt;&lt;mrow&gt;&lt;mo&gt;&amp;#x22A5;&lt;/mo&gt;&lt;mo&gt;&amp;#x22A5;&lt;/mo&gt;&lt;/mrow&gt;&lt;/msub&gt;&lt;/mtd&gt;&lt;/mtr&gt;&lt;/mtable&gt;&lt;/math&gt;&quot;,&quot;origin&quot;:&quot;MathType Legacy&quot;,&quot;version&quot;:&quot;v3.23.0&quot;}" title="table row cell bold r subscript perpendicular apostrophe end cell equals cell Q open parentheses bold r subscript bold perpendicular close parentheses equals open parentheses 2 q subscript 0 superscript 2 minus 1 close parentheses bold r subscript perpendicular plus 2 bold v to the power of T bold r subscript perpendicular plus 2 q subscript 0 bold v cross times bold r subscript bold perpendicular end cell row blank equals cell cos 2 theta bold r subscript bold perpendicular plus sin 2 theta bold r subscript perpendicular perpendicular end subscript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table columnspacing=\&quot;0px\&quot; columnalign=\&quot;right center left\&quot;&gt;&lt;mtr&gt;&lt;mtd&gt;&lt;msub&gt;&lt;mi mathvariant=\&quot;bold\&quot;&gt;r&lt;/mi&gt;&lt;mo&gt;&amp;#x22A5;&lt;/mo&gt;&lt;/msub&gt;&lt;mo&gt;'&lt;/mo&gt;&lt;/mtd&gt;&lt;mtd&gt;&lt;mo&gt;=&lt;/mo&gt;&lt;/mtd&gt;&lt;mtd&gt;&lt;mi&gt;Q&lt;/mi&gt;&lt;mfenced&gt;&lt;msub&gt;&lt;mi mathvariant=\&quot;bold\&quot;&gt;r&lt;/mi&gt;&lt;mo mathvariant=\&quot;bold\&quot;&gt;&amp;#x22A5;&lt;/mo&gt;&lt;/msub&gt;&lt;/mfenced&gt;&lt;mo&gt;=&lt;/mo&gt;&lt;mfenced&gt;&lt;mrow&gt;&lt;mn&gt;2&lt;/mn&gt;&lt;msubsup&gt;&lt;mi&gt;q&lt;/mi&gt;&lt;mn&gt;0&lt;/mn&gt;&lt;mn&gt;2&lt;/mn&gt;&lt;/msubsup&gt;&lt;mo&gt;-&lt;/mo&gt;&lt;mn&gt;1&lt;/mn&gt;&lt;/mrow&gt;&lt;/mfenced&gt;&lt;msub&gt;&lt;mi mathvariant=\&quot;bold\&quot;&gt;r&lt;/mi&gt;&lt;mo&gt;&amp;#x22A5;&lt;/mo&gt;&lt;/msub&gt;&lt;mo&gt;+&lt;/mo&gt;&lt;mn&gt;2&lt;/mn&gt;&lt;msup&gt;&lt;mi mathvariant=\&quot;bold\&quot;&gt;v&lt;/mi&gt;&lt;mi&gt;T&lt;/mi&gt;&lt;/msup&gt;&lt;msub&gt;&lt;mi mathvariant=\&quot;bold\&quot;&gt;r&lt;/mi&gt;&lt;mo&gt;&amp;#x22A5;&lt;/mo&gt;&lt;/msub&gt;&lt;mo&gt;+&lt;/mo&gt;&lt;mn&gt;2&lt;/mn&gt;&lt;msub&gt;&lt;mi&gt;q&lt;/mi&gt;&lt;mn&gt;0&lt;/mn&gt;&lt;/msub&gt;&lt;mi mathvariant=\&quot;bold\&quot;&gt;v&lt;/mi&gt;&lt;mo&gt;&amp;#xD7;&lt;/mo&gt;&lt;msub&gt;&lt;mi mathvariant=\&quot;bold\&quot;&gt;r&lt;/mi&gt;&lt;mo mathvariant=\&quot;bold\&quot;&gt;&amp;#x22A5;&lt;/mo&gt;&lt;/msub&gt;&lt;/mtd&gt;&lt;/mtr&gt;&lt;mtr&gt;&lt;mtd/&gt;&lt;mtd&gt;&lt;mo&gt;=&lt;/mo&gt;&lt;/mtd&gt;&lt;mtd&gt;&lt;mi&gt;cos&lt;/mi&gt;&lt;mn&gt;2&lt;/mn&gt;&lt;mi&gt;&amp;#x3B8;&lt;/mi&gt;&lt;msub&gt;&lt;mi mathvariant=\&quot;bold\&quot;&gt;r&lt;/mi&gt;&lt;mo mathvariant=\&quot;bold\&quot;&gt;&amp;#x22A5;&lt;/mo&gt;&lt;/msub&gt;&lt;mo&gt;+&lt;/mo&gt;&lt;mi&gt;sin&lt;/mi&gt;&lt;mn&gt;2&lt;/mn&gt;&lt;mi&gt;&amp;#x3B8;&lt;/mi&gt;&lt;msub&gt;&lt;mi mathvariant=\&quot;bold\&quot;&gt;r&lt;/mi&gt;&lt;mrow&gt;&lt;mo&gt;&amp;#x22A5;&lt;/mo&gt;&lt;mo&gt;&amp;#x22A5;&lt;/mo&gt;&lt;/mrow&gt;&lt;/msub&gt;&lt;/mtd&gt;&lt;/mtr&gt;&lt;/mtable&gt;&lt;/math&gt;&quot;,&quot;origin&quot;:&quot;MathType Legacy&quot;,&quot;version&quot;:&quot;v3.23.0&quot;}" title="table row cell bold r subscript perpendicular apostrophe end cell equals cell Q open parentheses bold r subscript bold perpendicular close parentheses equals open parentheses 2 q subscript 0 superscript 2 minus 1 close parentheses bold r subscript perpendicular plus 2 bold v to the power of T bold r subscript perpendicular plus 2 q subscript 0 bold v cross times bold r subscript bold perpendicular end cell row blank equals cell cos 2 theta bold r subscript bold perpendicular plus sin 2 theta bold r subscript perpendicular perpendicular end subscript end cell end table"/>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3283483" cy="528752"/>
                    </a:xfrm>
                    <a:prstGeom prst="rect">
                      <a:avLst/>
                    </a:prstGeom>
                  </pic:spPr>
                </pic:pic>
              </a:graphicData>
            </a:graphic>
          </wp:inline>
        </w:drawing>
      </w:r>
    </w:p>
    <w:p w14:paraId="68DBA15D" w14:textId="77777777" w:rsidR="00D06663" w:rsidRDefault="00D06663" w:rsidP="00ED3E0F"/>
    <w:p w14:paraId="4CCA53D0" w14:textId="77777777" w:rsidR="00D06663" w:rsidRDefault="00D06663" w:rsidP="00ED3E0F">
      <w:r>
        <w:t>where the unit axis is</w:t>
      </w:r>
    </w:p>
    <w:p w14:paraId="08FE230A" w14:textId="77777777" w:rsidR="00D06663" w:rsidRDefault="00D06663" w:rsidP="00ED3E0F"/>
    <w:p w14:paraId="1892ED42" w14:textId="77777777" w:rsidR="00D06663" w:rsidRDefault="00D06663" w:rsidP="00ED3E0F">
      <w:pPr>
        <w:jc w:val="center"/>
      </w:pPr>
      <w:r>
        <w:rPr>
          <w:noProof/>
          <w:position w:val="-54"/>
        </w:rPr>
        <w:lastRenderedPageBreak/>
        <w:drawing>
          <wp:inline distT="0" distB="0" distL="0" distR="0" wp14:anchorId="3AE40B36" wp14:editId="41ADEAD8">
            <wp:extent cx="999744" cy="633984"/>
            <wp:effectExtent l="0" t="0" r="0" b="0"/>
            <wp:docPr id="1501417679" name="Picture 1501417679" descr="{&quot;mathml&quot;:&quot;&lt;math style=\&quot;font-family:stix;font-size:12px;\&quot; xmlns=\&quot;http://www.w3.org/1998/Math/MathML\&quot;&gt;&lt;mi mathvariant=\&quot;bold\&quot;&gt;u&lt;/mi&gt;&lt;mo&gt;=&lt;/mo&gt;&lt;mfrac&gt;&lt;mi mathvariant=\&quot;bold\&quot;&gt;v&lt;/mi&gt;&lt;mfenced open=\&quot;||\&quot; close=\&quot;||\&quot;&gt;&lt;mi mathvariant=\&quot;bold\&quot;&gt;v&lt;/mi&gt;&lt;/mfenced&gt;&lt;/mfrac&gt;&lt;mo&gt;=&lt;/mo&gt;&lt;mfrac&gt;&lt;mi mathvariant=\&quot;bold\&quot;&gt;v&lt;/mi&gt;&lt;mrow&gt;&lt;mi&gt;sin&lt;/mi&gt;&lt;mi&gt;&amp;#x3B8;&lt;/mi&gt;&lt;/mrow&gt;&lt;/mfrac&gt;&lt;mspace linebreak=\&quot;newline\&quot;/&gt;&lt;msub&gt;&lt;mi&gt;r&lt;/mi&gt;&lt;mrow&gt;&lt;mo&gt;&amp;#x22A5;&lt;/mo&gt;&lt;mo&gt;&amp;#x22A5;&lt;/mo&gt;&lt;/mrow&gt;&lt;/msub&gt;&lt;mo&gt;=&lt;/mo&gt;&lt;mi&gt;u&lt;/mi&gt;&lt;mo&gt;&amp;#xD7;&lt;/mo&gt;&lt;msub&gt;&lt;mi&gt;r&lt;/mi&gt;&lt;mo&gt;&amp;#x22A5;&lt;/mo&gt;&lt;/msub&gt;&lt;/math&gt;&quot;,&quot;origin&quot;:&quot;MathType Legacy&quot;,&quot;version&quot;:&quot;v3.23.0&quot;}" title="bold u equals fraction numerator bold v over denominator open double vertical bar bold v close double vertical bar end fraction equals fraction numerator bold v over denominator sin theta end fraction&#10;r subscript perpendicular perpendicular end subscript equals u cross times r subscript perpendic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 mathvariant=\&quot;bold\&quot;&gt;u&lt;/mi&gt;&lt;mo&gt;=&lt;/mo&gt;&lt;mfrac&gt;&lt;mi mathvariant=\&quot;bold\&quot;&gt;v&lt;/mi&gt;&lt;mfenced open=\&quot;||\&quot; close=\&quot;||\&quot;&gt;&lt;mi mathvariant=\&quot;bold\&quot;&gt;v&lt;/mi&gt;&lt;/mfenced&gt;&lt;/mfrac&gt;&lt;mo&gt;=&lt;/mo&gt;&lt;mfrac&gt;&lt;mi mathvariant=\&quot;bold\&quot;&gt;v&lt;/mi&gt;&lt;mrow&gt;&lt;mi&gt;sin&lt;/mi&gt;&lt;mi&gt;&amp;#x3B8;&lt;/mi&gt;&lt;/mrow&gt;&lt;/mfrac&gt;&lt;mspace linebreak=\&quot;newline\&quot;/&gt;&lt;msub&gt;&lt;mi&gt;r&lt;/mi&gt;&lt;mrow&gt;&lt;mo&gt;&amp;#x22A5;&lt;/mo&gt;&lt;mo&gt;&amp;#x22A5;&lt;/mo&gt;&lt;/mrow&gt;&lt;/msub&gt;&lt;mo&gt;=&lt;/mo&gt;&lt;mi&gt;u&lt;/mi&gt;&lt;mo&gt;&amp;#xD7;&lt;/mo&gt;&lt;msub&gt;&lt;mi&gt;r&lt;/mi&gt;&lt;mo&gt;&amp;#x22A5;&lt;/mo&gt;&lt;/msub&gt;&lt;/math&gt;&quot;,&quot;origin&quot;:&quot;MathType Legacy&quot;,&quot;version&quot;:&quot;v3.23.0&quot;}" title="bold u equals fraction numerator bold v over denominator open double vertical bar bold v close double vertical bar end fraction equals fraction numerator bold v over denominator sin theta end fraction&#10;r subscript perpendicular perpendicular end subscript equals u cross times r subscript perpendicular"/>
                    <pic:cNvPicPr/>
                  </pic:nvPicPr>
                  <pic:blipFill>
                    <a:blip r:embed="rId152" cstate="print">
                      <a:extLst>
                        <a:ext uri="{28A0092B-C50C-407E-A947-70E740481C1C}">
                          <a14:useLocalDpi xmlns:a14="http://schemas.microsoft.com/office/drawing/2010/main" val="0"/>
                        </a:ext>
                      </a:extLst>
                    </a:blip>
                    <a:stretch>
                      <a:fillRect/>
                    </a:stretch>
                  </pic:blipFill>
                  <pic:spPr>
                    <a:xfrm>
                      <a:off x="0" y="0"/>
                      <a:ext cx="999744" cy="633984"/>
                    </a:xfrm>
                    <a:prstGeom prst="rect">
                      <a:avLst/>
                    </a:prstGeom>
                  </pic:spPr>
                </pic:pic>
              </a:graphicData>
            </a:graphic>
          </wp:inline>
        </w:drawing>
      </w:r>
    </w:p>
    <w:p w14:paraId="57A4C069" w14:textId="77777777" w:rsidR="00D06663" w:rsidRDefault="00D06663" w:rsidP="00ED3E0F"/>
    <w:p w14:paraId="6145740A" w14:textId="06FBC579" w:rsidR="009D16BF" w:rsidRDefault="00D06663" w:rsidP="00ED3E0F">
      <w:r>
        <w:t>and we have used v'rperp=0 and subsituted q=cos+sin*u.</w:t>
      </w:r>
      <w:r>
        <w:rPr>
          <w:noProof/>
          <w:position w:val="-5"/>
        </w:rPr>
        <w:drawing>
          <wp:inline distT="0" distB="0" distL="0" distR="0" wp14:anchorId="58F1099A" wp14:editId="320A364F">
            <wp:extent cx="997712" cy="138176"/>
            <wp:effectExtent l="0" t="0" r="0" b="0"/>
            <wp:docPr id="1054505622" name="Picture 1054505622" descr="{&quot;mathml&quot;:&quot;&lt;math style=\&quot;font-family:stix;font-size:12px;\&quot; xmlns=\&quot;http://www.w3.org/1998/Math/MathML\&quot;&gt;&lt;mi&gt;q&lt;/mi&gt;&lt;mo&gt;=&lt;/mo&gt;&lt;mi&gt;cos&lt;/mi&gt;&lt;mi&gt;&amp;#x3B8;&lt;/mi&gt;&lt;mo&gt;+&lt;/mo&gt;&lt;mi&gt;sin&lt;/mi&gt;&lt;mi&gt;&amp;#x3B8;&lt;/mi&gt;&lt;mi&gt;u&lt;/mi&gt;&lt;/math&gt;&quot;,&quot;origin&quot;:&quot;MathType Legacy&quot;,&quot;version&quot;:&quot;v3.23.0&quot;}" title="q equals cos theta plus sin theta 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q&lt;/mi&gt;&lt;mo&gt;=&lt;/mo&gt;&lt;mi&gt;cos&lt;/mi&gt;&lt;mi&gt;&amp;#x3B8;&lt;/mi&gt;&lt;mo&gt;+&lt;/mo&gt;&lt;mi&gt;sin&lt;/mi&gt;&lt;mi&gt;&amp;#x3B8;&lt;/mi&gt;&lt;mi&gt;u&lt;/mi&gt;&lt;/math&gt;&quot;,&quot;origin&quot;:&quot;MathType Legacy&quot;,&quot;version&quot;:&quot;v3.23.0&quot;}" title="q equals cos theta plus sin theta u"/>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997712" cy="138176"/>
                    </a:xfrm>
                    <a:prstGeom prst="rect">
                      <a:avLst/>
                    </a:prstGeom>
                  </pic:spPr>
                </pic:pic>
              </a:graphicData>
            </a:graphic>
          </wp:inline>
        </w:drawing>
      </w:r>
      <w:r>
        <w:t xml:space="preserve">.  </w:t>
      </w:r>
      <w:r w:rsidR="009D16BF">
        <w:t>For completeness we note that () provides yet another rodrigues formula from (section ())</w:t>
      </w:r>
    </w:p>
    <w:p w14:paraId="448627CF" w14:textId="77777777" w:rsidR="009D16BF" w:rsidRDefault="009D16BF" w:rsidP="00ED3E0F"/>
    <w:p w14:paraId="6C74A79B" w14:textId="77777777" w:rsidR="009D16BF" w:rsidRDefault="009D16BF" w:rsidP="00ED3E0F"/>
    <w:p w14:paraId="66766844" w14:textId="69B1FE46" w:rsidR="00D06663" w:rsidRDefault="00D06663" w:rsidP="00ED3E0F">
      <w:r>
        <w:t xml:space="preserve">rperperp has the same magnitude as rperp and is oriented perpendicular to both rperp and u as in figure ().  Eq () implies a rotation of rperp by an angle 2theta. </w:t>
      </w:r>
    </w:p>
    <w:p w14:paraId="678AD6A9" w14:textId="77777777" w:rsidR="00D06663" w:rsidRDefault="00D06663" w:rsidP="00ED3E0F"/>
    <w:p w14:paraId="545A090E" w14:textId="77777777" w:rsidR="00D06663" w:rsidRDefault="00D06663" w:rsidP="00ED3E0F">
      <w:pPr>
        <w:jc w:val="center"/>
      </w:pPr>
      <w:r>
        <w:rPr>
          <w:noProof/>
        </w:rPr>
        <w:drawing>
          <wp:inline distT="0" distB="0" distL="0" distR="0" wp14:anchorId="4CD2349D" wp14:editId="3739428D">
            <wp:extent cx="2896390" cy="2516863"/>
            <wp:effectExtent l="0" t="0" r="0" b="0"/>
            <wp:docPr id="13987918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2911962" cy="2530395"/>
                    </a:xfrm>
                    <a:prstGeom prst="rect">
                      <a:avLst/>
                    </a:prstGeom>
                    <a:noFill/>
                    <a:ln>
                      <a:noFill/>
                    </a:ln>
                  </pic:spPr>
                </pic:pic>
              </a:graphicData>
            </a:graphic>
          </wp:inline>
        </w:drawing>
      </w:r>
    </w:p>
    <w:p w14:paraId="1D1A3B00" w14:textId="77777777" w:rsidR="00D06663" w:rsidRDefault="00D06663" w:rsidP="00ED3E0F"/>
    <w:p w14:paraId="12562B78" w14:textId="77777777" w:rsidR="00D06663" w:rsidRDefault="00D06663" w:rsidP="00761BFD">
      <w:r>
        <w:t>Figure () illustrates the full 3D picture which in equations is</w:t>
      </w:r>
    </w:p>
    <w:p w14:paraId="0ECE647A" w14:textId="77777777" w:rsidR="00D06663" w:rsidRDefault="00D06663" w:rsidP="00761BFD">
      <w:pPr>
        <w:jc w:val="center"/>
      </w:pPr>
    </w:p>
    <w:p w14:paraId="1EF1538B" w14:textId="77777777" w:rsidR="00D06663" w:rsidRDefault="00D06663" w:rsidP="00761BFD"/>
    <w:p w14:paraId="2B1ED051" w14:textId="77777777" w:rsidR="00D06663" w:rsidRDefault="00D06663" w:rsidP="000D049A">
      <w:pPr>
        <w:jc w:val="center"/>
      </w:pPr>
      <w:r>
        <w:rPr>
          <w:noProof/>
        </w:rPr>
        <w:lastRenderedPageBreak/>
        <w:drawing>
          <wp:inline distT="0" distB="0" distL="0" distR="0" wp14:anchorId="2ABAFB0F" wp14:editId="623E2E23">
            <wp:extent cx="3150606" cy="4023586"/>
            <wp:effectExtent l="0" t="0" r="0" b="0"/>
            <wp:docPr id="526265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3170507" cy="4049002"/>
                    </a:xfrm>
                    <a:prstGeom prst="rect">
                      <a:avLst/>
                    </a:prstGeom>
                    <a:noFill/>
                    <a:ln>
                      <a:noFill/>
                    </a:ln>
                  </pic:spPr>
                </pic:pic>
              </a:graphicData>
            </a:graphic>
          </wp:inline>
        </w:drawing>
      </w:r>
    </w:p>
    <w:p w14:paraId="582A7E94" w14:textId="77777777" w:rsidR="00D06663" w:rsidRDefault="00D06663" w:rsidP="000D049A">
      <w:pPr>
        <w:jc w:val="center"/>
      </w:pPr>
    </w:p>
    <w:p w14:paraId="7146D4B8" w14:textId="77777777" w:rsidR="00D06663" w:rsidRDefault="00D06663" w:rsidP="000D049A">
      <w:pPr>
        <w:jc w:val="center"/>
      </w:pPr>
    </w:p>
    <w:p w14:paraId="455B98B2" w14:textId="77777777" w:rsidR="00D06663" w:rsidRDefault="00D06663" w:rsidP="00761BFD">
      <w:pPr>
        <w:jc w:val="center"/>
      </w:pPr>
      <w:r>
        <w:rPr>
          <w:noProof/>
          <w:position w:val="-42"/>
        </w:rPr>
        <w:drawing>
          <wp:inline distT="0" distB="0" distL="0" distR="0" wp14:anchorId="067CDDB1" wp14:editId="3EAB0364">
            <wp:extent cx="1349248" cy="477520"/>
            <wp:effectExtent l="0" t="0" r="0" b="0"/>
            <wp:docPr id="1590290252" name="Picture 1590290252" descr="{&quot;mathml&quot;:&quot;&lt;math style=\&quot;font-family:stix;font-size:12px;\&quot; xmlns=\&quot;http://www.w3.org/1998/Math/MathML\&quot;&gt;&lt;mi&gt;r&lt;/mi&gt;&lt;mo&gt;=&lt;/mo&gt;&lt;msub&gt;&lt;mi&gt;r&lt;/mi&gt;&lt;mo&gt;&amp;#x2225;&lt;/mo&gt;&lt;/msub&gt;&lt;mo&gt;+&lt;/mo&gt;&lt;msub&gt;&lt;mi&gt;r&lt;/mi&gt;&lt;mo&gt;&amp;#x22A5;&lt;/mo&gt;&lt;/msub&gt;&lt;mspace linebreak=\&quot;newline\&quot;/&gt;&lt;mi&gt;r&lt;/mi&gt;&lt;mo&gt;'&lt;/mo&gt;&lt;mo&gt;=&lt;/mo&gt;&lt;mi&gt;Q&lt;/mi&gt;&lt;mfenced&gt;&lt;mi&gt;r&lt;/mi&gt;&lt;/mfenced&gt;&lt;mo&gt;=&lt;/mo&gt;&lt;msub&gt;&lt;mi&gt;r&lt;/mi&gt;&lt;mo&gt;&amp;#x2225;&lt;/mo&gt;&lt;/msub&gt;&lt;mo&gt;+&lt;/mo&gt;&lt;msub&gt;&lt;mi&gt;r&lt;/mi&gt;&lt;mo&gt;&amp;#x22A5;&lt;/mo&gt;&lt;/msub&gt;&lt;mo&gt;'&lt;/mo&gt;&lt;/math&gt;&quot;,&quot;origin&quot;:&quot;MathType Legacy&quot;,&quot;version&quot;:&quot;v3.23.0&quot;}" title="r equals r subscript parallel to plus r subscript perpendicular&#10;r apostrophe equals Q open parentheses r close parentheses equals r subscript parallel to plus r subscript perpendicular apostrop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r&lt;/mi&gt;&lt;mo&gt;=&lt;/mo&gt;&lt;msub&gt;&lt;mi&gt;r&lt;/mi&gt;&lt;mo&gt;&amp;#x2225;&lt;/mo&gt;&lt;/msub&gt;&lt;mo&gt;+&lt;/mo&gt;&lt;msub&gt;&lt;mi&gt;r&lt;/mi&gt;&lt;mo&gt;&amp;#x22A5;&lt;/mo&gt;&lt;/msub&gt;&lt;mspace linebreak=\&quot;newline\&quot;/&gt;&lt;mi&gt;r&lt;/mi&gt;&lt;mo&gt;'&lt;/mo&gt;&lt;mo&gt;=&lt;/mo&gt;&lt;mi&gt;Q&lt;/mi&gt;&lt;mfenced&gt;&lt;mi&gt;r&lt;/mi&gt;&lt;/mfenced&gt;&lt;mo&gt;=&lt;/mo&gt;&lt;msub&gt;&lt;mi&gt;r&lt;/mi&gt;&lt;mo&gt;&amp;#x2225;&lt;/mo&gt;&lt;/msub&gt;&lt;mo&gt;+&lt;/mo&gt;&lt;msub&gt;&lt;mi&gt;r&lt;/mi&gt;&lt;mo&gt;&amp;#x22A5;&lt;/mo&gt;&lt;/msub&gt;&lt;mo&gt;'&lt;/mo&gt;&lt;/math&gt;&quot;,&quot;origin&quot;:&quot;MathType Legacy&quot;,&quot;version&quot;:&quot;v3.23.0&quot;}" title="r equals r subscript parallel to plus r subscript perpendicular&#10;r apostrophe equals Q open parentheses r close parentheses equals r subscript parallel to plus r subscript perpendicular apostrophe"/>
                    <pic:cNvPicPr/>
                  </pic:nvPicPr>
                  <pic:blipFill>
                    <a:blip r:embed="rId156" cstate="print">
                      <a:extLst>
                        <a:ext uri="{28A0092B-C50C-407E-A947-70E740481C1C}">
                          <a14:useLocalDpi xmlns:a14="http://schemas.microsoft.com/office/drawing/2010/main" val="0"/>
                        </a:ext>
                      </a:extLst>
                    </a:blip>
                    <a:stretch>
                      <a:fillRect/>
                    </a:stretch>
                  </pic:blipFill>
                  <pic:spPr>
                    <a:xfrm>
                      <a:off x="0" y="0"/>
                      <a:ext cx="1349248" cy="477520"/>
                    </a:xfrm>
                    <a:prstGeom prst="rect">
                      <a:avLst/>
                    </a:prstGeom>
                  </pic:spPr>
                </pic:pic>
              </a:graphicData>
            </a:graphic>
          </wp:inline>
        </w:drawing>
      </w:r>
    </w:p>
    <w:p w14:paraId="65FDB642" w14:textId="77777777" w:rsidR="00D06663" w:rsidRDefault="00D06663" w:rsidP="00761BFD">
      <w:pPr>
        <w:jc w:val="center"/>
      </w:pPr>
    </w:p>
    <w:p w14:paraId="5145FAC3" w14:textId="77777777" w:rsidR="00D06663" w:rsidRDefault="00D06663" w:rsidP="00CB5F83">
      <w:r>
        <w:t xml:space="preserve">Since r' and r are the sum of a common fixed component rparallel, and the perpendicular components rper and its image rperp' which are related by (), the effect of qrq* is to rotate r by 2theta about the axis q. </w:t>
      </w:r>
    </w:p>
    <w:p w14:paraId="04B1DD31" w14:textId="77777777" w:rsidR="00D06663" w:rsidRDefault="00D06663" w:rsidP="00CB5F83"/>
    <w:p w14:paraId="367F45D1" w14:textId="77777777" w:rsidR="00D06663" w:rsidRDefault="00D06663" w:rsidP="00CB5F83">
      <w:r>
        <w:t>To rotate r about center c and direction u use</w:t>
      </w:r>
    </w:p>
    <w:p w14:paraId="4BA6326D" w14:textId="77777777" w:rsidR="00D06663" w:rsidRDefault="00D06663" w:rsidP="00CB5F83"/>
    <w:p w14:paraId="41E94EB9" w14:textId="77777777" w:rsidR="00D06663" w:rsidRDefault="00D06663" w:rsidP="00CB5F83">
      <w:r>
        <w:t>r' = q(u)(r-c)q(u)* + c</w:t>
      </w:r>
    </w:p>
    <w:p w14:paraId="2E7DE1DB" w14:textId="77777777" w:rsidR="00D06663" w:rsidRDefault="00D06663" w:rsidP="00CB5F83"/>
    <w:p w14:paraId="2E4E4F73" w14:textId="77777777" w:rsidR="00D06663" w:rsidRDefault="00D06663" w:rsidP="00970EDF">
      <w:pPr>
        <w:pStyle w:val="Heading4"/>
      </w:pPr>
      <w:r>
        <w:t>Derivatives</w:t>
      </w:r>
    </w:p>
    <w:p w14:paraId="0D4AADCC" w14:textId="77777777" w:rsidR="00D06663" w:rsidRDefault="00D06663" w:rsidP="00CB5F83"/>
    <w:p w14:paraId="04FA155F" w14:textId="77777777" w:rsidR="00D06663" w:rsidRDefault="00D06663" w:rsidP="00F12C9D">
      <w:r>
        <w:t>Using quaternions, R is parameterized interms of q as in ().  As in () the Jacobian of the to frame transformation with respect to q is (p is a regular vector)</w:t>
      </w:r>
    </w:p>
    <w:p w14:paraId="0912A213" w14:textId="77777777" w:rsidR="00D06663" w:rsidRDefault="00D06663" w:rsidP="00F12C9D"/>
    <w:p w14:paraId="2AE06E19" w14:textId="77777777" w:rsidR="00D06663" w:rsidRDefault="00D06663" w:rsidP="00F12C9D">
      <w:pPr>
        <w:jc w:val="center"/>
      </w:pPr>
      <w:r>
        <w:rPr>
          <w:noProof/>
          <w:position w:val="-35"/>
        </w:rPr>
        <w:drawing>
          <wp:inline distT="0" distB="0" distL="0" distR="0" wp14:anchorId="77D31E47" wp14:editId="12F0E5C2">
            <wp:extent cx="5986729" cy="529946"/>
            <wp:effectExtent l="0" t="0" r="0" b="0"/>
            <wp:docPr id="227951503" name="Picture 227951503" descr="{&quot;mathml&quot;:&quot;&lt;math style=\&quot;font-family:stix;font-size:12px;\&quot; xmlns=\&quot;http://www.w3.org/1998/Math/MathML\&quot;&gt;&lt;msub&gt;&lt;mi&gt;D&lt;/mi&gt;&lt;mi&gt;k&lt;/mi&gt;&lt;/msub&gt;&lt;mfenced&gt;&lt;mi&gt;x&lt;/mi&gt;&lt;/mfenced&gt;&lt;mo&gt;=&lt;/mo&gt;&lt;mfrac&gt;&lt;mrow&gt;&lt;mo&gt;&amp;#x2202;&lt;/mo&gt;&lt;mi mathvariant=\&quot;bold\&quot;&gt;p&lt;/mi&gt;&lt;/mrow&gt;&lt;mrow&gt;&lt;mo&gt;&amp;#x2202;&lt;/mo&gt;&lt;mi mathvariant=\&quot;bold\&quot;&gt;q&lt;/mi&gt;&lt;/mrow&gt;&lt;/mfrac&gt;&lt;mo&gt;=&lt;/mo&gt;&lt;mfenced open=\&quot;[\&quot; close=\&quot;]\&quot;&gt;&lt;mtable&gt;&lt;mtr&gt;&lt;mtd&gt;&lt;mfrac&gt;&lt;mrow&gt;&lt;mo&gt;&amp;#x2202;&lt;/mo&gt;&lt;msup&gt;&lt;mi&gt;R&lt;/mi&gt;&lt;mi&gt;T&lt;/mi&gt;&lt;/msup&gt;&lt;mfenced&gt;&lt;mi mathvariant=\&quot;bold\&quot;&gt;q&lt;/mi&gt;&lt;/mfenced&gt;&lt;/mrow&gt;&lt;mrow&gt;&lt;mo&gt;&amp;#x2202;&lt;/mo&gt;&lt;msub&gt;&lt;mi&gt;q&lt;/mi&gt;&lt;mn&gt;0&lt;/mn&gt;&lt;/msub&gt;&lt;/mrow&gt;&lt;/mfrac&gt;&lt;mfenced&gt;&lt;mrow&gt;&lt;msub&gt;&lt;mi&gt;r&lt;/mi&gt;&lt;mi&gt;k&lt;/mi&gt;&lt;/msub&gt;&lt;mo&gt;-&lt;/mo&gt;&lt;mi&gt;r&lt;/mi&gt;&lt;/mrow&gt;&lt;/mfenced&gt;&lt;/mtd&gt;&lt;mtd&gt;&lt;mfrac&gt;&lt;mrow&gt;&lt;mo&gt;&amp;#x2202;&lt;/mo&gt;&lt;msup&gt;&lt;mi&gt;R&lt;/mi&gt;&lt;mi&gt;T&lt;/mi&gt;&lt;/msup&gt;&lt;mfenced&gt;&lt;mi mathvariant=\&quot;bold\&quot;&gt;q&lt;/mi&gt;&lt;/mfenced&gt;&lt;/mrow&gt;&lt;mrow&gt;&lt;mo&gt;&amp;#x2202;&lt;/mo&gt;&lt;msub&gt;&lt;mi&gt;q&lt;/mi&gt;&lt;mn&gt;1&lt;/mn&gt;&lt;/msub&gt;&lt;/mrow&gt;&lt;/mfrac&gt;&lt;mfenced&gt;&lt;mrow&gt;&lt;msub&gt;&lt;mi&gt;r&lt;/mi&gt;&lt;mi&gt;k&lt;/mi&gt;&lt;/msub&gt;&lt;mo&gt;-&lt;/mo&gt;&lt;mi&gt;r&lt;/mi&gt;&lt;/mrow&gt;&lt;/mfenced&gt;&lt;/mtd&gt;&lt;mtd&gt;&lt;mfrac&gt;&lt;mrow&gt;&lt;mo&gt;&amp;#x2202;&lt;/mo&gt;&lt;msup&gt;&lt;mi&gt;R&lt;/mi&gt;&lt;mi&gt;T&lt;/mi&gt;&lt;/msup&gt;&lt;mfenced&gt;&lt;mi mathvariant=\&quot;bold\&quot;&gt;q&lt;/mi&gt;&lt;/mfenced&gt;&lt;/mrow&gt;&lt;mrow&gt;&lt;mo&gt;&amp;#x2202;&lt;/mo&gt;&lt;msub&gt;&lt;mi&gt;q&lt;/mi&gt;&lt;mn&gt;2&lt;/mn&gt;&lt;/msub&gt;&lt;/mrow&gt;&lt;/mfrac&gt;&lt;mfenced&gt;&lt;mrow&gt;&lt;msub&gt;&lt;mi&gt;r&lt;/mi&gt;&lt;mi&gt;k&lt;/mi&gt;&lt;/msub&gt;&lt;mo&gt;-&lt;/mo&gt;&lt;mi&gt;r&lt;/mi&gt;&lt;/mrow&gt;&lt;/mfenced&gt;&lt;/mtd&gt;&lt;mtd&gt;&lt;mfrac&gt;&lt;mrow&gt;&lt;mo&gt;&amp;#x2202;&lt;/mo&gt;&lt;msup&gt;&lt;mi&gt;R&lt;/mi&gt;&lt;mi&gt;T&lt;/mi&gt;&lt;/msup&gt;&lt;mfenced&gt;&lt;mi mathvariant=\&quot;bold\&quot;&gt;q&lt;/mi&gt;&lt;/mfenced&gt;&lt;/mrow&gt;&lt;mrow&gt;&lt;mo&gt;&amp;#x2202;&lt;/mo&gt;&lt;msub&gt;&lt;mi&gt;q&lt;/mi&gt;&lt;mn&gt;3&lt;/mn&gt;&lt;/msub&gt;&lt;/mrow&gt;&lt;/mfrac&gt;&lt;mfenced&gt;&lt;mrow&gt;&lt;msub&gt;&lt;mi&gt;r&lt;/mi&gt;&lt;mi&gt;k&lt;/mi&gt;&lt;/msub&gt;&lt;mo&gt;-&lt;/mo&gt;&lt;mi&gt;r&lt;/mi&gt;&lt;/mrow&gt;&lt;/mfenced&gt;&lt;/mtd&gt;&lt;/mtr&gt;&lt;/mtable&gt;&lt;/mfenced&gt;&lt;/math&gt;&quot;,&quot;origin&quot;:&quot;MathType Legacy&quot;,&quot;version&quot;:&quot;v3.23.0&quot;}" title="D subscript k open parentheses x close parentheses equals fraction numerator partial differential bold p over denominator partial differential bold q end fraction equals open square brackets table row cell fraction numerator partial differential R to the power of T open parentheses bold q close parentheses over denominator partial differential q subscript 0 end fraction open parentheses r subscript k minus r close parentheses end cell cell fraction numerator partial differential R to the power of T open parentheses bold q close parentheses over denominator partial differential q subscript 1 end fraction open parentheses r subscript k minus r close parentheses end cell cell fraction numerator partial differential R to the power of T open parentheses bold q close parentheses over denominator partial differential q subscript 2 end fraction open parentheses r subscript k minus r close parentheses end cell cell fraction numerator partial differential R to the power of T open parentheses bold q close parentheses over denominator partial differential q subscript 3 end fraction open parentheses r subscript k minus r close parentheses end cell end table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D&lt;/mi&gt;&lt;mi&gt;k&lt;/mi&gt;&lt;/msub&gt;&lt;mfenced&gt;&lt;mi&gt;x&lt;/mi&gt;&lt;/mfenced&gt;&lt;mo&gt;=&lt;/mo&gt;&lt;mfrac&gt;&lt;mrow&gt;&lt;mo&gt;&amp;#x2202;&lt;/mo&gt;&lt;mi mathvariant=\&quot;bold\&quot;&gt;p&lt;/mi&gt;&lt;/mrow&gt;&lt;mrow&gt;&lt;mo&gt;&amp;#x2202;&lt;/mo&gt;&lt;mi mathvariant=\&quot;bold\&quot;&gt;q&lt;/mi&gt;&lt;/mrow&gt;&lt;/mfrac&gt;&lt;mo&gt;=&lt;/mo&gt;&lt;mfenced open=\&quot;[\&quot; close=\&quot;]\&quot;&gt;&lt;mtable&gt;&lt;mtr&gt;&lt;mtd&gt;&lt;mfrac&gt;&lt;mrow&gt;&lt;mo&gt;&amp;#x2202;&lt;/mo&gt;&lt;msup&gt;&lt;mi&gt;R&lt;/mi&gt;&lt;mi&gt;T&lt;/mi&gt;&lt;/msup&gt;&lt;mfenced&gt;&lt;mi mathvariant=\&quot;bold\&quot;&gt;q&lt;/mi&gt;&lt;/mfenced&gt;&lt;/mrow&gt;&lt;mrow&gt;&lt;mo&gt;&amp;#x2202;&lt;/mo&gt;&lt;msub&gt;&lt;mi&gt;q&lt;/mi&gt;&lt;mn&gt;0&lt;/mn&gt;&lt;/msub&gt;&lt;/mrow&gt;&lt;/mfrac&gt;&lt;mfenced&gt;&lt;mrow&gt;&lt;msub&gt;&lt;mi&gt;r&lt;/mi&gt;&lt;mi&gt;k&lt;/mi&gt;&lt;/msub&gt;&lt;mo&gt;-&lt;/mo&gt;&lt;mi&gt;r&lt;/mi&gt;&lt;/mrow&gt;&lt;/mfenced&gt;&lt;/mtd&gt;&lt;mtd&gt;&lt;mfrac&gt;&lt;mrow&gt;&lt;mo&gt;&amp;#x2202;&lt;/mo&gt;&lt;msup&gt;&lt;mi&gt;R&lt;/mi&gt;&lt;mi&gt;T&lt;/mi&gt;&lt;/msup&gt;&lt;mfenced&gt;&lt;mi mathvariant=\&quot;bold\&quot;&gt;q&lt;/mi&gt;&lt;/mfenced&gt;&lt;/mrow&gt;&lt;mrow&gt;&lt;mo&gt;&amp;#x2202;&lt;/mo&gt;&lt;msub&gt;&lt;mi&gt;q&lt;/mi&gt;&lt;mn&gt;1&lt;/mn&gt;&lt;/msub&gt;&lt;/mrow&gt;&lt;/mfrac&gt;&lt;mfenced&gt;&lt;mrow&gt;&lt;msub&gt;&lt;mi&gt;r&lt;/mi&gt;&lt;mi&gt;k&lt;/mi&gt;&lt;/msub&gt;&lt;mo&gt;-&lt;/mo&gt;&lt;mi&gt;r&lt;/mi&gt;&lt;/mrow&gt;&lt;/mfenced&gt;&lt;/mtd&gt;&lt;mtd&gt;&lt;mfrac&gt;&lt;mrow&gt;&lt;mo&gt;&amp;#x2202;&lt;/mo&gt;&lt;msup&gt;&lt;mi&gt;R&lt;/mi&gt;&lt;mi&gt;T&lt;/mi&gt;&lt;/msup&gt;&lt;mfenced&gt;&lt;mi mathvariant=\&quot;bold\&quot;&gt;q&lt;/mi&gt;&lt;/mfenced&gt;&lt;/mrow&gt;&lt;mrow&gt;&lt;mo&gt;&amp;#x2202;&lt;/mo&gt;&lt;msub&gt;&lt;mi&gt;q&lt;/mi&gt;&lt;mn&gt;2&lt;/mn&gt;&lt;/msub&gt;&lt;/mrow&gt;&lt;/mfrac&gt;&lt;mfenced&gt;&lt;mrow&gt;&lt;msub&gt;&lt;mi&gt;r&lt;/mi&gt;&lt;mi&gt;k&lt;/mi&gt;&lt;/msub&gt;&lt;mo&gt;-&lt;/mo&gt;&lt;mi&gt;r&lt;/mi&gt;&lt;/mrow&gt;&lt;/mfenced&gt;&lt;/mtd&gt;&lt;mtd&gt;&lt;mfrac&gt;&lt;mrow&gt;&lt;mo&gt;&amp;#x2202;&lt;/mo&gt;&lt;msup&gt;&lt;mi&gt;R&lt;/mi&gt;&lt;mi&gt;T&lt;/mi&gt;&lt;/msup&gt;&lt;mfenced&gt;&lt;mi mathvariant=\&quot;bold\&quot;&gt;q&lt;/mi&gt;&lt;/mfenced&gt;&lt;/mrow&gt;&lt;mrow&gt;&lt;mo&gt;&amp;#x2202;&lt;/mo&gt;&lt;msub&gt;&lt;mi&gt;q&lt;/mi&gt;&lt;mn&gt;3&lt;/mn&gt;&lt;/msub&gt;&lt;/mrow&gt;&lt;/mfrac&gt;&lt;mfenced&gt;&lt;mrow&gt;&lt;msub&gt;&lt;mi&gt;r&lt;/mi&gt;&lt;mi&gt;k&lt;/mi&gt;&lt;/msub&gt;&lt;mo&gt;-&lt;/mo&gt;&lt;mi&gt;r&lt;/mi&gt;&lt;/mrow&gt;&lt;/mfenced&gt;&lt;/mtd&gt;&lt;/mtr&gt;&lt;/mtable&gt;&lt;/mfenced&gt;&lt;/math&gt;&quot;,&quot;origin&quot;:&quot;MathType Legacy&quot;,&quot;version&quot;:&quot;v3.23.0&quot;}" title="D subscript k open parentheses x close parentheses equals fraction numerator partial differential bold p over denominator partial differential bold q end fraction equals open square brackets table row cell fraction numerator partial differential R to the power of T open parentheses bold q close parentheses over denominator partial differential q subscript 0 end fraction open parentheses r subscript k minus r close parentheses end cell cell fraction numerator partial differential R to the power of T open parentheses bold q close parentheses over denominator partial differential q subscript 1 end fraction open parentheses r subscript k minus r close parentheses end cell cell fraction numerator partial differential R to the power of T open parentheses bold q close parentheses over denominator partial differential q subscript 2 end fraction open parentheses r subscript k minus r close parentheses end cell cell fraction numerator partial differential R to the power of T open parentheses bold q close parentheses over denominator partial differential q subscript 3 end fraction open parentheses r subscript k minus r close parentheses end cell end table close square brackets"/>
                    <pic:cNvPicPr/>
                  </pic:nvPicPr>
                  <pic:blipFill>
                    <a:blip r:embed="rId157" cstate="print">
                      <a:extLst>
                        <a:ext uri="{28A0092B-C50C-407E-A947-70E740481C1C}">
                          <a14:useLocalDpi xmlns:a14="http://schemas.microsoft.com/office/drawing/2010/main" val="0"/>
                        </a:ext>
                      </a:extLst>
                    </a:blip>
                    <a:stretch>
                      <a:fillRect/>
                    </a:stretch>
                  </pic:blipFill>
                  <pic:spPr>
                    <a:xfrm>
                      <a:off x="0" y="0"/>
                      <a:ext cx="5986729" cy="529946"/>
                    </a:xfrm>
                    <a:prstGeom prst="rect">
                      <a:avLst/>
                    </a:prstGeom>
                  </pic:spPr>
                </pic:pic>
              </a:graphicData>
            </a:graphic>
          </wp:inline>
        </w:drawing>
      </w:r>
    </w:p>
    <w:p w14:paraId="7EEC7B96" w14:textId="77777777" w:rsidR="00D06663" w:rsidRDefault="00D06663" w:rsidP="00F12C9D">
      <w:pPr>
        <w:jc w:val="center"/>
      </w:pPr>
    </w:p>
    <w:p w14:paraId="686773D2" w14:textId="77777777" w:rsidR="00D45332" w:rsidRDefault="00D06663" w:rsidP="00F12C9D">
      <w:r>
        <w:lastRenderedPageBreak/>
        <w:t>Note that each entry defines a vector in terms of a matrix vector multiply and thus the (rk-r) cannot be factored out</w:t>
      </w:r>
      <w:r w:rsidR="00D45332">
        <w:t xml:space="preserve"> unless it is flatened</w:t>
      </w:r>
      <w:r>
        <w:t xml:space="preserve">.  </w:t>
      </w:r>
    </w:p>
    <w:p w14:paraId="34CB34E9" w14:textId="77777777" w:rsidR="00D45332" w:rsidRDefault="00D45332" w:rsidP="00F12C9D"/>
    <w:p w14:paraId="56C69720" w14:textId="328A51DD" w:rsidR="00D45332" w:rsidRDefault="00D45332" w:rsidP="00F12C9D">
      <w:r>
        <w:t>The kth component (many forms), say starting from (), is using the chain rule (linalg section)</w:t>
      </w:r>
    </w:p>
    <w:p w14:paraId="0C76755F" w14:textId="77777777" w:rsidR="00D45332" w:rsidRDefault="00D45332" w:rsidP="00F12C9D"/>
    <w:p w14:paraId="7BEF6A8B" w14:textId="437C718D" w:rsidR="00D45332" w:rsidRDefault="00D45332" w:rsidP="00D45332">
      <w:pPr>
        <w:jc w:val="center"/>
      </w:pPr>
    </w:p>
    <w:p w14:paraId="343A6BF2" w14:textId="77777777" w:rsidR="00D45332" w:rsidRDefault="00D45332" w:rsidP="00F12C9D"/>
    <w:p w14:paraId="64658F16" w14:textId="4A1D07EB" w:rsidR="00D06663" w:rsidRDefault="00A84CD4" w:rsidP="00295CE2">
      <w:r>
        <w:t>Further anyalytic simplification is possible by using tensor products.</w:t>
      </w:r>
      <w:r w:rsidR="00295CE2">
        <w:t xml:space="preserve">  </w:t>
      </w:r>
    </w:p>
    <w:p w14:paraId="272F2A11" w14:textId="77777777" w:rsidR="00D06663" w:rsidRDefault="00D06663" w:rsidP="00CB5F83"/>
    <w:p w14:paraId="576D974E" w14:textId="77777777" w:rsidR="00D06663" w:rsidRDefault="00D06663" w:rsidP="00CB5F83">
      <w:r>
        <w:t>To obtain the time derivative we write the updated quaternion as the product of its intial state times a small perturbation dq</w:t>
      </w:r>
    </w:p>
    <w:p w14:paraId="22526FF7" w14:textId="77777777" w:rsidR="00D06663" w:rsidRDefault="00D06663" w:rsidP="00CB5F83"/>
    <w:p w14:paraId="4F9E2E65" w14:textId="77777777" w:rsidR="00D06663" w:rsidRDefault="00D06663" w:rsidP="003526FC">
      <w:pPr>
        <w:jc w:val="center"/>
      </w:pPr>
      <w:r>
        <w:rPr>
          <w:noProof/>
        </w:rPr>
        <w:drawing>
          <wp:inline distT="0" distB="0" distL="0" distR="0" wp14:anchorId="3D91CD47" wp14:editId="384039A9">
            <wp:extent cx="1176528" cy="178816"/>
            <wp:effectExtent l="0" t="0" r="0" b="0"/>
            <wp:docPr id="418608967" name="Picture 418608967" descr="{&quot;mathml&quot;:&quot;&lt;math style=\&quot;font-family:stix;font-size:12px;\&quot; xmlns=\&quot;http://www.w3.org/1998/Math/MathML\&quot;&gt;&lt;mi&gt;q&lt;/mi&gt;&lt;mfenced&gt;&lt;mrow&gt;&lt;mi&gt;t&lt;/mi&gt;&lt;mo&gt;+&lt;/mo&gt;&lt;mi&gt;&amp;#x394;&lt;/mi&gt;&lt;mi&gt;t&lt;/mi&gt;&lt;/mrow&gt;&lt;/mfenced&gt;&lt;mo&gt;=&lt;/mo&gt;&lt;mi&gt;q&lt;/mi&gt;&lt;mfenced&gt;&lt;mi&gt;t&lt;/mi&gt;&lt;/mfenced&gt;&lt;mover&gt;&lt;mi&gt;q&lt;/mi&gt;&lt;mo&gt;~&lt;/mo&gt;&lt;/mover&gt;&lt;mspace linebreak=\&quot;newline\&quot;/&gt;&lt;/math&gt;&quot;,&quot;origin&quot;:&quot;MathType Legacy&quot;,&quot;version&quot;:&quot;v3.23.0&quot;}" title="q open parentheses t plus capital delta t close parentheses equals q open parentheses t close parentheses q with tilde on top&#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q&lt;/mi&gt;&lt;mfenced&gt;&lt;mrow&gt;&lt;mi&gt;t&lt;/mi&gt;&lt;mo&gt;+&lt;/mo&gt;&lt;mi&gt;&amp;#x394;&lt;/mi&gt;&lt;mi&gt;t&lt;/mi&gt;&lt;/mrow&gt;&lt;/mfenced&gt;&lt;mo&gt;=&lt;/mo&gt;&lt;mi&gt;q&lt;/mi&gt;&lt;mfenced&gt;&lt;mi&gt;t&lt;/mi&gt;&lt;/mfenced&gt;&lt;mover&gt;&lt;mi&gt;q&lt;/mi&gt;&lt;mo&gt;~&lt;/mo&gt;&lt;/mover&gt;&lt;mspace linebreak=\&quot;newline\&quot;/&gt;&lt;/math&gt;&quot;,&quot;origin&quot;:&quot;MathType Legacy&quot;,&quot;version&quot;:&quot;v3.23.0&quot;}" title="q open parentheses t plus capital delta t close parentheses equals q open parentheses t close parentheses q with tilde on top&#10;"/>
                    <pic:cNvPicPr/>
                  </pic:nvPicPr>
                  <pic:blipFill>
                    <a:blip r:embed="rId158" cstate="print">
                      <a:extLst>
                        <a:ext uri="{28A0092B-C50C-407E-A947-70E740481C1C}">
                          <a14:useLocalDpi xmlns:a14="http://schemas.microsoft.com/office/drawing/2010/main" val="0"/>
                        </a:ext>
                      </a:extLst>
                    </a:blip>
                    <a:stretch>
                      <a:fillRect/>
                    </a:stretch>
                  </pic:blipFill>
                  <pic:spPr>
                    <a:xfrm>
                      <a:off x="0" y="0"/>
                      <a:ext cx="1176528" cy="178816"/>
                    </a:xfrm>
                    <a:prstGeom prst="rect">
                      <a:avLst/>
                    </a:prstGeom>
                  </pic:spPr>
                </pic:pic>
              </a:graphicData>
            </a:graphic>
          </wp:inline>
        </w:drawing>
      </w:r>
    </w:p>
    <w:p w14:paraId="0266C677" w14:textId="77777777" w:rsidR="00D06663" w:rsidRDefault="00D06663" w:rsidP="00CB5F83"/>
    <w:p w14:paraId="3BD87AAE" w14:textId="77777777" w:rsidR="00D06663" w:rsidRDefault="00D06663" w:rsidP="00CB5F83"/>
    <w:p w14:paraId="7AE72892" w14:textId="77777777" w:rsidR="00D06663" w:rsidRDefault="00D06663" w:rsidP="00CB5F83">
      <w:r>
        <w:t>This can be done because qtilde represents a rotation during the interval dt.  Same as rotation matrices (R(a+b) = R(a)R(b).  The perturbation can be linearized as in () as</w:t>
      </w:r>
    </w:p>
    <w:p w14:paraId="110C6533" w14:textId="77777777" w:rsidR="00D06663" w:rsidRDefault="00D06663" w:rsidP="00CB5F83"/>
    <w:p w14:paraId="23930842" w14:textId="7A85F974" w:rsidR="00D06663" w:rsidRDefault="001D7E9B" w:rsidP="003526FC">
      <w:pPr>
        <w:jc w:val="center"/>
      </w:pPr>
      <w:r>
        <w:rPr>
          <w:noProof/>
          <w:position w:val="-63"/>
        </w:rPr>
        <w:drawing>
          <wp:inline distT="0" distB="0" distL="0" distR="0" wp14:anchorId="00BFD759" wp14:editId="74DC5D87">
            <wp:extent cx="1219200" cy="1658112"/>
            <wp:effectExtent l="0" t="0" r="0" b="0"/>
            <wp:docPr id="1937518748" name="Picture 1937518748" descr="{&quot;mathml&quot;:&quot;&lt;math style=\&quot;font-family:Times New Roman;font-size:12px;\&quot; xmlns=\&quot;http://www.w3.org/1998/Math/MathML\&quot;&gt;&lt;mtable columnspacing=\&quot;0px\&quot; columnalign=\&quot;right center left\&quot;&gt;&lt;mtr&gt;&lt;mtd&gt;&lt;mover&gt;&lt;mi&gt;q&lt;/mi&gt;&lt;mo&gt;~&lt;/mo&gt;&lt;/mover&gt;&lt;/mtd&gt;&lt;mtd&gt;&lt;mo&gt;=&lt;/mo&gt;&lt;/mtd&gt;&lt;mtd&gt;&lt;mi&gt;cos&lt;/mi&gt;&lt;mfrac&gt;&lt;mover&gt;&lt;mi&gt;&amp;#x3BC;&lt;/mi&gt;&lt;mo&gt;~&lt;/mo&gt;&lt;/mover&gt;&lt;mn&gt;2&lt;/mn&gt;&lt;/mfrac&gt;&lt;mo&gt;+&lt;/mo&gt;&lt;mi mathvariant=\&quot;bold\&quot;&gt;u&lt;/mi&gt;&lt;mi&gt;sin&lt;/mi&gt;&lt;mfrac&gt;&lt;mover&gt;&lt;mi&gt;&amp;#x3BC;&lt;/mi&gt;&lt;mo&gt;~&lt;/mo&gt;&lt;/mover&gt;&lt;mn&gt;2&lt;/mn&gt;&lt;/mfrac&gt;&lt;/mtd&gt;&lt;/mtr&gt;&lt;mtr&gt;&lt;mtd/&gt;&lt;mtd&gt;&lt;mo&gt;&amp;#x2248;&lt;/mo&gt;&lt;/mtd&gt;&lt;mtd&gt;&lt;mn&gt;1&lt;/mn&gt;&lt;mo&gt;+&lt;/mo&gt;&lt;mfrac&gt;&lt;mover&gt;&lt;mi&gt;&amp;#x3BC;&lt;/mi&gt;&lt;mo&gt;~&lt;/mo&gt;&lt;/mover&gt;&lt;mn&gt;2&lt;/mn&gt;&lt;/mfrac&gt;&lt;mi mathvariant=\&quot;bold\&quot;&gt;u&lt;/mi&gt;&lt;/mtd&gt;&lt;/mtr&gt;&lt;mtr&gt;&lt;mtd/&gt;&lt;mtd&gt;&lt;mo&gt;=&lt;/mo&gt;&lt;/mtd&gt;&lt;mtd&gt;&lt;mrow&gt;&lt;mo mathvariant=\&quot;bold\&quot; stretchy=\&quot;true\&quot;&gt;[&lt;/mo&gt;&lt;mtable&gt;&lt;mtr&gt;&lt;mtd&gt;&lt;mn&gt;1&lt;/mn&gt;&lt;/mtd&gt;&lt;/mtr&gt;&lt;mtr&gt;&lt;mtd&gt;&lt;mfrac&gt;&lt;mover&gt;&lt;mi mathvariant=\&quot;italic\&quot;&gt;&amp;#x3BC;&lt;/mi&gt;&lt;mo mathvariant=\&quot;italic\&quot;&gt;~&lt;/mo&gt;&lt;/mover&gt;&lt;mn&gt;2&lt;/mn&gt;&lt;/mfrac&gt;&lt;mi mathvariant=\&quot;bold\&quot;&gt;u&lt;/mi&gt;&lt;/mtd&gt;&lt;/mtr&gt;&lt;/mtable&gt;&lt;mo mathvariant=\&quot;bold\&quot; stretchy=\&quot;true\&quot;&gt;]&lt;/mo&gt;&lt;/mrow&gt;&lt;/mtd&gt;&lt;/mtr&gt;&lt;/mtable&gt;&lt;/math&gt;&quot;,&quot;origin&quot;:&quot;MathType Legacy&quot;,&quot;version&quot;:&quot;v3.26.0&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table columnspacing=\&quot;0px\&quot; columnalign=\&quot;right center left\&quot;&gt;&lt;mtr&gt;&lt;mtd&gt;&lt;mover&gt;&lt;mi&gt;q&lt;/mi&gt;&lt;mo&gt;~&lt;/mo&gt;&lt;/mover&gt;&lt;/mtd&gt;&lt;mtd&gt;&lt;mo&gt;=&lt;/mo&gt;&lt;/mtd&gt;&lt;mtd&gt;&lt;mi&gt;cos&lt;/mi&gt;&lt;mfrac&gt;&lt;mover&gt;&lt;mi&gt;&amp;#x3BC;&lt;/mi&gt;&lt;mo&gt;~&lt;/mo&gt;&lt;/mover&gt;&lt;mn&gt;2&lt;/mn&gt;&lt;/mfrac&gt;&lt;mo&gt;+&lt;/mo&gt;&lt;mi mathvariant=\&quot;bold\&quot;&gt;u&lt;/mi&gt;&lt;mi&gt;sin&lt;/mi&gt;&lt;mfrac&gt;&lt;mover&gt;&lt;mi&gt;&amp;#x3BC;&lt;/mi&gt;&lt;mo&gt;~&lt;/mo&gt;&lt;/mover&gt;&lt;mn&gt;2&lt;/mn&gt;&lt;/mfrac&gt;&lt;/mtd&gt;&lt;/mtr&gt;&lt;mtr&gt;&lt;mtd/&gt;&lt;mtd&gt;&lt;mo&gt;&amp;#x2248;&lt;/mo&gt;&lt;/mtd&gt;&lt;mtd&gt;&lt;mn&gt;1&lt;/mn&gt;&lt;mo&gt;+&lt;/mo&gt;&lt;mfrac&gt;&lt;mover&gt;&lt;mi&gt;&amp;#x3BC;&lt;/mi&gt;&lt;mo&gt;~&lt;/mo&gt;&lt;/mover&gt;&lt;mn&gt;2&lt;/mn&gt;&lt;/mfrac&gt;&lt;mi mathvariant=\&quot;bold\&quot;&gt;u&lt;/mi&gt;&lt;/mtd&gt;&lt;/mtr&gt;&lt;mtr&gt;&lt;mtd/&gt;&lt;mtd&gt;&lt;mo&gt;=&lt;/mo&gt;&lt;/mtd&gt;&lt;mtd&gt;&lt;mrow&gt;&lt;mo mathvariant=\&quot;bold\&quot; stretchy=\&quot;true\&quot;&gt;[&lt;/mo&gt;&lt;mtable&gt;&lt;mtr&gt;&lt;mtd&gt;&lt;mn&gt;1&lt;/mn&gt;&lt;/mtd&gt;&lt;/mtr&gt;&lt;mtr&gt;&lt;mtd&gt;&lt;mfrac&gt;&lt;mover&gt;&lt;mi mathvariant=\&quot;italic\&quot;&gt;&amp;#x3BC;&lt;/mi&gt;&lt;mo mathvariant=\&quot;italic\&quot;&gt;~&lt;/mo&gt;&lt;/mover&gt;&lt;mn&gt;2&lt;/mn&gt;&lt;/mfrac&gt;&lt;mi mathvariant=\&quot;bold\&quot;&gt;u&lt;/mi&gt;&lt;/mtd&gt;&lt;/mtr&gt;&lt;/mtable&gt;&lt;mo mathvariant=\&quot;bold\&quot; stretchy=\&quot;true\&quot;&gt;]&lt;/mo&gt;&lt;/mrow&gt;&lt;/mtd&gt;&lt;/mtr&gt;&lt;/mtable&gt;&lt;/math&gt;&quot;,&quot;origin&quot;:&quot;MathType Legacy&quot;,&quot;version&quot;:&quot;v3.26.0&quot;}"/>
                    <pic:cNvPicPr/>
                  </pic:nvPicPr>
                  <pic:blipFill>
                    <a:blip r:embed="rId159" cstate="print">
                      <a:extLst>
                        <a:ext uri="{28A0092B-C50C-407E-A947-70E740481C1C}">
                          <a14:useLocalDpi xmlns:a14="http://schemas.microsoft.com/office/drawing/2010/main" val="0"/>
                        </a:ext>
                      </a:extLst>
                    </a:blip>
                    <a:stretch>
                      <a:fillRect/>
                    </a:stretch>
                  </pic:blipFill>
                  <pic:spPr>
                    <a:xfrm>
                      <a:off x="0" y="0"/>
                      <a:ext cx="1219200" cy="1658112"/>
                    </a:xfrm>
                    <a:prstGeom prst="rect">
                      <a:avLst/>
                    </a:prstGeom>
                  </pic:spPr>
                </pic:pic>
              </a:graphicData>
            </a:graphic>
          </wp:inline>
        </w:drawing>
      </w:r>
    </w:p>
    <w:p w14:paraId="5AB07E54" w14:textId="77777777" w:rsidR="00D06663" w:rsidRDefault="00D06663" w:rsidP="003526FC">
      <w:pPr>
        <w:jc w:val="center"/>
      </w:pPr>
    </w:p>
    <w:p w14:paraId="3FEB38C1" w14:textId="77777777" w:rsidR="00D06663" w:rsidRDefault="00D06663" w:rsidP="003526FC">
      <w:r>
        <w:t>Writing the definition of the time derivative and substituting () yields</w:t>
      </w:r>
    </w:p>
    <w:p w14:paraId="3DED0E98" w14:textId="77777777" w:rsidR="00D06663" w:rsidRDefault="00D06663" w:rsidP="003526FC"/>
    <w:p w14:paraId="4A55A5D3" w14:textId="77777777" w:rsidR="00D06663" w:rsidRDefault="00D06663" w:rsidP="00121ACF">
      <w:pPr>
        <w:jc w:val="center"/>
      </w:pPr>
      <w:r>
        <w:rPr>
          <w:noProof/>
          <w:position w:val="-27"/>
        </w:rPr>
        <w:lastRenderedPageBreak/>
        <w:drawing>
          <wp:inline distT="0" distB="0" distL="0" distR="0" wp14:anchorId="2143B84E" wp14:editId="3E0254D7">
            <wp:extent cx="2313974" cy="3218155"/>
            <wp:effectExtent l="0" t="0" r="0" b="0"/>
            <wp:docPr id="661768138" name="Picture 661768138" descr="{&quot;mathml&quot;:&quot;&lt;math style=\&quot;font-family:stix;font-size:12px;\&quot; xmlns=\&quot;http://www.w3.org/1998/Math/MathML\&quot;&gt;&lt;mtable columnspacing=\&quot;0px\&quot; columnalign=\&quot;right center left\&quot;&gt;&lt;mtr&gt;&lt;mtd&gt;&lt;mover&gt;&lt;mi&gt;q&lt;/mi&gt;&lt;mo&gt;&amp;#x2D9;&lt;/mo&gt;&lt;/mover&gt;&lt;mfenced&gt;&lt;mi&gt;t&lt;/mi&gt;&lt;/mfenced&gt;&lt;/mtd&gt;&lt;mtd&gt;&lt;mo&gt;=&lt;/mo&gt;&lt;/mtd&gt;&lt;mtd&gt;&lt;munder&gt;&lt;mi&gt;lim&lt;/mi&gt;&lt;mrow&gt;&lt;mi&gt;&amp;#x394;&lt;/mi&gt;&lt;mi&gt;t&lt;/mi&gt;&lt;mo&gt;&amp;#x2192;&lt;/mo&gt;&lt;mn&gt;0&lt;/mn&gt;&lt;/mrow&gt;&lt;/munder&gt;&lt;mfrac&gt;&lt;mrow&gt;&lt;mi&gt;q&lt;/mi&gt;&lt;mfenced&gt;&lt;mrow&gt;&lt;mi&gt;t&lt;/mi&gt;&lt;mo&gt;+&lt;/mo&gt;&lt;mi&gt;&amp;#x394;&lt;/mi&gt;&lt;mi&gt;t&lt;/mi&gt;&lt;/mrow&gt;&lt;/mfenced&gt;&lt;mo&gt;-&lt;/mo&gt;&lt;mi&gt;q&lt;/mi&gt;&lt;mfenced&gt;&lt;mi&gt;t&lt;/mi&gt;&lt;/mfenced&gt;&lt;/mrow&gt;&lt;mrow&gt;&lt;mi&gt;&amp;#x394;&lt;/mi&gt;&lt;mi&gt;t&lt;/mi&gt;&lt;/mrow&gt;&lt;/mfrac&gt;&lt;/mtd&gt;&lt;/mtr&gt;&lt;mtr&gt;&lt;mtd/&gt;&lt;mtd&gt;&lt;mo&gt;=&lt;/mo&gt;&lt;/mtd&gt;&lt;mtd&gt;&lt;munder&gt;&lt;mi&gt;lim&lt;/mi&gt;&lt;mrow&gt;&lt;mi&gt;&amp;#x394;&lt;/mi&gt;&lt;mi&gt;t&lt;/mi&gt;&lt;mo&gt;&amp;#x2192;&lt;/mo&gt;&lt;mn&gt;0&lt;/mn&gt;&lt;/mrow&gt;&lt;/munder&gt;&lt;mfrac&gt;&lt;mrow&gt;&lt;mi&gt;q&lt;/mi&gt;&lt;mfenced&gt;&lt;mi&gt;t&lt;/mi&gt;&lt;/mfenced&gt;&lt;mfenced&gt;&lt;mrow&gt;&lt;mn&gt;1&lt;/mn&gt;&lt;mo&gt;+&lt;/mo&gt;&lt;mstyle displaystyle=\&quot;true\&quot;&gt;&lt;mfrac&gt;&lt;mi&gt;&amp;#x3BC;&lt;/mi&gt;&lt;mn&gt;2&lt;/mn&gt;&lt;/mfrac&gt;&lt;/mstyle&gt;&lt;mi mathvariant=\&quot;bold\&quot;&gt;u&lt;/mi&gt;&lt;/mrow&gt;&lt;/mfenced&gt;&lt;mo&gt;-&lt;/mo&gt;&lt;mi&gt;q&lt;/mi&gt;&lt;mfenced&gt;&lt;mi&gt;t&lt;/mi&gt;&lt;/mfenced&gt;&lt;/mrow&gt;&lt;mrow&gt;&lt;mi&gt;&amp;#x394;&lt;/mi&gt;&lt;mi&gt;t&lt;/mi&gt;&lt;/mrow&gt;&lt;/mfrac&gt;&lt;/mtd&gt;&lt;/mtr&gt;&lt;mtr&gt;&lt;mtd/&gt;&lt;mtd&gt;&lt;mo&gt;=&lt;/mo&gt;&lt;/mtd&gt;&lt;mtd&gt;&lt;munder&gt;&lt;mi&gt;lim&lt;/mi&gt;&lt;mrow&gt;&lt;mi&gt;&amp;#x394;&lt;/mi&gt;&lt;mi&gt;t&lt;/mi&gt;&lt;mo&gt;&amp;#x2192;&lt;/mo&gt;&lt;mn&gt;0&lt;/mn&gt;&lt;/mrow&gt;&lt;/munder&gt;&lt;mfrac&gt;&lt;mrow&gt;&lt;mi&gt;q&lt;/mi&gt;&lt;mfenced&gt;&lt;mi&gt;t&lt;/mi&gt;&lt;/mfenced&gt;&lt;mfenced open=\&quot;[\&quot; close=\&quot;]\&quot;&gt;&lt;mrow&gt;&lt;mfenced&gt;&lt;mrow&gt;&lt;mn&gt;1&lt;/mn&gt;&lt;mo&gt;+&lt;/mo&gt;&lt;mstyle displaystyle=\&quot;true\&quot;&gt;&lt;mfrac&gt;&lt;mi&gt;&amp;#x3BC;&lt;/mi&gt;&lt;mn&gt;2&lt;/mn&gt;&lt;/mfrac&gt;&lt;mi mathvariant=\&quot;bold\&quot;&gt;u&lt;/mi&gt;&lt;/mstyle&gt;&lt;/mrow&gt;&lt;/mfenced&gt;&lt;mo&gt;-&lt;/mo&gt;&lt;mfenced open=\&quot;[\&quot; close=\&quot;]\&quot;&gt;&lt;mtable&gt;&lt;mtr&gt;&lt;mtd&gt;&lt;mn&gt;1&lt;/mn&gt;&lt;/mtd&gt;&lt;/mtr&gt;&lt;mtr&gt;&lt;mtd&gt;&lt;mn&gt;0&lt;/mn&gt;&lt;/mtd&gt;&lt;/mtr&gt;&lt;/mtable&gt;&lt;/mfenced&gt;&lt;/mrow&gt;&lt;/mfenced&gt;&lt;/mrow&gt;&lt;mrow&gt;&lt;mi&gt;&amp;#x394;&lt;/mi&gt;&lt;mi&gt;t&lt;/mi&gt;&lt;/mrow&gt;&lt;/mfrac&gt;&lt;/mtd&gt;&lt;/mtr&gt;&lt;mtr&gt;&lt;mtd/&gt;&lt;mtd&gt;&lt;mo&gt;=&lt;/mo&gt;&lt;/mtd&gt;&lt;mtd&gt;&lt;mfrac&gt;&lt;mn&gt;1&lt;/mn&gt;&lt;mn&gt;2&lt;/mn&gt;&lt;/mfrac&gt;&lt;mi&gt;q&lt;/mi&gt;&lt;mfenced&gt;&lt;mi&gt;t&lt;/mi&gt;&lt;/mfenced&gt;&lt;mfenced open=\&quot;[\&quot; close=\&quot;]\&quot;&gt;&lt;mtable&gt;&lt;mtr&gt;&lt;mtd&gt;&lt;mn&gt;0&lt;/mn&gt;&lt;/mtd&gt;&lt;/mtr&gt;&lt;mtr&gt;&lt;mtd&gt;&lt;munder&gt;&lt;mi&gt;lim&lt;/mi&gt;&lt;mrow&gt;&lt;mi&gt;&amp;#x394;&lt;/mi&gt;&lt;mi&gt;t&lt;/mi&gt;&lt;mo&gt;&amp;#x2192;&lt;/mo&gt;&lt;mn&gt;0&lt;/mn&gt;&lt;/mrow&gt;&lt;/munder&gt;&lt;mfrac&gt;&lt;mi&gt;&amp;#x3BC;&lt;/mi&gt;&lt;mrow&gt;&lt;mi&gt;&amp;#x394;&lt;/mi&gt;&lt;mi&gt;t&lt;/mi&gt;&lt;/mrow&gt;&lt;/mfrac&gt;&lt;mi mathvariant=\&quot;bold\&quot;&gt;u&lt;/mi&gt;&lt;/mtd&gt;&lt;/mtr&gt;&lt;/mtable&gt;&lt;/mfenced&gt;&lt;/mtd&gt;&lt;/mtr&gt;&lt;mtr&gt;&lt;mtd/&gt;&lt;mtd&gt;&lt;mo&gt;=&lt;/mo&gt;&lt;/mtd&gt;&lt;mtd&gt;&lt;mfrac&gt;&lt;mn&gt;1&lt;/mn&gt;&lt;mn&gt;2&lt;/mn&gt;&lt;/mfrac&gt;&lt;mi&gt;q&lt;/mi&gt;&lt;mfenced&gt;&lt;mi&gt;t&lt;/mi&gt;&lt;/mfenced&gt;&lt;mo&gt;&amp;#x2297;&lt;/mo&gt;&lt;mi&gt;&amp;#x3C9;&lt;/mi&gt;&lt;mfenced&gt;&lt;mi&gt;t&lt;/mi&gt;&lt;/mfenced&gt;&lt;mi mathvariant=\&quot;bold\&quot;&gt;u&lt;/mi&gt;&lt;/mtd&gt;&lt;/mtr&gt;&lt;/mtable&gt;&lt;/math&gt;&quot;,&quot;origin&quot;:&quot;MathType Legacy&quot;,&quot;version&quot;:&quot;v3.23.0&quot;}" title="table row cell q with dot on top open parentheses t close parentheses end cell equals cell limit as capital delta t rightwards arrow 0 of fraction numerator q open parentheses t plus capital delta t close parentheses minus q open parentheses t close parentheses over denominator capital delta t end fraction end cell row blank equals cell limit as capital delta t rightwards arrow 0 of fraction numerator q open parentheses t close parentheses open parentheses 1 plus mu over 2 bold u close parentheses minus q open parentheses t close parentheses over denominator capital delta t end fraction end cell row blank equals cell limit as capital delta t rightwards arrow 0 of fraction numerator q open parentheses t close parentheses open square brackets open parentheses 1 plus mu over 2 bold u close parentheses minus open square brackets table row 1 row 0 end table close square brackets close square brackets over denominator capital delta t end fraction end cell row blank equals cell 1 half q open parentheses t close parentheses open square brackets table row 0 row cell limit as capital delta t rightwards arrow 0 of fraction numerator mu over denominator capital delta t end fraction bold u end cell end table close square brackets end cell row blank equals cell 1 half q open parentheses t close parentheses circled times omega open parentheses t close parentheses bold u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table columnspacing=\&quot;0px\&quot; columnalign=\&quot;right center left\&quot;&gt;&lt;mtr&gt;&lt;mtd&gt;&lt;mover&gt;&lt;mi&gt;q&lt;/mi&gt;&lt;mo&gt;&amp;#x2D9;&lt;/mo&gt;&lt;/mover&gt;&lt;mfenced&gt;&lt;mi&gt;t&lt;/mi&gt;&lt;/mfenced&gt;&lt;/mtd&gt;&lt;mtd&gt;&lt;mo&gt;=&lt;/mo&gt;&lt;/mtd&gt;&lt;mtd&gt;&lt;munder&gt;&lt;mi&gt;lim&lt;/mi&gt;&lt;mrow&gt;&lt;mi&gt;&amp;#x394;&lt;/mi&gt;&lt;mi&gt;t&lt;/mi&gt;&lt;mo&gt;&amp;#x2192;&lt;/mo&gt;&lt;mn&gt;0&lt;/mn&gt;&lt;/mrow&gt;&lt;/munder&gt;&lt;mfrac&gt;&lt;mrow&gt;&lt;mi&gt;q&lt;/mi&gt;&lt;mfenced&gt;&lt;mrow&gt;&lt;mi&gt;t&lt;/mi&gt;&lt;mo&gt;+&lt;/mo&gt;&lt;mi&gt;&amp;#x394;&lt;/mi&gt;&lt;mi&gt;t&lt;/mi&gt;&lt;/mrow&gt;&lt;/mfenced&gt;&lt;mo&gt;-&lt;/mo&gt;&lt;mi&gt;q&lt;/mi&gt;&lt;mfenced&gt;&lt;mi&gt;t&lt;/mi&gt;&lt;/mfenced&gt;&lt;/mrow&gt;&lt;mrow&gt;&lt;mi&gt;&amp;#x394;&lt;/mi&gt;&lt;mi&gt;t&lt;/mi&gt;&lt;/mrow&gt;&lt;/mfrac&gt;&lt;/mtd&gt;&lt;/mtr&gt;&lt;mtr&gt;&lt;mtd/&gt;&lt;mtd&gt;&lt;mo&gt;=&lt;/mo&gt;&lt;/mtd&gt;&lt;mtd&gt;&lt;munder&gt;&lt;mi&gt;lim&lt;/mi&gt;&lt;mrow&gt;&lt;mi&gt;&amp;#x394;&lt;/mi&gt;&lt;mi&gt;t&lt;/mi&gt;&lt;mo&gt;&amp;#x2192;&lt;/mo&gt;&lt;mn&gt;0&lt;/mn&gt;&lt;/mrow&gt;&lt;/munder&gt;&lt;mfrac&gt;&lt;mrow&gt;&lt;mi&gt;q&lt;/mi&gt;&lt;mfenced&gt;&lt;mi&gt;t&lt;/mi&gt;&lt;/mfenced&gt;&lt;mfenced&gt;&lt;mrow&gt;&lt;mn&gt;1&lt;/mn&gt;&lt;mo&gt;+&lt;/mo&gt;&lt;mstyle displaystyle=\&quot;true\&quot;&gt;&lt;mfrac&gt;&lt;mi&gt;&amp;#x3BC;&lt;/mi&gt;&lt;mn&gt;2&lt;/mn&gt;&lt;/mfrac&gt;&lt;/mstyle&gt;&lt;mi mathvariant=\&quot;bold\&quot;&gt;u&lt;/mi&gt;&lt;/mrow&gt;&lt;/mfenced&gt;&lt;mo&gt;-&lt;/mo&gt;&lt;mi&gt;q&lt;/mi&gt;&lt;mfenced&gt;&lt;mi&gt;t&lt;/mi&gt;&lt;/mfenced&gt;&lt;/mrow&gt;&lt;mrow&gt;&lt;mi&gt;&amp;#x394;&lt;/mi&gt;&lt;mi&gt;t&lt;/mi&gt;&lt;/mrow&gt;&lt;/mfrac&gt;&lt;/mtd&gt;&lt;/mtr&gt;&lt;mtr&gt;&lt;mtd/&gt;&lt;mtd&gt;&lt;mo&gt;=&lt;/mo&gt;&lt;/mtd&gt;&lt;mtd&gt;&lt;munder&gt;&lt;mi&gt;lim&lt;/mi&gt;&lt;mrow&gt;&lt;mi&gt;&amp;#x394;&lt;/mi&gt;&lt;mi&gt;t&lt;/mi&gt;&lt;mo&gt;&amp;#x2192;&lt;/mo&gt;&lt;mn&gt;0&lt;/mn&gt;&lt;/mrow&gt;&lt;/munder&gt;&lt;mfrac&gt;&lt;mrow&gt;&lt;mi&gt;q&lt;/mi&gt;&lt;mfenced&gt;&lt;mi&gt;t&lt;/mi&gt;&lt;/mfenced&gt;&lt;mfenced open=\&quot;[\&quot; close=\&quot;]\&quot;&gt;&lt;mrow&gt;&lt;mfenced&gt;&lt;mrow&gt;&lt;mn&gt;1&lt;/mn&gt;&lt;mo&gt;+&lt;/mo&gt;&lt;mstyle displaystyle=\&quot;true\&quot;&gt;&lt;mfrac&gt;&lt;mi&gt;&amp;#x3BC;&lt;/mi&gt;&lt;mn&gt;2&lt;/mn&gt;&lt;/mfrac&gt;&lt;mi mathvariant=\&quot;bold\&quot;&gt;u&lt;/mi&gt;&lt;/mstyle&gt;&lt;/mrow&gt;&lt;/mfenced&gt;&lt;mo&gt;-&lt;/mo&gt;&lt;mfenced open=\&quot;[\&quot; close=\&quot;]\&quot;&gt;&lt;mtable&gt;&lt;mtr&gt;&lt;mtd&gt;&lt;mn&gt;1&lt;/mn&gt;&lt;/mtd&gt;&lt;/mtr&gt;&lt;mtr&gt;&lt;mtd&gt;&lt;mn&gt;0&lt;/mn&gt;&lt;/mtd&gt;&lt;/mtr&gt;&lt;/mtable&gt;&lt;/mfenced&gt;&lt;/mrow&gt;&lt;/mfenced&gt;&lt;/mrow&gt;&lt;mrow&gt;&lt;mi&gt;&amp;#x394;&lt;/mi&gt;&lt;mi&gt;t&lt;/mi&gt;&lt;/mrow&gt;&lt;/mfrac&gt;&lt;/mtd&gt;&lt;/mtr&gt;&lt;mtr&gt;&lt;mtd/&gt;&lt;mtd&gt;&lt;mo&gt;=&lt;/mo&gt;&lt;/mtd&gt;&lt;mtd&gt;&lt;mfrac&gt;&lt;mn&gt;1&lt;/mn&gt;&lt;mn&gt;2&lt;/mn&gt;&lt;/mfrac&gt;&lt;mi&gt;q&lt;/mi&gt;&lt;mfenced&gt;&lt;mi&gt;t&lt;/mi&gt;&lt;/mfenced&gt;&lt;mfenced open=\&quot;[\&quot; close=\&quot;]\&quot;&gt;&lt;mtable&gt;&lt;mtr&gt;&lt;mtd&gt;&lt;mn&gt;0&lt;/mn&gt;&lt;/mtd&gt;&lt;/mtr&gt;&lt;mtr&gt;&lt;mtd&gt;&lt;munder&gt;&lt;mi&gt;lim&lt;/mi&gt;&lt;mrow&gt;&lt;mi&gt;&amp;#x394;&lt;/mi&gt;&lt;mi&gt;t&lt;/mi&gt;&lt;mo&gt;&amp;#x2192;&lt;/mo&gt;&lt;mn&gt;0&lt;/mn&gt;&lt;/mrow&gt;&lt;/munder&gt;&lt;mfrac&gt;&lt;mi&gt;&amp;#x3BC;&lt;/mi&gt;&lt;mrow&gt;&lt;mi&gt;&amp;#x394;&lt;/mi&gt;&lt;mi&gt;t&lt;/mi&gt;&lt;/mrow&gt;&lt;/mfrac&gt;&lt;mi mathvariant=\&quot;bold\&quot;&gt;u&lt;/mi&gt;&lt;/mtd&gt;&lt;/mtr&gt;&lt;/mtable&gt;&lt;/mfenced&gt;&lt;/mtd&gt;&lt;/mtr&gt;&lt;mtr&gt;&lt;mtd/&gt;&lt;mtd&gt;&lt;mo&gt;=&lt;/mo&gt;&lt;/mtd&gt;&lt;mtd&gt;&lt;mfrac&gt;&lt;mn&gt;1&lt;/mn&gt;&lt;mn&gt;2&lt;/mn&gt;&lt;/mfrac&gt;&lt;mi&gt;q&lt;/mi&gt;&lt;mfenced&gt;&lt;mi&gt;t&lt;/mi&gt;&lt;/mfenced&gt;&lt;mo&gt;&amp;#x2297;&lt;/mo&gt;&lt;mi&gt;&amp;#x3C9;&lt;/mi&gt;&lt;mfenced&gt;&lt;mi&gt;t&lt;/mi&gt;&lt;/mfenced&gt;&lt;mi mathvariant=\&quot;bold\&quot;&gt;u&lt;/mi&gt;&lt;/mtd&gt;&lt;/mtr&gt;&lt;/mtable&gt;&lt;/math&gt;&quot;,&quot;origin&quot;:&quot;MathType Legacy&quot;,&quot;version&quot;:&quot;v3.23.0&quot;}" title="table row cell q with dot on top open parentheses t close parentheses end cell equals cell limit as capital delta t rightwards arrow 0 of fraction numerator q open parentheses t plus capital delta t close parentheses minus q open parentheses t close parentheses over denominator capital delta t end fraction end cell row blank equals cell limit as capital delta t rightwards arrow 0 of fraction numerator q open parentheses t close parentheses open parentheses 1 plus mu over 2 bold u close parentheses minus q open parentheses t close parentheses over denominator capital delta t end fraction end cell row blank equals cell limit as capital delta t rightwards arrow 0 of fraction numerator q open parentheses t close parentheses open square brackets open parentheses 1 plus mu over 2 bold u close parentheses minus open square brackets table row 1 row 0 end table close square brackets close square brackets over denominator capital delta t end fraction end cell row blank equals cell 1 half q open parentheses t close parentheses open square brackets table row 0 row cell limit as capital delta t rightwards arrow 0 of fraction numerator mu over denominator capital delta t end fraction bold u end cell end table close square brackets end cell row blank equals cell 1 half q open parentheses t close parentheses circled times omega open parentheses t close parentheses bold u end cell end table"/>
                    <pic:cNvPicPr/>
                  </pic:nvPicPr>
                  <pic:blipFill>
                    <a:blip r:embed="rId160" cstate="print">
                      <a:extLst>
                        <a:ext uri="{28A0092B-C50C-407E-A947-70E740481C1C}">
                          <a14:useLocalDpi xmlns:a14="http://schemas.microsoft.com/office/drawing/2010/main" val="0"/>
                        </a:ext>
                      </a:extLst>
                    </a:blip>
                    <a:stretch>
                      <a:fillRect/>
                    </a:stretch>
                  </pic:blipFill>
                  <pic:spPr>
                    <a:xfrm>
                      <a:off x="0" y="0"/>
                      <a:ext cx="2313974" cy="3218155"/>
                    </a:xfrm>
                    <a:prstGeom prst="rect">
                      <a:avLst/>
                    </a:prstGeom>
                  </pic:spPr>
                </pic:pic>
              </a:graphicData>
            </a:graphic>
          </wp:inline>
        </w:drawing>
      </w:r>
    </w:p>
    <w:p w14:paraId="52C769DD" w14:textId="77777777" w:rsidR="00D06663" w:rsidRDefault="00D06663" w:rsidP="00CB5F83"/>
    <w:p w14:paraId="473537CC" w14:textId="77777777" w:rsidR="00D06663" w:rsidRDefault="00D06663" w:rsidP="00CB5F83">
      <w:r>
        <w:t>where</w:t>
      </w:r>
    </w:p>
    <w:p w14:paraId="5FAA7841" w14:textId="77777777" w:rsidR="00D06663" w:rsidRDefault="00D06663" w:rsidP="00CB5F83"/>
    <w:p w14:paraId="29D44C14" w14:textId="77777777" w:rsidR="00D06663" w:rsidRDefault="00D06663" w:rsidP="003526FC">
      <w:pPr>
        <w:jc w:val="center"/>
      </w:pPr>
      <w:r>
        <w:rPr>
          <w:noProof/>
          <w:position w:val="-27"/>
        </w:rPr>
        <w:drawing>
          <wp:inline distT="0" distB="0" distL="0" distR="0" wp14:anchorId="7A7D8109" wp14:editId="3BCC3AAB">
            <wp:extent cx="768096" cy="375920"/>
            <wp:effectExtent l="0" t="0" r="0" b="0"/>
            <wp:docPr id="550482680" name="Picture 550482680" descr="{&quot;mathml&quot;:&quot;&lt;math style=\&quot;font-family:stix;font-size:12px;\&quot; xmlns=\&quot;http://www.w3.org/1998/Math/MathML\&quot;&gt;&lt;mi&gt;&amp;#x3C9;&lt;/mi&gt;&lt;mo&gt;=&lt;/mo&gt;&lt;munder&gt;&lt;mi&gt;lim&lt;/mi&gt;&lt;mrow&gt;&lt;mi&gt;&amp;#x394;&lt;/mi&gt;&lt;mi&gt;t&lt;/mi&gt;&lt;mo&gt;&amp;#x2192;&lt;/mo&gt;&lt;mn&gt;0&lt;/mn&gt;&lt;/mrow&gt;&lt;/munder&gt;&lt;mfrac&gt;&lt;mover&gt;&lt;mi&gt;&amp;#x3BC;&lt;/mi&gt;&lt;mo&gt;~&lt;/mo&gt;&lt;/mover&gt;&lt;mrow&gt;&lt;mi&gt;&amp;#x394;&lt;/mi&gt;&lt;mi&gt;t&lt;/mi&gt;&lt;/mrow&gt;&lt;/mfrac&gt;&lt;/math&gt;&quot;,&quot;origin&quot;:&quot;MathType Legacy&quot;,&quot;version&quot;:&quot;v3.23.0&quot;}" title="omega equals limit as capital delta t rightwards arrow 0 of fraction numerator mu with tilde on top over denominator capital delta t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amp;#x3C9;&lt;/mi&gt;&lt;mo&gt;=&lt;/mo&gt;&lt;munder&gt;&lt;mi&gt;lim&lt;/mi&gt;&lt;mrow&gt;&lt;mi&gt;&amp;#x394;&lt;/mi&gt;&lt;mi&gt;t&lt;/mi&gt;&lt;mo&gt;&amp;#x2192;&lt;/mo&gt;&lt;mn&gt;0&lt;/mn&gt;&lt;/mrow&gt;&lt;/munder&gt;&lt;mfrac&gt;&lt;mover&gt;&lt;mi&gt;&amp;#x3BC;&lt;/mi&gt;&lt;mo&gt;~&lt;/mo&gt;&lt;/mover&gt;&lt;mrow&gt;&lt;mi&gt;&amp;#x394;&lt;/mi&gt;&lt;mi&gt;t&lt;/mi&gt;&lt;/mrow&gt;&lt;/mfrac&gt;&lt;/math&gt;&quot;,&quot;origin&quot;:&quot;MathType Legacy&quot;,&quot;version&quot;:&quot;v3.23.0&quot;}" title="omega equals limit as capital delta t rightwards arrow 0 of fraction numerator mu with tilde on top over denominator capital delta t end fraction"/>
                    <pic:cNvPicPr/>
                  </pic:nvPicPr>
                  <pic:blipFill>
                    <a:blip r:embed="rId161" cstate="print">
                      <a:extLst>
                        <a:ext uri="{28A0092B-C50C-407E-A947-70E740481C1C}">
                          <a14:useLocalDpi xmlns:a14="http://schemas.microsoft.com/office/drawing/2010/main" val="0"/>
                        </a:ext>
                      </a:extLst>
                    </a:blip>
                    <a:stretch>
                      <a:fillRect/>
                    </a:stretch>
                  </pic:blipFill>
                  <pic:spPr>
                    <a:xfrm>
                      <a:off x="0" y="0"/>
                      <a:ext cx="768096" cy="375920"/>
                    </a:xfrm>
                    <a:prstGeom prst="rect">
                      <a:avLst/>
                    </a:prstGeom>
                  </pic:spPr>
                </pic:pic>
              </a:graphicData>
            </a:graphic>
          </wp:inline>
        </w:drawing>
      </w:r>
    </w:p>
    <w:p w14:paraId="50775569" w14:textId="77777777" w:rsidR="00D06663" w:rsidRDefault="00D06663" w:rsidP="003526FC">
      <w:pPr>
        <w:jc w:val="center"/>
      </w:pPr>
    </w:p>
    <w:p w14:paraId="0D147530" w14:textId="77777777" w:rsidR="00D06663" w:rsidRDefault="00D06663" w:rsidP="003526FC"/>
    <w:p w14:paraId="64E07652" w14:textId="77777777" w:rsidR="00D06663" w:rsidRDefault="00D06663" w:rsidP="00CB5F83">
      <w:r>
        <w:t>In vector form</w:t>
      </w:r>
    </w:p>
    <w:p w14:paraId="1228175C" w14:textId="77777777" w:rsidR="00D06663" w:rsidRDefault="00D06663" w:rsidP="00CB5F83"/>
    <w:p w14:paraId="2714E9A8" w14:textId="3D34F510" w:rsidR="00D06663" w:rsidRDefault="00295CE2" w:rsidP="003526FC">
      <w:pPr>
        <w:jc w:val="center"/>
      </w:pPr>
      <w:r>
        <w:rPr>
          <w:noProof/>
          <w:position w:val="-21"/>
        </w:rPr>
        <w:drawing>
          <wp:inline distT="0" distB="0" distL="0" distR="0" wp14:anchorId="33AA435A" wp14:editId="0647AC42">
            <wp:extent cx="1702816" cy="1355344"/>
            <wp:effectExtent l="0" t="0" r="0" b="0"/>
            <wp:docPr id="1524583711" name="Picture 1524583711" descr="{&quot;mathml&quot;:&quot;&lt;math style=\&quot;font-family:stix;font-size:12px;\&quot; xmlns=\&quot;http://www.w3.org/1998/Math/MathML\&quot;&gt;&lt;mover&gt;&lt;mi mathvariant=\&quot;bold\&quot;&gt;q&lt;/mi&gt;&lt;mo&gt;&amp;#x2D9;&lt;/mo&gt;&lt;/mover&gt;&lt;mo&gt;=&lt;/mo&gt;&lt;mfrac&gt;&lt;mn&gt;1&lt;/mn&gt;&lt;mn&gt;2&lt;/mn&gt;&lt;/mfrac&gt;&lt;mi mathvariant=\&quot;bold\&quot;&gt;q&lt;/mi&gt;&lt;mo&gt;&amp;#x2297;&lt;/mo&gt;&lt;mi mathvariant=\&quot;bold\&quot;&gt;&amp;#x3C9;&lt;/mi&gt;&lt;mspace linebreak=\&quot;newline\&quot;/&gt;&lt;mo mathvariant=\&quot;bold\&quot;&gt;=&lt;/mo&gt;&lt;mfrac&gt;&lt;mn&gt;1&lt;/mn&gt;&lt;mn&gt;2&lt;/mn&gt;&lt;/mfrac&gt;&lt;msub&gt;&lt;mi mathvariant=\&quot;bold\&quot;&gt;&amp;#x393;&lt;/mi&gt;&lt;mi mathvariant=\&quot;bold\&quot;&gt;R&lt;/mi&gt;&lt;/msub&gt;&lt;mrow&gt;&lt;mo mathvariant=\&quot;bold\&quot; stretchy=\&quot;true\&quot;&gt;(&lt;/mo&gt;&lt;mi mathvariant=\&quot;bold\&quot;&gt;&amp;#x3C9;&lt;/mi&gt;&lt;mo mathvariant=\&quot;bold\&quot; stretchy=\&quot;true\&quot;&gt;)&lt;/mo&gt;&lt;/mrow&gt;&lt;mi mathvariant=\&quot;bold\&quot;&gt;q&lt;/mi&gt;&lt;mspace linebreak=\&quot;newline\&quot;/&gt;&lt;mo mathvariant=\&quot;bold\&quot;&gt;=&lt;/mo&gt;&lt;mfrac&gt;&lt;mn mathvariant=\&quot;bold\&quot;&gt;1&lt;/mn&gt;&lt;mn mathvariant=\&quot;bold\&quot;&gt;2&lt;/mn&gt;&lt;/mfrac&gt;&lt;msub&gt;&lt;mi mathvariant=\&quot;bold\&quot;&gt;&amp;#x393;&lt;/mi&gt;&lt;mi mathvariant=\&quot;bold\&quot;&gt;L&lt;/mi&gt;&lt;/msub&gt;&lt;mrow&gt;&lt;mo mathvariant=\&quot;bold\&quot; stretchy=\&quot;true\&quot;&gt;(&lt;/mo&gt;&lt;mi mathvariant=\&quot;bold\&quot;&gt;q&lt;/mi&gt;&lt;mo mathvariant=\&quot;bold\&quot; stretchy=\&quot;true\&quot;&gt;)&lt;/mo&gt;&lt;/mrow&gt;&lt;mi mathvariant=\&quot;bold\&quot;&gt;&amp;#x3C9;&lt;/mi&gt;&lt;mo mathvariant=\&quot;bold\&quot;&gt;=&lt;/mo&gt;&lt;mfrac&gt;&lt;mn mathvariant=\&quot;bold\&quot;&gt;1&lt;/mn&gt;&lt;mn mathvariant=\&quot;bold\&quot;&gt;2&lt;/mn&gt;&lt;/mfrac&gt;&lt;mi mathvariant=\&quot;bold\&quot;&gt;&amp;#x39E;&lt;/mi&gt;&lt;mrow&gt;&lt;mo stretchy=\&quot;true\&quot; mathvariant=\&quot;bold\&quot;&gt;(&lt;/mo&gt;&lt;mi mathvariant=\&quot;bold\&quot;&gt;q&lt;/mi&gt;&lt;mo stretchy=\&quot;true\&quot; mathvariant=\&quot;bold\&quot;&gt;)&lt;/mo&gt;&lt;/mrow&gt;&lt;mi mathvariant=\&quot;bold\&quot;&gt;&amp;#x3C9;&lt;/mi&gt;&lt;/math&gt;&quot;,&quot;origin&quot;:&quot;MathType Legacy&quot;,&quot;version&quot;:&quot;v3.23.0&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over&gt;&lt;mi mathvariant=\&quot;bold\&quot;&gt;q&lt;/mi&gt;&lt;mo&gt;&amp;#x2D9;&lt;/mo&gt;&lt;/mover&gt;&lt;mo&gt;=&lt;/mo&gt;&lt;mfrac&gt;&lt;mn&gt;1&lt;/mn&gt;&lt;mn&gt;2&lt;/mn&gt;&lt;/mfrac&gt;&lt;mi mathvariant=\&quot;bold\&quot;&gt;q&lt;/mi&gt;&lt;mo&gt;&amp;#x2297;&lt;/mo&gt;&lt;mi mathvariant=\&quot;bold\&quot;&gt;&amp;#x3C9;&lt;/mi&gt;&lt;mspace linebreak=\&quot;newline\&quot;/&gt;&lt;mo mathvariant=\&quot;bold\&quot;&gt;=&lt;/mo&gt;&lt;mfrac&gt;&lt;mn&gt;1&lt;/mn&gt;&lt;mn&gt;2&lt;/mn&gt;&lt;/mfrac&gt;&lt;msub&gt;&lt;mi mathvariant=\&quot;bold\&quot;&gt;&amp;#x393;&lt;/mi&gt;&lt;mi mathvariant=\&quot;bold\&quot;&gt;R&lt;/mi&gt;&lt;/msub&gt;&lt;mrow&gt;&lt;mo mathvariant=\&quot;bold\&quot; stretchy=\&quot;true\&quot;&gt;(&lt;/mo&gt;&lt;mi mathvariant=\&quot;bold\&quot;&gt;&amp;#x3C9;&lt;/mi&gt;&lt;mo mathvariant=\&quot;bold\&quot; stretchy=\&quot;true\&quot;&gt;)&lt;/mo&gt;&lt;/mrow&gt;&lt;mi mathvariant=\&quot;bold\&quot;&gt;q&lt;/mi&gt;&lt;mspace linebreak=\&quot;newline\&quot;/&gt;&lt;mo mathvariant=\&quot;bold\&quot;&gt;=&lt;/mo&gt;&lt;mfrac&gt;&lt;mn mathvariant=\&quot;bold\&quot;&gt;1&lt;/mn&gt;&lt;mn mathvariant=\&quot;bold\&quot;&gt;2&lt;/mn&gt;&lt;/mfrac&gt;&lt;msub&gt;&lt;mi mathvariant=\&quot;bold\&quot;&gt;&amp;#x393;&lt;/mi&gt;&lt;mi mathvariant=\&quot;bold\&quot;&gt;L&lt;/mi&gt;&lt;/msub&gt;&lt;mrow&gt;&lt;mo mathvariant=\&quot;bold\&quot; stretchy=\&quot;true\&quot;&gt;(&lt;/mo&gt;&lt;mi mathvariant=\&quot;bold\&quot;&gt;q&lt;/mi&gt;&lt;mo mathvariant=\&quot;bold\&quot; stretchy=\&quot;true\&quot;&gt;)&lt;/mo&gt;&lt;/mrow&gt;&lt;mi mathvariant=\&quot;bold\&quot;&gt;&amp;#x3C9;&lt;/mi&gt;&lt;mo mathvariant=\&quot;bold\&quot;&gt;=&lt;/mo&gt;&lt;mfrac&gt;&lt;mn mathvariant=\&quot;bold\&quot;&gt;1&lt;/mn&gt;&lt;mn mathvariant=\&quot;bold\&quot;&gt;2&lt;/mn&gt;&lt;/mfrac&gt;&lt;mi mathvariant=\&quot;bold\&quot;&gt;&amp;#x39E;&lt;/mi&gt;&lt;mrow&gt;&lt;mo stretchy=\&quot;true\&quot; mathvariant=\&quot;bold\&quot;&gt;(&lt;/mo&gt;&lt;mi mathvariant=\&quot;bold\&quot;&gt;q&lt;/mi&gt;&lt;mo stretchy=\&quot;true\&quot; mathvariant=\&quot;bold\&quot;&gt;)&lt;/mo&gt;&lt;/mrow&gt;&lt;mi mathvariant=\&quot;bold\&quot;&gt;&amp;#x3C9;&lt;/mi&gt;&lt;/math&gt;&quot;,&quot;origin&quot;:&quot;MathType Legacy&quot;,&quot;version&quot;:&quot;v3.23.0&quot;}"/>
                    <pic:cNvPicPr/>
                  </pic:nvPicPr>
                  <pic:blipFill>
                    <a:blip r:embed="rId162" cstate="print">
                      <a:extLst>
                        <a:ext uri="{28A0092B-C50C-407E-A947-70E740481C1C}">
                          <a14:useLocalDpi xmlns:a14="http://schemas.microsoft.com/office/drawing/2010/main" val="0"/>
                        </a:ext>
                      </a:extLst>
                    </a:blip>
                    <a:stretch>
                      <a:fillRect/>
                    </a:stretch>
                  </pic:blipFill>
                  <pic:spPr>
                    <a:xfrm>
                      <a:off x="0" y="0"/>
                      <a:ext cx="1702816" cy="1355344"/>
                    </a:xfrm>
                    <a:prstGeom prst="rect">
                      <a:avLst/>
                    </a:prstGeom>
                  </pic:spPr>
                </pic:pic>
              </a:graphicData>
            </a:graphic>
          </wp:inline>
        </w:drawing>
      </w:r>
    </w:p>
    <w:p w14:paraId="6854A593" w14:textId="77777777" w:rsidR="00D06663" w:rsidRDefault="00D06663" w:rsidP="00CB5F83"/>
    <w:p w14:paraId="045E6DEE" w14:textId="11D01F1D" w:rsidR="00295CE2" w:rsidRDefault="00D06663" w:rsidP="00CB5F83">
      <w:r>
        <w:t xml:space="preserve">with </w:t>
      </w:r>
      <w:r>
        <w:rPr>
          <w:noProof/>
          <w:position w:val="-1"/>
        </w:rPr>
        <w:drawing>
          <wp:inline distT="0" distB="0" distL="0" distR="0" wp14:anchorId="446BC936" wp14:editId="7612E359">
            <wp:extent cx="436880" cy="75184"/>
            <wp:effectExtent l="0" t="0" r="0" b="0"/>
            <wp:docPr id="142235228" name="Picture 142235228" descr="{&quot;mathml&quot;:&quot;&lt;math style=\&quot;font-family:stix;font-size:12px;\&quot; xmlns=\&quot;http://www.w3.org/1998/Math/MathML\&quot;&gt;&lt;mi mathvariant=\&quot;bold\&quot;&gt;&amp;#x3C9;&lt;/mi&gt;&lt;mo&gt;=&lt;/mo&gt;&lt;mi&gt;&amp;#x3C9;&lt;/mi&gt;&lt;mi mathvariant=\&quot;bold\&quot;&gt;u&lt;/mi&gt;&lt;/math&gt;&quot;,&quot;origin&quot;:&quot;MathType Legacy&quot;,&quot;version&quot;:&quot;v3.23.0&quot;}" title="bold omega equals omega bold 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 mathvariant=\&quot;bold\&quot;&gt;&amp;#x3C9;&lt;/mi&gt;&lt;mo&gt;=&lt;/mo&gt;&lt;mi&gt;&amp;#x3C9;&lt;/mi&gt;&lt;mi mathvariant=\&quot;bold\&quot;&gt;u&lt;/mi&gt;&lt;/math&gt;&quot;,&quot;origin&quot;:&quot;MathType Legacy&quot;,&quot;version&quot;:&quot;v3.23.0&quot;}" title="bold omega equals omega bold u"/>
                    <pic:cNvPicPr/>
                  </pic:nvPicPr>
                  <pic:blipFill>
                    <a:blip r:embed="rId163" cstate="print">
                      <a:extLst>
                        <a:ext uri="{28A0092B-C50C-407E-A947-70E740481C1C}">
                          <a14:useLocalDpi xmlns:a14="http://schemas.microsoft.com/office/drawing/2010/main" val="0"/>
                        </a:ext>
                      </a:extLst>
                    </a:blip>
                    <a:stretch>
                      <a:fillRect/>
                    </a:stretch>
                  </pic:blipFill>
                  <pic:spPr>
                    <a:xfrm>
                      <a:off x="0" y="0"/>
                      <a:ext cx="436880" cy="75184"/>
                    </a:xfrm>
                    <a:prstGeom prst="rect">
                      <a:avLst/>
                    </a:prstGeom>
                  </pic:spPr>
                </pic:pic>
              </a:graphicData>
            </a:graphic>
          </wp:inline>
        </w:drawing>
      </w:r>
      <w:r>
        <w:t xml:space="preserve">. </w:t>
      </w:r>
      <w:r w:rsidR="008E1258">
        <w:t xml:space="preserve"> </w:t>
      </w:r>
      <w:r w:rsidR="00295CE2">
        <w:t>The matrix</w:t>
      </w:r>
      <w:r w:rsidR="0000072E">
        <w:t xml:space="preserve"> </w:t>
      </w:r>
    </w:p>
    <w:p w14:paraId="2A796326" w14:textId="18C03BE7" w:rsidR="00D06663" w:rsidRDefault="0000072E" w:rsidP="0000072E">
      <w:pPr>
        <w:jc w:val="center"/>
      </w:pPr>
      <w:r>
        <w:rPr>
          <w:noProof/>
          <w:position w:val="-5"/>
        </w:rPr>
        <w:drawing>
          <wp:inline distT="0" distB="0" distL="0" distR="0" wp14:anchorId="21C6C677" wp14:editId="59A8EB9E">
            <wp:extent cx="1749552" cy="1207008"/>
            <wp:effectExtent l="0" t="0" r="0" b="0"/>
            <wp:docPr id="98967645" name="Picture 98967645" descr="{&quot;mathml&quot;:&quot;&lt;math style=\&quot;font-family:stix;font-size:12px;\&quot; xmlns=\&quot;http://www.w3.org/1998/Math/MathML\&quot;&gt;&lt;mi&gt;&amp;#x39E;&lt;/mi&gt;&lt;mfenced&gt;&lt;mi&gt;q&lt;/mi&gt;&lt;/mfenced&gt;&lt;mo&gt;=&lt;/mo&gt;&lt;mfenced open=\&quot;[\&quot; close=\&quot;]\&quot;&gt;&lt;mtable&gt;&lt;mtr&gt;&lt;mtd&gt;&lt;mo&gt;-&lt;/mo&gt;&lt;msub&gt;&lt;mi&gt;q&lt;/mi&gt;&lt;mn&gt;1&lt;/mn&gt;&lt;/msub&gt;&lt;/mtd&gt;&lt;mtd&gt;&lt;mo&gt;-&lt;/mo&gt;&lt;msub&gt;&lt;mi&gt;q&lt;/mi&gt;&lt;mn&gt;2&lt;/mn&gt;&lt;/msub&gt;&lt;/mtd&gt;&lt;mtd&gt;&lt;mo&gt;-&lt;/mo&gt;&lt;msub&gt;&lt;mi&gt;q&lt;/mi&gt;&lt;mn&gt;3&lt;/mn&gt;&lt;/msub&gt;&lt;/mtd&gt;&lt;/mtr&gt;&lt;mtr&gt;&lt;mtd&gt;&lt;msub&gt;&lt;mi&gt;q&lt;/mi&gt;&lt;mn&gt;0&lt;/mn&gt;&lt;/msub&gt;&lt;/mtd&gt;&lt;mtd&gt;&lt;mo&gt;-&lt;/mo&gt;&lt;msub&gt;&lt;mi&gt;q&lt;/mi&gt;&lt;mn&gt;3&lt;/mn&gt;&lt;/msub&gt;&lt;/mtd&gt;&lt;mtd&gt;&lt;msub&gt;&lt;mi&gt;q&lt;/mi&gt;&lt;mn&gt;2&lt;/mn&gt;&lt;/msub&gt;&lt;/mtd&gt;&lt;/mtr&gt;&lt;mtr&gt;&lt;mtd&gt;&lt;mi&gt;q&lt;/mi&gt;&lt;mn&gt;3&lt;/mn&gt;&lt;/mtd&gt;&lt;mtd&gt;&lt;msub&gt;&lt;mi&gt;q&lt;/mi&gt;&lt;mn&gt;0&lt;/mn&gt;&lt;/msub&gt;&lt;/mtd&gt;&lt;mtd&gt;&lt;mo&gt;-&lt;/mo&gt;&lt;msub&gt;&lt;mi&gt;q&lt;/mi&gt;&lt;mn&gt;1&lt;/mn&gt;&lt;/msub&gt;&lt;/mtd&gt;&lt;/mtr&gt;&lt;mtr&gt;&lt;mtd&gt;&lt;mo&gt;-&lt;/mo&gt;&lt;msub&gt;&lt;mi&gt;q&lt;/mi&gt;&lt;mn&gt;2&lt;/mn&gt;&lt;/msub&gt;&lt;/mtd&gt;&lt;mtd&gt;&lt;msub&gt;&lt;mi&gt;q&lt;/mi&gt;&lt;mn&gt;1&lt;/mn&gt;&lt;/msub&gt;&lt;/mtd&gt;&lt;mtd&gt;&lt;msub&gt;&lt;mi&gt;q&lt;/mi&gt;&lt;mn&gt;0&lt;/mn&gt;&lt;/msub&gt;&lt;/mtd&gt;&lt;/mtr&gt;&lt;/mtable&gt;&lt;/mfenced&gt;&lt;/math&gt;&quot;,&quot;origin&quot;:&quot;MathType Legacy&quot;,&quot;version&quot;:&quot;v3.23.0&quot;}" title="capital xi open parentheses q close parentheses equals open square brackets table row cell negative q subscript 1 end cell cell negative q subscript 2 end cell cell negative q subscript 3 end cell row cell q subscript 0 end cell cell negative q subscript 3 end cell cell q subscript 2 end cell row cell q 3 end cell cell q subscript 0 end cell cell negative q subscript 1 end cell row cell negative q subscript 2 end cell cell q subscript 1 end cell cell q subscript 0 end cell end table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amp;#x39E;&lt;/mi&gt;&lt;mfenced&gt;&lt;mi&gt;q&lt;/mi&gt;&lt;/mfenced&gt;&lt;mo&gt;=&lt;/mo&gt;&lt;mfenced open=\&quot;[\&quot; close=\&quot;]\&quot;&gt;&lt;mtable&gt;&lt;mtr&gt;&lt;mtd&gt;&lt;mo&gt;-&lt;/mo&gt;&lt;msub&gt;&lt;mi&gt;q&lt;/mi&gt;&lt;mn&gt;1&lt;/mn&gt;&lt;/msub&gt;&lt;/mtd&gt;&lt;mtd&gt;&lt;mo&gt;-&lt;/mo&gt;&lt;msub&gt;&lt;mi&gt;q&lt;/mi&gt;&lt;mn&gt;2&lt;/mn&gt;&lt;/msub&gt;&lt;/mtd&gt;&lt;mtd&gt;&lt;mo&gt;-&lt;/mo&gt;&lt;msub&gt;&lt;mi&gt;q&lt;/mi&gt;&lt;mn&gt;3&lt;/mn&gt;&lt;/msub&gt;&lt;/mtd&gt;&lt;/mtr&gt;&lt;mtr&gt;&lt;mtd&gt;&lt;msub&gt;&lt;mi&gt;q&lt;/mi&gt;&lt;mn&gt;0&lt;/mn&gt;&lt;/msub&gt;&lt;/mtd&gt;&lt;mtd&gt;&lt;mo&gt;-&lt;/mo&gt;&lt;msub&gt;&lt;mi&gt;q&lt;/mi&gt;&lt;mn&gt;3&lt;/mn&gt;&lt;/msub&gt;&lt;/mtd&gt;&lt;mtd&gt;&lt;msub&gt;&lt;mi&gt;q&lt;/mi&gt;&lt;mn&gt;2&lt;/mn&gt;&lt;/msub&gt;&lt;/mtd&gt;&lt;/mtr&gt;&lt;mtr&gt;&lt;mtd&gt;&lt;mi&gt;q&lt;/mi&gt;&lt;mn&gt;3&lt;/mn&gt;&lt;/mtd&gt;&lt;mtd&gt;&lt;msub&gt;&lt;mi&gt;q&lt;/mi&gt;&lt;mn&gt;0&lt;/mn&gt;&lt;/msub&gt;&lt;/mtd&gt;&lt;mtd&gt;&lt;mo&gt;-&lt;/mo&gt;&lt;msub&gt;&lt;mi&gt;q&lt;/mi&gt;&lt;mn&gt;1&lt;/mn&gt;&lt;/msub&gt;&lt;/mtd&gt;&lt;/mtr&gt;&lt;mtr&gt;&lt;mtd&gt;&lt;mo&gt;-&lt;/mo&gt;&lt;msub&gt;&lt;mi&gt;q&lt;/mi&gt;&lt;mn&gt;2&lt;/mn&gt;&lt;/msub&gt;&lt;/mtd&gt;&lt;mtd&gt;&lt;msub&gt;&lt;mi&gt;q&lt;/mi&gt;&lt;mn&gt;1&lt;/mn&gt;&lt;/msub&gt;&lt;/mtd&gt;&lt;mtd&gt;&lt;msub&gt;&lt;mi&gt;q&lt;/mi&gt;&lt;mn&gt;0&lt;/mn&gt;&lt;/msub&gt;&lt;/mtd&gt;&lt;/mtr&gt;&lt;/mtable&gt;&lt;/mfenced&gt;&lt;/math&gt;&quot;,&quot;origin&quot;:&quot;MathType Legacy&quot;,&quot;version&quot;:&quot;v3.23.0&quot;}" title="capital xi open parentheses q close parentheses equals open square brackets table row cell negative q subscript 1 end cell cell negative q subscript 2 end cell cell negative q subscript 3 end cell row cell q subscript 0 end cell cell negative q subscript 3 end cell cell q subscript 2 end cell row cell q 3 end cell cell q subscript 0 end cell cell negative q subscript 1 end cell row cell negative q subscript 2 end cell cell q subscript 1 end cell cell q subscript 0 end cell end table close square brackets"/>
                    <pic:cNvPicPr/>
                  </pic:nvPicPr>
                  <pic:blipFill>
                    <a:blip r:embed="rId164" cstate="print">
                      <a:extLst>
                        <a:ext uri="{28A0092B-C50C-407E-A947-70E740481C1C}">
                          <a14:useLocalDpi xmlns:a14="http://schemas.microsoft.com/office/drawing/2010/main" val="0"/>
                        </a:ext>
                      </a:extLst>
                    </a:blip>
                    <a:stretch>
                      <a:fillRect/>
                    </a:stretch>
                  </pic:blipFill>
                  <pic:spPr>
                    <a:xfrm>
                      <a:off x="0" y="0"/>
                      <a:ext cx="1749552" cy="1207008"/>
                    </a:xfrm>
                    <a:prstGeom prst="rect">
                      <a:avLst/>
                    </a:prstGeom>
                  </pic:spPr>
                </pic:pic>
              </a:graphicData>
            </a:graphic>
          </wp:inline>
        </w:drawing>
      </w:r>
    </w:p>
    <w:p w14:paraId="78E57384" w14:textId="77777777" w:rsidR="0000072E" w:rsidRDefault="0000072E" w:rsidP="0000072E">
      <w:pPr>
        <w:jc w:val="center"/>
      </w:pPr>
    </w:p>
    <w:p w14:paraId="3D8589ED" w14:textId="7CEDDB9E" w:rsidR="0000072E" w:rsidRDefault="0000072E" w:rsidP="0000072E">
      <w:r>
        <w:t xml:space="preserve">represents the mapping of  </w:t>
      </w:r>
      <w:r w:rsidR="00673FAA">
        <w:t xml:space="preserve">instantaneous </w:t>
      </w:r>
      <w:r>
        <w:t>angular velocity to quaternion rate</w:t>
      </w:r>
      <w:r w:rsidR="00673FAA">
        <w:t xml:space="preserve"> of change</w:t>
      </w:r>
      <w:r>
        <w:t>.</w:t>
      </w:r>
    </w:p>
    <w:p w14:paraId="0DDD7DED" w14:textId="77777777" w:rsidR="00D06663" w:rsidRDefault="00D06663" w:rsidP="00970EDF">
      <w:pPr>
        <w:pStyle w:val="Heading4"/>
      </w:pPr>
      <w:r>
        <w:lastRenderedPageBreak/>
        <w:t>Integration</w:t>
      </w:r>
    </w:p>
    <w:p w14:paraId="0534ADC4" w14:textId="77777777" w:rsidR="00D06663" w:rsidRDefault="00D06663" w:rsidP="00CB5F83"/>
    <w:p w14:paraId="50FAE250" w14:textId="77777777" w:rsidR="00D06663" w:rsidRDefault="00D06663" w:rsidP="00CB5F83">
      <w:r>
        <w:t>To solve () we do so locally by Taylor expansion about a specific time tn.  The required derivatives are computed recursively from ().  Letting tn = nT then q(tn+T) = qn+1 and omegan = omega(nT),  the series solution during the interval n to n+1 is</w:t>
      </w:r>
    </w:p>
    <w:p w14:paraId="43C8F40C" w14:textId="77777777" w:rsidR="00D06663" w:rsidRDefault="00D06663" w:rsidP="00CB5F83"/>
    <w:p w14:paraId="0F475A29" w14:textId="77777777" w:rsidR="00D06663" w:rsidRDefault="00D06663" w:rsidP="00F12C9D">
      <w:pPr>
        <w:jc w:val="center"/>
      </w:pPr>
      <w:r>
        <w:rPr>
          <w:noProof/>
          <w:position w:val="-21"/>
        </w:rPr>
        <w:drawing>
          <wp:inline distT="0" distB="0" distL="0" distR="0" wp14:anchorId="4DA8B927" wp14:editId="0703CF9C">
            <wp:extent cx="3850665" cy="348894"/>
            <wp:effectExtent l="0" t="0" r="0" b="0"/>
            <wp:docPr id="250397278" name="Picture 250397278" descr="{&quot;mathml&quot;:&quot;&lt;math style=\&quot;font-family:stix;font-size:12px;\&quot; xmlns=\&quot;http://www.w3.org/1998/Math/MathML\&quot;&gt;&lt;msub&gt;&lt;mi&gt;q&lt;/mi&gt;&lt;mrow&gt;&lt;mi&gt;n&lt;/mi&gt;&lt;mo&gt;+&lt;/mo&gt;&lt;mn&gt;1&lt;/mn&gt;&lt;/mrow&gt;&lt;/msub&gt;&lt;mo&gt;=&lt;/mo&gt;&lt;msub&gt;&lt;mi&gt;q&lt;/mi&gt;&lt;mi&gt;n&lt;/mi&gt;&lt;/msub&gt;&lt;mo&gt;+&lt;/mo&gt;&lt;msub&gt;&lt;mover&gt;&lt;mi&gt;q&lt;/mi&gt;&lt;mo&gt;&amp;#x2D9;&lt;/mo&gt;&lt;/mover&gt;&lt;mi&gt;n&lt;/mi&gt;&lt;/msub&gt;&lt;mi&gt;T&lt;/mi&gt;&lt;mo&gt;+&lt;/mo&gt;&lt;mfrac&gt;&lt;mn&gt;1&lt;/mn&gt;&lt;mn&gt;2&lt;/mn&gt;&lt;/mfrac&gt;&lt;msub&gt;&lt;mover&gt;&lt;mi&gt;q&lt;/mi&gt;&lt;mo&gt;&amp;#xA8;&lt;/mo&gt;&lt;/mover&gt;&lt;mi&gt;n&lt;/mi&gt;&lt;/msub&gt;&lt;msup&gt;&lt;mi&gt;T&lt;/mi&gt;&lt;mn&gt;2&lt;/mn&gt;&lt;/msup&gt;&lt;mo&gt;+&lt;/mo&gt;&lt;mfrac&gt;&lt;mn&gt;1&lt;/mn&gt;&lt;mrow&gt;&lt;mn&gt;3&lt;/mn&gt;&lt;mo&gt;!&lt;/mo&gt;&lt;/mrow&gt;&lt;/mfrac&gt;&lt;msubsup&gt;&lt;mi&gt;q&lt;/mi&gt;&lt;mi&gt;n&lt;/mi&gt;&lt;mfenced&gt;&lt;mn&gt;3&lt;/mn&gt;&lt;/mfenced&gt;&lt;/msubsup&gt;&lt;msup&gt;&lt;mi&gt;T&lt;/mi&gt;&lt;mn&gt;3&lt;/mn&gt;&lt;/msup&gt;&lt;mo&gt;+&lt;/mo&gt;&lt;mo&gt;+&lt;/mo&gt;&lt;mfrac&gt;&lt;mn&gt;1&lt;/mn&gt;&lt;mrow&gt;&lt;mn&gt;4&lt;/mn&gt;&lt;mo&gt;!&lt;/mo&gt;&lt;/mrow&gt;&lt;/mfrac&gt;&lt;msubsup&gt;&lt;mi&gt;q&lt;/mi&gt;&lt;mi&gt;n&lt;/mi&gt;&lt;mfenced&gt;&lt;mn&gt;4&lt;/mn&gt;&lt;/mfenced&gt;&lt;/msubsup&gt;&lt;msup&gt;&lt;mi&gt;T&lt;/mi&gt;&lt;mn&gt;4&lt;/mn&gt;&lt;/msup&gt;&lt;mo&gt;+&lt;/mo&gt;&lt;mo&gt;.&lt;/mo&gt;&lt;mo&gt;.&lt;/mo&gt;&lt;mo&gt;.&lt;/mo&gt;&lt;/math&gt;&quot;,&quot;origin&quot;:&quot;MathType Legacy&quot;,&quot;version&quot;:&quot;v3.23.0&quot;}" title="q subscript n plus 1 end subscript equals q subscript n plus q with dot on top subscript n T plus 1 half q with ¨ on top subscript n T squared plus fraction numerator 1 over denominator 3 factorial end fraction q subscript n superscript open parentheses 3 close parentheses end superscript T cubed plus plus fraction numerator 1 over denominator 4 factorial end fraction q subscript n superscript open parentheses 4 close parentheses end superscript T to the power of 4 pl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q&lt;/mi&gt;&lt;mrow&gt;&lt;mi&gt;n&lt;/mi&gt;&lt;mo&gt;+&lt;/mo&gt;&lt;mn&gt;1&lt;/mn&gt;&lt;/mrow&gt;&lt;/msub&gt;&lt;mo&gt;=&lt;/mo&gt;&lt;msub&gt;&lt;mi&gt;q&lt;/mi&gt;&lt;mi&gt;n&lt;/mi&gt;&lt;/msub&gt;&lt;mo&gt;+&lt;/mo&gt;&lt;msub&gt;&lt;mover&gt;&lt;mi&gt;q&lt;/mi&gt;&lt;mo&gt;&amp;#x2D9;&lt;/mo&gt;&lt;/mover&gt;&lt;mi&gt;n&lt;/mi&gt;&lt;/msub&gt;&lt;mi&gt;T&lt;/mi&gt;&lt;mo&gt;+&lt;/mo&gt;&lt;mfrac&gt;&lt;mn&gt;1&lt;/mn&gt;&lt;mn&gt;2&lt;/mn&gt;&lt;/mfrac&gt;&lt;msub&gt;&lt;mover&gt;&lt;mi&gt;q&lt;/mi&gt;&lt;mo&gt;&amp;#xA8;&lt;/mo&gt;&lt;/mover&gt;&lt;mi&gt;n&lt;/mi&gt;&lt;/msub&gt;&lt;msup&gt;&lt;mi&gt;T&lt;/mi&gt;&lt;mn&gt;2&lt;/mn&gt;&lt;/msup&gt;&lt;mo&gt;+&lt;/mo&gt;&lt;mfrac&gt;&lt;mn&gt;1&lt;/mn&gt;&lt;mrow&gt;&lt;mn&gt;3&lt;/mn&gt;&lt;mo&gt;!&lt;/mo&gt;&lt;/mrow&gt;&lt;/mfrac&gt;&lt;msubsup&gt;&lt;mi&gt;q&lt;/mi&gt;&lt;mi&gt;n&lt;/mi&gt;&lt;mfenced&gt;&lt;mn&gt;3&lt;/mn&gt;&lt;/mfenced&gt;&lt;/msubsup&gt;&lt;msup&gt;&lt;mi&gt;T&lt;/mi&gt;&lt;mn&gt;3&lt;/mn&gt;&lt;/msup&gt;&lt;mo&gt;+&lt;/mo&gt;&lt;mo&gt;+&lt;/mo&gt;&lt;mfrac&gt;&lt;mn&gt;1&lt;/mn&gt;&lt;mrow&gt;&lt;mn&gt;4&lt;/mn&gt;&lt;mo&gt;!&lt;/mo&gt;&lt;/mrow&gt;&lt;/mfrac&gt;&lt;msubsup&gt;&lt;mi&gt;q&lt;/mi&gt;&lt;mi&gt;n&lt;/mi&gt;&lt;mfenced&gt;&lt;mn&gt;4&lt;/mn&gt;&lt;/mfenced&gt;&lt;/msubsup&gt;&lt;msup&gt;&lt;mi&gt;T&lt;/mi&gt;&lt;mn&gt;4&lt;/mn&gt;&lt;/msup&gt;&lt;mo&gt;+&lt;/mo&gt;&lt;mo&gt;.&lt;/mo&gt;&lt;mo&gt;.&lt;/mo&gt;&lt;mo&gt;.&lt;/mo&gt;&lt;/math&gt;&quot;,&quot;origin&quot;:&quot;MathType Legacy&quot;,&quot;version&quot;:&quot;v3.23.0&quot;}" title="q subscript n plus 1 end subscript equals q subscript n plus q with dot on top subscript n T plus 1 half q with ¨ on top subscript n T squared plus fraction numerator 1 over denominator 3 factorial end fraction q subscript n superscript open parentheses 3 close parentheses end superscript T cubed plus plus fraction numerator 1 over denominator 4 factorial end fraction q subscript n superscript open parentheses 4 close parentheses end superscript T to the power of 4 plus..."/>
                    <pic:cNvPicPr/>
                  </pic:nvPicPr>
                  <pic:blipFill>
                    <a:blip r:embed="rId165" cstate="print">
                      <a:extLst>
                        <a:ext uri="{28A0092B-C50C-407E-A947-70E740481C1C}">
                          <a14:useLocalDpi xmlns:a14="http://schemas.microsoft.com/office/drawing/2010/main" val="0"/>
                        </a:ext>
                      </a:extLst>
                    </a:blip>
                    <a:stretch>
                      <a:fillRect/>
                    </a:stretch>
                  </pic:blipFill>
                  <pic:spPr>
                    <a:xfrm>
                      <a:off x="0" y="0"/>
                      <a:ext cx="3850665" cy="348894"/>
                    </a:xfrm>
                    <a:prstGeom prst="rect">
                      <a:avLst/>
                    </a:prstGeom>
                  </pic:spPr>
                </pic:pic>
              </a:graphicData>
            </a:graphic>
          </wp:inline>
        </w:drawing>
      </w:r>
    </w:p>
    <w:p w14:paraId="3F5A9CA7" w14:textId="77777777" w:rsidR="00D06663" w:rsidRDefault="00D06663" w:rsidP="00CB5F83"/>
    <w:p w14:paraId="123890A2" w14:textId="77777777" w:rsidR="00D06663" w:rsidRDefault="00D06663" w:rsidP="00CB5F83">
      <w:r>
        <w:t>The successive derivatives are</w:t>
      </w:r>
    </w:p>
    <w:p w14:paraId="1F1141CA" w14:textId="77777777" w:rsidR="00D06663" w:rsidRDefault="00D06663" w:rsidP="00CB5F83"/>
    <w:p w14:paraId="741598EE" w14:textId="77777777" w:rsidR="00D06663" w:rsidRDefault="00D06663" w:rsidP="00CB5F83"/>
    <w:p w14:paraId="7B98C54A" w14:textId="77777777" w:rsidR="00D06663" w:rsidRDefault="00D06663" w:rsidP="00CB5F83">
      <w:r w:rsidRPr="00F12C9D">
        <w:rPr>
          <w:noProof/>
        </w:rPr>
        <w:drawing>
          <wp:inline distT="0" distB="0" distL="0" distR="0" wp14:anchorId="4A85700D" wp14:editId="7C287A03">
            <wp:extent cx="3327400" cy="1930400"/>
            <wp:effectExtent l="0" t="0" r="0" b="0"/>
            <wp:docPr id="1633104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04027" name=""/>
                    <pic:cNvPicPr/>
                  </pic:nvPicPr>
                  <pic:blipFill>
                    <a:blip r:embed="rId166"/>
                    <a:stretch>
                      <a:fillRect/>
                    </a:stretch>
                  </pic:blipFill>
                  <pic:spPr>
                    <a:xfrm>
                      <a:off x="0" y="0"/>
                      <a:ext cx="3327400" cy="1930400"/>
                    </a:xfrm>
                    <a:prstGeom prst="rect">
                      <a:avLst/>
                    </a:prstGeom>
                  </pic:spPr>
                </pic:pic>
              </a:graphicData>
            </a:graphic>
          </wp:inline>
        </w:drawing>
      </w:r>
    </w:p>
    <w:p w14:paraId="2ED59834" w14:textId="77777777" w:rsidR="00D06663" w:rsidRDefault="00D06663" w:rsidP="00CB5F83">
      <w:r>
        <w:t>This method is identical to exponentiation.  During zeroth order integration, omega is held constant over the interval, hence omegadot=0, and</w:t>
      </w:r>
    </w:p>
    <w:p w14:paraId="533CC128" w14:textId="77777777" w:rsidR="00D06663" w:rsidRDefault="00D06663" w:rsidP="00CB5F83"/>
    <w:p w14:paraId="5CCAF332" w14:textId="77777777" w:rsidR="00D06663" w:rsidRDefault="00D06663" w:rsidP="00F12C9D">
      <w:r w:rsidRPr="00F12C9D">
        <w:rPr>
          <w:noProof/>
        </w:rPr>
        <w:drawing>
          <wp:inline distT="0" distB="0" distL="0" distR="0" wp14:anchorId="37DDB662" wp14:editId="4FAA99A7">
            <wp:extent cx="5943600" cy="2948305"/>
            <wp:effectExtent l="0" t="0" r="0" b="0"/>
            <wp:docPr id="195208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086603" name=""/>
                    <pic:cNvPicPr/>
                  </pic:nvPicPr>
                  <pic:blipFill>
                    <a:blip r:embed="rId167"/>
                    <a:stretch>
                      <a:fillRect/>
                    </a:stretch>
                  </pic:blipFill>
                  <pic:spPr>
                    <a:xfrm>
                      <a:off x="0" y="0"/>
                      <a:ext cx="5943600" cy="2948305"/>
                    </a:xfrm>
                    <a:prstGeom prst="rect">
                      <a:avLst/>
                    </a:prstGeom>
                  </pic:spPr>
                </pic:pic>
              </a:graphicData>
            </a:graphic>
          </wp:inline>
        </w:drawing>
      </w:r>
    </w:p>
    <w:p w14:paraId="70E0B2EE" w14:textId="77777777" w:rsidR="00D06663" w:rsidRDefault="00D06663" w:rsidP="00CB5F83"/>
    <w:p w14:paraId="773D58A2" w14:textId="77777777" w:rsidR="00D06663" w:rsidRDefault="00D06663" w:rsidP="00CB5F83"/>
    <w:p w14:paraId="077E2894" w14:textId="168D68D2" w:rsidR="00D06663" w:rsidRDefault="00A66734" w:rsidP="00CB5F83">
      <w:r>
        <w:t>Defining the incremental rotation quaternion as</w:t>
      </w:r>
    </w:p>
    <w:p w14:paraId="245D60F7" w14:textId="77777777" w:rsidR="00A66734" w:rsidRDefault="00A66734" w:rsidP="00CB5F83"/>
    <w:p w14:paraId="5608C80D" w14:textId="64B80584" w:rsidR="00A66734" w:rsidRDefault="009B0732" w:rsidP="00A66734">
      <w:pPr>
        <w:jc w:val="center"/>
      </w:pPr>
      <w:r>
        <w:rPr>
          <w:noProof/>
          <w:position w:val="-24"/>
        </w:rPr>
        <w:drawing>
          <wp:inline distT="0" distB="0" distL="0" distR="0" wp14:anchorId="02B87B6A" wp14:editId="3EED582F">
            <wp:extent cx="1749552" cy="670560"/>
            <wp:effectExtent l="0" t="0" r="0" b="0"/>
            <wp:docPr id="835240893" name="Picture 835240893" descr="{&quot;mathml&quot;:&quot;&lt;math style=\&quot;font-family:'Times New Roman';\&quot; xmlns=\&quot;http://www.w3.org/1998/Math/MathML\&quot;&gt;&lt;mstyle mathsize=\&quot;12px\&quot;&gt;&lt;mover&gt;&lt;mi mathvariant=\&quot;bold\&quot;&gt;q&lt;/mi&gt;&lt;mo&gt;~&lt;/mo&gt;&lt;/mover&gt;&lt;mfenced&gt;&lt;mi mathvariant=\&quot;bold\&quot;&gt;v&lt;/mi&gt;&lt;/mfenced&gt;&lt;mo&gt;=&lt;/mo&gt;&lt;mrow&gt;&lt;mo stretchy=\&quot;true\&quot;&gt;[&lt;/mo&gt;&lt;mtable&gt;&lt;mtr&gt;&lt;mtd&gt;&lt;mi&gt;cos&lt;/mi&gt;&lt;mfenced&gt;&lt;mrow&gt;&lt;mfenced open=\&quot;||\&quot; close=\&quot;||\&quot;&gt;&lt;mi mathvariant=\&quot;bold\&quot;&gt;v&lt;/mi&gt;&lt;/mfenced&gt;&lt;mo&gt;/&lt;/mo&gt;&lt;mn&gt;2&lt;/mn&gt;&lt;/mrow&gt;&lt;/mfenced&gt;&lt;/mtd&gt;&lt;/mtr&gt;&lt;mtr&gt;&lt;mtd&gt;&lt;mfrac&gt;&lt;mi mathvariant=\&quot;bold\&quot;&gt;v&lt;/mi&gt;&lt;mrow&gt;&lt;mo stretchy=\&quot;true\&quot; mathvariant=\&quot;bold\&quot;&gt;||&lt;/mo&gt;&lt;mi mathvariant=\&quot;bold\&quot;&gt;v&lt;/mi&gt;&lt;mo stretchy=\&quot;true\&quot; mathvariant=\&quot;bold\&quot;&gt;||&lt;/mo&gt;&lt;/mrow&gt;&lt;/mfrac&gt;&lt;mi&gt;sin&lt;/mi&gt;&lt;mrow&gt;&lt;mo stretchy=\&quot;true\&quot;&gt;(&lt;/mo&gt;&lt;mfenced open=\&quot;||\&quot; close=\&quot;||\&quot;&gt;&lt;mi mathvariant=\&quot;bold\&quot;&gt;v&lt;/mi&gt;&lt;/mfenced&gt;&lt;mo&gt;/&lt;/mo&gt;&lt;mn&gt;2&lt;/mn&gt;&lt;mo stretchy=\&quot;true\&quot;&gt;)&lt;/mo&gt;&lt;/mrow&gt;&lt;/mtd&gt;&lt;/mtr&gt;&lt;/mtable&gt;&lt;mo stretchy=\&quot;true\&quot;&gt;]&lt;/mo&gt;&lt;/mrow&gt;&lt;/mstyle&gt;&lt;/math&gt;&quot;,&quot;origin&quot;:&quot;MathType Legacy&quot;,&quot;version&quot;:&quot;v3.27.2&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over&gt;&lt;mi mathvariant=\&quot;bold\&quot;&gt;q&lt;/mi&gt;&lt;mo&gt;~&lt;/mo&gt;&lt;/mover&gt;&lt;mfenced&gt;&lt;mi mathvariant=\&quot;bold\&quot;&gt;v&lt;/mi&gt;&lt;/mfenced&gt;&lt;mo&gt;=&lt;/mo&gt;&lt;mrow&gt;&lt;mo stretchy=\&quot;true\&quot;&gt;[&lt;/mo&gt;&lt;mtable&gt;&lt;mtr&gt;&lt;mtd&gt;&lt;mi&gt;cos&lt;/mi&gt;&lt;mfenced&gt;&lt;mrow&gt;&lt;mfenced open=\&quot;||\&quot; close=\&quot;||\&quot;&gt;&lt;mi mathvariant=\&quot;bold\&quot;&gt;v&lt;/mi&gt;&lt;/mfenced&gt;&lt;mo&gt;/&lt;/mo&gt;&lt;mn&gt;2&lt;/mn&gt;&lt;/mrow&gt;&lt;/mfenced&gt;&lt;/mtd&gt;&lt;/mtr&gt;&lt;mtr&gt;&lt;mtd&gt;&lt;mfrac&gt;&lt;mi mathvariant=\&quot;bold\&quot;&gt;v&lt;/mi&gt;&lt;mrow&gt;&lt;mo stretchy=\&quot;true\&quot; mathvariant=\&quot;bold\&quot;&gt;||&lt;/mo&gt;&lt;mi mathvariant=\&quot;bold\&quot;&gt;v&lt;/mi&gt;&lt;mo stretchy=\&quot;true\&quot; mathvariant=\&quot;bold\&quot;&gt;||&lt;/mo&gt;&lt;/mrow&gt;&lt;/mfrac&gt;&lt;mi&gt;sin&lt;/mi&gt;&lt;mrow&gt;&lt;mo stretchy=\&quot;true\&quot;&gt;(&lt;/mo&gt;&lt;mfenced open=\&quot;||\&quot; close=\&quot;||\&quot;&gt;&lt;mi mathvariant=\&quot;bold\&quot;&gt;v&lt;/mi&gt;&lt;/mfenced&gt;&lt;mo&gt;/&lt;/mo&gt;&lt;mn&gt;2&lt;/mn&gt;&lt;mo stretchy=\&quot;true\&quot;&gt;)&lt;/mo&gt;&lt;/mrow&gt;&lt;/mtd&gt;&lt;/mtr&gt;&lt;/mtable&gt;&lt;mo stretchy=\&quot;true\&quot;&gt;]&lt;/mo&gt;&lt;/mrow&gt;&lt;/mstyle&gt;&lt;/math&gt;&quot;,&quot;origin&quot;:&quot;MathType Legacy&quot;,&quot;version&quot;:&quot;v3.27.2&quot;}"/>
                    <pic:cNvPicPr/>
                  </pic:nvPicPr>
                  <pic:blipFill>
                    <a:blip r:embed="rId168" cstate="print">
                      <a:extLst>
                        <a:ext uri="{28A0092B-C50C-407E-A947-70E740481C1C}">
                          <a14:useLocalDpi xmlns:a14="http://schemas.microsoft.com/office/drawing/2010/main" val="0"/>
                        </a:ext>
                      </a:extLst>
                    </a:blip>
                    <a:stretch>
                      <a:fillRect/>
                    </a:stretch>
                  </pic:blipFill>
                  <pic:spPr>
                    <a:xfrm>
                      <a:off x="0" y="0"/>
                      <a:ext cx="1749552" cy="670560"/>
                    </a:xfrm>
                    <a:prstGeom prst="rect">
                      <a:avLst/>
                    </a:prstGeom>
                  </pic:spPr>
                </pic:pic>
              </a:graphicData>
            </a:graphic>
          </wp:inline>
        </w:drawing>
      </w:r>
    </w:p>
    <w:p w14:paraId="414CCE47" w14:textId="77777777" w:rsidR="00A66734" w:rsidRDefault="00A66734" w:rsidP="00A66734">
      <w:pPr>
        <w:jc w:val="center"/>
      </w:pPr>
    </w:p>
    <w:p w14:paraId="09ECCCEF" w14:textId="53A53F63" w:rsidR="00A66734" w:rsidRDefault="00A66734" w:rsidP="00A66734">
      <w:r>
        <w:t>we can write the propagation as the matrix multiplication</w:t>
      </w:r>
    </w:p>
    <w:p w14:paraId="010C3952" w14:textId="77777777" w:rsidR="00A66734" w:rsidRDefault="00A66734" w:rsidP="00A66734">
      <w:pPr>
        <w:jc w:val="center"/>
      </w:pPr>
    </w:p>
    <w:p w14:paraId="0DE774A2" w14:textId="1AEA9CCD" w:rsidR="00D06663" w:rsidRDefault="009B0732" w:rsidP="005A0E8A">
      <w:pPr>
        <w:jc w:val="center"/>
      </w:pPr>
      <w:r>
        <w:rPr>
          <w:noProof/>
          <w:position w:val="-14"/>
        </w:rPr>
        <w:drawing>
          <wp:inline distT="0" distB="0" distL="0" distR="0" wp14:anchorId="358E3612" wp14:editId="7F1E0D33">
            <wp:extent cx="1026160" cy="536448"/>
            <wp:effectExtent l="0" t="0" r="0" b="0"/>
            <wp:docPr id="1753352976" name="Picture 1753352976" descr="{&quot;mathml&quot;:&quot;&lt;math style=\&quot;font-family:'Times New Roman';\&quot; xmlns=\&quot;http://www.w3.org/1998/Math/MathML\&quot;&gt;&lt;mstyle mathsize=\&quot;12px\&quot;&gt;&lt;mtable columnspacing=\&quot;0px\&quot; columnalign=\&quot;right center left\&quot;&gt;&lt;mtr&gt;&lt;mtd&gt;&lt;msub&gt;&lt;mi mathvariant=\&quot;bold\&quot;&gt;q&lt;/mi&gt;&lt;mi&gt;n&lt;/mi&gt;&lt;/msub&gt;&lt;/mtd&gt;&lt;mtd&gt;&lt;mo&gt;=&lt;/mo&gt;&lt;/mtd&gt;&lt;mtd&gt;&lt;msub&gt;&lt;mi mathvariant=\&quot;bold\&quot;&gt;q&lt;/mi&gt;&lt;mrow&gt;&lt;mi&gt;n&lt;/mi&gt;&lt;mo&gt;-&lt;/mo&gt;&lt;mn&gt;1&lt;/mn&gt;&lt;/mrow&gt;&lt;/msub&gt;&lt;mo&gt;&amp;#x2297;&lt;/mo&gt;&lt;msub&gt;&lt;mover&gt;&lt;mi mathvariant=\&quot;bold\&quot;&gt;q&lt;/mi&gt;&lt;mo mathvariant=\&quot;bold\&quot;&gt;~&lt;/mo&gt;&lt;/mover&gt;&lt;mi mathvariant=\&quot;bold\&quot;&gt;n&lt;/mi&gt;&lt;/msub&gt;&lt;/mtd&gt;&lt;/mtr&gt;&lt;mtr&gt;&lt;mtd/&gt;&lt;mtd&gt;&lt;mo&gt;=&lt;/mo&gt;&lt;/mtd&gt;&lt;mtd&gt;&lt;msub&gt;&lt;mi mathvariant=\&quot;bold\&quot;&gt;&amp;#x393;&lt;/mi&gt;&lt;mi&gt;R&lt;/mi&gt;&lt;/msub&gt;&lt;mrow&gt;&lt;mo mathvariant=\&quot;bold\&quot; stretchy=\&quot;true\&quot;&gt;(&lt;/mo&gt;&lt;mover&gt;&lt;mi mathvariant=\&quot;bold\&quot;&gt;q&lt;/mi&gt;&lt;mo mathvariant=\&quot;bold\&quot;&gt;~&lt;/mo&gt;&lt;/mover&gt;&lt;mo mathvariant=\&quot;bold\&quot; stretchy=\&quot;true\&quot;&gt;)&lt;/mo&gt;&lt;/mrow&gt;&lt;msub&gt;&lt;mi mathvariant=\&quot;bold\&quot;&gt;q&lt;/mi&gt;&lt;mrow&gt;&lt;mi&gt;n&lt;/mi&gt;&lt;mo mathvariant=\&quot;italic\&quot;&gt;-&lt;/mo&gt;&lt;mn mathvariant=\&quot;bold\&quot;&gt;1&lt;/mn&gt;&lt;/mrow&gt;&lt;/msub&gt;&lt;/mtd&gt;&lt;/mtr&gt;&lt;/mtable&gt;&lt;/mstyle&gt;&lt;/math&gt;&quot;,&quot;origin&quot;:&quot;MathType Legacy&quot;,&quot;version&quot;:&quot;v3.27.2&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table columnspacing=\&quot;0px\&quot; columnalign=\&quot;right center left\&quot;&gt;&lt;mtr&gt;&lt;mtd&gt;&lt;msub&gt;&lt;mi mathvariant=\&quot;bold\&quot;&gt;q&lt;/mi&gt;&lt;mi&gt;n&lt;/mi&gt;&lt;/msub&gt;&lt;/mtd&gt;&lt;mtd&gt;&lt;mo&gt;=&lt;/mo&gt;&lt;/mtd&gt;&lt;mtd&gt;&lt;msub&gt;&lt;mi mathvariant=\&quot;bold\&quot;&gt;q&lt;/mi&gt;&lt;mrow&gt;&lt;mi&gt;n&lt;/mi&gt;&lt;mo&gt;-&lt;/mo&gt;&lt;mn&gt;1&lt;/mn&gt;&lt;/mrow&gt;&lt;/msub&gt;&lt;mo&gt;&amp;#x2297;&lt;/mo&gt;&lt;msub&gt;&lt;mover&gt;&lt;mi mathvariant=\&quot;bold\&quot;&gt;q&lt;/mi&gt;&lt;mo mathvariant=\&quot;bold\&quot;&gt;~&lt;/mo&gt;&lt;/mover&gt;&lt;mi mathvariant=\&quot;bold\&quot;&gt;n&lt;/mi&gt;&lt;/msub&gt;&lt;/mtd&gt;&lt;/mtr&gt;&lt;mtr&gt;&lt;mtd/&gt;&lt;mtd&gt;&lt;mo&gt;=&lt;/mo&gt;&lt;/mtd&gt;&lt;mtd&gt;&lt;msub&gt;&lt;mi mathvariant=\&quot;bold\&quot;&gt;&amp;#x393;&lt;/mi&gt;&lt;mi&gt;R&lt;/mi&gt;&lt;/msub&gt;&lt;mrow&gt;&lt;mo mathvariant=\&quot;bold\&quot; stretchy=\&quot;true\&quot;&gt;(&lt;/mo&gt;&lt;mover&gt;&lt;mi mathvariant=\&quot;bold\&quot;&gt;q&lt;/mi&gt;&lt;mo mathvariant=\&quot;bold\&quot;&gt;~&lt;/mo&gt;&lt;/mover&gt;&lt;mo mathvariant=\&quot;bold\&quot; stretchy=\&quot;true\&quot;&gt;)&lt;/mo&gt;&lt;/mrow&gt;&lt;msub&gt;&lt;mi mathvariant=\&quot;bold\&quot;&gt;q&lt;/mi&gt;&lt;mrow&gt;&lt;mi&gt;n&lt;/mi&gt;&lt;mo mathvariant=\&quot;italic\&quot;&gt;-&lt;/mo&gt;&lt;mn mathvariant=\&quot;bold\&quot;&gt;1&lt;/mn&gt;&lt;/mrow&gt;&lt;/msub&gt;&lt;/mtd&gt;&lt;/mtr&gt;&lt;/mtable&gt;&lt;/mstyle&gt;&lt;/math&gt;&quot;,&quot;origin&quot;:&quot;MathType Legacy&quot;,&quot;version&quot;:&quot;v3.27.2&quot;}"/>
                    <pic:cNvPicPr/>
                  </pic:nvPicPr>
                  <pic:blipFill>
                    <a:blip r:embed="rId169" cstate="print">
                      <a:extLst>
                        <a:ext uri="{28A0092B-C50C-407E-A947-70E740481C1C}">
                          <a14:useLocalDpi xmlns:a14="http://schemas.microsoft.com/office/drawing/2010/main" val="0"/>
                        </a:ext>
                      </a:extLst>
                    </a:blip>
                    <a:stretch>
                      <a:fillRect/>
                    </a:stretch>
                  </pic:blipFill>
                  <pic:spPr>
                    <a:xfrm>
                      <a:off x="0" y="0"/>
                      <a:ext cx="1026160" cy="536448"/>
                    </a:xfrm>
                    <a:prstGeom prst="rect">
                      <a:avLst/>
                    </a:prstGeom>
                  </pic:spPr>
                </pic:pic>
              </a:graphicData>
            </a:graphic>
          </wp:inline>
        </w:drawing>
      </w:r>
    </w:p>
    <w:p w14:paraId="32D0D078" w14:textId="77777777" w:rsidR="005A0E8A" w:rsidRDefault="005A0E8A" w:rsidP="00CB5F83"/>
    <w:p w14:paraId="03722D8B" w14:textId="109803A7" w:rsidR="00D06663" w:rsidRDefault="00D06663" w:rsidP="00CB5F83">
      <w:r>
        <w:t>We are free to choose any omega during the interval.  If the value of omega is received at the end of the period omegan+1 is backward integration.</w:t>
      </w:r>
    </w:p>
    <w:p w14:paraId="4E49D3EF" w14:textId="77777777" w:rsidR="00D06663" w:rsidRDefault="00D06663" w:rsidP="00CB5F83"/>
    <w:p w14:paraId="015458A3" w14:textId="39760310" w:rsidR="00D06663" w:rsidRDefault="00D06663" w:rsidP="00970EDF">
      <w:pPr>
        <w:pStyle w:val="Heading4"/>
      </w:pPr>
      <w:r>
        <w:t>Perturbations</w:t>
      </w:r>
      <w:r w:rsidR="00243CC8">
        <w:t xml:space="preserve"> and Exponentials</w:t>
      </w:r>
    </w:p>
    <w:p w14:paraId="1BD90C68" w14:textId="77777777" w:rsidR="00D06663" w:rsidRDefault="00D06663" w:rsidP="00CB5F83">
      <w:r>
        <w:t>Error dynamics of quaternions are important in filtering applications that separate a signal into large and small components.  Consider a small quaternion dq is applied to qhatresulting in the updated quaternin q= q0dq.  Note that this corresponds to a body frame application with multiplication from the right.  For global, the multiply is from the left which will result in a sign change in the final equations. We will also need the corresponding angular error dw = w - what.</w:t>
      </w:r>
    </w:p>
    <w:p w14:paraId="70BDA52E" w14:textId="77777777" w:rsidR="00D06663" w:rsidRDefault="00D06663" w:rsidP="00CB5F83">
      <w:r>
        <w:t>where w and what corresponds to q and qhat, respectively.  The multiplying by the inverse of qhat we have</w:t>
      </w:r>
    </w:p>
    <w:p w14:paraId="3676D248" w14:textId="77777777" w:rsidR="00D06663" w:rsidRDefault="00D06663" w:rsidP="00CB5F83"/>
    <w:p w14:paraId="076DD9EB" w14:textId="77777777" w:rsidR="00D06663" w:rsidRDefault="00D06663" w:rsidP="009278B5">
      <w:pPr>
        <w:jc w:val="center"/>
      </w:pPr>
      <w:r>
        <w:rPr>
          <w:noProof/>
          <w:position w:val="-178"/>
        </w:rPr>
        <w:drawing>
          <wp:inline distT="0" distB="0" distL="0" distR="0" wp14:anchorId="269C2380" wp14:editId="4F0AAD0E">
            <wp:extent cx="1991360" cy="2491232"/>
            <wp:effectExtent l="0" t="0" r="0" b="0"/>
            <wp:docPr id="1330679005" name="Picture 1330679005" descr="{&quot;mathml&quot;:&quot;&lt;math style=\&quot;font-family:stix;font-size:12px;\&quot; xmlns=\&quot;http://www.w3.org/1998/Math/MathML\&quot;&gt;&lt;mtable columnspacing=\&quot;0px\&quot; columnalign=\&quot;right center left\&quot;&gt;&lt;mtr&gt;&lt;mtd&gt;&lt;mover&gt;&lt;mi mathvariant=\&quot;bold\&quot;&gt;q&lt;/mi&gt;&lt;mo&gt;~&lt;/mo&gt;&lt;/mover&gt;&lt;/mtd&gt;&lt;mtd&gt;&lt;mo&gt;=&lt;/mo&gt;&lt;/mtd&gt;&lt;mtd&gt;&lt;msubsup&gt;&lt;mover&gt;&lt;mi mathvariant=\&quot;bold\&quot;&gt;q&lt;/mi&gt;&lt;mo mathvariant=\&quot;bold\&quot;&gt;^&lt;/mo&gt;&lt;/mover&gt;&lt;mrow/&gt;&lt;mo&gt;*&lt;/mo&gt;&lt;/msubsup&gt;&lt;mi mathvariant=\&quot;bold\&quot;&gt;q&lt;/mi&gt;&lt;/mtd&gt;&lt;/mtr&gt;&lt;mtr&gt;&lt;mtd/&gt;&lt;mtd&gt;&lt;mo&gt;=&lt;/mo&gt;&lt;/mtd&gt;&lt;mtd&gt;&lt;msup&gt;&lt;mover&gt;&lt;mover&gt;&lt;mi mathvariant=\&quot;bold-italic\&quot;&gt;q&lt;/mi&gt;&lt;mo&gt;^&lt;/mo&gt;&lt;/mover&gt;&lt;mo&gt;&amp;#x2D9;&lt;/mo&gt;&lt;/mover&gt;&lt;mo&gt;*&lt;/mo&gt;&lt;/msup&gt;&lt;mi mathvariant=\&quot;bold\&quot;&gt;q&lt;/mi&gt;&lt;mo&gt;+&lt;/mo&gt;&lt;mover&gt;&lt;mi&gt;q&lt;/mi&gt;&lt;mo&gt;^&lt;/mo&gt;&lt;/mover&gt;&lt;mover&gt;&lt;mi mathvariant=\&quot;bold\&quot;&gt;q&lt;/mi&gt;&lt;mo mathvariant=\&quot;bold\&quot;&gt;&amp;#x2D9;&lt;/mo&gt;&lt;/mover&gt;&lt;/mtd&gt;&lt;/mtr&gt;&lt;mtr&gt;&lt;mtd/&gt;&lt;mtd&gt;&lt;mo&gt;=&lt;/mo&gt;&lt;/mtd&gt;&lt;mtd&gt;&lt;mfrac&gt;&lt;mn&gt;1&lt;/mn&gt;&lt;mn&gt;2&lt;/mn&gt;&lt;/mfrac&gt;&lt;mfenced&gt;&lt;mrow&gt;&lt;mo&gt;-&lt;/mo&gt;&lt;msubsup&gt;&lt;mover&gt;&lt;mi&gt;q&lt;/mi&gt;&lt;mo&gt;^&lt;/mo&gt;&lt;/mover&gt;&lt;mrow/&gt;&lt;mo&gt;*&lt;/mo&gt;&lt;/msubsup&gt;&lt;mover&gt;&lt;mi&gt;&amp;#x3C9;&lt;/mi&gt;&lt;mo&gt;^&lt;/mo&gt;&lt;/mover&gt;&lt;mi&gt;q&lt;/mi&gt;&lt;mo&gt;+&lt;/mo&gt;&lt;msubsup&gt;&lt;mover&gt;&lt;mi&gt;q&lt;/mi&gt;&lt;mo&gt;^&lt;/mo&gt;&lt;/mover&gt;&lt;mrow/&gt;&lt;mo&gt;*&lt;/mo&gt;&lt;/msubsup&gt;&lt;mi&gt;q&lt;/mi&gt;&lt;mi&gt;&amp;#x3C9;&lt;/mi&gt;&lt;/mrow&gt;&lt;/mfenced&gt;&lt;/mtd&gt;&lt;/mtr&gt;&lt;mtr&gt;&lt;mtd/&gt;&lt;mtd&gt;&lt;mo&gt;=&lt;/mo&gt;&lt;/mtd&gt;&lt;mtd&gt;&lt;mfrac&gt;&lt;mn&gt;1&lt;/mn&gt;&lt;mn&gt;2&lt;/mn&gt;&lt;/mfrac&gt;&lt;mfenced&gt;&lt;mrow&gt;&lt;mo&gt;-&lt;/mo&gt;&lt;msub&gt;&lt;mi&gt;&amp;#x393;&lt;/mi&gt;&lt;mi&gt;L&lt;/mi&gt;&lt;/msub&gt;&lt;mfenced&gt;&lt;mover&gt;&lt;mi&gt;&amp;#x3C9;&lt;/mi&gt;&lt;mo&gt;^&lt;/mo&gt;&lt;/mover&gt;&lt;/mfenced&gt;&lt;msubsup&gt;&lt;mover&gt;&lt;mi&gt;q&lt;/mi&gt;&lt;mo&gt;^&lt;/mo&gt;&lt;/mover&gt;&lt;mrow/&gt;&lt;mo&gt;*&lt;/mo&gt;&lt;/msubsup&gt;&lt;mi&gt;q&lt;/mi&gt;&lt;mo&gt;+&lt;/mo&gt;&lt;msubsup&gt;&lt;mover&gt;&lt;mi&gt;q&lt;/mi&gt;&lt;mo&gt;^&lt;/mo&gt;&lt;/mover&gt;&lt;mrow/&gt;&lt;mo&gt;*&lt;/mo&gt;&lt;/msubsup&gt;&lt;mi&gt;q&lt;/mi&gt;&lt;mi&gt;&amp;#x3C9;&lt;/mi&gt;&lt;/mrow&gt;&lt;/mfenced&gt;&lt;/mtd&gt;&lt;/mtr&gt;&lt;mtr&gt;&lt;mtd/&gt;&lt;mtd&gt;&lt;mo&gt;=&lt;/mo&gt;&lt;/mtd&gt;&lt;mtd&gt;&lt;mfrac&gt;&lt;mn&gt;1&lt;/mn&gt;&lt;mn&gt;2&lt;/mn&gt;&lt;/mfrac&gt;&lt;mfenced&gt;&lt;mrow&gt;&lt;mo&gt;-&lt;/mo&gt;&lt;msub&gt;&lt;mi&gt;&amp;#x393;&lt;/mi&gt;&lt;mi&gt;L&lt;/mi&gt;&lt;/msub&gt;&lt;mfenced&gt;&lt;mover&gt;&lt;mi&gt;&amp;#x3C9;&lt;/mi&gt;&lt;mo&gt;^&lt;/mo&gt;&lt;/mover&gt;&lt;/mfenced&gt;&lt;mover&gt;&lt;mi&gt;q&lt;/mi&gt;&lt;mo&gt;~&lt;/mo&gt;&lt;/mover&gt;&lt;mo&gt;+&lt;/mo&gt;&lt;mover&gt;&lt;mi&gt;q&lt;/mi&gt;&lt;mo&gt;~&lt;/mo&gt;&lt;/mover&gt;&lt;mi&gt;&amp;#x3C9;&lt;/mi&gt;&lt;/mrow&gt;&lt;/mfenced&gt;&lt;/mtd&gt;&lt;/mtr&gt;&lt;mtr&gt;&lt;mtd/&gt;&lt;mtd&gt;&lt;mo&gt;=&lt;/mo&gt;&lt;/mtd&gt;&lt;mtd&gt;&lt;mfrac&gt;&lt;mn&gt;1&lt;/mn&gt;&lt;mn&gt;2&lt;/mn&gt;&lt;/mfrac&gt;&lt;mfenced&gt;&lt;mrow&gt;&lt;mo&gt;-&lt;/mo&gt;&lt;mover&gt;&lt;mi mathvariant=\&quot;bold\&quot;&gt;&amp;#x3C9;&lt;/mi&gt;&lt;mo mathvariant=\&quot;bold\&quot;&gt;^&lt;/mo&gt;&lt;/mover&gt;&lt;mover&gt;&lt;mi mathvariant=\&quot;bold\&quot;&gt;q&lt;/mi&gt;&lt;mo mathvariant=\&quot;bold\&quot;&gt;~&lt;/mo&gt;&lt;/mover&gt;&lt;mo&gt;+&lt;/mo&gt;&lt;mover&gt;&lt;mi mathvariant=\&quot;bold\&quot;&gt;q&lt;/mi&gt;&lt;mo&gt;~&lt;/mo&gt;&lt;/mover&gt;&lt;mi mathvariant=\&quot;bold\&quot;&gt;&amp;#x3C9;&lt;/mi&gt;&lt;/mrow&gt;&lt;/mfenced&gt;&lt;/mtd&gt;&lt;/mtr&gt;&lt;mtr&gt;&lt;mtd/&gt;&lt;mtd/&gt;&lt;mtd/&gt;&lt;/mtr&gt;&lt;/mtable&gt;&lt;/math&gt;&quot;,&quot;origin&quot;:&quot;MathType Legacy&quot;,&quot;version&quot;:&quot;v3.23.0&quot;}" title="table row cell bold q with tilde on top end cell equals cell bold q with bold hat on top subscript blank superscript asterisk times bold q end cell row blank equals cell stack bold italic q with hat on top with dot on top to the power of asterisk times bold q plus q with hat on top bold q with bold dot on top end cell row blank equals cell 1 half open parentheses negative q with hat on top subscript blank superscript asterisk times omega with hat on top q plus q with hat on top subscript blank superscript asterisk times q omega close parentheses end cell row blank equals cell 1 half open parentheses negative capital gamma subscript L open parentheses omega with hat on top close parentheses q with hat on top subscript blank superscript asterisk times q plus q with hat on top subscript blank superscript asterisk times q omega close parentheses end cell row blank equals cell 1 half open parentheses negative capital gamma subscript L open parentheses omega with hat on top close parentheses q with tilde on top plus q with tilde on top omega close parentheses end cell row blank equals cell 1 half open parentheses negative bold omega with bold hat on top bold q with bold tilde on top plus bold q with tilde on top bold omega close parentheses end cell row blank blank blank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table columnspacing=\&quot;0px\&quot; columnalign=\&quot;right center left\&quot;&gt;&lt;mtr&gt;&lt;mtd&gt;&lt;mover&gt;&lt;mi mathvariant=\&quot;bold\&quot;&gt;q&lt;/mi&gt;&lt;mo&gt;~&lt;/mo&gt;&lt;/mover&gt;&lt;/mtd&gt;&lt;mtd&gt;&lt;mo&gt;=&lt;/mo&gt;&lt;/mtd&gt;&lt;mtd&gt;&lt;msubsup&gt;&lt;mover&gt;&lt;mi mathvariant=\&quot;bold\&quot;&gt;q&lt;/mi&gt;&lt;mo mathvariant=\&quot;bold\&quot;&gt;^&lt;/mo&gt;&lt;/mover&gt;&lt;mrow/&gt;&lt;mo&gt;*&lt;/mo&gt;&lt;/msubsup&gt;&lt;mi mathvariant=\&quot;bold\&quot;&gt;q&lt;/mi&gt;&lt;/mtd&gt;&lt;/mtr&gt;&lt;mtr&gt;&lt;mtd/&gt;&lt;mtd&gt;&lt;mo&gt;=&lt;/mo&gt;&lt;/mtd&gt;&lt;mtd&gt;&lt;msup&gt;&lt;mover&gt;&lt;mover&gt;&lt;mi mathvariant=\&quot;bold-italic\&quot;&gt;q&lt;/mi&gt;&lt;mo&gt;^&lt;/mo&gt;&lt;/mover&gt;&lt;mo&gt;&amp;#x2D9;&lt;/mo&gt;&lt;/mover&gt;&lt;mo&gt;*&lt;/mo&gt;&lt;/msup&gt;&lt;mi mathvariant=\&quot;bold\&quot;&gt;q&lt;/mi&gt;&lt;mo&gt;+&lt;/mo&gt;&lt;mover&gt;&lt;mi&gt;q&lt;/mi&gt;&lt;mo&gt;^&lt;/mo&gt;&lt;/mover&gt;&lt;mover&gt;&lt;mi mathvariant=\&quot;bold\&quot;&gt;q&lt;/mi&gt;&lt;mo mathvariant=\&quot;bold\&quot;&gt;&amp;#x2D9;&lt;/mo&gt;&lt;/mover&gt;&lt;/mtd&gt;&lt;/mtr&gt;&lt;mtr&gt;&lt;mtd/&gt;&lt;mtd&gt;&lt;mo&gt;=&lt;/mo&gt;&lt;/mtd&gt;&lt;mtd&gt;&lt;mfrac&gt;&lt;mn&gt;1&lt;/mn&gt;&lt;mn&gt;2&lt;/mn&gt;&lt;/mfrac&gt;&lt;mfenced&gt;&lt;mrow&gt;&lt;mo&gt;-&lt;/mo&gt;&lt;msubsup&gt;&lt;mover&gt;&lt;mi&gt;q&lt;/mi&gt;&lt;mo&gt;^&lt;/mo&gt;&lt;/mover&gt;&lt;mrow/&gt;&lt;mo&gt;*&lt;/mo&gt;&lt;/msubsup&gt;&lt;mover&gt;&lt;mi&gt;&amp;#x3C9;&lt;/mi&gt;&lt;mo&gt;^&lt;/mo&gt;&lt;/mover&gt;&lt;mi&gt;q&lt;/mi&gt;&lt;mo&gt;+&lt;/mo&gt;&lt;msubsup&gt;&lt;mover&gt;&lt;mi&gt;q&lt;/mi&gt;&lt;mo&gt;^&lt;/mo&gt;&lt;/mover&gt;&lt;mrow/&gt;&lt;mo&gt;*&lt;/mo&gt;&lt;/msubsup&gt;&lt;mi&gt;q&lt;/mi&gt;&lt;mi&gt;&amp;#x3C9;&lt;/mi&gt;&lt;/mrow&gt;&lt;/mfenced&gt;&lt;/mtd&gt;&lt;/mtr&gt;&lt;mtr&gt;&lt;mtd/&gt;&lt;mtd&gt;&lt;mo&gt;=&lt;/mo&gt;&lt;/mtd&gt;&lt;mtd&gt;&lt;mfrac&gt;&lt;mn&gt;1&lt;/mn&gt;&lt;mn&gt;2&lt;/mn&gt;&lt;/mfrac&gt;&lt;mfenced&gt;&lt;mrow&gt;&lt;mo&gt;-&lt;/mo&gt;&lt;msub&gt;&lt;mi&gt;&amp;#x393;&lt;/mi&gt;&lt;mi&gt;L&lt;/mi&gt;&lt;/msub&gt;&lt;mfenced&gt;&lt;mover&gt;&lt;mi&gt;&amp;#x3C9;&lt;/mi&gt;&lt;mo&gt;^&lt;/mo&gt;&lt;/mover&gt;&lt;/mfenced&gt;&lt;msubsup&gt;&lt;mover&gt;&lt;mi&gt;q&lt;/mi&gt;&lt;mo&gt;^&lt;/mo&gt;&lt;/mover&gt;&lt;mrow/&gt;&lt;mo&gt;*&lt;/mo&gt;&lt;/msubsup&gt;&lt;mi&gt;q&lt;/mi&gt;&lt;mo&gt;+&lt;/mo&gt;&lt;msubsup&gt;&lt;mover&gt;&lt;mi&gt;q&lt;/mi&gt;&lt;mo&gt;^&lt;/mo&gt;&lt;/mover&gt;&lt;mrow/&gt;&lt;mo&gt;*&lt;/mo&gt;&lt;/msubsup&gt;&lt;mi&gt;q&lt;/mi&gt;&lt;mi&gt;&amp;#x3C9;&lt;/mi&gt;&lt;/mrow&gt;&lt;/mfenced&gt;&lt;/mtd&gt;&lt;/mtr&gt;&lt;mtr&gt;&lt;mtd/&gt;&lt;mtd&gt;&lt;mo&gt;=&lt;/mo&gt;&lt;/mtd&gt;&lt;mtd&gt;&lt;mfrac&gt;&lt;mn&gt;1&lt;/mn&gt;&lt;mn&gt;2&lt;/mn&gt;&lt;/mfrac&gt;&lt;mfenced&gt;&lt;mrow&gt;&lt;mo&gt;-&lt;/mo&gt;&lt;msub&gt;&lt;mi&gt;&amp;#x393;&lt;/mi&gt;&lt;mi&gt;L&lt;/mi&gt;&lt;/msub&gt;&lt;mfenced&gt;&lt;mover&gt;&lt;mi&gt;&amp;#x3C9;&lt;/mi&gt;&lt;mo&gt;^&lt;/mo&gt;&lt;/mover&gt;&lt;/mfenced&gt;&lt;mover&gt;&lt;mi&gt;q&lt;/mi&gt;&lt;mo&gt;~&lt;/mo&gt;&lt;/mover&gt;&lt;mo&gt;+&lt;/mo&gt;&lt;mover&gt;&lt;mi&gt;q&lt;/mi&gt;&lt;mo&gt;~&lt;/mo&gt;&lt;/mover&gt;&lt;mi&gt;&amp;#x3C9;&lt;/mi&gt;&lt;/mrow&gt;&lt;/mfenced&gt;&lt;/mtd&gt;&lt;/mtr&gt;&lt;mtr&gt;&lt;mtd/&gt;&lt;mtd&gt;&lt;mo&gt;=&lt;/mo&gt;&lt;/mtd&gt;&lt;mtd&gt;&lt;mfrac&gt;&lt;mn&gt;1&lt;/mn&gt;&lt;mn&gt;2&lt;/mn&gt;&lt;/mfrac&gt;&lt;mfenced&gt;&lt;mrow&gt;&lt;mo&gt;-&lt;/mo&gt;&lt;mover&gt;&lt;mi mathvariant=\&quot;bold\&quot;&gt;&amp;#x3C9;&lt;/mi&gt;&lt;mo mathvariant=\&quot;bold\&quot;&gt;^&lt;/mo&gt;&lt;/mover&gt;&lt;mover&gt;&lt;mi mathvariant=\&quot;bold\&quot;&gt;q&lt;/mi&gt;&lt;mo mathvariant=\&quot;bold\&quot;&gt;~&lt;/mo&gt;&lt;/mover&gt;&lt;mo&gt;+&lt;/mo&gt;&lt;mover&gt;&lt;mi mathvariant=\&quot;bold\&quot;&gt;q&lt;/mi&gt;&lt;mo&gt;~&lt;/mo&gt;&lt;/mover&gt;&lt;mi mathvariant=\&quot;bold\&quot;&gt;&amp;#x3C9;&lt;/mi&gt;&lt;/mrow&gt;&lt;/mfenced&gt;&lt;/mtd&gt;&lt;/mtr&gt;&lt;mtr&gt;&lt;mtd/&gt;&lt;mtd/&gt;&lt;mtd/&gt;&lt;/mtr&gt;&lt;/mtable&gt;&lt;/math&gt;&quot;,&quot;origin&quot;:&quot;MathType Legacy&quot;,&quot;version&quot;:&quot;v3.23.0&quot;}" title="table row cell bold q with tilde on top end cell equals cell bold q with bold hat on top subscript blank superscript asterisk times bold q end cell row blank equals cell stack bold italic q with hat on top with dot on top to the power of asterisk times bold q plus q with hat on top bold q with bold dot on top end cell row blank equals cell 1 half open parentheses negative q with hat on top subscript blank superscript asterisk times omega with hat on top q plus q with hat on top subscript blank superscript asterisk times q omega close parentheses end cell row blank equals cell 1 half open parentheses negative capital gamma subscript L open parentheses omega with hat on top close parentheses q with hat on top subscript blank superscript asterisk times q plus q with hat on top subscript blank superscript asterisk times q omega close parentheses end cell row blank equals cell 1 half open parentheses negative capital gamma subscript L open parentheses omega with hat on top close parentheses q with tilde on top plus q with tilde on top omega close parentheses end cell row blank equals cell 1 half open parentheses negative bold omega with bold hat on top bold q with bold tilde on top plus bold q with tilde on top bold omega close parentheses end cell row blank blank blank end table"/>
                    <pic:cNvPicPr/>
                  </pic:nvPicPr>
                  <pic:blipFill>
                    <a:blip r:embed="rId170" cstate="print">
                      <a:extLst>
                        <a:ext uri="{28A0092B-C50C-407E-A947-70E740481C1C}">
                          <a14:useLocalDpi xmlns:a14="http://schemas.microsoft.com/office/drawing/2010/main" val="0"/>
                        </a:ext>
                      </a:extLst>
                    </a:blip>
                    <a:stretch>
                      <a:fillRect/>
                    </a:stretch>
                  </pic:blipFill>
                  <pic:spPr>
                    <a:xfrm>
                      <a:off x="0" y="0"/>
                      <a:ext cx="1991360" cy="2491232"/>
                    </a:xfrm>
                    <a:prstGeom prst="rect">
                      <a:avLst/>
                    </a:prstGeom>
                  </pic:spPr>
                </pic:pic>
              </a:graphicData>
            </a:graphic>
          </wp:inline>
        </w:drawing>
      </w:r>
    </w:p>
    <w:p w14:paraId="1C4DC3F8" w14:textId="77777777" w:rsidR="00D06663" w:rsidRDefault="00D06663" w:rsidP="00CB5F83"/>
    <w:p w14:paraId="6E63D263" w14:textId="77777777" w:rsidR="00D06663" w:rsidRDefault="00D06663" w:rsidP="00CB5F83">
      <w:r>
        <w:t xml:space="preserve">where we have used the definitions of quaternion derivatives (). Note omega is pure.  Carrying out the multiplication and restricting ourselves to the vector part in </w:t>
      </w:r>
      <w:r>
        <w:rPr>
          <w:noProof/>
          <w:position w:val="-13"/>
        </w:rPr>
        <w:drawing>
          <wp:inline distT="0" distB="0" distL="0" distR="0" wp14:anchorId="679DDDD5" wp14:editId="2E5415DD">
            <wp:extent cx="729488" cy="229616"/>
            <wp:effectExtent l="0" t="0" r="0" b="0"/>
            <wp:docPr id="1767665231" name="Picture 1767665231" descr="{&quot;mathml&quot;:&quot;&lt;math style=\&quot;font-family:stix;font-size:12px;\&quot; xmlns=\&quot;http://www.w3.org/1998/Math/MathML\&quot;&gt;&lt;mover&gt;&lt;mi mathvariant=\&quot;bold\&quot;&gt;q&lt;/mi&gt;&lt;mo mathvariant=\&quot;bold\&quot;&gt;~&lt;/mo&gt;&lt;/mover&gt;&lt;mo&gt;=&lt;/mo&gt;&lt;mfenced&gt;&lt;mrow&gt;&lt;msub&gt;&lt;mover&gt;&lt;mi&gt;q&lt;/mi&gt;&lt;mo&gt;~&lt;/mo&gt;&lt;/mover&gt;&lt;mn&gt;0&lt;/mn&gt;&lt;/msub&gt;&lt;mo&gt;&amp;#xA0;&lt;/mo&gt;&lt;mover&gt;&lt;mi mathvariant=\&quot;bold\&quot;&gt;v&lt;/mi&gt;&lt;mo mathvariant=\&quot;bold\&quot;&gt;~&lt;/mo&gt;&lt;/mover&gt;&lt;/mrow&gt;&lt;/mfenced&gt;&lt;/math&gt;&quot;,&quot;origin&quot;:&quot;MathType Legacy&quot;,&quot;version&quot;:&quot;v3.23.0&quot;}" title="bold q with bold tilde on top equals open parentheses q with tilde on top subscript 0 space bold v with bold tilde on top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over&gt;&lt;mi mathvariant=\&quot;bold\&quot;&gt;q&lt;/mi&gt;&lt;mo mathvariant=\&quot;bold\&quot;&gt;~&lt;/mo&gt;&lt;/mover&gt;&lt;mo&gt;=&lt;/mo&gt;&lt;mfenced&gt;&lt;mrow&gt;&lt;msub&gt;&lt;mover&gt;&lt;mi&gt;q&lt;/mi&gt;&lt;mo&gt;~&lt;/mo&gt;&lt;/mover&gt;&lt;mn&gt;0&lt;/mn&gt;&lt;/msub&gt;&lt;mo&gt;&amp;#xA0;&lt;/mo&gt;&lt;mover&gt;&lt;mi mathvariant=\&quot;bold\&quot;&gt;v&lt;/mi&gt;&lt;mo mathvariant=\&quot;bold\&quot;&gt;~&lt;/mo&gt;&lt;/mover&gt;&lt;/mrow&gt;&lt;/mfenced&gt;&lt;/math&gt;&quot;,&quot;origin&quot;:&quot;MathType Legacy&quot;,&quot;version&quot;:&quot;v3.23.0&quot;}" title="bold q with bold tilde on top equals open parentheses q with tilde on top subscript 0 space bold v with bold tilde on top close parentheses"/>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729488" cy="229616"/>
                    </a:xfrm>
                    <a:prstGeom prst="rect">
                      <a:avLst/>
                    </a:prstGeom>
                  </pic:spPr>
                </pic:pic>
              </a:graphicData>
            </a:graphic>
          </wp:inline>
        </w:drawing>
      </w:r>
      <w:r>
        <w:t>results in</w:t>
      </w:r>
    </w:p>
    <w:p w14:paraId="068B233E" w14:textId="77777777" w:rsidR="00D06663" w:rsidRDefault="00D06663" w:rsidP="00CB5F83"/>
    <w:p w14:paraId="22D3BDFE" w14:textId="77777777" w:rsidR="00D06663" w:rsidRDefault="00D06663" w:rsidP="009278B5">
      <w:pPr>
        <w:jc w:val="center"/>
      </w:pPr>
      <w:r>
        <w:rPr>
          <w:noProof/>
          <w:position w:val="-21"/>
        </w:rPr>
        <w:drawing>
          <wp:inline distT="0" distB="0" distL="0" distR="0" wp14:anchorId="6AD77ED2" wp14:editId="5225964C">
            <wp:extent cx="2452624" cy="351536"/>
            <wp:effectExtent l="0" t="0" r="0" b="0"/>
            <wp:docPr id="1941772366" name="Picture 1941772366" descr="{&quot;mathml&quot;:&quot;&lt;math style=\&quot;font-family:stix;font-size:12px;\&quot; xmlns=\&quot;http://www.w3.org/1998/Math/MathML\&quot;&gt;&lt;mover&gt;&lt;mi&gt;v&lt;/mi&gt;&lt;mo&gt;~&lt;/mo&gt;&lt;/mover&gt;&lt;mo&gt;=&lt;/mo&gt;&lt;mfrac&gt;&lt;mn&gt;1&lt;/mn&gt;&lt;mn&gt;2&lt;/mn&gt;&lt;/mfrac&gt;&lt;mfenced&gt;&lt;mrow&gt;&lt;mo&gt;-&lt;/mo&gt;&lt;mover&gt;&lt;mi&gt;&amp;#x3C9;&lt;/mi&gt;&lt;mo&gt;^&lt;/mo&gt;&lt;/mover&gt;&lt;mo&gt;&amp;#xD7;&lt;/mo&gt;&lt;mover&gt;&lt;mi&gt;v&lt;/mi&gt;&lt;mo&gt;~&lt;/mo&gt;&lt;/mover&gt;&lt;mo&gt;-&lt;/mo&gt;&lt;msub&gt;&lt;mover&gt;&lt;mi&gt;q&lt;/mi&gt;&lt;mo&gt;~&lt;/mo&gt;&lt;/mover&gt;&lt;mn&gt;0&lt;/mn&gt;&lt;/msub&gt;&lt;mover&gt;&lt;mi&gt;&amp;#x3C9;&lt;/mi&gt;&lt;mo&gt;^&lt;/mo&gt;&lt;/mover&gt;&lt;mo&gt;+&lt;/mo&gt;&lt;msub&gt;&lt;mover&gt;&lt;mi&gt;q&lt;/mi&gt;&lt;mo&gt;~&lt;/mo&gt;&lt;/mover&gt;&lt;mn&gt;0&lt;/mn&gt;&lt;/msub&gt;&lt;mi&gt;&amp;#x3C9;&lt;/mi&gt;&lt;mo&gt;+&lt;/mo&gt;&lt;mover&gt;&lt;mi&gt;v&lt;/mi&gt;&lt;mo&gt;~&lt;/mo&gt;&lt;/mover&gt;&lt;mo&gt;&amp;#xD7;&lt;/mo&gt;&lt;mi&gt;&amp;#x3C9;&lt;/mi&gt;&lt;/mrow&gt;&lt;/mfenced&gt;&lt;/math&gt;&quot;,&quot;origin&quot;:&quot;MathType Legacy&quot;,&quot;version&quot;:&quot;v3.23.0&quot;}" title="v with tilde on top equals 1 half open parentheses negative omega with hat on top cross times v with tilde on top minus q with tilde on top subscript 0 omega with hat on top plus q with tilde on top subscript 0 omega plus v with tilde on top cross times omega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over&gt;&lt;mi&gt;v&lt;/mi&gt;&lt;mo&gt;~&lt;/mo&gt;&lt;/mover&gt;&lt;mo&gt;=&lt;/mo&gt;&lt;mfrac&gt;&lt;mn&gt;1&lt;/mn&gt;&lt;mn&gt;2&lt;/mn&gt;&lt;/mfrac&gt;&lt;mfenced&gt;&lt;mrow&gt;&lt;mo&gt;-&lt;/mo&gt;&lt;mover&gt;&lt;mi&gt;&amp;#x3C9;&lt;/mi&gt;&lt;mo&gt;^&lt;/mo&gt;&lt;/mover&gt;&lt;mo&gt;&amp;#xD7;&lt;/mo&gt;&lt;mover&gt;&lt;mi&gt;v&lt;/mi&gt;&lt;mo&gt;~&lt;/mo&gt;&lt;/mover&gt;&lt;mo&gt;-&lt;/mo&gt;&lt;msub&gt;&lt;mover&gt;&lt;mi&gt;q&lt;/mi&gt;&lt;mo&gt;~&lt;/mo&gt;&lt;/mover&gt;&lt;mn&gt;0&lt;/mn&gt;&lt;/msub&gt;&lt;mover&gt;&lt;mi&gt;&amp;#x3C9;&lt;/mi&gt;&lt;mo&gt;^&lt;/mo&gt;&lt;/mover&gt;&lt;mo&gt;+&lt;/mo&gt;&lt;msub&gt;&lt;mover&gt;&lt;mi&gt;q&lt;/mi&gt;&lt;mo&gt;~&lt;/mo&gt;&lt;/mover&gt;&lt;mn&gt;0&lt;/mn&gt;&lt;/msub&gt;&lt;mi&gt;&amp;#x3C9;&lt;/mi&gt;&lt;mo&gt;+&lt;/mo&gt;&lt;mover&gt;&lt;mi&gt;v&lt;/mi&gt;&lt;mo&gt;~&lt;/mo&gt;&lt;/mover&gt;&lt;mo&gt;&amp;#xD7;&lt;/mo&gt;&lt;mi&gt;&amp;#x3C9;&lt;/mi&gt;&lt;/mrow&gt;&lt;/mfenced&gt;&lt;/math&gt;&quot;,&quot;origin&quot;:&quot;MathType Legacy&quot;,&quot;version&quot;:&quot;v3.23.0&quot;}" title="v with tilde on top equals 1 half open parentheses negative omega with hat on top cross times v with tilde on top minus q with tilde on top subscript 0 omega with hat on top plus q with tilde on top subscript 0 omega plus v with tilde on top cross times omega close parentheses"/>
                    <pic:cNvPicPr/>
                  </pic:nvPicPr>
                  <pic:blipFill>
                    <a:blip r:embed="rId172" cstate="print">
                      <a:extLst>
                        <a:ext uri="{28A0092B-C50C-407E-A947-70E740481C1C}">
                          <a14:useLocalDpi xmlns:a14="http://schemas.microsoft.com/office/drawing/2010/main" val="0"/>
                        </a:ext>
                      </a:extLst>
                    </a:blip>
                    <a:stretch>
                      <a:fillRect/>
                    </a:stretch>
                  </pic:blipFill>
                  <pic:spPr>
                    <a:xfrm>
                      <a:off x="0" y="0"/>
                      <a:ext cx="2452624" cy="351536"/>
                    </a:xfrm>
                    <a:prstGeom prst="rect">
                      <a:avLst/>
                    </a:prstGeom>
                  </pic:spPr>
                </pic:pic>
              </a:graphicData>
            </a:graphic>
          </wp:inline>
        </w:drawing>
      </w:r>
    </w:p>
    <w:p w14:paraId="302C8327" w14:textId="77777777" w:rsidR="00D06663" w:rsidRDefault="00D06663" w:rsidP="00CB5F83"/>
    <w:p w14:paraId="36B04CC1" w14:textId="77777777" w:rsidR="00D06663" w:rsidRDefault="00D06663" w:rsidP="00CB5F83">
      <w:r>
        <w:lastRenderedPageBreak/>
        <w:t xml:space="preserve">Substituting in </w:t>
      </w:r>
      <w:r>
        <w:rPr>
          <w:noProof/>
          <w:position w:val="-1"/>
        </w:rPr>
        <w:drawing>
          <wp:inline distT="0" distB="0" distL="0" distR="0" wp14:anchorId="117D3774" wp14:editId="13201DD8">
            <wp:extent cx="627888" cy="119888"/>
            <wp:effectExtent l="0" t="0" r="0" b="0"/>
            <wp:docPr id="1613223135" name="Picture 1613223135" descr="{&quot;mathml&quot;:&quot;&lt;math style=\&quot;font-family:stix;font-size:12px;\&quot; xmlns=\&quot;http://www.w3.org/1998/Math/MathML\&quot;&gt;&lt;mi&gt;&amp;#x3C9;&lt;/mi&gt;&lt;mo&gt;=&lt;/mo&gt;&lt;mover&gt;&lt;mi&gt;&amp;#x3C9;&lt;/mi&gt;&lt;mo&gt;^&lt;/mo&gt;&lt;/mover&gt;&lt;mo&gt;+&lt;/mo&gt;&lt;mover&gt;&lt;mi&gt;&amp;#x3C9;&lt;/mi&gt;&lt;mo&gt;~&lt;/mo&gt;&lt;/mover&gt;&lt;/math&gt;&quot;,&quot;origin&quot;:&quot;MathType Legacy&quot;,&quot;version&quot;:&quot;v3.23.0&quot;}" title="omega equals omega with hat on top plus omega with tilde on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amp;#x3C9;&lt;/mi&gt;&lt;mo&gt;=&lt;/mo&gt;&lt;mover&gt;&lt;mi&gt;&amp;#x3C9;&lt;/mi&gt;&lt;mo&gt;^&lt;/mo&gt;&lt;/mover&gt;&lt;mo&gt;+&lt;/mo&gt;&lt;mover&gt;&lt;mi&gt;&amp;#x3C9;&lt;/mi&gt;&lt;mo&gt;~&lt;/mo&gt;&lt;/mover&gt;&lt;/math&gt;&quot;,&quot;origin&quot;:&quot;MathType Legacy&quot;,&quot;version&quot;:&quot;v3.23.0&quot;}" title="omega equals omega with hat on top plus omega with tilde on top"/>
                    <pic:cNvPicPr/>
                  </pic:nvPicPr>
                  <pic:blipFill>
                    <a:blip r:embed="rId173" cstate="print">
                      <a:extLst>
                        <a:ext uri="{28A0092B-C50C-407E-A947-70E740481C1C}">
                          <a14:useLocalDpi xmlns:a14="http://schemas.microsoft.com/office/drawing/2010/main" val="0"/>
                        </a:ext>
                      </a:extLst>
                    </a:blip>
                    <a:stretch>
                      <a:fillRect/>
                    </a:stretch>
                  </pic:blipFill>
                  <pic:spPr>
                    <a:xfrm>
                      <a:off x="0" y="0"/>
                      <a:ext cx="627888" cy="119888"/>
                    </a:xfrm>
                    <a:prstGeom prst="rect">
                      <a:avLst/>
                    </a:prstGeom>
                  </pic:spPr>
                </pic:pic>
              </a:graphicData>
            </a:graphic>
          </wp:inline>
        </w:drawing>
      </w:r>
      <w:r>
        <w:t>, leads to</w:t>
      </w:r>
    </w:p>
    <w:p w14:paraId="247D5CEF" w14:textId="77777777" w:rsidR="00D06663" w:rsidRDefault="00D06663" w:rsidP="00CB5F83"/>
    <w:p w14:paraId="786307F9" w14:textId="77777777" w:rsidR="00D06663" w:rsidRDefault="00D06663" w:rsidP="009278B5">
      <w:pPr>
        <w:jc w:val="center"/>
      </w:pPr>
      <w:r>
        <w:rPr>
          <w:noProof/>
          <w:position w:val="-21"/>
        </w:rPr>
        <w:drawing>
          <wp:inline distT="0" distB="0" distL="0" distR="0" wp14:anchorId="24B35133" wp14:editId="44D74FE0">
            <wp:extent cx="1960880" cy="351536"/>
            <wp:effectExtent l="0" t="0" r="0" b="0"/>
            <wp:docPr id="951918424" name="Picture 951918424" descr="{&quot;mathml&quot;:&quot;&lt;math style=\&quot;font-family:stix;font-size:12px;\&quot; xmlns=\&quot;http://www.w3.org/1998/Math/MathML\&quot;&gt;&lt;mover&gt;&lt;mi&gt;v&lt;/mi&gt;&lt;mo&gt;~&lt;/mo&gt;&lt;/mover&gt;&lt;mo&gt;=&lt;/mo&gt;&lt;mfrac&gt;&lt;mn&gt;1&lt;/mn&gt;&lt;mn&gt;2&lt;/mn&gt;&lt;/mfrac&gt;&lt;mfenced&gt;&lt;mrow&gt;&lt;msub&gt;&lt;mover&gt;&lt;mi&gt;q&lt;/mi&gt;&lt;mo&gt;~&lt;/mo&gt;&lt;/mover&gt;&lt;mn&gt;0&lt;/mn&gt;&lt;/msub&gt;&lt;mover&gt;&lt;mi&gt;&amp;#x3C9;&lt;/mi&gt;&lt;mo&gt;~&lt;/mo&gt;&lt;/mover&gt;&lt;mo&gt;-&lt;/mo&gt;&lt;mn&gt;2&lt;/mn&gt;&lt;mover&gt;&lt;mi&gt;&amp;#x3C9;&lt;/mi&gt;&lt;mo&gt;^&lt;/mo&gt;&lt;/mover&gt;&lt;mo&gt;&amp;#xD7;&lt;/mo&gt;&lt;mover&gt;&lt;mi&gt;v&lt;/mi&gt;&lt;mo&gt;~&lt;/mo&gt;&lt;/mover&gt;&lt;mo&gt;-&lt;/mo&gt;&lt;mover&gt;&lt;mi&gt;&amp;#x3C9;&lt;/mi&gt;&lt;mo&gt;~&lt;/mo&gt;&lt;/mover&gt;&lt;mo&gt;&amp;#xD7;&lt;/mo&gt;&lt;mover&gt;&lt;mi&gt;v&lt;/mi&gt;&lt;mo&gt;~&lt;/mo&gt;&lt;/mover&gt;&lt;/mrow&gt;&lt;/mfenced&gt;&lt;/math&gt;&quot;,&quot;origin&quot;:&quot;MathType Legacy&quot;,&quot;version&quot;:&quot;v3.23.0&quot;}" title="v with tilde on top equals 1 half open parentheses q with tilde on top subscript 0 omega with tilde on top minus 2 omega with hat on top cross times v with tilde on top minus omega with tilde on top cross times v with tilde on top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over&gt;&lt;mi&gt;v&lt;/mi&gt;&lt;mo&gt;~&lt;/mo&gt;&lt;/mover&gt;&lt;mo&gt;=&lt;/mo&gt;&lt;mfrac&gt;&lt;mn&gt;1&lt;/mn&gt;&lt;mn&gt;2&lt;/mn&gt;&lt;/mfrac&gt;&lt;mfenced&gt;&lt;mrow&gt;&lt;msub&gt;&lt;mover&gt;&lt;mi&gt;q&lt;/mi&gt;&lt;mo&gt;~&lt;/mo&gt;&lt;/mover&gt;&lt;mn&gt;0&lt;/mn&gt;&lt;/msub&gt;&lt;mover&gt;&lt;mi&gt;&amp;#x3C9;&lt;/mi&gt;&lt;mo&gt;~&lt;/mo&gt;&lt;/mover&gt;&lt;mo&gt;-&lt;/mo&gt;&lt;mn&gt;2&lt;/mn&gt;&lt;mover&gt;&lt;mi&gt;&amp;#x3C9;&lt;/mi&gt;&lt;mo&gt;^&lt;/mo&gt;&lt;/mover&gt;&lt;mo&gt;&amp;#xD7;&lt;/mo&gt;&lt;mover&gt;&lt;mi&gt;v&lt;/mi&gt;&lt;mo&gt;~&lt;/mo&gt;&lt;/mover&gt;&lt;mo&gt;-&lt;/mo&gt;&lt;mover&gt;&lt;mi&gt;&amp;#x3C9;&lt;/mi&gt;&lt;mo&gt;~&lt;/mo&gt;&lt;/mover&gt;&lt;mo&gt;&amp;#xD7;&lt;/mo&gt;&lt;mover&gt;&lt;mi&gt;v&lt;/mi&gt;&lt;mo&gt;~&lt;/mo&gt;&lt;/mover&gt;&lt;/mrow&gt;&lt;/mfenced&gt;&lt;/math&gt;&quot;,&quot;origin&quot;:&quot;MathType Legacy&quot;,&quot;version&quot;:&quot;v3.23.0&quot;}" title="v with tilde on top equals 1 half open parentheses q with tilde on top subscript 0 omega with tilde on top minus 2 omega with hat on top cross times v with tilde on top minus omega with tilde on top cross times v with tilde on top close parentheses"/>
                    <pic:cNvPicPr/>
                  </pic:nvPicPr>
                  <pic:blipFill>
                    <a:blip r:embed="rId174" cstate="print">
                      <a:extLst>
                        <a:ext uri="{28A0092B-C50C-407E-A947-70E740481C1C}">
                          <a14:useLocalDpi xmlns:a14="http://schemas.microsoft.com/office/drawing/2010/main" val="0"/>
                        </a:ext>
                      </a:extLst>
                    </a:blip>
                    <a:stretch>
                      <a:fillRect/>
                    </a:stretch>
                  </pic:blipFill>
                  <pic:spPr>
                    <a:xfrm>
                      <a:off x="0" y="0"/>
                      <a:ext cx="1960880" cy="351536"/>
                    </a:xfrm>
                    <a:prstGeom prst="rect">
                      <a:avLst/>
                    </a:prstGeom>
                  </pic:spPr>
                </pic:pic>
              </a:graphicData>
            </a:graphic>
          </wp:inline>
        </w:drawing>
      </w:r>
    </w:p>
    <w:p w14:paraId="0A35E2C8" w14:textId="77777777" w:rsidR="00D06663" w:rsidRDefault="00D06663" w:rsidP="00CB5F83">
      <w:r>
        <w:t xml:space="preserve">Now using the small angle form of the quaternion </w:t>
      </w:r>
      <w:r>
        <w:rPr>
          <w:noProof/>
          <w:position w:val="-5"/>
        </w:rPr>
        <w:drawing>
          <wp:inline distT="0" distB="0" distL="0" distR="0" wp14:anchorId="1A185D87" wp14:editId="33C8C7EE">
            <wp:extent cx="829056" cy="172720"/>
            <wp:effectExtent l="0" t="0" r="0" b="0"/>
            <wp:docPr id="1671405649" name="Picture 1671405649" descr="{&quot;mathml&quot;:&quot;&lt;math style=\&quot;font-family:stix;font-size:12px;\&quot; xmlns=\&quot;http://www.w3.org/1998/Math/MathML\&quot;&gt;&lt;mover&gt;&lt;mi&gt;q&lt;/mi&gt;&lt;mo&gt;~&lt;/mo&gt;&lt;/mover&gt;&lt;mo&gt;=&lt;/mo&gt;&lt;mfenced&gt;&lt;mrow&gt;&lt;mn&gt;1&lt;/mn&gt;&lt;mo&gt;&amp;#xA0;&lt;/mo&gt;&lt;mo&gt;&amp;#xA0;&lt;/mo&gt;&lt;mover&gt;&lt;mi&gt;&amp;#x3B8;&lt;/mi&gt;&lt;mo&gt;~&lt;/mo&gt;&lt;/mover&gt;&lt;mo&gt;/&lt;/mo&gt;&lt;mn&gt;2&lt;/mn&gt;&lt;/mrow&gt;&lt;/mfenced&gt;&lt;/math&gt;&quot;,&quot;origin&quot;:&quot;MathType Legacy&quot;,&quot;version&quot;:&quot;v3.23.0&quot;}" title="q with tilde on top equals open parentheses 1 space space theta with tilde on top divided by 2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over&gt;&lt;mi&gt;q&lt;/mi&gt;&lt;mo&gt;~&lt;/mo&gt;&lt;/mover&gt;&lt;mo&gt;=&lt;/mo&gt;&lt;mfenced&gt;&lt;mrow&gt;&lt;mn&gt;1&lt;/mn&gt;&lt;mo&gt;&amp;#xA0;&lt;/mo&gt;&lt;mo&gt;&amp;#xA0;&lt;/mo&gt;&lt;mover&gt;&lt;mi&gt;&amp;#x3B8;&lt;/mi&gt;&lt;mo&gt;~&lt;/mo&gt;&lt;/mover&gt;&lt;mo&gt;/&lt;/mo&gt;&lt;mn&gt;2&lt;/mn&gt;&lt;/mrow&gt;&lt;/mfenced&gt;&lt;/math&gt;&quot;,&quot;origin&quot;:&quot;MathType Legacy&quot;,&quot;version&quot;:&quot;v3.23.0&quot;}" title="q with tilde on top equals open parentheses 1 space space theta with tilde on top divided by 2 close parentheses"/>
                    <pic:cNvPicPr/>
                  </pic:nvPicPr>
                  <pic:blipFill>
                    <a:blip r:embed="rId175" cstate="print">
                      <a:extLst>
                        <a:ext uri="{28A0092B-C50C-407E-A947-70E740481C1C}">
                          <a14:useLocalDpi xmlns:a14="http://schemas.microsoft.com/office/drawing/2010/main" val="0"/>
                        </a:ext>
                      </a:extLst>
                    </a:blip>
                    <a:stretch>
                      <a:fillRect/>
                    </a:stretch>
                  </pic:blipFill>
                  <pic:spPr>
                    <a:xfrm>
                      <a:off x="0" y="0"/>
                      <a:ext cx="829056" cy="172720"/>
                    </a:xfrm>
                    <a:prstGeom prst="rect">
                      <a:avLst/>
                    </a:prstGeom>
                  </pic:spPr>
                </pic:pic>
              </a:graphicData>
            </a:graphic>
          </wp:inline>
        </w:drawing>
      </w:r>
      <w:r>
        <w:t>results in</w:t>
      </w:r>
    </w:p>
    <w:p w14:paraId="5049C7C8" w14:textId="77777777" w:rsidR="00D06663" w:rsidRDefault="00D06663" w:rsidP="00CB5F83"/>
    <w:p w14:paraId="3982152E" w14:textId="77777777" w:rsidR="00D06663" w:rsidRDefault="00D06663" w:rsidP="002A761C">
      <w:pPr>
        <w:jc w:val="center"/>
      </w:pPr>
      <w:r>
        <w:rPr>
          <w:noProof/>
          <w:position w:val="-21"/>
        </w:rPr>
        <w:drawing>
          <wp:inline distT="0" distB="0" distL="0" distR="0" wp14:anchorId="38AABEAB" wp14:editId="389B9CB3">
            <wp:extent cx="1530096" cy="351536"/>
            <wp:effectExtent l="0" t="0" r="0" b="0"/>
            <wp:docPr id="1967369138" name="Picture 1967369138" descr="{&quot;mathml&quot;:&quot;&lt;math style=\&quot;font-family:stix;font-size:12px;\&quot; xmlns=\&quot;http://www.w3.org/1998/Math/MathML\&quot;&gt;&lt;mover&gt;&lt;mi mathvariant=\&quot;bold\&quot;&gt;&amp;#x3B8;&lt;/mi&gt;&lt;mo mathvariant=\&quot;bold\&quot;&gt;~&lt;/mo&gt;&lt;/mover&gt;&lt;mo&gt;=&lt;/mo&gt;&lt;mover&gt;&lt;mi mathvariant=\&quot;bold\&quot;&gt;&amp;#x3C9;&lt;/mi&gt;&lt;mo mathvariant=\&quot;bold\&quot;&gt;~&lt;/mo&gt;&lt;/mover&gt;&lt;mo&gt;-&lt;/mo&gt;&lt;mover&gt;&lt;mi mathvariant=\&quot;bold\&quot;&gt;&amp;#x3C9;&lt;/mi&gt;&lt;mo mathvariant=\&quot;bold\&quot;&gt;^&lt;/mo&gt;&lt;/mover&gt;&lt;mo&gt;&amp;#xD7;&lt;/mo&gt;&lt;mover&gt;&lt;mi mathvariant=\&quot;bold\&quot;&gt;&amp;#x3B8;&lt;/mi&gt;&lt;mo mathvariant=\&quot;bold\&quot;&gt;~&lt;/mo&gt;&lt;/mover&gt;&lt;mo&gt;-&lt;/mo&gt;&lt;mfrac&gt;&lt;mn&gt;1&lt;/mn&gt;&lt;mn&gt;2&lt;/mn&gt;&lt;/mfrac&gt;&lt;mover&gt;&lt;mi mathvariant=\&quot;bold\&quot;&gt;&amp;#x3C9;&lt;/mi&gt;&lt;mo mathvariant=\&quot;bold\&quot;&gt;~&lt;/mo&gt;&lt;/mover&gt;&lt;mo&gt;&amp;#xD7;&lt;/mo&gt;&lt;mover&gt;&lt;mi mathvariant=\&quot;bold\&quot;&gt;&amp;#x3B8;&lt;/mi&gt;&lt;mo mathvariant=\&quot;bold\&quot;&gt;~&lt;/mo&gt;&lt;/mover&gt;&lt;/math&gt;&quot;,&quot;origin&quot;:&quot;MathType Legacy&quot;,&quot;version&quot;:&quot;v3.23.0&quot;}" title="bold theta with bold tilde on top equals bold omega with bold tilde on top minus bold omega with bold hat on top cross times bold theta with bold tilde on top minus 1 half bold omega with bold tilde on top cross times bold theta with bold tilde on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over&gt;&lt;mi mathvariant=\&quot;bold\&quot;&gt;&amp;#x3B8;&lt;/mi&gt;&lt;mo mathvariant=\&quot;bold\&quot;&gt;~&lt;/mo&gt;&lt;/mover&gt;&lt;mo&gt;=&lt;/mo&gt;&lt;mover&gt;&lt;mi mathvariant=\&quot;bold\&quot;&gt;&amp;#x3C9;&lt;/mi&gt;&lt;mo mathvariant=\&quot;bold\&quot;&gt;~&lt;/mo&gt;&lt;/mover&gt;&lt;mo&gt;-&lt;/mo&gt;&lt;mover&gt;&lt;mi mathvariant=\&quot;bold\&quot;&gt;&amp;#x3C9;&lt;/mi&gt;&lt;mo mathvariant=\&quot;bold\&quot;&gt;^&lt;/mo&gt;&lt;/mover&gt;&lt;mo&gt;&amp;#xD7;&lt;/mo&gt;&lt;mover&gt;&lt;mi mathvariant=\&quot;bold\&quot;&gt;&amp;#x3B8;&lt;/mi&gt;&lt;mo mathvariant=\&quot;bold\&quot;&gt;~&lt;/mo&gt;&lt;/mover&gt;&lt;mo&gt;-&lt;/mo&gt;&lt;mfrac&gt;&lt;mn&gt;1&lt;/mn&gt;&lt;mn&gt;2&lt;/mn&gt;&lt;/mfrac&gt;&lt;mover&gt;&lt;mi mathvariant=\&quot;bold\&quot;&gt;&amp;#x3C9;&lt;/mi&gt;&lt;mo mathvariant=\&quot;bold\&quot;&gt;~&lt;/mo&gt;&lt;/mover&gt;&lt;mo&gt;&amp;#xD7;&lt;/mo&gt;&lt;mover&gt;&lt;mi mathvariant=\&quot;bold\&quot;&gt;&amp;#x3B8;&lt;/mi&gt;&lt;mo mathvariant=\&quot;bold\&quot;&gt;~&lt;/mo&gt;&lt;/mover&gt;&lt;/math&gt;&quot;,&quot;origin&quot;:&quot;MathType Legacy&quot;,&quot;version&quot;:&quot;v3.23.0&quot;}" title="bold theta with bold tilde on top equals bold omega with bold tilde on top minus bold omega with bold hat on top cross times bold theta with bold tilde on top minus 1 half bold omega with bold tilde on top cross times bold theta with bold tilde on top"/>
                    <pic:cNvPicPr/>
                  </pic:nvPicPr>
                  <pic:blipFill>
                    <a:blip r:embed="rId176" cstate="print">
                      <a:extLst>
                        <a:ext uri="{28A0092B-C50C-407E-A947-70E740481C1C}">
                          <a14:useLocalDpi xmlns:a14="http://schemas.microsoft.com/office/drawing/2010/main" val="0"/>
                        </a:ext>
                      </a:extLst>
                    </a:blip>
                    <a:stretch>
                      <a:fillRect/>
                    </a:stretch>
                  </pic:blipFill>
                  <pic:spPr>
                    <a:xfrm>
                      <a:off x="0" y="0"/>
                      <a:ext cx="1530096" cy="351536"/>
                    </a:xfrm>
                    <a:prstGeom prst="rect">
                      <a:avLst/>
                    </a:prstGeom>
                  </pic:spPr>
                </pic:pic>
              </a:graphicData>
            </a:graphic>
          </wp:inline>
        </w:drawing>
      </w:r>
    </w:p>
    <w:p w14:paraId="4E73512A" w14:textId="77777777" w:rsidR="00D06663" w:rsidRDefault="00D06663" w:rsidP="00CB5F83"/>
    <w:p w14:paraId="38FD8EBA" w14:textId="77777777" w:rsidR="00D06663" w:rsidRDefault="00D06663" w:rsidP="00CB5F83">
      <w:r>
        <w:t>For a generic linear model we omit the quadratic errors to yield</w:t>
      </w:r>
    </w:p>
    <w:p w14:paraId="72594092" w14:textId="77777777" w:rsidR="00D06663" w:rsidRDefault="00D06663" w:rsidP="00CB5F83"/>
    <w:p w14:paraId="650F1A6C" w14:textId="77777777" w:rsidR="00D06663" w:rsidRDefault="00D06663" w:rsidP="002A761C">
      <w:pPr>
        <w:jc w:val="center"/>
      </w:pPr>
      <w:r>
        <w:rPr>
          <w:noProof/>
          <w:position w:val="-4"/>
        </w:rPr>
        <w:drawing>
          <wp:inline distT="0" distB="0" distL="0" distR="0" wp14:anchorId="7960559A" wp14:editId="7FC0E316">
            <wp:extent cx="1009904" cy="231648"/>
            <wp:effectExtent l="0" t="0" r="0" b="0"/>
            <wp:docPr id="1147128330" name="Picture 1147128330" descr="{&quot;mathml&quot;:&quot;&lt;math style=\&quot;font-family:stix;font-size:12px;\&quot; xmlns=\&quot;http://www.w3.org/1998/Math/MathML\&quot;&gt;&lt;mover&gt;&lt;mover&gt;&lt;mi mathvariant=\&quot;bold\&quot;&gt;&amp;#x3B8;&lt;/mi&gt;&lt;mo&gt;~&lt;/mo&gt;&lt;/mover&gt;&lt;mo&gt;&amp;#x2D9;&lt;/mo&gt;&lt;/mover&gt;&lt;mo&gt;=&lt;/mo&gt;&lt;mover&gt;&lt;mi mathvariant=\&quot;bold\&quot;&gt;&amp;#x3C9;&lt;/mi&gt;&lt;mo mathvariant=\&quot;bold\&quot;&gt;~&lt;/mo&gt;&lt;/mover&gt;&lt;mo&gt;-&lt;/mo&gt;&lt;mi mathvariant=\&quot;bold\&quot;&gt;&amp;#x3A9;&lt;/mi&gt;&lt;mfenced&gt;&lt;mi mathvariant=\&quot;bold\&quot;&gt;&amp;#x3C9;&lt;/mi&gt;&lt;/mfenced&gt;&lt;mover&gt;&lt;mi mathvariant=\&quot;bold\&quot;&gt;&amp;#x3B8;&lt;/mi&gt;&lt;mo mathvariant=\&quot;bold\&quot;&gt;~&lt;/mo&gt;&lt;/mover&gt;&lt;/math&gt;&quot;,&quot;origin&quot;:&quot;MathType Legacy&quot;,&quot;version&quot;:&quot;v3.23.0&quot;}" title="stack bold theta with tilde on top with dot on top equals bold omega with bold tilde on top minus bold capital omega open parentheses bold omega close parentheses bold theta with bold tilde on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over&gt;&lt;mover&gt;&lt;mi mathvariant=\&quot;bold\&quot;&gt;&amp;#x3B8;&lt;/mi&gt;&lt;mo&gt;~&lt;/mo&gt;&lt;/mover&gt;&lt;mo&gt;&amp;#x2D9;&lt;/mo&gt;&lt;/mover&gt;&lt;mo&gt;=&lt;/mo&gt;&lt;mover&gt;&lt;mi mathvariant=\&quot;bold\&quot;&gt;&amp;#x3C9;&lt;/mi&gt;&lt;mo mathvariant=\&quot;bold\&quot;&gt;~&lt;/mo&gt;&lt;/mover&gt;&lt;mo&gt;-&lt;/mo&gt;&lt;mi mathvariant=\&quot;bold\&quot;&gt;&amp;#x3A9;&lt;/mi&gt;&lt;mfenced&gt;&lt;mi mathvariant=\&quot;bold\&quot;&gt;&amp;#x3C9;&lt;/mi&gt;&lt;/mfenced&gt;&lt;mover&gt;&lt;mi mathvariant=\&quot;bold\&quot;&gt;&amp;#x3B8;&lt;/mi&gt;&lt;mo mathvariant=\&quot;bold\&quot;&gt;~&lt;/mo&gt;&lt;/mover&gt;&lt;/math&gt;&quot;,&quot;origin&quot;:&quot;MathType Legacy&quot;,&quot;version&quot;:&quot;v3.23.0&quot;}" title="stack bold theta with tilde on top with dot on top equals bold omega with bold tilde on top minus bold capital omega open parentheses bold omega close parentheses bold theta with bold tilde on top"/>
                    <pic:cNvPicPr/>
                  </pic:nvPicPr>
                  <pic:blipFill>
                    <a:blip r:embed="rId177" cstate="print">
                      <a:extLst>
                        <a:ext uri="{28A0092B-C50C-407E-A947-70E740481C1C}">
                          <a14:useLocalDpi xmlns:a14="http://schemas.microsoft.com/office/drawing/2010/main" val="0"/>
                        </a:ext>
                      </a:extLst>
                    </a:blip>
                    <a:stretch>
                      <a:fillRect/>
                    </a:stretch>
                  </pic:blipFill>
                  <pic:spPr>
                    <a:xfrm>
                      <a:off x="0" y="0"/>
                      <a:ext cx="1009904" cy="231648"/>
                    </a:xfrm>
                    <a:prstGeom prst="rect">
                      <a:avLst/>
                    </a:prstGeom>
                  </pic:spPr>
                </pic:pic>
              </a:graphicData>
            </a:graphic>
          </wp:inline>
        </w:drawing>
      </w:r>
    </w:p>
    <w:p w14:paraId="0F7584F8" w14:textId="77777777" w:rsidR="00D06663" w:rsidRDefault="00D06663" w:rsidP="00CB5F83"/>
    <w:p w14:paraId="7A538AEB" w14:textId="77777777" w:rsidR="0036758F" w:rsidRDefault="0036758F" w:rsidP="00CB5F83"/>
    <w:p w14:paraId="53B17DE8" w14:textId="77777777" w:rsidR="0036758F" w:rsidRDefault="0036758F" w:rsidP="00CB5F83"/>
    <w:p w14:paraId="2A7AC881" w14:textId="720562F0" w:rsidR="00D06663" w:rsidRDefault="00D06663" w:rsidP="00CB5F83">
      <w:r>
        <w:t>Integegration proceeds by exponentiation to obtain the state transition matrix F = e^omega.  We use the same tricks as before: powers of skew-symmetric matrics and trigonmetric series to obtain</w:t>
      </w:r>
    </w:p>
    <w:p w14:paraId="436ACF5C" w14:textId="77777777" w:rsidR="00D06663" w:rsidRDefault="00D06663" w:rsidP="00CB5F83"/>
    <w:p w14:paraId="73A1D5BC" w14:textId="77777777" w:rsidR="00D06663" w:rsidRDefault="00D06663" w:rsidP="00CB5F83"/>
    <w:p w14:paraId="22917AEB" w14:textId="77777777" w:rsidR="00D06663" w:rsidRDefault="00D06663" w:rsidP="002117C1">
      <w:pPr>
        <w:jc w:val="center"/>
      </w:pPr>
      <w:r>
        <w:rPr>
          <w:noProof/>
          <w:position w:val="-153"/>
        </w:rPr>
        <w:drawing>
          <wp:inline distT="0" distB="0" distL="0" distR="0" wp14:anchorId="25D4C3A5" wp14:editId="793D1D57">
            <wp:extent cx="3766337" cy="1931255"/>
            <wp:effectExtent l="0" t="0" r="0" b="0"/>
            <wp:docPr id="1023181944" name="Picture 1023181944" descr="{&quot;mathml&quot;:&quot;&lt;math style=\&quot;font-family:stix;font-size:12px;\&quot; xmlns=\&quot;http://www.w3.org/1998/Math/MathML\&quot;&gt;&lt;mtable columnspacing=\&quot;0px\&quot; columnalign=\&quot;right center left\&quot;&gt;&lt;mtr&gt;&lt;mtd&gt;&lt;mi mathvariant=\&quot;bold\&quot;&gt;F&lt;/mi&gt;&lt;/mtd&gt;&lt;mtd&gt;&lt;mo&gt;=&lt;/mo&gt;&lt;/mtd&gt;&lt;mtd&gt;&lt;msup&gt;&lt;mi&gt;e&lt;/mi&gt;&lt;mrow&gt;&lt;mi&gt;&amp;#x3A9;&lt;/mi&gt;&lt;mfenced&gt;&lt;mi mathvariant=\&quot;bold\&quot;&gt;&amp;#x3C9;&lt;/mi&gt;&lt;/mfenced&gt;&lt;mi&gt;T&lt;/mi&gt;&lt;/mrow&gt;&lt;/msup&gt;&lt;mo&gt;=&lt;/mo&gt;&lt;msup&gt;&lt;mi&gt;e&lt;/mi&gt;&lt;mrow&gt;&lt;mi&gt;&amp;#x3A9;&lt;/mi&gt;&lt;mfenced&gt;&lt;mi&gt;u&lt;/mi&gt;&lt;/mfenced&gt;&lt;mi&gt;&amp;#x3C9;&lt;/mi&gt;&lt;mi&gt;T&lt;/mi&gt;&lt;/mrow&gt;&lt;/msup&gt;&lt;mo&gt;=&lt;/mo&gt;&lt;msup&gt;&lt;mi&gt;e&lt;/mi&gt;&lt;mrow&gt;&lt;mi&gt;&amp;#x3A9;&lt;/mi&gt;&lt;mfenced&gt;&lt;mi&gt;u&lt;/mi&gt;&lt;/mfenced&gt;&lt;mi&gt;&amp;#x3BC;&lt;/mi&gt;&lt;/mrow&gt;&lt;/msup&gt;&lt;/mtd&gt;&lt;/mtr&gt;&lt;mtr&gt;&lt;mtd/&gt;&lt;mtd&gt;&lt;mo&gt;=&lt;/mo&gt;&lt;/mtd&gt;&lt;mtd&gt;&lt;mi&gt;I&lt;/mi&gt;&lt;mo&gt;+&lt;/mo&gt;&lt;mi&gt;&amp;#x3A9;&lt;/mi&gt;&lt;mi&gt;&amp;#x3BC;&lt;/mi&gt;&lt;mo&gt;+&lt;/mo&gt;&lt;mfrac&gt;&lt;mrow&gt;&lt;msup&gt;&lt;mi&gt;&amp;#x3A9;&lt;/mi&gt;&lt;mn&gt;2&lt;/mn&gt;&lt;/msup&gt;&lt;msup&gt;&lt;mi&gt;&amp;#x3BC;&lt;/mi&gt;&lt;mn&gt;2&lt;/mn&gt;&lt;/msup&gt;&lt;/mrow&gt;&lt;mrow&gt;&lt;mn&gt;2&lt;/mn&gt;&lt;mo&gt;!&lt;/mo&gt;&lt;/mrow&gt;&lt;/mfrac&gt;&lt;mo&gt;+&lt;/mo&gt;&lt;mfrac&gt;&lt;mrow&gt;&lt;msup&gt;&lt;mi&gt;&amp;#x3A9;&lt;/mi&gt;&lt;mn&gt;3&lt;/mn&gt;&lt;/msup&gt;&lt;msup&gt;&lt;mi&gt;&amp;#x3BC;&lt;/mi&gt;&lt;mn&gt;3&lt;/mn&gt;&lt;/msup&gt;&lt;/mrow&gt;&lt;mrow&gt;&lt;mn&gt;3&lt;/mn&gt;&lt;mo&gt;!&lt;/mo&gt;&lt;/mrow&gt;&lt;/mfrac&gt;&lt;mo&gt;+&lt;/mo&gt;&lt;mfrac&gt;&lt;mrow&gt;&lt;msup&gt;&lt;mi&gt;&amp;#x3A9;&lt;/mi&gt;&lt;mn&gt;4&lt;/mn&gt;&lt;/msup&gt;&lt;msup&gt;&lt;mi&gt;&amp;#x3BC;&lt;/mi&gt;&lt;mn&gt;4&lt;/mn&gt;&lt;/msup&gt;&lt;/mrow&gt;&lt;mrow&gt;&lt;mn&gt;4&lt;/mn&gt;&lt;mo&gt;!&lt;/mo&gt;&lt;/mrow&gt;&lt;/mfrac&gt;&lt;mo&gt;+&lt;/mo&gt;&lt;mo&gt;&amp;#x2026;&lt;/mo&gt;&lt;/mtd&gt;&lt;/mtr&gt;&lt;mtr&gt;&lt;mtd/&gt;&lt;mtd&gt;&lt;mo&gt;=&lt;/mo&gt;&lt;/mtd&gt;&lt;mtd&gt;&lt;mi&gt;I&lt;/mi&gt;&lt;mo&gt;+&lt;/mo&gt;&lt;mi&gt;&amp;#x3A9;&lt;/mi&gt;&lt;mfenced&gt;&lt;mrow&gt;&lt;mi&gt;&amp;#x3BC;&lt;/mi&gt;&lt;mo&gt;-&lt;/mo&gt;&lt;mfrac&gt;&lt;msup&gt;&lt;mi&gt;&amp;#x3BC;&lt;/mi&gt;&lt;mn&gt;3&lt;/mn&gt;&lt;/msup&gt;&lt;mrow&gt;&lt;mn&gt;3&lt;/mn&gt;&lt;mo&gt;!&lt;/mo&gt;&lt;/mrow&gt;&lt;/mfrac&gt;&lt;mo&gt;+&lt;/mo&gt;&lt;mfrac&gt;&lt;msup&gt;&lt;mi&gt;&amp;#x3BC;&lt;/mi&gt;&lt;mn&gt;5&lt;/mn&gt;&lt;/msup&gt;&lt;mrow&gt;&lt;mn&gt;5&lt;/mn&gt;&lt;mo&gt;!&lt;/mo&gt;&lt;/mrow&gt;&lt;/mfrac&gt;&lt;mo&gt;-&lt;/mo&gt;&lt;mo&gt;.&lt;/mo&gt;&lt;mo&gt;.&lt;/mo&gt;&lt;mo&gt;.&lt;/mo&gt;&lt;/mrow&gt;&lt;/mfenced&gt;&lt;mo&gt;+&lt;/mo&gt;&lt;msup&gt;&lt;mi&gt;&amp;#x3A9;&lt;/mi&gt;&lt;mn&gt;2&lt;/mn&gt;&lt;/msup&gt;&lt;mfenced&gt;&lt;mrow&gt;&lt;mfrac&gt;&lt;msup&gt;&lt;mi&gt;&amp;#x3BC;&lt;/mi&gt;&lt;mn&gt;2&lt;/mn&gt;&lt;/msup&gt;&lt;mrow&gt;&lt;mn&gt;2&lt;/mn&gt;&lt;mo&gt;!&lt;/mo&gt;&lt;/mrow&gt;&lt;/mfrac&gt;&lt;mo&gt;-&lt;/mo&gt;&lt;mfrac&gt;&lt;msup&gt;&lt;mi&gt;&amp;#x3BC;&lt;/mi&gt;&lt;mn&gt;4&lt;/mn&gt;&lt;/msup&gt;&lt;mrow&gt;&lt;mn&gt;4&lt;/mn&gt;&lt;mo&gt;!&lt;/mo&gt;&lt;/mrow&gt;&lt;/mfrac&gt;&lt;mo&gt;+&lt;/mo&gt;&lt;mfrac&gt;&lt;msup&gt;&lt;mi&gt;&amp;#x3BC;&lt;/mi&gt;&lt;mn&gt;6&lt;/mn&gt;&lt;/msup&gt;&lt;mrow&gt;&lt;mn&gt;6&lt;/mn&gt;&lt;mo&gt;!&lt;/mo&gt;&lt;/mrow&gt;&lt;/mfrac&gt;&lt;mo&gt;-&lt;/mo&gt;&lt;mo&gt;.&lt;/mo&gt;&lt;mo&gt;.&lt;/mo&gt;&lt;mo&gt;.&lt;/mo&gt;&lt;/mrow&gt;&lt;/mfenced&gt;&lt;/mtd&gt;&lt;/mtr&gt;&lt;mtr&gt;&lt;mtd/&gt;&lt;mtd&gt;&lt;mo&gt;=&lt;/mo&gt;&lt;/mtd&gt;&lt;mtd&gt;&lt;mi&gt;I&lt;/mi&gt;&lt;mo&gt;+&lt;/mo&gt;&lt;mi&gt;&amp;#x3A9;&lt;/mi&gt;&lt;mfenced&gt;&lt;mi&gt;u&lt;/mi&gt;&lt;/mfenced&gt;&lt;mi&gt;sin&lt;/mi&gt;&lt;mi&gt;&amp;#x3BC;&lt;/mi&gt;&lt;mo&gt;+&lt;/mo&gt;&lt;msup&gt;&lt;mi&gt;&amp;#x3A9;&lt;/mi&gt;&lt;mn&gt;2&lt;/mn&gt;&lt;/msup&gt;&lt;mfenced&gt;&lt;mi&gt;u&lt;/mi&gt;&lt;/mfenced&gt;&lt;mfenced&gt;&lt;mrow&gt;&lt;mn&gt;1&lt;/mn&gt;&lt;mo&gt;-&lt;/mo&gt;&lt;mi&gt;cos&lt;/mi&gt;&lt;mi&gt;&amp;#x3BC;&lt;/mi&gt;&lt;/mrow&gt;&lt;/mfenced&gt;&lt;/mtd&gt;&lt;/mtr&gt;&lt;mtr&gt;&lt;mtd/&gt;&lt;mtd&gt;&lt;mo&gt;=&lt;/mo&gt;&lt;/mtd&gt;&lt;mtd&gt;&lt;mi mathvariant=\&quot;bold\&quot;&gt;R&lt;/mi&gt;&lt;mfenced&gt;&lt;mrow&gt;&lt;mo&gt;-&lt;/mo&gt;&lt;mi mathvariant=\&quot;bold\&quot;&gt;u&lt;/mi&gt;&lt;mi&gt;&amp;#x3C9;&lt;/mi&gt;&lt;mi&gt;T&lt;/mi&gt;&lt;/mrow&gt;&lt;/mfenced&gt;&lt;/mtd&gt;&lt;/mtr&gt;&lt;mtr&gt;&lt;mtd/&gt;&lt;mtd&gt;&lt;mo&gt;=&lt;/mo&gt;&lt;/mtd&gt;&lt;mtd&gt;&lt;msup&gt;&lt;mi mathvariant=\&quot;bold\&quot;&gt;R&lt;/mi&gt;&lt;mi&gt;T&lt;/mi&gt;&lt;/msup&gt;&lt;mfenced&gt;&lt;mrow&gt;&lt;mi mathvariant=\&quot;bold\&quot;&gt;&amp;#x3C9;&lt;/mi&gt;&lt;mi&gt;T&lt;/mi&gt;&lt;/mrow&gt;&lt;/mfenced&gt;&lt;/mtd&gt;&lt;/mtr&gt;&lt;/mtable&gt;&lt;/math&gt;&quot;,&quot;origin&quot;:&quot;MathType Legacy&quot;,&quot;version&quot;:&quot;v3.23.0&quot;}" title="table row bold F equals cell e to the power of capital omega open parentheses bold omega close parentheses T end exponent equals e to the power of capital omega open parentheses u close parentheses omega T end exponent equals e to the power of capital omega open parentheses u close parentheses mu end exponent end cell row blank equals cell I plus capital omega mu plus fraction numerator capital omega squared mu squared over denominator 2 factorial end fraction plus fraction numerator capital omega cubed mu cubed over denominator 3 factorial end fraction plus fraction numerator capital omega to the power of 4 mu to the power of 4 over denominator 4 factorial end fraction plus horizontal ellipsis end cell row blank equals cell I plus capital omega open parentheses mu minus fraction numerator mu cubed over denominator 3 factorial end fraction plus fraction numerator mu to the power of 5 over denominator 5 factorial end fraction minus... close parentheses plus capital omega squared open parentheses fraction numerator mu squared over denominator 2 factorial end fraction minus fraction numerator mu to the power of 4 over denominator 4 factorial end fraction plus fraction numerator mu to the power of 6 over denominator 6 factorial end fraction minus... close parentheses end cell row blank equals cell I plus capital omega open parentheses u close parentheses sin mu plus capital omega squared open parentheses u close parentheses open parentheses 1 minus cos mu close parentheses end cell row blank equals cell bold R open parentheses negative bold u omega T close parentheses end cell row blank equals cell bold R to the power of T open parentheses bold omega T close parentheses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table columnspacing=\&quot;0px\&quot; columnalign=\&quot;right center left\&quot;&gt;&lt;mtr&gt;&lt;mtd&gt;&lt;mi mathvariant=\&quot;bold\&quot;&gt;F&lt;/mi&gt;&lt;/mtd&gt;&lt;mtd&gt;&lt;mo&gt;=&lt;/mo&gt;&lt;/mtd&gt;&lt;mtd&gt;&lt;msup&gt;&lt;mi&gt;e&lt;/mi&gt;&lt;mrow&gt;&lt;mi&gt;&amp;#x3A9;&lt;/mi&gt;&lt;mfenced&gt;&lt;mi mathvariant=\&quot;bold\&quot;&gt;&amp;#x3C9;&lt;/mi&gt;&lt;/mfenced&gt;&lt;mi&gt;T&lt;/mi&gt;&lt;/mrow&gt;&lt;/msup&gt;&lt;mo&gt;=&lt;/mo&gt;&lt;msup&gt;&lt;mi&gt;e&lt;/mi&gt;&lt;mrow&gt;&lt;mi&gt;&amp;#x3A9;&lt;/mi&gt;&lt;mfenced&gt;&lt;mi&gt;u&lt;/mi&gt;&lt;/mfenced&gt;&lt;mi&gt;&amp;#x3C9;&lt;/mi&gt;&lt;mi&gt;T&lt;/mi&gt;&lt;/mrow&gt;&lt;/msup&gt;&lt;mo&gt;=&lt;/mo&gt;&lt;msup&gt;&lt;mi&gt;e&lt;/mi&gt;&lt;mrow&gt;&lt;mi&gt;&amp;#x3A9;&lt;/mi&gt;&lt;mfenced&gt;&lt;mi&gt;u&lt;/mi&gt;&lt;/mfenced&gt;&lt;mi&gt;&amp;#x3BC;&lt;/mi&gt;&lt;/mrow&gt;&lt;/msup&gt;&lt;/mtd&gt;&lt;/mtr&gt;&lt;mtr&gt;&lt;mtd/&gt;&lt;mtd&gt;&lt;mo&gt;=&lt;/mo&gt;&lt;/mtd&gt;&lt;mtd&gt;&lt;mi&gt;I&lt;/mi&gt;&lt;mo&gt;+&lt;/mo&gt;&lt;mi&gt;&amp;#x3A9;&lt;/mi&gt;&lt;mi&gt;&amp;#x3BC;&lt;/mi&gt;&lt;mo&gt;+&lt;/mo&gt;&lt;mfrac&gt;&lt;mrow&gt;&lt;msup&gt;&lt;mi&gt;&amp;#x3A9;&lt;/mi&gt;&lt;mn&gt;2&lt;/mn&gt;&lt;/msup&gt;&lt;msup&gt;&lt;mi&gt;&amp;#x3BC;&lt;/mi&gt;&lt;mn&gt;2&lt;/mn&gt;&lt;/msup&gt;&lt;/mrow&gt;&lt;mrow&gt;&lt;mn&gt;2&lt;/mn&gt;&lt;mo&gt;!&lt;/mo&gt;&lt;/mrow&gt;&lt;/mfrac&gt;&lt;mo&gt;+&lt;/mo&gt;&lt;mfrac&gt;&lt;mrow&gt;&lt;msup&gt;&lt;mi&gt;&amp;#x3A9;&lt;/mi&gt;&lt;mn&gt;3&lt;/mn&gt;&lt;/msup&gt;&lt;msup&gt;&lt;mi&gt;&amp;#x3BC;&lt;/mi&gt;&lt;mn&gt;3&lt;/mn&gt;&lt;/msup&gt;&lt;/mrow&gt;&lt;mrow&gt;&lt;mn&gt;3&lt;/mn&gt;&lt;mo&gt;!&lt;/mo&gt;&lt;/mrow&gt;&lt;/mfrac&gt;&lt;mo&gt;+&lt;/mo&gt;&lt;mfrac&gt;&lt;mrow&gt;&lt;msup&gt;&lt;mi&gt;&amp;#x3A9;&lt;/mi&gt;&lt;mn&gt;4&lt;/mn&gt;&lt;/msup&gt;&lt;msup&gt;&lt;mi&gt;&amp;#x3BC;&lt;/mi&gt;&lt;mn&gt;4&lt;/mn&gt;&lt;/msup&gt;&lt;/mrow&gt;&lt;mrow&gt;&lt;mn&gt;4&lt;/mn&gt;&lt;mo&gt;!&lt;/mo&gt;&lt;/mrow&gt;&lt;/mfrac&gt;&lt;mo&gt;+&lt;/mo&gt;&lt;mo&gt;&amp;#x2026;&lt;/mo&gt;&lt;/mtd&gt;&lt;/mtr&gt;&lt;mtr&gt;&lt;mtd/&gt;&lt;mtd&gt;&lt;mo&gt;=&lt;/mo&gt;&lt;/mtd&gt;&lt;mtd&gt;&lt;mi&gt;I&lt;/mi&gt;&lt;mo&gt;+&lt;/mo&gt;&lt;mi&gt;&amp;#x3A9;&lt;/mi&gt;&lt;mfenced&gt;&lt;mrow&gt;&lt;mi&gt;&amp;#x3BC;&lt;/mi&gt;&lt;mo&gt;-&lt;/mo&gt;&lt;mfrac&gt;&lt;msup&gt;&lt;mi&gt;&amp;#x3BC;&lt;/mi&gt;&lt;mn&gt;3&lt;/mn&gt;&lt;/msup&gt;&lt;mrow&gt;&lt;mn&gt;3&lt;/mn&gt;&lt;mo&gt;!&lt;/mo&gt;&lt;/mrow&gt;&lt;/mfrac&gt;&lt;mo&gt;+&lt;/mo&gt;&lt;mfrac&gt;&lt;msup&gt;&lt;mi&gt;&amp;#x3BC;&lt;/mi&gt;&lt;mn&gt;5&lt;/mn&gt;&lt;/msup&gt;&lt;mrow&gt;&lt;mn&gt;5&lt;/mn&gt;&lt;mo&gt;!&lt;/mo&gt;&lt;/mrow&gt;&lt;/mfrac&gt;&lt;mo&gt;-&lt;/mo&gt;&lt;mo&gt;.&lt;/mo&gt;&lt;mo&gt;.&lt;/mo&gt;&lt;mo&gt;.&lt;/mo&gt;&lt;/mrow&gt;&lt;/mfenced&gt;&lt;mo&gt;+&lt;/mo&gt;&lt;msup&gt;&lt;mi&gt;&amp;#x3A9;&lt;/mi&gt;&lt;mn&gt;2&lt;/mn&gt;&lt;/msup&gt;&lt;mfenced&gt;&lt;mrow&gt;&lt;mfrac&gt;&lt;msup&gt;&lt;mi&gt;&amp;#x3BC;&lt;/mi&gt;&lt;mn&gt;2&lt;/mn&gt;&lt;/msup&gt;&lt;mrow&gt;&lt;mn&gt;2&lt;/mn&gt;&lt;mo&gt;!&lt;/mo&gt;&lt;/mrow&gt;&lt;/mfrac&gt;&lt;mo&gt;-&lt;/mo&gt;&lt;mfrac&gt;&lt;msup&gt;&lt;mi&gt;&amp;#x3BC;&lt;/mi&gt;&lt;mn&gt;4&lt;/mn&gt;&lt;/msup&gt;&lt;mrow&gt;&lt;mn&gt;4&lt;/mn&gt;&lt;mo&gt;!&lt;/mo&gt;&lt;/mrow&gt;&lt;/mfrac&gt;&lt;mo&gt;+&lt;/mo&gt;&lt;mfrac&gt;&lt;msup&gt;&lt;mi&gt;&amp;#x3BC;&lt;/mi&gt;&lt;mn&gt;6&lt;/mn&gt;&lt;/msup&gt;&lt;mrow&gt;&lt;mn&gt;6&lt;/mn&gt;&lt;mo&gt;!&lt;/mo&gt;&lt;/mrow&gt;&lt;/mfrac&gt;&lt;mo&gt;-&lt;/mo&gt;&lt;mo&gt;.&lt;/mo&gt;&lt;mo&gt;.&lt;/mo&gt;&lt;mo&gt;.&lt;/mo&gt;&lt;/mrow&gt;&lt;/mfenced&gt;&lt;/mtd&gt;&lt;/mtr&gt;&lt;mtr&gt;&lt;mtd/&gt;&lt;mtd&gt;&lt;mo&gt;=&lt;/mo&gt;&lt;/mtd&gt;&lt;mtd&gt;&lt;mi&gt;I&lt;/mi&gt;&lt;mo&gt;+&lt;/mo&gt;&lt;mi&gt;&amp;#x3A9;&lt;/mi&gt;&lt;mfenced&gt;&lt;mi&gt;u&lt;/mi&gt;&lt;/mfenced&gt;&lt;mi&gt;sin&lt;/mi&gt;&lt;mi&gt;&amp;#x3BC;&lt;/mi&gt;&lt;mo&gt;+&lt;/mo&gt;&lt;msup&gt;&lt;mi&gt;&amp;#x3A9;&lt;/mi&gt;&lt;mn&gt;2&lt;/mn&gt;&lt;/msup&gt;&lt;mfenced&gt;&lt;mi&gt;u&lt;/mi&gt;&lt;/mfenced&gt;&lt;mfenced&gt;&lt;mrow&gt;&lt;mn&gt;1&lt;/mn&gt;&lt;mo&gt;-&lt;/mo&gt;&lt;mi&gt;cos&lt;/mi&gt;&lt;mi&gt;&amp;#x3BC;&lt;/mi&gt;&lt;/mrow&gt;&lt;/mfenced&gt;&lt;/mtd&gt;&lt;/mtr&gt;&lt;mtr&gt;&lt;mtd/&gt;&lt;mtd&gt;&lt;mo&gt;=&lt;/mo&gt;&lt;/mtd&gt;&lt;mtd&gt;&lt;mi mathvariant=\&quot;bold\&quot;&gt;R&lt;/mi&gt;&lt;mfenced&gt;&lt;mrow&gt;&lt;mo&gt;-&lt;/mo&gt;&lt;mi mathvariant=\&quot;bold\&quot;&gt;u&lt;/mi&gt;&lt;mi&gt;&amp;#x3C9;&lt;/mi&gt;&lt;mi&gt;T&lt;/mi&gt;&lt;/mrow&gt;&lt;/mfenced&gt;&lt;/mtd&gt;&lt;/mtr&gt;&lt;mtr&gt;&lt;mtd/&gt;&lt;mtd&gt;&lt;mo&gt;=&lt;/mo&gt;&lt;/mtd&gt;&lt;mtd&gt;&lt;msup&gt;&lt;mi mathvariant=\&quot;bold\&quot;&gt;R&lt;/mi&gt;&lt;mi&gt;T&lt;/mi&gt;&lt;/msup&gt;&lt;mfenced&gt;&lt;mrow&gt;&lt;mi mathvariant=\&quot;bold\&quot;&gt;&amp;#x3C9;&lt;/mi&gt;&lt;mi&gt;T&lt;/mi&gt;&lt;/mrow&gt;&lt;/mfenced&gt;&lt;/mtd&gt;&lt;/mtr&gt;&lt;/mtable&gt;&lt;/math&gt;&quot;,&quot;origin&quot;:&quot;MathType Legacy&quot;,&quot;version&quot;:&quot;v3.23.0&quot;}" title="table row bold F equals cell e to the power of capital omega open parentheses bold omega close parentheses T end exponent equals e to the power of capital omega open parentheses u close parentheses omega T end exponent equals e to the power of capital omega open parentheses u close parentheses mu end exponent end cell row blank equals cell I plus capital omega mu plus fraction numerator capital omega squared mu squared over denominator 2 factorial end fraction plus fraction numerator capital omega cubed mu cubed over denominator 3 factorial end fraction plus fraction numerator capital omega to the power of 4 mu to the power of 4 over denominator 4 factorial end fraction plus horizontal ellipsis end cell row blank equals cell I plus capital omega open parentheses mu minus fraction numerator mu cubed over denominator 3 factorial end fraction plus fraction numerator mu to the power of 5 over denominator 5 factorial end fraction minus... close parentheses plus capital omega squared open parentheses fraction numerator mu squared over denominator 2 factorial end fraction minus fraction numerator mu to the power of 4 over denominator 4 factorial end fraction plus fraction numerator mu to the power of 6 over denominator 6 factorial end fraction minus... close parentheses end cell row blank equals cell I plus capital omega open parentheses u close parentheses sin mu plus capital omega squared open parentheses u close parentheses open parentheses 1 minus cos mu close parentheses end cell row blank equals cell bold R open parentheses negative bold u omega T close parentheses end cell row blank equals cell bold R to the power of T open parentheses bold omega T close parentheses end cell end table"/>
                    <pic:cNvPicPr/>
                  </pic:nvPicPr>
                  <pic:blipFill>
                    <a:blip r:embed="rId178" cstate="print">
                      <a:extLst>
                        <a:ext uri="{28A0092B-C50C-407E-A947-70E740481C1C}">
                          <a14:useLocalDpi xmlns:a14="http://schemas.microsoft.com/office/drawing/2010/main" val="0"/>
                        </a:ext>
                      </a:extLst>
                    </a:blip>
                    <a:stretch>
                      <a:fillRect/>
                    </a:stretch>
                  </pic:blipFill>
                  <pic:spPr>
                    <a:xfrm>
                      <a:off x="0" y="0"/>
                      <a:ext cx="3766337" cy="1931255"/>
                    </a:xfrm>
                    <a:prstGeom prst="rect">
                      <a:avLst/>
                    </a:prstGeom>
                  </pic:spPr>
                </pic:pic>
              </a:graphicData>
            </a:graphic>
          </wp:inline>
        </w:drawing>
      </w:r>
    </w:p>
    <w:p w14:paraId="42255952" w14:textId="77777777" w:rsidR="00D06663" w:rsidRDefault="00D06663" w:rsidP="00CB5F83"/>
    <w:p w14:paraId="2DE0715D" w14:textId="77777777" w:rsidR="00D06663" w:rsidRDefault="00D06663" w:rsidP="00CB5F83">
      <w:r>
        <w:t>Therefore the exact solution, at least up to second order and with constant angular rate over the interval t to t+T, permits the discrete time update formulation with tn = nT</w:t>
      </w:r>
    </w:p>
    <w:p w14:paraId="1669B6B5" w14:textId="77777777" w:rsidR="00D06663" w:rsidRDefault="00D06663" w:rsidP="00CB5F83"/>
    <w:p w14:paraId="709300E3" w14:textId="77777777" w:rsidR="00D06663" w:rsidRDefault="00D06663" w:rsidP="00251EE1">
      <w:pPr>
        <w:jc w:val="center"/>
      </w:pPr>
      <w:r>
        <w:rPr>
          <w:noProof/>
          <w:position w:val="-4"/>
        </w:rPr>
        <w:drawing>
          <wp:inline distT="0" distB="0" distL="0" distR="0" wp14:anchorId="4FF51458" wp14:editId="081A66B0">
            <wp:extent cx="1231392" cy="237744"/>
            <wp:effectExtent l="0" t="0" r="0" b="0"/>
            <wp:docPr id="668838569" name="Picture 668838569" descr="{&quot;mathml&quot;:&quot;&lt;math style=\&quot;font-family:stix;font-size:12px;\&quot; xmlns=\&quot;http://www.w3.org/1998/Math/MathML\&quot;&gt;&lt;msub&gt;&lt;mover&gt;&lt;mi mathvariant=\&quot;bold\&quot;&gt;&amp;#x3B8;&lt;/mi&gt;&lt;mo&gt;~&lt;/mo&gt;&lt;/mover&gt;&lt;mrow&gt;&lt;mi&gt;n&lt;/mi&gt;&lt;mo&gt;+&lt;/mo&gt;&lt;mn&gt;1&lt;/mn&gt;&lt;/mrow&gt;&lt;/msub&gt;&lt;mo&gt;=&lt;/mo&gt;&lt;msup&gt;&lt;mi mathvariant=\&quot;bold\&quot;&gt;R&lt;/mi&gt;&lt;mi&gt;T&lt;/mi&gt;&lt;/msup&gt;&lt;mfenced&gt;&lt;mrow&gt;&lt;mi mathvariant=\&quot;bold\&quot;&gt;&amp;#x3C9;&lt;/mi&gt;&lt;mi&gt;T&lt;/mi&gt;&lt;/mrow&gt;&lt;/mfenced&gt;&lt;msub&gt;&lt;mover&gt;&lt;mi mathvariant=\&quot;bold\&quot;&gt;&amp;#x3B8;&lt;/mi&gt;&lt;mo mathvariant=\&quot;bold\&quot;&gt;~&lt;/mo&gt;&lt;/mover&gt;&lt;mi mathvariant=\&quot;bold\&quot;&gt;n&lt;/mi&gt;&lt;/msub&gt;&lt;/math&gt;&quot;,&quot;origin&quot;:&quot;MathType Legacy&quot;,&quot;version&quot;:&quot;v3.23.0&quot;}" title="bold theta with tilde on top subscript n plus 1 end subscript equals bold R to the power of T open parentheses bold omega T close parentheses bold theta with bold tilde on top subscript bold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over&gt;&lt;mi mathvariant=\&quot;bold\&quot;&gt;&amp;#x3B8;&lt;/mi&gt;&lt;mo&gt;~&lt;/mo&gt;&lt;/mover&gt;&lt;mrow&gt;&lt;mi&gt;n&lt;/mi&gt;&lt;mo&gt;+&lt;/mo&gt;&lt;mn&gt;1&lt;/mn&gt;&lt;/mrow&gt;&lt;/msub&gt;&lt;mo&gt;=&lt;/mo&gt;&lt;msup&gt;&lt;mi mathvariant=\&quot;bold\&quot;&gt;R&lt;/mi&gt;&lt;mi&gt;T&lt;/mi&gt;&lt;/msup&gt;&lt;mfenced&gt;&lt;mrow&gt;&lt;mi mathvariant=\&quot;bold\&quot;&gt;&amp;#x3C9;&lt;/mi&gt;&lt;mi&gt;T&lt;/mi&gt;&lt;/mrow&gt;&lt;/mfenced&gt;&lt;msub&gt;&lt;mover&gt;&lt;mi mathvariant=\&quot;bold\&quot;&gt;&amp;#x3B8;&lt;/mi&gt;&lt;mo mathvariant=\&quot;bold\&quot;&gt;~&lt;/mo&gt;&lt;/mover&gt;&lt;mi mathvariant=\&quot;bold\&quot;&gt;n&lt;/mi&gt;&lt;/msub&gt;&lt;/math&gt;&quot;,&quot;origin&quot;:&quot;MathType Legacy&quot;,&quot;version&quot;:&quot;v3.23.0&quot;}" title="bold theta with tilde on top subscript n plus 1 end subscript equals bold R to the power of T open parentheses bold omega T close parentheses bold theta with bold tilde on top subscript bold n"/>
                    <pic:cNvPicPr/>
                  </pic:nvPicPr>
                  <pic:blipFill>
                    <a:blip r:embed="rId179" cstate="print">
                      <a:extLst>
                        <a:ext uri="{28A0092B-C50C-407E-A947-70E740481C1C}">
                          <a14:useLocalDpi xmlns:a14="http://schemas.microsoft.com/office/drawing/2010/main" val="0"/>
                        </a:ext>
                      </a:extLst>
                    </a:blip>
                    <a:stretch>
                      <a:fillRect/>
                    </a:stretch>
                  </pic:blipFill>
                  <pic:spPr>
                    <a:xfrm>
                      <a:off x="0" y="0"/>
                      <a:ext cx="1231392" cy="237744"/>
                    </a:xfrm>
                    <a:prstGeom prst="rect">
                      <a:avLst/>
                    </a:prstGeom>
                  </pic:spPr>
                </pic:pic>
              </a:graphicData>
            </a:graphic>
          </wp:inline>
        </w:drawing>
      </w:r>
    </w:p>
    <w:p w14:paraId="5295FB13" w14:textId="77777777" w:rsidR="00D06663" w:rsidRDefault="00D06663" w:rsidP="00CB5F83"/>
    <w:p w14:paraId="04582065" w14:textId="79D02230" w:rsidR="00243CC8" w:rsidRDefault="00B47A44" w:rsidP="00CB5F83">
      <w:r>
        <w:t>Using (), ()</w:t>
      </w:r>
      <w:r w:rsidR="00243CC8">
        <w:t xml:space="preserve"> can be used to approximate the</w:t>
      </w:r>
      <w:r>
        <w:t xml:space="preserve"> angle</w:t>
      </w:r>
      <w:r w:rsidR="00243CC8">
        <w:t xml:space="preserve"> </w:t>
      </w:r>
      <w:r>
        <w:t>transport</w:t>
      </w:r>
      <w:r w:rsidR="00243CC8">
        <w:t xml:space="preserve"> as</w:t>
      </w:r>
    </w:p>
    <w:p w14:paraId="2AE482A0" w14:textId="77777777" w:rsidR="00243CC8" w:rsidRDefault="00243CC8" w:rsidP="00CB5F83"/>
    <w:p w14:paraId="4C8542B5" w14:textId="5F9147EC" w:rsidR="00243CC8" w:rsidRDefault="00B47A44" w:rsidP="00243CC8">
      <w:pPr>
        <w:jc w:val="center"/>
      </w:pPr>
      <w:r>
        <w:rPr>
          <w:noProof/>
          <w:position w:val="-7"/>
        </w:rPr>
        <w:drawing>
          <wp:inline distT="0" distB="0" distL="0" distR="0" wp14:anchorId="638122DE" wp14:editId="68AED2C5">
            <wp:extent cx="1495552" cy="593344"/>
            <wp:effectExtent l="0" t="0" r="0" b="0"/>
            <wp:docPr id="136301439" name="Picture 136301439" descr="{&quot;mathml&quot;:&quot;&lt;math style=\&quot;font-family:Times New Roman;font-size:12px;\&quot; xmlns=\&quot;http://www.w3.org/1998/Math/MathML\&quot;&gt;&lt;mtable columnspacing=\&quot;0px\&quot; columnalign=\&quot;right center left\&quot;&gt;&lt;mtr&gt;&lt;mtd&gt;&lt;msub&gt;&lt;mover&gt;&lt;mi mathvariant=\&quot;bold\&quot;&gt;&amp;#x3B8;&lt;/mi&gt;&lt;mo mathvariant=\&quot;bold\&quot;&gt;~&lt;/mo&gt;&lt;/mover&gt;&lt;mi&gt;n&lt;/mi&gt;&lt;/msub&gt;&lt;/mtd&gt;&lt;mtd&gt;&lt;mo&gt;=&lt;/mo&gt;&lt;/mtd&gt;&lt;mtd&gt;&lt;msup&gt;&lt;mfenced&gt;&lt;mrow&gt;&lt;mi mathvariant=\&quot;bold\&quot;&gt;I&lt;/mi&gt;&lt;mo&gt;+&lt;/mo&gt;&lt;mi mathvariant=\&quot;bold\&quot;&gt;&amp;#x3A9;&lt;/mi&gt;&lt;mfenced&gt;&lt;mrow&gt;&lt;mi mathvariant=\&quot;bold\&quot;&gt;&amp;#x3C9;&lt;/mi&gt;&lt;mi&gt;T&lt;/mi&gt;&lt;/mrow&gt;&lt;/mfenced&gt;&lt;/mrow&gt;&lt;/mfenced&gt;&lt;mi&gt;T&lt;/mi&gt;&lt;/msup&gt;&lt;msub&gt;&lt;mover&gt;&lt;mi mathvariant=\&quot;bold\&quot;&gt;&amp;#x3B8;&lt;/mi&gt;&lt;mo mathvariant=\&quot;bold\&quot;&gt;~&lt;/mo&gt;&lt;/mover&gt;&lt;mrow&gt;&lt;mi&gt;n&lt;/mi&gt;&lt;mo&gt;-&lt;/mo&gt;&lt;mn&gt;1&lt;/mn&gt;&lt;/mrow&gt;&lt;/msub&gt;&lt;/mtd&gt;&lt;/mtr&gt;&lt;mtr&gt;&lt;mtd/&gt;&lt;mtd&gt;&lt;mo&gt;=&lt;/mo&gt;&lt;/mtd&gt;&lt;mtd&gt;&lt;mstyle mathvariant=\&quot;bold\&quot;&gt;&lt;mo stretchy=\&quot;true\&quot;&gt;(&lt;/mo&gt;&lt;mrow&gt;&lt;mi&gt;I&lt;/mi&gt;&lt;mo&gt;-&lt;/mo&gt;&lt;mi&gt;&amp;#x3A9;&lt;/mi&gt;&lt;mfenced&gt;&lt;mrow&gt;&lt;mi&gt;&amp;#x3C9;&lt;/mi&gt;&lt;mi mathvariant=\&quot;normal\&quot;&gt;T&lt;/mi&gt;&lt;/mrow&gt;&lt;/mfenced&gt;&lt;/mrow&gt;&lt;mo stretchy=\&quot;true\&quot;&gt;)&lt;/mo&gt;&lt;/mstyle&gt;&lt;msub&gt;&lt;mover&gt;&lt;mi mathvariant=\&quot;bold\&quot;&gt;&amp;#x3B8;&lt;/mi&gt;&lt;mo mathvariant=\&quot;bold\&quot;&gt;~&lt;/mo&gt;&lt;/mover&gt;&lt;mrow&gt;&lt;mi&gt;n&lt;/mi&gt;&lt;mo&gt;-&lt;/mo&gt;&lt;mn&gt;1&lt;/mn&gt;&lt;/mrow&gt;&lt;/msub&gt;&lt;/mtd&gt;&lt;/mtr&gt;&lt;/mtable&gt;&lt;/math&gt;&quot;,&quot;origin&quot;:&quot;MathType Legacy&quot;,&quot;version&quot;:&quot;v3.26.0&quot;}" title="table row cell bold theta with bold tilde on top subscript n end cell equals cell open parentheses bold I plus bold capital omega open parentheses bold omega T close parentheses close parentheses to the power of T bold theta with bold tilde on top subscript n minus 1 end subscript end cell row blank equals cell stretchy left parenthesis I minus capital omega open parentheses omega straight T close parentheses stretchy right parenthesis bold theta with bold tilde on top subscript n minus 1 end subscript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table columnspacing=\&quot;0px\&quot; columnalign=\&quot;right center left\&quot;&gt;&lt;mtr&gt;&lt;mtd&gt;&lt;msub&gt;&lt;mover&gt;&lt;mi mathvariant=\&quot;bold\&quot;&gt;&amp;#x3B8;&lt;/mi&gt;&lt;mo mathvariant=\&quot;bold\&quot;&gt;~&lt;/mo&gt;&lt;/mover&gt;&lt;mi&gt;n&lt;/mi&gt;&lt;/msub&gt;&lt;/mtd&gt;&lt;mtd&gt;&lt;mo&gt;=&lt;/mo&gt;&lt;/mtd&gt;&lt;mtd&gt;&lt;msup&gt;&lt;mfenced&gt;&lt;mrow&gt;&lt;mi mathvariant=\&quot;bold\&quot;&gt;I&lt;/mi&gt;&lt;mo&gt;+&lt;/mo&gt;&lt;mi mathvariant=\&quot;bold\&quot;&gt;&amp;#x3A9;&lt;/mi&gt;&lt;mfenced&gt;&lt;mrow&gt;&lt;mi mathvariant=\&quot;bold\&quot;&gt;&amp;#x3C9;&lt;/mi&gt;&lt;mi&gt;T&lt;/mi&gt;&lt;/mrow&gt;&lt;/mfenced&gt;&lt;/mrow&gt;&lt;/mfenced&gt;&lt;mi&gt;T&lt;/mi&gt;&lt;/msup&gt;&lt;msub&gt;&lt;mover&gt;&lt;mi mathvariant=\&quot;bold\&quot;&gt;&amp;#x3B8;&lt;/mi&gt;&lt;mo mathvariant=\&quot;bold\&quot;&gt;~&lt;/mo&gt;&lt;/mover&gt;&lt;mrow&gt;&lt;mi&gt;n&lt;/mi&gt;&lt;mo&gt;-&lt;/mo&gt;&lt;mn&gt;1&lt;/mn&gt;&lt;/mrow&gt;&lt;/msub&gt;&lt;/mtd&gt;&lt;/mtr&gt;&lt;mtr&gt;&lt;mtd/&gt;&lt;mtd&gt;&lt;mo&gt;=&lt;/mo&gt;&lt;/mtd&gt;&lt;mtd&gt;&lt;mstyle mathvariant=\&quot;bold\&quot;&gt;&lt;mo stretchy=\&quot;true\&quot;&gt;(&lt;/mo&gt;&lt;mrow&gt;&lt;mi&gt;I&lt;/mi&gt;&lt;mo&gt;-&lt;/mo&gt;&lt;mi&gt;&amp;#x3A9;&lt;/mi&gt;&lt;mfenced&gt;&lt;mrow&gt;&lt;mi&gt;&amp;#x3C9;&lt;/mi&gt;&lt;mi mathvariant=\&quot;normal\&quot;&gt;T&lt;/mi&gt;&lt;/mrow&gt;&lt;/mfenced&gt;&lt;/mrow&gt;&lt;mo stretchy=\&quot;true\&quot;&gt;)&lt;/mo&gt;&lt;/mstyle&gt;&lt;msub&gt;&lt;mover&gt;&lt;mi mathvariant=\&quot;bold\&quot;&gt;&amp;#x3B8;&lt;/mi&gt;&lt;mo mathvariant=\&quot;bold\&quot;&gt;~&lt;/mo&gt;&lt;/mover&gt;&lt;mrow&gt;&lt;mi&gt;n&lt;/mi&gt;&lt;mo&gt;-&lt;/mo&gt;&lt;mn&gt;1&lt;/mn&gt;&lt;/mrow&gt;&lt;/msub&gt;&lt;/mtd&gt;&lt;/mtr&gt;&lt;/mtable&gt;&lt;/math&gt;&quot;,&quot;origin&quot;:&quot;MathType Legacy&quot;,&quot;version&quot;:&quot;v3.26.0&quot;}" title="table row cell bold theta with bold tilde on top subscript n end cell equals cell open parentheses bold I plus bold capital omega open parentheses bold omega T close parentheses close parentheses to the power of T bold theta with bold tilde on top subscript n minus 1 end subscript end cell row blank equals cell stretchy left parenthesis I minus capital omega open parentheses omega straight T close parentheses stretchy right parenthesis bold theta with bold tilde on top subscript n minus 1 end subscript end cell end table"/>
                    <pic:cNvPicPr/>
                  </pic:nvPicPr>
                  <pic:blipFill>
                    <a:blip r:embed="rId180" cstate="print">
                      <a:extLst>
                        <a:ext uri="{28A0092B-C50C-407E-A947-70E740481C1C}">
                          <a14:useLocalDpi xmlns:a14="http://schemas.microsoft.com/office/drawing/2010/main" val="0"/>
                        </a:ext>
                      </a:extLst>
                    </a:blip>
                    <a:stretch>
                      <a:fillRect/>
                    </a:stretch>
                  </pic:blipFill>
                  <pic:spPr>
                    <a:xfrm>
                      <a:off x="0" y="0"/>
                      <a:ext cx="1495552" cy="593344"/>
                    </a:xfrm>
                    <a:prstGeom prst="rect">
                      <a:avLst/>
                    </a:prstGeom>
                  </pic:spPr>
                </pic:pic>
              </a:graphicData>
            </a:graphic>
          </wp:inline>
        </w:drawing>
      </w:r>
    </w:p>
    <w:p w14:paraId="6FE1B47D" w14:textId="77777777" w:rsidR="00243CC8" w:rsidRDefault="00243CC8" w:rsidP="00CB5F83"/>
    <w:p w14:paraId="6DD02683" w14:textId="77777777" w:rsidR="00243CC8" w:rsidRDefault="00243CC8" w:rsidP="00CB5F83"/>
    <w:p w14:paraId="09C9CE8E" w14:textId="77777777" w:rsidR="00243CC8" w:rsidRDefault="00243CC8" w:rsidP="00CB5F83"/>
    <w:p w14:paraId="5ECDF66C" w14:textId="65625E55" w:rsidR="00D06663" w:rsidRDefault="00D06663" w:rsidP="00CB5F83">
      <w:r>
        <w:lastRenderedPageBreak/>
        <w:t>With all the above we are no</w:t>
      </w:r>
      <w:r w:rsidR="00A84CD4">
        <w:t>w</w:t>
      </w:r>
      <w:r>
        <w:t xml:space="preserve"> in a position to formulate both the state transition and measurement linearizations for inertial navigation.</w:t>
      </w:r>
    </w:p>
    <w:p w14:paraId="1E736401" w14:textId="77777777" w:rsidR="00D06663" w:rsidRDefault="00D06663" w:rsidP="00CB5F83"/>
    <w:p w14:paraId="4BD03AE0" w14:textId="77777777" w:rsidR="00D06663" w:rsidRDefault="00D06663" w:rsidP="00CB5F83"/>
    <w:p w14:paraId="0EC9A7D7" w14:textId="042C5678" w:rsidR="00CF4157" w:rsidRDefault="00CF4157" w:rsidP="00CF4157">
      <w:pPr>
        <w:pStyle w:val="Heading4"/>
      </w:pPr>
      <w:r>
        <w:t>Summary of Results and Useful Formulas</w:t>
      </w:r>
    </w:p>
    <w:p w14:paraId="79BAE0DA" w14:textId="77777777" w:rsidR="00CF4157" w:rsidRDefault="00CF4157" w:rsidP="00CB5F83"/>
    <w:p w14:paraId="6CD03DFE" w14:textId="57E48A2E" w:rsidR="00CF4157" w:rsidRDefault="00CF4157" w:rsidP="00CB5F83">
      <w:r>
        <w:t>derivative of Omega(x)</w:t>
      </w:r>
    </w:p>
    <w:p w14:paraId="15AB66AB" w14:textId="77777777" w:rsidR="00CF4157" w:rsidRDefault="00CF4157" w:rsidP="00CB5F83"/>
    <w:p w14:paraId="51B2EBB3" w14:textId="73FE84AC" w:rsidR="00CF4157" w:rsidRDefault="00CF4157" w:rsidP="00CB5F83">
      <w:r>
        <w:t>di = Omega(ei)</w:t>
      </w:r>
    </w:p>
    <w:p w14:paraId="282A109F" w14:textId="77777777" w:rsidR="00B35827" w:rsidRDefault="00B35827" w:rsidP="00CB5F83"/>
    <w:p w14:paraId="6F90F366" w14:textId="3A8C1F7B" w:rsidR="00B35827" w:rsidRDefault="005A0E8A" w:rsidP="005A0E8A">
      <w:pPr>
        <w:pStyle w:val="Heading4"/>
      </w:pPr>
      <w:r>
        <w:t>Conversions</w:t>
      </w:r>
    </w:p>
    <w:p w14:paraId="2BC55393" w14:textId="77777777" w:rsidR="005A0E8A" w:rsidRDefault="005A0E8A" w:rsidP="005A0E8A"/>
    <w:p w14:paraId="1C3D9121" w14:textId="09FB1347" w:rsidR="005A0E8A" w:rsidRDefault="005A0E8A" w:rsidP="005A0E8A">
      <w:r w:rsidRPr="005A0E8A">
        <w:rPr>
          <w:noProof/>
        </w:rPr>
        <w:drawing>
          <wp:inline distT="0" distB="0" distL="0" distR="0" wp14:anchorId="001F4611" wp14:editId="4ACFA14A">
            <wp:extent cx="5753100" cy="2006600"/>
            <wp:effectExtent l="0" t="0" r="0" b="0"/>
            <wp:docPr id="1748013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13220" name=""/>
                    <pic:cNvPicPr/>
                  </pic:nvPicPr>
                  <pic:blipFill>
                    <a:blip r:embed="rId181"/>
                    <a:stretch>
                      <a:fillRect/>
                    </a:stretch>
                  </pic:blipFill>
                  <pic:spPr>
                    <a:xfrm>
                      <a:off x="0" y="0"/>
                      <a:ext cx="5753100" cy="2006600"/>
                    </a:xfrm>
                    <a:prstGeom prst="rect">
                      <a:avLst/>
                    </a:prstGeom>
                  </pic:spPr>
                </pic:pic>
              </a:graphicData>
            </a:graphic>
          </wp:inline>
        </w:drawing>
      </w:r>
    </w:p>
    <w:p w14:paraId="6E5C7B24" w14:textId="62A93C06" w:rsidR="005A0E8A" w:rsidRPr="005A0E8A" w:rsidRDefault="005A0E8A" w:rsidP="005A0E8A">
      <w:r w:rsidRPr="005A0E8A">
        <w:rPr>
          <w:noProof/>
        </w:rPr>
        <w:lastRenderedPageBreak/>
        <w:drawing>
          <wp:inline distT="0" distB="0" distL="0" distR="0" wp14:anchorId="1170935E" wp14:editId="26D22C48">
            <wp:extent cx="4718685" cy="8229600"/>
            <wp:effectExtent l="0" t="0" r="0" b="0"/>
            <wp:docPr id="1862887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87078" name=""/>
                    <pic:cNvPicPr/>
                  </pic:nvPicPr>
                  <pic:blipFill>
                    <a:blip r:embed="rId182"/>
                    <a:stretch>
                      <a:fillRect/>
                    </a:stretch>
                  </pic:blipFill>
                  <pic:spPr>
                    <a:xfrm>
                      <a:off x="0" y="0"/>
                      <a:ext cx="4718685" cy="8229600"/>
                    </a:xfrm>
                    <a:prstGeom prst="rect">
                      <a:avLst/>
                    </a:prstGeom>
                  </pic:spPr>
                </pic:pic>
              </a:graphicData>
            </a:graphic>
          </wp:inline>
        </w:drawing>
      </w:r>
    </w:p>
    <w:p w14:paraId="0E6F8C47" w14:textId="7E962485" w:rsidR="00D06663" w:rsidRDefault="00A84CD4" w:rsidP="00A84CD4">
      <w:pPr>
        <w:pStyle w:val="Heading4"/>
      </w:pPr>
      <w:r w:rsidRPr="00A84CD4">
        <w:lastRenderedPageBreak/>
        <w:t>Lie</w:t>
      </w:r>
      <w:r>
        <w:t xml:space="preserve"> Algebra and SO(3) Group</w:t>
      </w:r>
    </w:p>
    <w:p w14:paraId="68653EA8" w14:textId="77777777" w:rsidR="00D06663" w:rsidRDefault="00D06663" w:rsidP="00CB5F83"/>
    <w:p w14:paraId="0F219C16" w14:textId="77777777" w:rsidR="00D06663" w:rsidRDefault="00D06663" w:rsidP="00CB5F83"/>
    <w:p w14:paraId="176D9E6F" w14:textId="77777777" w:rsidR="00D06663" w:rsidRDefault="00D06663" w:rsidP="00CB5F83"/>
    <w:p w14:paraId="6363C2C4" w14:textId="77777777" w:rsidR="00D06663" w:rsidRDefault="00D06663" w:rsidP="00CB5F83"/>
    <w:p w14:paraId="0533CD1F" w14:textId="77777777" w:rsidR="00D06663" w:rsidRDefault="00D06663" w:rsidP="00CB5F83"/>
    <w:p w14:paraId="2F50D1AA" w14:textId="77777777" w:rsidR="00D06663" w:rsidRPr="00DD085E" w:rsidRDefault="00D06663" w:rsidP="00CB5F83">
      <w:r>
        <w:t>The notation and rules are convoluted, scalar plus vector.  Context will help.  In applications only need a 4-vector q or qk.</w:t>
      </w:r>
    </w:p>
    <w:p w14:paraId="4A883176" w14:textId="77777777" w:rsidR="00D06663" w:rsidRDefault="00D06663" w:rsidP="00CB5F83">
      <w:r>
        <w:t>Requires 32 multiplications to rotate a vector as opposed to 9 for R.  It is slightly faster to convert q to R and then rotate.</w:t>
      </w:r>
    </w:p>
    <w:p w14:paraId="65DE5960" w14:textId="77777777" w:rsidR="00D06663" w:rsidRDefault="00D06663" w:rsidP="00CB5F83"/>
    <w:p w14:paraId="1E17AC17" w14:textId="77777777" w:rsidR="00D06663" w:rsidRDefault="00D06663" w:rsidP="00970EDF">
      <w:pPr>
        <w:pStyle w:val="Heading4"/>
      </w:pPr>
      <w:r>
        <w:t>Comparison</w:t>
      </w:r>
    </w:p>
    <w:p w14:paraId="0D31BDA2" w14:textId="77777777" w:rsidR="00D06663" w:rsidRDefault="00D06663" w:rsidP="00CB5F83">
      <w:r>
        <w:t>1) Avoids gimbal lock.  In the Euler formulation, rotations are sequential about fixed axes X,Y,Z.  If the middle rotation becomes aligned with one of the other axes, say X, then Y and X rotations are indistinguishable due to the loss of one degree of freedom.  Quaternions rotate around a single axis by one angle only so no gimbal lock is possible.  Also as a result of the single axis the is no dependency on ordering.</w:t>
      </w:r>
    </w:p>
    <w:p w14:paraId="4844AA12" w14:textId="77777777" w:rsidR="00D06663" w:rsidRDefault="00D06663" w:rsidP="00CB5F83">
      <w:r>
        <w:t>2) quaternions are continuous, therefore they can be added and interpolated without worrying about discontinuities at the boundaries of the range 0 to 2pi, or +/-180.  However, when extracting a quaternion from a corresponding rotation matrix, there are four choice and numerical issues can arise.</w:t>
      </w:r>
    </w:p>
    <w:p w14:paraId="0D3D538D" w14:textId="77777777" w:rsidR="00D06663" w:rsidRDefault="00D06663" w:rsidP="00CB5F83">
      <w:r>
        <w:t>3) maintaining unit length on a quaternion is easier than maintaning orthogonality on a rotation matrix.</w:t>
      </w:r>
    </w:p>
    <w:p w14:paraId="04BB07FE" w14:textId="77777777" w:rsidR="00D06663" w:rsidRDefault="00D06663" w:rsidP="00CB5F83">
      <w:r>
        <w:t>4) doesn't involve trancentendal functions, matrix is quadratic in elements of q</w:t>
      </w:r>
    </w:p>
    <w:p w14:paraId="162E3E7E" w14:textId="77777777" w:rsidR="00D06663" w:rsidRDefault="00D06663" w:rsidP="00761BFD">
      <w:pPr>
        <w:jc w:val="center"/>
      </w:pPr>
    </w:p>
    <w:p w14:paraId="0720297D" w14:textId="77777777" w:rsidR="00D06663" w:rsidRDefault="00D06663" w:rsidP="00867831">
      <w:r>
        <w:t>As we know, for any unitary quaternion</w:t>
      </w:r>
    </w:p>
    <w:p w14:paraId="77E45F59" w14:textId="77777777" w:rsidR="00D06663" w:rsidRDefault="00D06663" w:rsidP="00867831"/>
    <w:p w14:paraId="0F2AC95A" w14:textId="77777777" w:rsidR="00D06663" w:rsidRDefault="00D06663" w:rsidP="00867831">
      <w:pPr>
        <w:pStyle w:val="Heading3"/>
      </w:pPr>
      <w:bookmarkStart w:id="26" w:name="_Toc229857471"/>
      <w:bookmarkStart w:id="27" w:name="_Toc229926524"/>
      <w:r>
        <w:t>Transformations</w:t>
      </w:r>
      <w:bookmarkEnd w:id="26"/>
      <w:bookmarkEnd w:id="27"/>
    </w:p>
    <w:p w14:paraId="777B4A73" w14:textId="77777777" w:rsidR="00D06663" w:rsidRDefault="00D06663" w:rsidP="00867831"/>
    <w:p w14:paraId="4FE405ED" w14:textId="77777777" w:rsidR="00D06663" w:rsidRDefault="00D06663" w:rsidP="00867831">
      <w:r>
        <w:t>We will adhere to the convention:</w:t>
      </w:r>
    </w:p>
    <w:p w14:paraId="79C4415E" w14:textId="65A41EF6" w:rsidR="00D06663" w:rsidRDefault="00D06663" w:rsidP="00867831">
      <w:r>
        <w:t xml:space="preserve">r = Rp+r0 is </w:t>
      </w:r>
      <w:r w:rsidR="005A0E8A">
        <w:t>from</w:t>
      </w:r>
      <w:r>
        <w:t xml:space="preserve"> frame, where p is object moving frame and r is reference/global frame.</w:t>
      </w:r>
      <w:r w:rsidR="005A0E8A">
        <w:t xml:space="preserve">  "From" body to world frame.</w:t>
      </w:r>
    </w:p>
    <w:p w14:paraId="790C9F0B" w14:textId="214D4280" w:rsidR="00D06663" w:rsidRDefault="00D06663" w:rsidP="00867831">
      <w:r>
        <w:t xml:space="preserve">p = R'(r-r0) is </w:t>
      </w:r>
      <w:r w:rsidR="005A0E8A">
        <w:t>to body  hence to frame</w:t>
      </w:r>
      <w:r>
        <w:t>.</w:t>
      </w:r>
      <w:r w:rsidR="005A0E8A">
        <w:t xml:space="preserve">  This makes sense as an anchor because the body frame is the starting point for measurement.</w:t>
      </w:r>
    </w:p>
    <w:p w14:paraId="743E5869" w14:textId="77777777" w:rsidR="00D06663" w:rsidRPr="00867831" w:rsidRDefault="00D06663" w:rsidP="00867831"/>
    <w:p w14:paraId="16D2B83F" w14:textId="77777777" w:rsidR="00D06663" w:rsidRDefault="00D06663" w:rsidP="00867831"/>
    <w:p w14:paraId="2CF3055B" w14:textId="77777777" w:rsidR="00D06663" w:rsidRDefault="00D06663" w:rsidP="00867831">
      <w:r>
        <w:t xml:space="preserve">For complicated situations with many coordinate frames to keep track off the notation </w:t>
      </w:r>
      <w:r>
        <w:rPr>
          <w:noProof/>
          <w:position w:val="-14"/>
        </w:rPr>
        <w:drawing>
          <wp:inline distT="0" distB="0" distL="0" distR="0" wp14:anchorId="77E224EF" wp14:editId="39AFCB1A">
            <wp:extent cx="180848" cy="186944"/>
            <wp:effectExtent l="0" t="0" r="0" b="0"/>
            <wp:docPr id="1312377366" name="Picture 1312377366" descr="{&quot;mathml&quot;:&quot;&lt;math style=\&quot;font-family:stix;font-size:12px;\&quot; xmlns=\&quot;http://www.w3.org/1998/Math/MathML\&quot;&gt;&lt;mmultiscripts&gt;&lt;mi&gt;R&lt;/mi&gt;&lt;mprescripts/&gt;&lt;mi&gt;&amp;#x3B2;&lt;/mi&gt;&lt;mi&gt;&amp;#x3B1;&lt;/mi&gt;&lt;/mmultiscripts&gt;&lt;/math&gt;&quot;,&quot;origin&quot;:&quot;MathType Legacy&quot;,&quot;version&quot;:&quot;v3.23.0&quot;}" title="R presubscript beta presuperscript 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multiscripts&gt;&lt;mi&gt;R&lt;/mi&gt;&lt;mprescripts/&gt;&lt;mi&gt;&amp;#x3B2;&lt;/mi&gt;&lt;mi&gt;&amp;#x3B1;&lt;/mi&gt;&lt;/mmultiscripts&gt;&lt;/math&gt;&quot;,&quot;origin&quot;:&quot;MathType Legacy&quot;,&quot;version&quot;:&quot;v3.23.0&quot;}" title="R presubscript beta presuperscript alpha"/>
                    <pic:cNvPicPr/>
                  </pic:nvPicPr>
                  <pic:blipFill>
                    <a:blip r:embed="rId183" cstate="print">
                      <a:extLst>
                        <a:ext uri="{28A0092B-C50C-407E-A947-70E740481C1C}">
                          <a14:useLocalDpi xmlns:a14="http://schemas.microsoft.com/office/drawing/2010/main" val="0"/>
                        </a:ext>
                      </a:extLst>
                    </a:blip>
                    <a:stretch>
                      <a:fillRect/>
                    </a:stretch>
                  </pic:blipFill>
                  <pic:spPr>
                    <a:xfrm>
                      <a:off x="0" y="0"/>
                      <a:ext cx="180848" cy="186944"/>
                    </a:xfrm>
                    <a:prstGeom prst="rect">
                      <a:avLst/>
                    </a:prstGeom>
                  </pic:spPr>
                </pic:pic>
              </a:graphicData>
            </a:graphic>
          </wp:inline>
        </w:drawing>
      </w:r>
      <w:r>
        <w:t xml:space="preserve"> is used where alpha is the "to-frame" and beta is the "from frame.".  For example with p in body and r in world</w:t>
      </w:r>
    </w:p>
    <w:p w14:paraId="02213DF1" w14:textId="77777777" w:rsidR="00D06663" w:rsidRDefault="00D06663"/>
    <w:p w14:paraId="5051FDC6" w14:textId="77777777" w:rsidR="00D06663" w:rsidRDefault="00D06663" w:rsidP="00867831">
      <w:pPr>
        <w:jc w:val="center"/>
      </w:pPr>
      <w:r>
        <w:rPr>
          <w:noProof/>
          <w:position w:val="-10"/>
        </w:rPr>
        <w:drawing>
          <wp:inline distT="0" distB="0" distL="0" distR="0" wp14:anchorId="280F7C0A" wp14:editId="75164C11">
            <wp:extent cx="1101344" cy="182880"/>
            <wp:effectExtent l="0" t="0" r="0" b="0"/>
            <wp:docPr id="1928894168" name="Picture 1928894168" descr="{&quot;mathml&quot;:&quot;&lt;math style=\&quot;font-family:stix;font-size:12px;\&quot; xmlns=\&quot;http://www.w3.org/1998/Math/MathML\&quot;&gt;&lt;mmultiscripts&gt;&lt;mi&gt;r&lt;/mi&gt;&lt;mprescripts/&gt;&lt;mrow/&gt;&lt;mi&gt;W&lt;/mi&gt;&lt;/mmultiscripts&gt;&lt;mo&gt;=&lt;/mo&gt;&lt;mmultiscripts&gt;&lt;mi&gt;R&lt;/mi&gt;&lt;none/&gt;&lt;mi&gt;B&lt;/mi&gt;&lt;mprescripts/&gt;&lt;mi&gt;B&lt;/mi&gt;&lt;mi&gt;W&lt;/mi&gt;&lt;/mmultiscripts&gt;&lt;mi&gt;p&lt;/mi&gt;&lt;mo&gt;+&lt;/mo&gt;&lt;mmultiscripts&gt;&lt;mi&gt;r&lt;/mi&gt;&lt;mn&gt;0&lt;/mn&gt;&lt;none/&gt;&lt;mprescripts/&gt;&lt;none/&gt;&lt;mi&gt;W&lt;/mi&gt;&lt;/mmultiscripts&gt;&lt;/math&gt;&quot;,&quot;origin&quot;:&quot;MathType Legacy&quot;,&quot;version&quot;:&quot;v3.23.0&quot;}" title="r presubscript blank presuperscript W equals R presubscript B presuperscript W superscript B p plus r presuperscript W subscrip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multiscripts&gt;&lt;mi&gt;r&lt;/mi&gt;&lt;mprescripts/&gt;&lt;mrow/&gt;&lt;mi&gt;W&lt;/mi&gt;&lt;/mmultiscripts&gt;&lt;mo&gt;=&lt;/mo&gt;&lt;mmultiscripts&gt;&lt;mi&gt;R&lt;/mi&gt;&lt;none/&gt;&lt;mi&gt;B&lt;/mi&gt;&lt;mprescripts/&gt;&lt;mi&gt;B&lt;/mi&gt;&lt;mi&gt;W&lt;/mi&gt;&lt;/mmultiscripts&gt;&lt;mi&gt;p&lt;/mi&gt;&lt;mo&gt;+&lt;/mo&gt;&lt;mmultiscripts&gt;&lt;mi&gt;r&lt;/mi&gt;&lt;mn&gt;0&lt;/mn&gt;&lt;none/&gt;&lt;mprescripts/&gt;&lt;none/&gt;&lt;mi&gt;W&lt;/mi&gt;&lt;/mmultiscripts&gt;&lt;/math&gt;&quot;,&quot;origin&quot;:&quot;MathType Legacy&quot;,&quot;version&quot;:&quot;v3.23.0&quot;}" title="r presubscript blank presuperscript W equals R presubscript B presuperscript W superscript B p plus r presuperscript W subscript 0"/>
                    <pic:cNvPicPr/>
                  </pic:nvPicPr>
                  <pic:blipFill>
                    <a:blip r:embed="rId184" cstate="print">
                      <a:extLst>
                        <a:ext uri="{28A0092B-C50C-407E-A947-70E740481C1C}">
                          <a14:useLocalDpi xmlns:a14="http://schemas.microsoft.com/office/drawing/2010/main" val="0"/>
                        </a:ext>
                      </a:extLst>
                    </a:blip>
                    <a:stretch>
                      <a:fillRect/>
                    </a:stretch>
                  </pic:blipFill>
                  <pic:spPr>
                    <a:xfrm>
                      <a:off x="0" y="0"/>
                      <a:ext cx="1101344" cy="182880"/>
                    </a:xfrm>
                    <a:prstGeom prst="rect">
                      <a:avLst/>
                    </a:prstGeom>
                  </pic:spPr>
                </pic:pic>
              </a:graphicData>
            </a:graphic>
          </wp:inline>
        </w:drawing>
      </w:r>
    </w:p>
    <w:p w14:paraId="748169BF" w14:textId="77777777" w:rsidR="00D06663" w:rsidRDefault="00D06663" w:rsidP="00867831">
      <w:r>
        <w:t xml:space="preserve">Multiple transformations chain with the upper and lower indices "cancelling."  When applying a rotation, order matters depending on which frame the vector is in.  Thus for an application of a matrix C in world frame the matrix multiplies from the left in world space.  </w:t>
      </w:r>
    </w:p>
    <w:p w14:paraId="23C2CCE8" w14:textId="77777777" w:rsidR="00D06663" w:rsidRDefault="00D06663" w:rsidP="00867831"/>
    <w:p w14:paraId="033BB82D" w14:textId="77777777" w:rsidR="00D06663" w:rsidRDefault="00D06663" w:rsidP="00867831">
      <w:r>
        <w:rPr>
          <w:noProof/>
          <w:position w:val="-10"/>
        </w:rPr>
        <w:drawing>
          <wp:inline distT="0" distB="0" distL="0" distR="0" wp14:anchorId="73713078" wp14:editId="585D5504">
            <wp:extent cx="961136" cy="182880"/>
            <wp:effectExtent l="0" t="0" r="0" b="0"/>
            <wp:docPr id="2082227022" name="Picture 2082227022" descr="{&quot;mathml&quot;:&quot;&lt;math style=\&quot;font-family:stix;font-size:12px;\&quot; xmlns=\&quot;http://www.w3.org/1998/Math/MathML\&quot;&gt;&lt;mmultiscripts&gt;&lt;mi&gt;x&lt;/mi&gt;&lt;mprescripts/&gt;&lt;mrow/&gt;&lt;mi&gt;W&lt;/mi&gt;&lt;/mmultiscripts&gt;&lt;mo&gt;'&lt;/mo&gt;&lt;mo&gt;=&lt;/mo&gt;&lt;mmultiscripts&gt;&lt;mi&gt;C&lt;/mi&gt;&lt;mprescripts/&gt;&lt;mi&gt;W&lt;/mi&gt;&lt;mi&gt;W&lt;/mi&gt;&lt;/mmultiscripts&gt;&lt;mmultiscripts&gt;&lt;mi&gt;R&lt;/mi&gt;&lt;mprescripts/&gt;&lt;mi&gt;B&lt;/mi&gt;&lt;mi&gt;W&lt;/mi&gt;&lt;/mmultiscripts&gt;&lt;msup&gt;&lt;mi&gt;x&lt;/mi&gt;&lt;mi&gt;B&lt;/mi&gt;&lt;/msup&gt;&lt;/math&gt;&quot;,&quot;origin&quot;:&quot;MathType Legacy&quot;,&quot;version&quot;:&quot;v3.23.0&quot;}" title="x presubscript blank presuperscript W apostrophe equals C presubscript W presuperscript W R presubscript B presuperscript W x to the power of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multiscripts&gt;&lt;mi&gt;x&lt;/mi&gt;&lt;mprescripts/&gt;&lt;mrow/&gt;&lt;mi&gt;W&lt;/mi&gt;&lt;/mmultiscripts&gt;&lt;mo&gt;'&lt;/mo&gt;&lt;mo&gt;=&lt;/mo&gt;&lt;mmultiscripts&gt;&lt;mi&gt;C&lt;/mi&gt;&lt;mprescripts/&gt;&lt;mi&gt;W&lt;/mi&gt;&lt;mi&gt;W&lt;/mi&gt;&lt;/mmultiscripts&gt;&lt;mmultiscripts&gt;&lt;mi&gt;R&lt;/mi&gt;&lt;mprescripts/&gt;&lt;mi&gt;B&lt;/mi&gt;&lt;mi&gt;W&lt;/mi&gt;&lt;/mmultiscripts&gt;&lt;msup&gt;&lt;mi&gt;x&lt;/mi&gt;&lt;mi&gt;B&lt;/mi&gt;&lt;/msup&gt;&lt;/math&gt;&quot;,&quot;origin&quot;:&quot;MathType Legacy&quot;,&quot;version&quot;:&quot;v3.23.0&quot;}" title="x presubscript blank presuperscript W apostrophe equals C presubscript W presuperscript W R presubscript B presuperscript W x to the power of B"/>
                    <pic:cNvPicPr/>
                  </pic:nvPicPr>
                  <pic:blipFill>
                    <a:blip r:embed="rId185" cstate="print">
                      <a:extLst>
                        <a:ext uri="{28A0092B-C50C-407E-A947-70E740481C1C}">
                          <a14:useLocalDpi xmlns:a14="http://schemas.microsoft.com/office/drawing/2010/main" val="0"/>
                        </a:ext>
                      </a:extLst>
                    </a:blip>
                    <a:stretch>
                      <a:fillRect/>
                    </a:stretch>
                  </pic:blipFill>
                  <pic:spPr>
                    <a:xfrm>
                      <a:off x="0" y="0"/>
                      <a:ext cx="961136" cy="182880"/>
                    </a:xfrm>
                    <a:prstGeom prst="rect">
                      <a:avLst/>
                    </a:prstGeom>
                  </pic:spPr>
                </pic:pic>
              </a:graphicData>
            </a:graphic>
          </wp:inline>
        </w:drawing>
      </w:r>
    </w:p>
    <w:p w14:paraId="25154C4C" w14:textId="77777777" w:rsidR="00D06663" w:rsidRDefault="00D06663" w:rsidP="00867831"/>
    <w:p w14:paraId="3D1CD10F" w14:textId="77777777" w:rsidR="00D06663" w:rsidRDefault="00D06663" w:rsidP="00867831">
      <w:r>
        <w:t>For a transformation in body frame it must come from the right because that is where body spaceis</w:t>
      </w:r>
    </w:p>
    <w:p w14:paraId="158D07F1" w14:textId="77777777" w:rsidR="00D06663" w:rsidRDefault="00D06663" w:rsidP="00867831"/>
    <w:p w14:paraId="5E7653B5" w14:textId="77777777" w:rsidR="00D06663" w:rsidRDefault="00D06663" w:rsidP="00867831">
      <w:r>
        <w:rPr>
          <w:noProof/>
          <w:position w:val="-10"/>
        </w:rPr>
        <w:drawing>
          <wp:inline distT="0" distB="0" distL="0" distR="0" wp14:anchorId="0F936A2D" wp14:editId="255CED28">
            <wp:extent cx="1011936" cy="180848"/>
            <wp:effectExtent l="0" t="0" r="0" b="0"/>
            <wp:docPr id="641447903" name="Picture 641447903" descr="{&quot;mathml&quot;:&quot;&lt;math style=\&quot;font-family:stix;font-size:12px;\&quot; xmlns=\&quot;http://www.w3.org/1998/Math/MathML\&quot;&gt;&lt;msup&gt;&lt;mrow/&gt;&lt;mi&gt;W&lt;/mi&gt;&lt;/msup&gt;&lt;mi&gt;x&lt;/mi&gt;&lt;mo&gt;'&lt;/mo&gt;&lt;mo&gt;=&lt;/mo&gt;&lt;mmultiscripts&gt;&lt;mi&gt;R&lt;/mi&gt;&lt;mprescripts/&gt;&lt;mi&gt;B&lt;/mi&gt;&lt;mi&gt;W&lt;/mi&gt;&lt;/mmultiscripts&gt;&lt;mmultiscripts&gt;&lt;mi&gt;C&lt;/mi&gt;&lt;mprescripts/&gt;&lt;mi&gt;B&lt;/mi&gt;&lt;mi&gt;B&lt;/mi&gt;&lt;/mmultiscripts&gt;&lt;msup&gt;&lt;mi&gt;x&lt;/mi&gt;&lt;mi&gt;B&lt;/mi&gt;&lt;/msup&gt;&lt;/math&gt;&quot;,&quot;origin&quot;:&quot;MathType Legacy&quot;,&quot;version&quot;:&quot;v3.23.0&quot;}" title="blank to the power of W x apostrophe equals R presubscript B presuperscript W C presubscript B presuperscript B x to the power of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p&gt;&lt;mrow/&gt;&lt;mi&gt;W&lt;/mi&gt;&lt;/msup&gt;&lt;mi&gt;x&lt;/mi&gt;&lt;mo&gt;'&lt;/mo&gt;&lt;mo&gt;=&lt;/mo&gt;&lt;mmultiscripts&gt;&lt;mi&gt;R&lt;/mi&gt;&lt;mprescripts/&gt;&lt;mi&gt;B&lt;/mi&gt;&lt;mi&gt;W&lt;/mi&gt;&lt;/mmultiscripts&gt;&lt;mmultiscripts&gt;&lt;mi&gt;C&lt;/mi&gt;&lt;mprescripts/&gt;&lt;mi&gt;B&lt;/mi&gt;&lt;mi&gt;B&lt;/mi&gt;&lt;/mmultiscripts&gt;&lt;msup&gt;&lt;mi&gt;x&lt;/mi&gt;&lt;mi&gt;B&lt;/mi&gt;&lt;/msup&gt;&lt;/math&gt;&quot;,&quot;origin&quot;:&quot;MathType Legacy&quot;,&quot;version&quot;:&quot;v3.23.0&quot;}" title="blank to the power of W x apostrophe equals R presubscript B presuperscript W C presubscript B presuperscript B x to the power of B"/>
                    <pic:cNvPicPr/>
                  </pic:nvPicPr>
                  <pic:blipFill>
                    <a:blip r:embed="rId186" cstate="print">
                      <a:extLst>
                        <a:ext uri="{28A0092B-C50C-407E-A947-70E740481C1C}">
                          <a14:useLocalDpi xmlns:a14="http://schemas.microsoft.com/office/drawing/2010/main" val="0"/>
                        </a:ext>
                      </a:extLst>
                    </a:blip>
                    <a:stretch>
                      <a:fillRect/>
                    </a:stretch>
                  </pic:blipFill>
                  <pic:spPr>
                    <a:xfrm>
                      <a:off x="0" y="0"/>
                      <a:ext cx="1011936" cy="180848"/>
                    </a:xfrm>
                    <a:prstGeom prst="rect">
                      <a:avLst/>
                    </a:prstGeom>
                  </pic:spPr>
                </pic:pic>
              </a:graphicData>
            </a:graphic>
          </wp:inline>
        </w:drawing>
      </w:r>
    </w:p>
    <w:p w14:paraId="7C763891" w14:textId="77777777" w:rsidR="00D06663" w:rsidRDefault="00D06663" w:rsidP="00761BFD">
      <w:pPr>
        <w:jc w:val="center"/>
      </w:pPr>
    </w:p>
    <w:p w14:paraId="5E650F81" w14:textId="0C734BB6" w:rsidR="00D06663" w:rsidRDefault="00CE32C0" w:rsidP="00ED3E0F">
      <w:r w:rsidRPr="00CE32C0">
        <w:rPr>
          <w:noProof/>
        </w:rPr>
        <w:drawing>
          <wp:inline distT="0" distB="0" distL="0" distR="0" wp14:anchorId="3E2C299C" wp14:editId="4896AC6F">
            <wp:extent cx="5943600" cy="3886200"/>
            <wp:effectExtent l="0" t="0" r="0" b="0"/>
            <wp:docPr id="812325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25755" name=""/>
                    <pic:cNvPicPr/>
                  </pic:nvPicPr>
                  <pic:blipFill>
                    <a:blip r:embed="rId187"/>
                    <a:stretch>
                      <a:fillRect/>
                    </a:stretch>
                  </pic:blipFill>
                  <pic:spPr>
                    <a:xfrm>
                      <a:off x="0" y="0"/>
                      <a:ext cx="5943600" cy="3886200"/>
                    </a:xfrm>
                    <a:prstGeom prst="rect">
                      <a:avLst/>
                    </a:prstGeom>
                  </pic:spPr>
                </pic:pic>
              </a:graphicData>
            </a:graphic>
          </wp:inline>
        </w:drawing>
      </w:r>
    </w:p>
    <w:p w14:paraId="62FEC600" w14:textId="77777777" w:rsidR="00CE32C0" w:rsidRDefault="00CE32C0" w:rsidP="00ED3E0F"/>
    <w:p w14:paraId="23A1F900" w14:textId="5D181E58" w:rsidR="00CE32C0" w:rsidRDefault="00CE32C0" w:rsidP="00ED3E0F">
      <w:r>
        <w:t>R is the rotation matrix which expresses the attitude change from local to world coordinate frame.  In the figure, R is clockwise rotations.  The world point r = Rp  + t.  In the middle figure, it is only a change of basis.</w:t>
      </w:r>
    </w:p>
    <w:p w14:paraId="51EC7D0E" w14:textId="77777777" w:rsidR="00847E2D" w:rsidRDefault="00847E2D" w:rsidP="00ED3E0F"/>
    <w:p w14:paraId="57D18A21" w14:textId="42AB2BF2" w:rsidR="00847E2D" w:rsidRDefault="00847E2D" w:rsidP="00ED3E0F">
      <w:r>
        <w:t>Differentiating ()</w:t>
      </w:r>
    </w:p>
    <w:p w14:paraId="118398E3" w14:textId="77777777" w:rsidR="00847E2D" w:rsidRDefault="00847E2D" w:rsidP="00ED3E0F"/>
    <w:p w14:paraId="0911F2E1" w14:textId="1D1D2A19" w:rsidR="00847E2D" w:rsidRDefault="00847E2D" w:rsidP="00ED3E0F">
      <w:r>
        <w:rPr>
          <w:noProof/>
          <w:position w:val="-85"/>
        </w:rPr>
        <w:drawing>
          <wp:inline distT="0" distB="0" distL="0" distR="0" wp14:anchorId="02E4C858" wp14:editId="6D29D77F">
            <wp:extent cx="1875536" cy="1056640"/>
            <wp:effectExtent l="0" t="0" r="0" b="0"/>
            <wp:docPr id="469497096" name="Picture 469497096" descr="{&quot;mathml&quot;:&quot;&lt;math style=\&quot;font-family:'Times New Roman';\&quot; xmlns=\&quot;http://www.w3.org/1998/Math/MathML\&quot;&gt;&lt;mstyle mathsize=\&quot;12px\&quot;&gt;&lt;mtable columnspacing=\&quot;0px\&quot; columnalign=\&quot;right center left\&quot;&gt;&lt;mtr&gt;&lt;mtd&gt;&lt;msub&gt;&lt;mover&gt;&lt;mi&gt;r&lt;/mi&gt;&lt;mo&gt;&amp;#x2D9;&lt;/mo&gt;&lt;/mover&gt;&lt;mi&gt;W&lt;/mi&gt;&lt;/msub&gt;&lt;/mtd&gt;&lt;mtd&gt;&lt;mo&gt;=&lt;/mo&gt;&lt;/mtd&gt;&lt;mtd&gt;&lt;mfrac&gt;&lt;mrow&gt;&lt;mo&gt;d&lt;/mo&gt;&lt;maction actiontype=\&quot;argument\&quot;&gt;&lt;mrow/&gt;&lt;/maction&gt;&lt;/mrow&gt;&lt;mrow&gt;&lt;mo&gt;d&lt;/mo&gt;&lt;mi&gt;t&lt;/mi&gt;&lt;/mrow&gt;&lt;/mfrac&gt;&lt;mfenced&gt;&lt;mrow&gt;&lt;msub&gt;&lt;mi&gt;R&lt;/mi&gt;&lt;mrow&gt;&lt;mi&gt;W&lt;/mi&gt;&lt;mi&gt;B&lt;/mi&gt;&lt;/mrow&gt;&lt;/msub&gt;&lt;msub&gt;&lt;mi&gt;r&lt;/mi&gt;&lt;mi&gt;B&lt;/mi&gt;&lt;/msub&gt;&lt;mo&gt;+&lt;/mo&gt;&lt;msub&gt;&lt;mi&gt;t&lt;/mi&gt;&lt;mi&gt;W&lt;/mi&gt;&lt;/msub&gt;&lt;/mrow&gt;&lt;/mfenced&gt;&lt;/mtd&gt;&lt;/mtr&gt;&lt;mtr&gt;&lt;mtd/&gt;&lt;mtd&gt;&lt;mo&gt;=&lt;/mo&gt;&lt;/mtd&gt;&lt;mtd&gt;&lt;msub&gt;&lt;mover&gt;&lt;mi&gt;R&lt;/mi&gt;&lt;mo&gt;&amp;#x2D9;&lt;/mo&gt;&lt;/mover&gt;&lt;mrow&gt;&lt;mi&gt;W&lt;/mi&gt;&lt;mi&gt;B&lt;/mi&gt;&lt;/mrow&gt;&lt;/msub&gt;&lt;msub&gt;&lt;mi&gt;r&lt;/mi&gt;&lt;mi&gt;B&lt;/mi&gt;&lt;/msub&gt;&lt;mo&gt;+&lt;/mo&gt;&lt;msub&gt;&lt;mi&gt;R&lt;/mi&gt;&lt;mrow&gt;&lt;mi&gt;W&lt;/mi&gt;&lt;mi&gt;B&lt;/mi&gt;&lt;/mrow&gt;&lt;/msub&gt;&lt;msub&gt;&lt;mover&gt;&lt;mi&gt;r&lt;/mi&gt;&lt;mo&gt;&amp;#x2D9;&lt;/mo&gt;&lt;/mover&gt;&lt;mi&gt;B&lt;/mi&gt;&lt;/msub&gt;&lt;/mtd&gt;&lt;/mtr&gt;&lt;mtr&gt;&lt;mtd/&gt;&lt;mtd&gt;&lt;mo&gt;=&lt;/mo&gt;&lt;/mtd&gt;&lt;mtd&gt;&lt;msub&gt;&lt;mi&gt;R&lt;/mi&gt;&lt;mrow&gt;&lt;mi&gt;W&lt;/mi&gt;&lt;mi&gt;B&lt;/mi&gt;&lt;/mrow&gt;&lt;/msub&gt;&lt;mi&gt;&amp;#x3A9;&lt;/mi&gt;&lt;mfenced&gt;&lt;msubsup&gt;&lt;mi&gt;&amp;#x3C9;&lt;/mi&gt;&lt;mrow&gt;&lt;mi&gt;W&lt;/mi&gt;&lt;mi&gt;B&lt;/mi&gt;&lt;/mrow&gt;&lt;mi&gt;B&lt;/mi&gt;&lt;/msubsup&gt;&lt;/mfenced&gt;&lt;msub&gt;&lt;mi&gt;r&lt;/mi&gt;&lt;mi&gt;B&lt;/mi&gt;&lt;/msub&gt;&lt;mo&gt;+&lt;/mo&gt;&lt;msub&gt;&lt;mi&gt;R&lt;/mi&gt;&lt;mrow&gt;&lt;mi&gt;W&lt;/mi&gt;&lt;mi&gt;B&lt;/mi&gt;&lt;/mrow&gt;&lt;/msub&gt;&lt;msub&gt;&lt;mover&gt;&lt;mi&gt;r&lt;/mi&gt;&lt;mo&gt;&amp;#x2D9;&lt;/mo&gt;&lt;/mover&gt;&lt;mi&gt;B&lt;/mi&gt;&lt;/msub&gt;&lt;/mtd&gt;&lt;/mtr&gt;&lt;/mtable&gt;&lt;/mstyle&gt;&lt;/math&gt;&quot;,&quot;origin&quot;:&quot;MathType Legacy&quot;,&quot;version&quot;:&quot;v3.27.1&quot;}" title="table row cell r with dot on top subscript W end cell equals cell fraction numerator d blank over denominator d t end fraction open parentheses R subscript W B end subscript r subscript B plus t subscript W close parentheses end cell row blank equals cell R with dot on top subscript W B end subscript r subscript B plus R subscript W B end subscript r with dot on top subscript B end cell row blank equals cell R subscript W B end subscript capital omega open parentheses omega subscript W B end subscript superscript B close parentheses r subscript B plus R subscript W B end subscript r with dot on top subscript B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table columnspacing=\&quot;0px\&quot; columnalign=\&quot;right center left\&quot;&gt;&lt;mtr&gt;&lt;mtd&gt;&lt;msub&gt;&lt;mover&gt;&lt;mi&gt;r&lt;/mi&gt;&lt;mo&gt;&amp;#x2D9;&lt;/mo&gt;&lt;/mover&gt;&lt;mi&gt;W&lt;/mi&gt;&lt;/msub&gt;&lt;/mtd&gt;&lt;mtd&gt;&lt;mo&gt;=&lt;/mo&gt;&lt;/mtd&gt;&lt;mtd&gt;&lt;mfrac&gt;&lt;mrow&gt;&lt;mo&gt;d&lt;/mo&gt;&lt;maction actiontype=\&quot;argument\&quot;&gt;&lt;mrow/&gt;&lt;/maction&gt;&lt;/mrow&gt;&lt;mrow&gt;&lt;mo&gt;d&lt;/mo&gt;&lt;mi&gt;t&lt;/mi&gt;&lt;/mrow&gt;&lt;/mfrac&gt;&lt;mfenced&gt;&lt;mrow&gt;&lt;msub&gt;&lt;mi&gt;R&lt;/mi&gt;&lt;mrow&gt;&lt;mi&gt;W&lt;/mi&gt;&lt;mi&gt;B&lt;/mi&gt;&lt;/mrow&gt;&lt;/msub&gt;&lt;msub&gt;&lt;mi&gt;r&lt;/mi&gt;&lt;mi&gt;B&lt;/mi&gt;&lt;/msub&gt;&lt;mo&gt;+&lt;/mo&gt;&lt;msub&gt;&lt;mi&gt;t&lt;/mi&gt;&lt;mi&gt;W&lt;/mi&gt;&lt;/msub&gt;&lt;/mrow&gt;&lt;/mfenced&gt;&lt;/mtd&gt;&lt;/mtr&gt;&lt;mtr&gt;&lt;mtd/&gt;&lt;mtd&gt;&lt;mo&gt;=&lt;/mo&gt;&lt;/mtd&gt;&lt;mtd&gt;&lt;msub&gt;&lt;mover&gt;&lt;mi&gt;R&lt;/mi&gt;&lt;mo&gt;&amp;#x2D9;&lt;/mo&gt;&lt;/mover&gt;&lt;mrow&gt;&lt;mi&gt;W&lt;/mi&gt;&lt;mi&gt;B&lt;/mi&gt;&lt;/mrow&gt;&lt;/msub&gt;&lt;msub&gt;&lt;mi&gt;r&lt;/mi&gt;&lt;mi&gt;B&lt;/mi&gt;&lt;/msub&gt;&lt;mo&gt;+&lt;/mo&gt;&lt;msub&gt;&lt;mi&gt;R&lt;/mi&gt;&lt;mrow&gt;&lt;mi&gt;W&lt;/mi&gt;&lt;mi&gt;B&lt;/mi&gt;&lt;/mrow&gt;&lt;/msub&gt;&lt;msub&gt;&lt;mover&gt;&lt;mi&gt;r&lt;/mi&gt;&lt;mo&gt;&amp;#x2D9;&lt;/mo&gt;&lt;/mover&gt;&lt;mi&gt;B&lt;/mi&gt;&lt;/msub&gt;&lt;/mtd&gt;&lt;/mtr&gt;&lt;mtr&gt;&lt;mtd/&gt;&lt;mtd&gt;&lt;mo&gt;=&lt;/mo&gt;&lt;/mtd&gt;&lt;mtd&gt;&lt;msub&gt;&lt;mi&gt;R&lt;/mi&gt;&lt;mrow&gt;&lt;mi&gt;W&lt;/mi&gt;&lt;mi&gt;B&lt;/mi&gt;&lt;/mrow&gt;&lt;/msub&gt;&lt;mi&gt;&amp;#x3A9;&lt;/mi&gt;&lt;mfenced&gt;&lt;msubsup&gt;&lt;mi&gt;&amp;#x3C9;&lt;/mi&gt;&lt;mrow&gt;&lt;mi&gt;W&lt;/mi&gt;&lt;mi&gt;B&lt;/mi&gt;&lt;/mrow&gt;&lt;mi&gt;B&lt;/mi&gt;&lt;/msubsup&gt;&lt;/mfenced&gt;&lt;msub&gt;&lt;mi&gt;r&lt;/mi&gt;&lt;mi&gt;B&lt;/mi&gt;&lt;/msub&gt;&lt;mo&gt;+&lt;/mo&gt;&lt;msub&gt;&lt;mi&gt;R&lt;/mi&gt;&lt;mrow&gt;&lt;mi&gt;W&lt;/mi&gt;&lt;mi&gt;B&lt;/mi&gt;&lt;/mrow&gt;&lt;/msub&gt;&lt;msub&gt;&lt;mover&gt;&lt;mi&gt;r&lt;/mi&gt;&lt;mo&gt;&amp;#x2D9;&lt;/mo&gt;&lt;/mover&gt;&lt;mi&gt;B&lt;/mi&gt;&lt;/msub&gt;&lt;/mtd&gt;&lt;/mtr&gt;&lt;/mtable&gt;&lt;/mstyle&gt;&lt;/math&gt;&quot;,&quot;origin&quot;:&quot;MathType Legacy&quot;,&quot;version&quot;:&quot;v3.27.1&quot;}" title="table row cell r with dot on top subscript W end cell equals cell fraction numerator d blank over denominator d t end fraction open parentheses R subscript W B end subscript r subscript B plus t subscript W close parentheses end cell row blank equals cell R with dot on top subscript W B end subscript r subscript B plus R subscript W B end subscript r with dot on top subscript B end cell row blank equals cell R subscript W B end subscript capital omega open parentheses omega subscript W B end subscript superscript B close parentheses r subscript B plus R subscript W B end subscript r with dot on top subscript B end cell end table"/>
                    <pic:cNvPicPr/>
                  </pic:nvPicPr>
                  <pic:blipFill>
                    <a:blip r:embed="rId188" cstate="print">
                      <a:extLst>
                        <a:ext uri="{28A0092B-C50C-407E-A947-70E740481C1C}">
                          <a14:useLocalDpi xmlns:a14="http://schemas.microsoft.com/office/drawing/2010/main" val="0"/>
                        </a:ext>
                      </a:extLst>
                    </a:blip>
                    <a:stretch>
                      <a:fillRect/>
                    </a:stretch>
                  </pic:blipFill>
                  <pic:spPr>
                    <a:xfrm>
                      <a:off x="0" y="0"/>
                      <a:ext cx="1875536" cy="1056640"/>
                    </a:xfrm>
                    <a:prstGeom prst="rect">
                      <a:avLst/>
                    </a:prstGeom>
                  </pic:spPr>
                </pic:pic>
              </a:graphicData>
            </a:graphic>
          </wp:inline>
        </w:drawing>
      </w:r>
    </w:p>
    <w:p w14:paraId="12E8E47C" w14:textId="77777777" w:rsidR="00847E2D" w:rsidRDefault="00847E2D" w:rsidP="00ED3E0F"/>
    <w:p w14:paraId="3C8D04A8" w14:textId="1B1664F2" w:rsidR="00847E2D" w:rsidRDefault="00847E2D" w:rsidP="00ED3E0F">
      <w:r>
        <w:t>illustrates the transport theorem for relative velocity expressed in world coordinates.  Equivalently, in body coordinates the velocity of rW in B is</w:t>
      </w:r>
    </w:p>
    <w:p w14:paraId="2A0640D8" w14:textId="77777777" w:rsidR="00847E2D" w:rsidRDefault="00847E2D" w:rsidP="00ED3E0F"/>
    <w:p w14:paraId="0C5D479E" w14:textId="6399473B" w:rsidR="00847E2D" w:rsidRDefault="00847E2D" w:rsidP="00847E2D">
      <w:pPr>
        <w:jc w:val="center"/>
      </w:pPr>
      <w:r>
        <w:rPr>
          <w:noProof/>
          <w:position w:val="-15"/>
        </w:rPr>
        <w:drawing>
          <wp:inline distT="0" distB="0" distL="0" distR="0" wp14:anchorId="0A4E9F7E" wp14:editId="35CED4D1">
            <wp:extent cx="2298192" cy="229616"/>
            <wp:effectExtent l="0" t="0" r="0" b="0"/>
            <wp:docPr id="141468042" name="Picture 141468042" descr="{&quot;mathml&quot;:&quot;&lt;math style=\&quot;font-family:'Times New Roman';\&quot; xmlns=\&quot;http://www.w3.org/1998/Math/MathML\&quot;&gt;&lt;mstyle mathsize=\&quot;12px\&quot;&gt;&lt;mtable columnspacing=\&quot;0px\&quot; columnalign=\&quot;right center left\&quot;&gt;&lt;mtr&gt;&lt;mtd/&gt;&lt;mtd/&gt;&lt;mtd&gt;&lt;mi&gt;v&lt;/mi&gt;&lt;/mtd&gt;&lt;/mtr&gt;&lt;/mtable&gt;&lt;mtable columnspacing=\&quot;0px\&quot; columnalign=\&quot;right center left\&quot;&gt;&lt;mtr&gt;&lt;mtd/&gt;&lt;mtd/&gt;&lt;mtd&gt;&lt;msubsup&gt;&lt;mrow/&gt;&lt;mi&gt;W&lt;/mi&gt;&lt;mi&gt;B&lt;/mi&gt;&lt;/msubsup&gt;&lt;/mtd&gt;&lt;/mtr&gt;&lt;/mtable&gt;&lt;mtable columnspacing=\&quot;0px\&quot; columnalign=\&quot;right center left\&quot;&gt;&lt;mtr&gt;&lt;mtd/&gt;&lt;mtd&gt;&lt;mo&gt;=&lt;/mo&gt;&lt;/mtd&gt;&lt;mtd/&gt;&lt;/mtr&gt;&lt;/mtable&gt;&lt;mtable columnspacing=\&quot;0px\&quot; columnalign=\&quot;right center left\&quot;&gt;&lt;mtr&gt;&lt;mtd/&gt;&lt;mtd/&gt;&lt;mtd&gt;&lt;mi&gt;R&lt;/mi&gt;&lt;/mtd&gt;&lt;/mtr&gt;&lt;/mtable&gt;&lt;mtable columnspacing=\&quot;0px\&quot; columnalign=\&quot;right center left\&quot;&gt;&lt;mtr&gt;&lt;mtd/&gt;&lt;mtd/&gt;&lt;mtd&gt;&lt;msubsup&gt;&lt;mrow/&gt;&lt;mrow&gt;&lt;mi&gt;W&lt;/mi&gt;&lt;mi&gt;B&lt;/mi&gt;&lt;/mrow&gt;&lt;mi&gt;T&lt;/mi&gt;&lt;/msubsup&gt;&lt;/mtd&gt;&lt;/mtr&gt;&lt;/mtable&gt;&lt;mtable columnspacing=\&quot;0px\&quot; columnalign=\&quot;right center left\&quot;&gt;&lt;mtr&gt;&lt;mtd/&gt;&lt;mtd/&gt;&lt;mtd&gt;&lt;mi&gt;v&lt;/mi&gt;&lt;/mtd&gt;&lt;/mtr&gt;&lt;/mtable&gt;&lt;mtable columnspacing=\&quot;0px\&quot; columnalign=\&quot;right center left\&quot;&gt;&lt;mtr&gt;&lt;mtd/&gt;&lt;mtd/&gt;&lt;mtd&gt;&lt;msub&gt;&lt;mrow/&gt;&lt;mi&gt;W&lt;/mi&gt;&lt;/msub&gt;&lt;/mtd&gt;&lt;/mtr&gt;&lt;/mtable&gt;&lt;mtable columnspacing=\&quot;0px\&quot; columnalign=\&quot;right center left\&quot;&gt;&lt;mtr&gt;&lt;mtd/&gt;&lt;mtd&gt;&lt;mo&gt;=&lt;/mo&gt;&lt;/mtd&gt;&lt;mtd/&gt;&lt;/mtr&gt;&lt;/mtable&gt;&lt;mtable columnspacing=\&quot;0px\&quot; columnalign=\&quot;right center left\&quot;&gt;&lt;mtr&gt;&lt;mtd/&gt;&lt;mtd/&gt;&lt;mtd&gt;&lt;mi&gt;&amp;#x3A9;&lt;/mi&gt;&lt;/mtd&gt;&lt;/mtr&gt;&lt;/mtable&gt;&lt;mtable columnspacing=\&quot;0px\&quot; columnalign=\&quot;right center left\&quot;&gt;&lt;mtr&gt;&lt;mtd/&gt;&lt;mtd/&gt;&lt;mtd&gt;&lt;mo stretchy=\&quot;true\&quot;&gt;(&lt;/mo&gt;&lt;msubsup&gt;&lt;mi&gt;&amp;#x3C9;&lt;/mi&gt;&lt;mrow&gt;&lt;mi&gt;W&lt;/mi&gt;&lt;mi&gt;B&lt;/mi&gt;&lt;/mrow&gt;&lt;mi&gt;B&lt;/mi&gt;&lt;/msubsup&gt;&lt;mo stretchy=\&quot;true\&quot;&gt;)&lt;/mo&gt;&lt;/mtd&gt;&lt;/mtr&gt;&lt;/mtable&gt;&lt;mtable columnspacing=\&quot;0px\&quot; columnalign=\&quot;right center left\&quot;&gt;&lt;mtr&gt;&lt;mtd/&gt;&lt;mtd/&gt;&lt;mtd&gt;&lt;mi&gt;r&lt;/mi&gt;&lt;/mtd&gt;&lt;/mtr&gt;&lt;/mtable&gt;&lt;mtable columnspacing=\&quot;0px\&quot; columnalign=\&quot;right center left\&quot;&gt;&lt;mtr&gt;&lt;mtd/&gt;&lt;mtd/&gt;&lt;mtd&gt;&lt;msub&gt;&lt;mrow/&gt;&lt;mi&gt;B&lt;/mi&gt;&lt;/msub&gt;&lt;/mtd&gt;&lt;/mtr&gt;&lt;/mtable&gt;&lt;mtable columnspacing=\&quot;0px\&quot; columnalign=\&quot;right center left\&quot;&gt;&lt;mtr&gt;&lt;mtd/&gt;&lt;mtd/&gt;&lt;mtd&gt;&lt;mo&gt;+&lt;/mo&gt;&lt;/mtd&gt;&lt;/mtr&gt;&lt;/mtable&gt;&lt;mtable columnspacing=\&quot;0px\&quot; columnalign=\&quot;right center left\&quot;&gt;&lt;mtr&gt;&lt;mtd/&gt;&lt;mtd/&gt;&lt;mtd&gt;&lt;mover&gt;&lt;mi&gt;r&lt;/mi&gt;&lt;mo&gt;&amp;#x2D9;&lt;/mo&gt;&lt;/mover&gt;&lt;/mtd&gt;&lt;/mtr&gt;&lt;/mtable&gt;&lt;mtable columnspacing=\&quot;0px\&quot; columnalign=\&quot;right center left\&quot;&gt;&lt;mtr&gt;&lt;mtd/&gt;&lt;mtd/&gt;&lt;mtd&gt;&lt;msubsup&gt;&lt;mrow/&gt;&lt;mi&gt;B&lt;/mi&gt;&lt;mi&gt;B&lt;/mi&gt;&lt;/msubsup&gt;&lt;/mtd&gt;&lt;/mtr&gt;&lt;/mtable&gt;&lt;/mstyle&gt;&lt;/math&gt;&quot;,&quot;origin&quot;:&quot;MathType Legacy&quot;,&quot;version&quot;:&quot;v3.27.1&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table columnspacing=\&quot;0px\&quot; columnalign=\&quot;right center left\&quot;&gt;&lt;mtr&gt;&lt;mtd/&gt;&lt;mtd/&gt;&lt;mtd&gt;&lt;mi&gt;v&lt;/mi&gt;&lt;/mtd&gt;&lt;/mtr&gt;&lt;/mtable&gt;&lt;mtable columnspacing=\&quot;0px\&quot; columnalign=\&quot;right center left\&quot;&gt;&lt;mtr&gt;&lt;mtd/&gt;&lt;mtd/&gt;&lt;mtd&gt;&lt;msubsup&gt;&lt;mrow/&gt;&lt;mi&gt;W&lt;/mi&gt;&lt;mi&gt;B&lt;/mi&gt;&lt;/msubsup&gt;&lt;/mtd&gt;&lt;/mtr&gt;&lt;/mtable&gt;&lt;mtable columnspacing=\&quot;0px\&quot; columnalign=\&quot;right center left\&quot;&gt;&lt;mtr&gt;&lt;mtd/&gt;&lt;mtd&gt;&lt;mo&gt;=&lt;/mo&gt;&lt;/mtd&gt;&lt;mtd/&gt;&lt;/mtr&gt;&lt;/mtable&gt;&lt;mtable columnspacing=\&quot;0px\&quot; columnalign=\&quot;right center left\&quot;&gt;&lt;mtr&gt;&lt;mtd/&gt;&lt;mtd/&gt;&lt;mtd&gt;&lt;mi&gt;R&lt;/mi&gt;&lt;/mtd&gt;&lt;/mtr&gt;&lt;/mtable&gt;&lt;mtable columnspacing=\&quot;0px\&quot; columnalign=\&quot;right center left\&quot;&gt;&lt;mtr&gt;&lt;mtd/&gt;&lt;mtd/&gt;&lt;mtd&gt;&lt;msubsup&gt;&lt;mrow/&gt;&lt;mrow&gt;&lt;mi&gt;W&lt;/mi&gt;&lt;mi&gt;B&lt;/mi&gt;&lt;/mrow&gt;&lt;mi&gt;T&lt;/mi&gt;&lt;/msubsup&gt;&lt;/mtd&gt;&lt;/mtr&gt;&lt;/mtable&gt;&lt;mtable columnspacing=\&quot;0px\&quot; columnalign=\&quot;right center left\&quot;&gt;&lt;mtr&gt;&lt;mtd/&gt;&lt;mtd/&gt;&lt;mtd&gt;&lt;mi&gt;v&lt;/mi&gt;&lt;/mtd&gt;&lt;/mtr&gt;&lt;/mtable&gt;&lt;mtable columnspacing=\&quot;0px\&quot; columnalign=\&quot;right center left\&quot;&gt;&lt;mtr&gt;&lt;mtd/&gt;&lt;mtd/&gt;&lt;mtd&gt;&lt;msub&gt;&lt;mrow/&gt;&lt;mi&gt;W&lt;/mi&gt;&lt;/msub&gt;&lt;/mtd&gt;&lt;/mtr&gt;&lt;/mtable&gt;&lt;mtable columnspacing=\&quot;0px\&quot; columnalign=\&quot;right center left\&quot;&gt;&lt;mtr&gt;&lt;mtd/&gt;&lt;mtd&gt;&lt;mo&gt;=&lt;/mo&gt;&lt;/mtd&gt;&lt;mtd/&gt;&lt;/mtr&gt;&lt;/mtable&gt;&lt;mtable columnspacing=\&quot;0px\&quot; columnalign=\&quot;right center left\&quot;&gt;&lt;mtr&gt;&lt;mtd/&gt;&lt;mtd/&gt;&lt;mtd&gt;&lt;mi&gt;&amp;#x3A9;&lt;/mi&gt;&lt;/mtd&gt;&lt;/mtr&gt;&lt;/mtable&gt;&lt;mtable columnspacing=\&quot;0px\&quot; columnalign=\&quot;right center left\&quot;&gt;&lt;mtr&gt;&lt;mtd/&gt;&lt;mtd/&gt;&lt;mtd&gt;&lt;mo stretchy=\&quot;true\&quot;&gt;(&lt;/mo&gt;&lt;msubsup&gt;&lt;mi&gt;&amp;#x3C9;&lt;/mi&gt;&lt;mrow&gt;&lt;mi&gt;W&lt;/mi&gt;&lt;mi&gt;B&lt;/mi&gt;&lt;/mrow&gt;&lt;mi&gt;B&lt;/mi&gt;&lt;/msubsup&gt;&lt;mo stretchy=\&quot;true\&quot;&gt;)&lt;/mo&gt;&lt;/mtd&gt;&lt;/mtr&gt;&lt;/mtable&gt;&lt;mtable columnspacing=\&quot;0px\&quot; columnalign=\&quot;right center left\&quot;&gt;&lt;mtr&gt;&lt;mtd/&gt;&lt;mtd/&gt;&lt;mtd&gt;&lt;mi&gt;r&lt;/mi&gt;&lt;/mtd&gt;&lt;/mtr&gt;&lt;/mtable&gt;&lt;mtable columnspacing=\&quot;0px\&quot; columnalign=\&quot;right center left\&quot;&gt;&lt;mtr&gt;&lt;mtd/&gt;&lt;mtd/&gt;&lt;mtd&gt;&lt;msub&gt;&lt;mrow/&gt;&lt;mi&gt;B&lt;/mi&gt;&lt;/msub&gt;&lt;/mtd&gt;&lt;/mtr&gt;&lt;/mtable&gt;&lt;mtable columnspacing=\&quot;0px\&quot; columnalign=\&quot;right center left\&quot;&gt;&lt;mtr&gt;&lt;mtd/&gt;&lt;mtd/&gt;&lt;mtd&gt;&lt;mo&gt;+&lt;/mo&gt;&lt;/mtd&gt;&lt;/mtr&gt;&lt;/mtable&gt;&lt;mtable columnspacing=\&quot;0px\&quot; columnalign=\&quot;right center left\&quot;&gt;&lt;mtr&gt;&lt;mtd/&gt;&lt;mtd/&gt;&lt;mtd&gt;&lt;mover&gt;&lt;mi&gt;r&lt;/mi&gt;&lt;mo&gt;&amp;#x2D9;&lt;/mo&gt;&lt;/mover&gt;&lt;/mtd&gt;&lt;/mtr&gt;&lt;/mtable&gt;&lt;mtable columnspacing=\&quot;0px\&quot; columnalign=\&quot;right center left\&quot;&gt;&lt;mtr&gt;&lt;mtd/&gt;&lt;mtd/&gt;&lt;mtd&gt;&lt;msubsup&gt;&lt;mrow/&gt;&lt;mi&gt;B&lt;/mi&gt;&lt;mi&gt;B&lt;/mi&gt;&lt;/msubsup&gt;&lt;/mtd&gt;&lt;/mtr&gt;&lt;/mtable&gt;&lt;/mstyle&gt;&lt;/math&gt;&quot;,&quot;origin&quot;:&quot;MathType Legacy&quot;,&quot;version&quot;:&quot;v3.27.1&quot;}"/>
                    <pic:cNvPicPr/>
                  </pic:nvPicPr>
                  <pic:blipFill>
                    <a:blip r:embed="rId189" cstate="print">
                      <a:extLst>
                        <a:ext uri="{28A0092B-C50C-407E-A947-70E740481C1C}">
                          <a14:useLocalDpi xmlns:a14="http://schemas.microsoft.com/office/drawing/2010/main" val="0"/>
                        </a:ext>
                      </a:extLst>
                    </a:blip>
                    <a:stretch>
                      <a:fillRect/>
                    </a:stretch>
                  </pic:blipFill>
                  <pic:spPr>
                    <a:xfrm>
                      <a:off x="0" y="0"/>
                      <a:ext cx="2298192" cy="229616"/>
                    </a:xfrm>
                    <a:prstGeom prst="rect">
                      <a:avLst/>
                    </a:prstGeom>
                  </pic:spPr>
                </pic:pic>
              </a:graphicData>
            </a:graphic>
          </wp:inline>
        </w:drawing>
      </w:r>
    </w:p>
    <w:p w14:paraId="2B194FB5" w14:textId="77777777" w:rsidR="00847E2D" w:rsidRDefault="00847E2D" w:rsidP="00ED3E0F"/>
    <w:p w14:paraId="5C3BF2A2" w14:textId="77777777" w:rsidR="00847E2D" w:rsidRDefault="00847E2D" w:rsidP="00ED3E0F"/>
    <w:p w14:paraId="1FD857AA" w14:textId="77777777" w:rsidR="00847E2D" w:rsidRDefault="00847E2D" w:rsidP="00ED3E0F"/>
    <w:p w14:paraId="403AB791" w14:textId="77777777" w:rsidR="00847E2D" w:rsidRDefault="00847E2D" w:rsidP="00ED3E0F"/>
    <w:p w14:paraId="54962D66" w14:textId="77777777" w:rsidR="00847E2D" w:rsidRDefault="00847E2D" w:rsidP="00ED3E0F"/>
    <w:p w14:paraId="7E9E45F6" w14:textId="77777777" w:rsidR="00847E2D" w:rsidRPr="007D5A7F" w:rsidRDefault="00847E2D" w:rsidP="00ED3E0F"/>
    <w:p w14:paraId="6610B93A" w14:textId="77777777" w:rsidR="00D06663" w:rsidRDefault="00D06663" w:rsidP="00DA5FA1">
      <w:pPr>
        <w:pStyle w:val="Heading2"/>
      </w:pPr>
      <w:bookmarkStart w:id="28" w:name="_Toc209787809"/>
      <w:bookmarkStart w:id="29" w:name="_Toc229857472"/>
      <w:bookmarkStart w:id="30" w:name="_Toc229926525"/>
      <w:r>
        <w:t>Bayes Probabilistic State Space Models</w:t>
      </w:r>
      <w:bookmarkEnd w:id="28"/>
      <w:bookmarkEnd w:id="29"/>
      <w:bookmarkEnd w:id="30"/>
    </w:p>
    <w:p w14:paraId="2A9EDF75" w14:textId="77777777" w:rsidR="00D06663" w:rsidRDefault="00D06663" w:rsidP="00DA5FA1"/>
    <w:p w14:paraId="2BEF48DF" w14:textId="77777777" w:rsidR="00D06663" w:rsidRDefault="00D06663" w:rsidP="00DA5FA1">
      <w:r>
        <w:t>The joint distribution (p(x^n,y^n) contains all relevant information therefore application of Bayes' rule to flip conditiong assignments becomes a natural choice for a solution to estimate x given y.  Once we have the desired conditional pdf, we can select its mean as a point estimate.</w:t>
      </w:r>
    </w:p>
    <w:p w14:paraId="15CB63CA" w14:textId="77777777" w:rsidR="00D06663" w:rsidRDefault="00D06663" w:rsidP="00DA5FA1"/>
    <w:p w14:paraId="36BFE884" w14:textId="77777777" w:rsidR="00D06663" w:rsidRDefault="00D06663" w:rsidP="00DA5FA1"/>
    <w:p w14:paraId="7B47E944" w14:textId="77777777" w:rsidR="00D06663" w:rsidRDefault="00D06663" w:rsidP="00DA5FA1">
      <w:r>
        <w:t xml:space="preserve">The batch solution computes </w:t>
      </w:r>
    </w:p>
    <w:p w14:paraId="10CCC354" w14:textId="77777777" w:rsidR="00D06663" w:rsidRDefault="00D06663" w:rsidP="00DA5FA1">
      <w:r>
        <w:t>p(x^n,y^n) = p(x^n |y^n)p(y^n) = p(y^n |x^n)p(x^n)</w:t>
      </w:r>
    </w:p>
    <w:p w14:paraId="1A6E171A" w14:textId="77777777" w:rsidR="00D06663" w:rsidRDefault="00D06663" w:rsidP="00DA5FA1"/>
    <w:p w14:paraId="0C791305" w14:textId="77777777" w:rsidR="00D06663" w:rsidRDefault="00D06663" w:rsidP="00DA5FA1">
      <w:r>
        <w:t>which yields the joint posterior distribution</w:t>
      </w:r>
    </w:p>
    <w:p w14:paraId="1BDB60BD" w14:textId="77777777" w:rsidR="00D06663" w:rsidRDefault="00D06663" w:rsidP="00DA5FA1"/>
    <w:p w14:paraId="4A1AF5CC" w14:textId="77777777" w:rsidR="00D06663" w:rsidRDefault="00D06663" w:rsidP="00DA5FA1">
      <w:r>
        <w:t>p(x|y) = p(y|x)p(x)/p(y)</w:t>
      </w:r>
    </w:p>
    <w:p w14:paraId="0754635D" w14:textId="77777777" w:rsidR="00D06663" w:rsidRDefault="00D06663" w:rsidP="00DA5FA1"/>
    <w:p w14:paraId="4B748881" w14:textId="77777777" w:rsidR="00D06663" w:rsidRDefault="00D06663" w:rsidP="00DA5FA1">
      <w:r>
        <w:t xml:space="preserve">in terms of the measurement likelihood function p(y|x) = l(y) and a constant term p(y) </w:t>
      </w:r>
    </w:p>
    <w:p w14:paraId="50A58CA9" w14:textId="77777777" w:rsidR="00D06663" w:rsidRDefault="00D06663" w:rsidP="00DA5FA1"/>
    <w:p w14:paraId="7A121A64" w14:textId="77777777" w:rsidR="00D06663" w:rsidRDefault="00D06663" w:rsidP="00CB5F83">
      <w:pPr>
        <w:jc w:val="center"/>
      </w:pPr>
      <w:r>
        <w:rPr>
          <w:noProof/>
          <w:position w:val="-13"/>
        </w:rPr>
        <w:drawing>
          <wp:inline distT="0" distB="0" distL="0" distR="0" wp14:anchorId="7902E2D5" wp14:editId="7EC4F445">
            <wp:extent cx="1322832" cy="294640"/>
            <wp:effectExtent l="0" t="0" r="0" b="0"/>
            <wp:docPr id="273978532" name="Picture 273978532" descr="{&quot;mathml&quot;:&quot;&lt;math style=\&quot;font-family:Times New Roman;font-size:12px;\&quot; xmlns=\&quot;http://www.w3.org/1998/Math/MathML\&quot;&gt;&lt;mi&gt;p&lt;/mi&gt;&lt;mfenced&gt;&lt;mi&gt;y&lt;/mi&gt;&lt;/mfenced&gt;&lt;mo&gt;=&lt;/mo&gt;&lt;mo&gt;&amp;#x222B;&lt;/mo&gt;&lt;msub&gt;&lt;mi&gt;l&lt;/mi&gt;&lt;mi&gt;x&lt;/mi&gt;&lt;/msub&gt;&lt;mfenced&gt;&lt;mi&gt;y&lt;/mi&gt;&lt;/mfenced&gt;&lt;mi&gt;p&lt;/mi&gt;&lt;mfenced&gt;&lt;mi&gt;x&lt;/mi&gt;&lt;/mfenced&gt;&lt;mi&gt;d&lt;/mi&gt;&lt;mi&gt;x&lt;/mi&gt;&lt;/math&gt;&quot;,&quot;origin&quot;:&quot;MathType Legacy&quot;,&quot;version&quot;:&quot;v3.19.0&quot;}" title="p open parentheses y close parentheses equals integral l subscript x open parentheses y close parentheses p open parentheses x close parentheses d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p&lt;/mi&gt;&lt;mfenced&gt;&lt;mi&gt;y&lt;/mi&gt;&lt;/mfenced&gt;&lt;mo&gt;=&lt;/mo&gt;&lt;mo&gt;&amp;#x222B;&lt;/mo&gt;&lt;msub&gt;&lt;mi&gt;l&lt;/mi&gt;&lt;mi&gt;x&lt;/mi&gt;&lt;/msub&gt;&lt;mfenced&gt;&lt;mi&gt;y&lt;/mi&gt;&lt;/mfenced&gt;&lt;mi&gt;p&lt;/mi&gt;&lt;mfenced&gt;&lt;mi&gt;x&lt;/mi&gt;&lt;/mfenced&gt;&lt;mi&gt;d&lt;/mi&gt;&lt;mi&gt;x&lt;/mi&gt;&lt;/math&gt;&quot;,&quot;origin&quot;:&quot;MathType Legacy&quot;,&quot;version&quot;:&quot;v3.19.0&quot;}" title="p open parentheses y close parentheses equals integral l subscript x open parentheses y close parentheses p open parentheses x close parentheses d x"/>
                    <pic:cNvPicPr/>
                  </pic:nvPicPr>
                  <pic:blipFill>
                    <a:blip r:embed="rId190" cstate="print">
                      <a:extLst>
                        <a:ext uri="{28A0092B-C50C-407E-A947-70E740481C1C}">
                          <a14:useLocalDpi xmlns:a14="http://schemas.microsoft.com/office/drawing/2010/main" val="0"/>
                        </a:ext>
                      </a:extLst>
                    </a:blip>
                    <a:stretch>
                      <a:fillRect/>
                    </a:stretch>
                  </pic:blipFill>
                  <pic:spPr>
                    <a:xfrm>
                      <a:off x="0" y="0"/>
                      <a:ext cx="1322832" cy="294640"/>
                    </a:xfrm>
                    <a:prstGeom prst="rect">
                      <a:avLst/>
                    </a:prstGeom>
                  </pic:spPr>
                </pic:pic>
              </a:graphicData>
            </a:graphic>
          </wp:inline>
        </w:drawing>
      </w:r>
    </w:p>
    <w:p w14:paraId="238B56DB" w14:textId="77777777" w:rsidR="00D06663" w:rsidRDefault="00D06663" w:rsidP="00DA5FA1"/>
    <w:p w14:paraId="338FD205" w14:textId="77777777" w:rsidR="00D06663" w:rsidRDefault="00D06663" w:rsidP="00DA5FA1">
      <w:r>
        <w:t>which does not depend on x.</w:t>
      </w:r>
    </w:p>
    <w:p w14:paraId="2F78E814" w14:textId="77777777" w:rsidR="00D06663" w:rsidRDefault="00D06663" w:rsidP="00DA5FA1"/>
    <w:p w14:paraId="4C6C0E13" w14:textId="77777777" w:rsidR="00D06663" w:rsidRDefault="00D06663" w:rsidP="00DA5FA1"/>
    <w:p w14:paraId="6864BB54" w14:textId="77777777" w:rsidR="00D06663" w:rsidRDefault="00D06663" w:rsidP="00DA5FA1"/>
    <w:p w14:paraId="7B7369D7" w14:textId="77777777" w:rsidR="00D06663" w:rsidRDefault="00D06663" w:rsidP="00DA5FA1">
      <w:r>
        <w:t xml:space="preserve">Evaluation of () becomes possible when we forgo batch estimation and restrict our task to a recursive process of estimating only the current state x(n) based on all available measurements y^n.  We further assume a Markov sequence model for the evolution of state xn from state xn-1 so that p(xn|x^n-1) = p(xn|n-1) and conditional independence of measurements such that </w:t>
      </w:r>
    </w:p>
    <w:p w14:paraId="15B065A1" w14:textId="77777777" w:rsidR="00D06663" w:rsidRDefault="00D06663" w:rsidP="00DA5FA1">
      <w:r>
        <w:t>p(yn|x^n,y^n-1) = p(yn|xn)</w:t>
      </w:r>
    </w:p>
    <w:p w14:paraId="2B378304" w14:textId="77777777" w:rsidR="00D06663" w:rsidRDefault="00D06663" w:rsidP="00DA5FA1"/>
    <w:p w14:paraId="0BAA0CC5" w14:textId="77777777" w:rsidR="00D06663" w:rsidRDefault="00D06663" w:rsidP="00DA5FA1">
      <w:r>
        <w:t>Under this set of restrictrions we require:</w:t>
      </w:r>
    </w:p>
    <w:p w14:paraId="15B88CA7" w14:textId="77777777" w:rsidR="00D06663" w:rsidRDefault="00D06663" w:rsidP="00DA5FA1">
      <w:r>
        <w:t>1) An apriori state x0~p(x0) because we need a starting point for moving from n to n-1 when n =1.</w:t>
      </w:r>
    </w:p>
    <w:p w14:paraId="63F8A727" w14:textId="77777777" w:rsidR="00D06663" w:rsidRDefault="00D06663" w:rsidP="00DA5FA1"/>
    <w:p w14:paraId="55315DC1" w14:textId="77777777" w:rsidR="00D06663" w:rsidRDefault="00D06663" w:rsidP="00DA5FA1">
      <w:r>
        <w:t>2) A dynamic model xn~p(xn|xn-1) which provides for state transition between time steps</w:t>
      </w:r>
    </w:p>
    <w:p w14:paraId="61E6A61A" w14:textId="77777777" w:rsidR="00D06663" w:rsidRDefault="00D06663" w:rsidP="00DA5FA1"/>
    <w:p w14:paraId="687F3059" w14:textId="77777777" w:rsidR="00D06663" w:rsidRDefault="00D06663" w:rsidP="00DA5FA1">
      <w:r>
        <w:t>3)A measurement model yn ~ p(yn|xn) which provides a noisy information correlated with the desired state</w:t>
      </w:r>
    </w:p>
    <w:p w14:paraId="726EBEAA" w14:textId="77777777" w:rsidR="00D06663" w:rsidRDefault="00D06663" w:rsidP="00DA5FA1"/>
    <w:p w14:paraId="1D957506" w14:textId="77777777" w:rsidR="00D06663" w:rsidRDefault="00D06663" w:rsidP="00DA5FA1">
      <w:r>
        <w:t>4) Predictive posterior distribution p(yn|yn-1) prediction of current measurement given previous</w:t>
      </w:r>
    </w:p>
    <w:p w14:paraId="09B72500" w14:textId="77777777" w:rsidR="00D06663" w:rsidRDefault="00D06663" w:rsidP="00DA5FA1"/>
    <w:p w14:paraId="52131EDB" w14:textId="77777777" w:rsidR="00D06663" w:rsidRDefault="00D06663" w:rsidP="00DA5FA1">
      <w:r>
        <w:t xml:space="preserve">The recursive solution proceeds from Bayes's rule identity in section (Multiple RV) by block partitioning the data at time n </w:t>
      </w:r>
      <w:r>
        <w:rPr>
          <w:noProof/>
          <w:position w:val="-7"/>
        </w:rPr>
        <w:drawing>
          <wp:inline distT="0" distB="0" distL="0" distR="0" wp14:anchorId="64DBF4AC" wp14:editId="65466331">
            <wp:extent cx="1066800" cy="203200"/>
            <wp:effectExtent l="0" t="0" r="0" b="0"/>
            <wp:docPr id="1481206070" name="Picture 1481206070" descr="{&quot;mathml&quot;:&quot;&lt;math style=\&quot;font-family:Times New Roman;font-size:12px;\&quot; xmlns=\&quot;http://www.w3.org/1998/Math/MathML\&quot;&gt;&lt;msup&gt;&lt;mi mathvariant=\&quot;bold-italic\&quot;&gt;y&lt;/mi&gt;&lt;mi&gt;n&lt;/mi&gt;&lt;/msup&gt;&lt;mo&gt;=&lt;/mo&gt;&lt;mfenced open=\&quot;[\&quot; close=\&quot;]\&quot;&gt;&lt;mrow&gt;&lt;mi mathvariant=\&quot;bold-italic\&quot;&gt;y&lt;/mi&gt;&lt;mfenced&gt;&lt;mi&gt;n&lt;/mi&gt;&lt;/mfenced&gt;&lt;mo&gt;&amp;#xA0;&lt;/mo&gt;&lt;msup&gt;&lt;mi mathvariant=\&quot;bold-italic\&quot;&gt;y&lt;/mi&gt;&lt;mrow&gt;&lt;mi&gt;n&lt;/mi&gt;&lt;mo&gt;-&lt;/mo&gt;&lt;mn&gt;1&lt;/mn&gt;&lt;/mrow&gt;&lt;/msup&gt;&lt;/mrow&gt;&lt;/mfenced&gt;&lt;/math&gt;&quot;,&quot;origin&quot;:&quot;MathType Legacy&quot;,&quot;version&quot;:&quot;v3.19.0&quot;}" title="bold italic y to the power of n equals open square brackets bold italic y open parentheses n close parentheses space bold italic y to the power of n minus 1 end exponent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p&gt;&lt;mi mathvariant=\&quot;bold-italic\&quot;&gt;y&lt;/mi&gt;&lt;mi&gt;n&lt;/mi&gt;&lt;/msup&gt;&lt;mo&gt;=&lt;/mo&gt;&lt;mfenced open=\&quot;[\&quot; close=\&quot;]\&quot;&gt;&lt;mrow&gt;&lt;mi mathvariant=\&quot;bold-italic\&quot;&gt;y&lt;/mi&gt;&lt;mfenced&gt;&lt;mi&gt;n&lt;/mi&gt;&lt;/mfenced&gt;&lt;mo&gt;&amp;#xA0;&lt;/mo&gt;&lt;msup&gt;&lt;mi mathvariant=\&quot;bold-italic\&quot;&gt;y&lt;/mi&gt;&lt;mrow&gt;&lt;mi&gt;n&lt;/mi&gt;&lt;mo&gt;-&lt;/mo&gt;&lt;mn&gt;1&lt;/mn&gt;&lt;/mrow&gt;&lt;/msup&gt;&lt;/mrow&gt;&lt;/mfenced&gt;&lt;/math&gt;&quot;,&quot;origin&quot;:&quot;MathType Legacy&quot;,&quot;version&quot;:&quot;v3.19.0&quot;}" title="bold italic y to the power of n equals open square brackets bold italic y open parentheses n close parentheses space bold italic y to the power of n minus 1 end exponent close square brackets"/>
                    <pic:cNvPicPr/>
                  </pic:nvPicPr>
                  <pic:blipFill>
                    <a:blip r:embed="rId191" cstate="print">
                      <a:extLst>
                        <a:ext uri="{28A0092B-C50C-407E-A947-70E740481C1C}">
                          <a14:useLocalDpi xmlns:a14="http://schemas.microsoft.com/office/drawing/2010/main" val="0"/>
                        </a:ext>
                      </a:extLst>
                    </a:blip>
                    <a:stretch>
                      <a:fillRect/>
                    </a:stretch>
                  </pic:blipFill>
                  <pic:spPr>
                    <a:xfrm>
                      <a:off x="0" y="0"/>
                      <a:ext cx="1066800" cy="203200"/>
                    </a:xfrm>
                    <a:prstGeom prst="rect">
                      <a:avLst/>
                    </a:prstGeom>
                  </pic:spPr>
                </pic:pic>
              </a:graphicData>
            </a:graphic>
          </wp:inline>
        </w:drawing>
      </w:r>
      <w:r>
        <w:t>.  In the context of filtering n is viewed as the "future" or update time, n-1 is the present time, and n&lt;n-1 is the past.  The filtering posterior distribution updates x given all measurements is</w:t>
      </w:r>
    </w:p>
    <w:p w14:paraId="429397B1" w14:textId="77777777" w:rsidR="00D06663" w:rsidRDefault="00D06663" w:rsidP="00DA5FA1"/>
    <w:p w14:paraId="332F3CDD" w14:textId="77777777" w:rsidR="00D06663" w:rsidRDefault="00D06663" w:rsidP="00DA5FA1">
      <w:pPr>
        <w:jc w:val="center"/>
      </w:pPr>
      <w:r>
        <w:rPr>
          <w:noProof/>
          <w:position w:val="-99"/>
        </w:rPr>
        <w:drawing>
          <wp:inline distT="0" distB="0" distL="0" distR="0" wp14:anchorId="5858408A" wp14:editId="5502F2CF">
            <wp:extent cx="3431083" cy="2009005"/>
            <wp:effectExtent l="0" t="0" r="0" b="0"/>
            <wp:docPr id="52935596" name="Picture 52935596" descr="{&quot;mathml&quot;:&quot;&lt;math style=\&quot;font-family:Times New Roman;font-size:12px;\&quot; xmlns=\&quot;http://www.w3.org/1998/Math/MathML\&quot;&gt;&lt;mtable columnspacing=\&quot;0px\&quot; columnalign=\&quot;right center left\&quot;&gt;&lt;mtr&gt;&lt;mtd&gt;&lt;mi&gt;p&lt;/mi&gt;&lt;mfenced&gt;&lt;mrow&gt;&lt;mi mathvariant=\&quot;bold\&quot;&gt;x&lt;/mi&gt;&lt;mfenced&gt;&lt;mi&gt;n&lt;/mi&gt;&lt;/mfenced&gt;&lt;mo&gt;|&lt;/mo&gt;&lt;msup&gt;&lt;mi mathvariant=\&quot;bold\&quot;&gt;y&lt;/mi&gt;&lt;mi&gt;n&lt;/mi&gt;&lt;/msup&gt;&lt;/mrow&gt;&lt;/mfenced&gt;&lt;/mtd&gt;&lt;mtd&gt;&lt;mo&gt;=&lt;/mo&gt;&lt;/mtd&gt;&lt;mtd&gt;&lt;mfrac&gt;&lt;mrow&gt;&lt;mi&gt;p&lt;/mi&gt;&lt;mfenced&gt;&lt;mrow&gt;&lt;mi&gt;x&lt;/mi&gt;&lt;mfenced&gt;&lt;mi&gt;n&lt;/mi&gt;&lt;/mfenced&gt;&lt;mo&gt;,&lt;/mo&gt;&lt;mi&gt;y&lt;/mi&gt;&lt;mfenced&gt;&lt;mi&gt;n&lt;/mi&gt;&lt;/mfenced&gt;&lt;mo&gt;,&lt;/mo&gt;&lt;msup&gt;&lt;mi&gt;y&lt;/mi&gt;&lt;mrow&gt;&lt;mi&gt;n&lt;/mi&gt;&lt;mo&gt;-&lt;/mo&gt;&lt;mn&gt;1&lt;/mn&gt;&lt;/mrow&gt;&lt;/msup&gt;&lt;/mrow&gt;&lt;/mfenced&gt;&lt;/mrow&gt;&lt;mrow&gt;&lt;mi&gt;p&lt;/mi&gt;&lt;mfenced&gt;&lt;mrow&gt;&lt;mi&gt;y&lt;/mi&gt;&lt;mfenced&gt;&lt;mi&gt;n&lt;/mi&gt;&lt;/mfenced&gt;&lt;mo&gt;,&lt;/mo&gt;&lt;msup&gt;&lt;mi&gt;y&lt;/mi&gt;&lt;mrow&gt;&lt;mi&gt;n&lt;/mi&gt;&lt;mo&gt;-&lt;/mo&gt;&lt;mn&gt;1&lt;/mn&gt;&lt;/mrow&gt;&lt;/msup&gt;&lt;/mrow&gt;&lt;/mfenced&gt;&lt;/mrow&gt;&lt;/mfrac&gt;&lt;/mtd&gt;&lt;/mtr&gt;&lt;mtr&gt;&lt;mtd/&gt;&lt;mtd&gt;&lt;mo&gt;=&lt;/mo&gt;&lt;/mtd&gt;&lt;mtd&gt;&lt;mfrac&gt;&lt;mrow&gt;&lt;mi&gt;p&lt;/mi&gt;&lt;mfenced&gt;&lt;mrow&gt;&lt;mi&gt;y&lt;/mi&gt;&lt;mfenced&gt;&lt;mi&gt;n&lt;/mi&gt;&lt;/mfenced&gt;&lt;mo&gt;|&lt;/mo&gt;&lt;mi&gt;x&lt;/mi&gt;&lt;mfenced&gt;&lt;mi&gt;n&lt;/mi&gt;&lt;/mfenced&gt;&lt;mo&gt;,&lt;/mo&gt;&lt;msup&gt;&lt;mi&gt;y&lt;/mi&gt;&lt;mrow&gt;&lt;mi&gt;n&lt;/mi&gt;&lt;mo&gt;-&lt;/mo&gt;&lt;mn&gt;1&lt;/mn&gt;&lt;/mrow&gt;&lt;/msup&gt;&lt;/mrow&gt;&lt;/mfenced&gt;&lt;mi&gt;p&lt;/mi&gt;&lt;mfenced&gt;&lt;mrow&gt;&lt;mi&gt;x&lt;/mi&gt;&lt;mfenced&gt;&lt;mi&gt;n&lt;/mi&gt;&lt;/mfenced&gt;&lt;mo&gt;,&lt;/mo&gt;&lt;msup&gt;&lt;mi&gt;y&lt;/mi&gt;&lt;mrow&gt;&lt;mi&gt;n&lt;/mi&gt;&lt;mo&gt;-&lt;/mo&gt;&lt;mn&gt;1&lt;/mn&gt;&lt;/mrow&gt;&lt;/msup&gt;&lt;/mrow&gt;&lt;/mfenced&gt;&lt;/mrow&gt;&lt;mrow&gt;&lt;mi&gt;p&lt;/mi&gt;&lt;mfenced&gt;&lt;mrow&gt;&lt;mi&gt;y&lt;/mi&gt;&lt;mfenced&gt;&lt;mi&gt;n&lt;/mi&gt;&lt;/mfenced&gt;&lt;mo&gt;,&lt;/mo&gt;&lt;msup&gt;&lt;mi&gt;y&lt;/mi&gt;&lt;mrow&gt;&lt;mi&gt;n&lt;/mi&gt;&lt;mo&gt;-&lt;/mo&gt;&lt;mn&gt;1&lt;/mn&gt;&lt;/mrow&gt;&lt;/msup&gt;&lt;/mrow&gt;&lt;/mfenced&gt;&lt;/mrow&gt;&lt;/mfrac&gt;&lt;/mtd&gt;&lt;/mtr&gt;&lt;mtr&gt;&lt;mtd/&gt;&lt;mtd&gt;&lt;mo&gt;=&lt;/mo&gt;&lt;/mtd&gt;&lt;mtd&gt;&lt;mfrac&gt;&lt;mrow&gt;&lt;mi&gt;p&lt;/mi&gt;&lt;mfenced&gt;&lt;mrow&gt;&lt;mi&gt;y&lt;/mi&gt;&lt;mfenced&gt;&lt;mi&gt;n&lt;/mi&gt;&lt;/mfenced&gt;&lt;mo&gt;|&lt;/mo&gt;&lt;mi&gt;x&lt;/mi&gt;&lt;mfenced&gt;&lt;mi&gt;n&lt;/mi&gt;&lt;/mfenced&gt;&lt;mo&gt;,&lt;/mo&gt;&lt;msup&gt;&lt;mi&gt;y&lt;/mi&gt;&lt;mrow&gt;&lt;mi&gt;n&lt;/mi&gt;&lt;mo&gt;-&lt;/mo&gt;&lt;mn&gt;1&lt;/mn&gt;&lt;/mrow&gt;&lt;/msup&gt;&lt;/mrow&gt;&lt;/mfenced&gt;&lt;mi&gt;p&lt;/mi&gt;&lt;mfenced&gt;&lt;mrow&gt;&lt;mi&gt;x&lt;/mi&gt;&lt;mfenced&gt;&lt;mi&gt;n&lt;/mi&gt;&lt;/mfenced&gt;&lt;mo&gt;|&lt;/mo&gt;&lt;msup&gt;&lt;mi&gt;y&lt;/mi&gt;&lt;mrow&gt;&lt;mi&gt;n&lt;/mi&gt;&lt;mo&gt;-&lt;/mo&gt;&lt;mn&gt;1&lt;/mn&gt;&lt;/mrow&gt;&lt;/msup&gt;&lt;/mrow&gt;&lt;/mfenced&gt;&lt;mi&gt;p&lt;/mi&gt;&lt;mfenced&gt;&lt;msup&gt;&lt;mi&gt;y&lt;/mi&gt;&lt;mrow&gt;&lt;mi&gt;n&lt;/mi&gt;&lt;mo&gt;-&lt;/mo&gt;&lt;mn&gt;1&lt;/mn&gt;&lt;/mrow&gt;&lt;/msup&gt;&lt;/mfenced&gt;&lt;/mrow&gt;&lt;mrow&gt;&lt;mi&gt;p&lt;/mi&gt;&lt;mfenced&gt;&lt;mrow&gt;&lt;mi&gt;y&lt;/mi&gt;&lt;mfenced&gt;&lt;mi&gt;n&lt;/mi&gt;&lt;/mfenced&gt;&lt;mo&gt;|&lt;/mo&gt;&lt;msup&gt;&lt;mi&gt;y&lt;/mi&gt;&lt;mrow&gt;&lt;mi&gt;n&lt;/mi&gt;&lt;mo&gt;-&lt;/mo&gt;&lt;mn&gt;1&lt;/mn&gt;&lt;/mrow&gt;&lt;/msup&gt;&lt;/mrow&gt;&lt;/mfenced&gt;&lt;mi&gt;p&lt;/mi&gt;&lt;mfenced&gt;&lt;msup&gt;&lt;mi&gt;y&lt;/mi&gt;&lt;mrow&gt;&lt;mi&gt;n&lt;/mi&gt;&lt;mo&gt;-&lt;/mo&gt;&lt;mn&gt;1&lt;/mn&gt;&lt;/mrow&gt;&lt;/msup&gt;&lt;/mfenced&gt;&lt;/mrow&gt;&lt;/mfrac&gt;&lt;/mtd&gt;&lt;/mtr&gt;&lt;mtr&gt;&lt;mtd/&gt;&lt;mtd&gt;&lt;mo&gt;=&lt;/mo&gt;&lt;/mtd&gt;&lt;mtd&gt;&lt;mfrac&gt;&lt;mrow&gt;&lt;mi&gt;p&lt;/mi&gt;&lt;mfenced&gt;&lt;mrow&gt;&lt;mi&gt;y&lt;/mi&gt;&lt;mfenced&gt;&lt;mi&gt;n&lt;/mi&gt;&lt;/mfenced&gt;&lt;mo&gt;|&lt;/mo&gt;&lt;mi&gt;x&lt;/mi&gt;&lt;mfenced&gt;&lt;mi&gt;n&lt;/mi&gt;&lt;/mfenced&gt;&lt;/mrow&gt;&lt;/mfenced&gt;&lt;mi&gt;p&lt;/mi&gt;&lt;mfenced&gt;&lt;mrow&gt;&lt;mi&gt;x&lt;/mi&gt;&lt;mfenced&gt;&lt;mi&gt;n&lt;/mi&gt;&lt;/mfenced&gt;&lt;mo&gt;|&lt;/mo&gt;&lt;msup&gt;&lt;mi&gt;y&lt;/mi&gt;&lt;mrow&gt;&lt;mi&gt;n&lt;/mi&gt;&lt;mo&gt;-&lt;/mo&gt;&lt;mn&gt;1&lt;/mn&gt;&lt;/mrow&gt;&lt;/msup&gt;&lt;/mrow&gt;&lt;/mfenced&gt;&lt;/mrow&gt;&lt;mrow&gt;&lt;mi&gt;p&lt;/mi&gt;&lt;mfenced&gt;&lt;mrow&gt;&lt;mi&gt;y&lt;/mi&gt;&lt;mfenced&gt;&lt;mi&gt;n&lt;/mi&gt;&lt;/mfenced&gt;&lt;mo&gt;|&lt;/mo&gt;&lt;msup&gt;&lt;mi&gt;y&lt;/mi&gt;&lt;mrow&gt;&lt;mi&gt;n&lt;/mi&gt;&lt;mo&gt;-&lt;/mo&gt;&lt;mn&gt;1&lt;/mn&gt;&lt;/mrow&gt;&lt;/msup&gt;&lt;/mrow&gt;&lt;/mfenced&gt;&lt;/mrow&gt;&lt;/mfrac&gt;&lt;/mtd&gt;&lt;/mtr&gt;&lt;/mtable&gt;&lt;/math&gt;&quot;,&quot;origin&quot;:&quot;MathType Legacy&quot;,&quot;version&quot;:&quot;v3.19.0&quot;}" title="table row cell p open parentheses bold x open parentheses n close parentheses vertical line bold y to the power of n close parentheses end cell equals cell fraction numerator p open parentheses x open parentheses n close parentheses comma y open parentheses n close parentheses comma y to the power of n minus 1 end exponent close parentheses over denominator p open parentheses y open parentheses n close parentheses comma y to the power of n minus 1 end exponent close parentheses end fraction end cell row blank equals cell fraction numerator p open parentheses y open parentheses n close parentheses vertical line x open parentheses n close parentheses comma y to the power of n minus 1 end exponent close parentheses p open parentheses x open parentheses n close parentheses comma y to the power of n minus 1 end exponent close parentheses over denominator p open parentheses y open parentheses n close parentheses comma y to the power of n minus 1 end exponent close parentheses end fraction end cell row blank equals cell fraction numerator p open parentheses y open parentheses n close parentheses vertical line x open parentheses n close parentheses comma y to the power of n minus 1 end exponent close parentheses p open parentheses x open parentheses n close parentheses vertical line y to the power of n minus 1 end exponent close parentheses p open parentheses y to the power of n minus 1 end exponent close parentheses over denominator p open parentheses y open parentheses n close parentheses vertical line y to the power of n minus 1 end exponent close parentheses p open parentheses y to the power of n minus 1 end exponent close parentheses end fraction end cell row blank equals cell fraction numerator p open parentheses y open parentheses n close parentheses vertical line x open parentheses n close parentheses close parentheses p open parentheses x open parentheses n close parentheses vertical line y to the power of n minus 1 end exponent close parentheses over denominator p open parentheses y open parentheses n close parentheses vertical line y to the power of n minus 1 end exponent close parentheses end fraction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table columnspacing=\&quot;0px\&quot; columnalign=\&quot;right center left\&quot;&gt;&lt;mtr&gt;&lt;mtd&gt;&lt;mi&gt;p&lt;/mi&gt;&lt;mfenced&gt;&lt;mrow&gt;&lt;mi mathvariant=\&quot;bold\&quot;&gt;x&lt;/mi&gt;&lt;mfenced&gt;&lt;mi&gt;n&lt;/mi&gt;&lt;/mfenced&gt;&lt;mo&gt;|&lt;/mo&gt;&lt;msup&gt;&lt;mi mathvariant=\&quot;bold\&quot;&gt;y&lt;/mi&gt;&lt;mi&gt;n&lt;/mi&gt;&lt;/msup&gt;&lt;/mrow&gt;&lt;/mfenced&gt;&lt;/mtd&gt;&lt;mtd&gt;&lt;mo&gt;=&lt;/mo&gt;&lt;/mtd&gt;&lt;mtd&gt;&lt;mfrac&gt;&lt;mrow&gt;&lt;mi&gt;p&lt;/mi&gt;&lt;mfenced&gt;&lt;mrow&gt;&lt;mi&gt;x&lt;/mi&gt;&lt;mfenced&gt;&lt;mi&gt;n&lt;/mi&gt;&lt;/mfenced&gt;&lt;mo&gt;,&lt;/mo&gt;&lt;mi&gt;y&lt;/mi&gt;&lt;mfenced&gt;&lt;mi&gt;n&lt;/mi&gt;&lt;/mfenced&gt;&lt;mo&gt;,&lt;/mo&gt;&lt;msup&gt;&lt;mi&gt;y&lt;/mi&gt;&lt;mrow&gt;&lt;mi&gt;n&lt;/mi&gt;&lt;mo&gt;-&lt;/mo&gt;&lt;mn&gt;1&lt;/mn&gt;&lt;/mrow&gt;&lt;/msup&gt;&lt;/mrow&gt;&lt;/mfenced&gt;&lt;/mrow&gt;&lt;mrow&gt;&lt;mi&gt;p&lt;/mi&gt;&lt;mfenced&gt;&lt;mrow&gt;&lt;mi&gt;y&lt;/mi&gt;&lt;mfenced&gt;&lt;mi&gt;n&lt;/mi&gt;&lt;/mfenced&gt;&lt;mo&gt;,&lt;/mo&gt;&lt;msup&gt;&lt;mi&gt;y&lt;/mi&gt;&lt;mrow&gt;&lt;mi&gt;n&lt;/mi&gt;&lt;mo&gt;-&lt;/mo&gt;&lt;mn&gt;1&lt;/mn&gt;&lt;/mrow&gt;&lt;/msup&gt;&lt;/mrow&gt;&lt;/mfenced&gt;&lt;/mrow&gt;&lt;/mfrac&gt;&lt;/mtd&gt;&lt;/mtr&gt;&lt;mtr&gt;&lt;mtd/&gt;&lt;mtd&gt;&lt;mo&gt;=&lt;/mo&gt;&lt;/mtd&gt;&lt;mtd&gt;&lt;mfrac&gt;&lt;mrow&gt;&lt;mi&gt;p&lt;/mi&gt;&lt;mfenced&gt;&lt;mrow&gt;&lt;mi&gt;y&lt;/mi&gt;&lt;mfenced&gt;&lt;mi&gt;n&lt;/mi&gt;&lt;/mfenced&gt;&lt;mo&gt;|&lt;/mo&gt;&lt;mi&gt;x&lt;/mi&gt;&lt;mfenced&gt;&lt;mi&gt;n&lt;/mi&gt;&lt;/mfenced&gt;&lt;mo&gt;,&lt;/mo&gt;&lt;msup&gt;&lt;mi&gt;y&lt;/mi&gt;&lt;mrow&gt;&lt;mi&gt;n&lt;/mi&gt;&lt;mo&gt;-&lt;/mo&gt;&lt;mn&gt;1&lt;/mn&gt;&lt;/mrow&gt;&lt;/msup&gt;&lt;/mrow&gt;&lt;/mfenced&gt;&lt;mi&gt;p&lt;/mi&gt;&lt;mfenced&gt;&lt;mrow&gt;&lt;mi&gt;x&lt;/mi&gt;&lt;mfenced&gt;&lt;mi&gt;n&lt;/mi&gt;&lt;/mfenced&gt;&lt;mo&gt;,&lt;/mo&gt;&lt;msup&gt;&lt;mi&gt;y&lt;/mi&gt;&lt;mrow&gt;&lt;mi&gt;n&lt;/mi&gt;&lt;mo&gt;-&lt;/mo&gt;&lt;mn&gt;1&lt;/mn&gt;&lt;/mrow&gt;&lt;/msup&gt;&lt;/mrow&gt;&lt;/mfenced&gt;&lt;/mrow&gt;&lt;mrow&gt;&lt;mi&gt;p&lt;/mi&gt;&lt;mfenced&gt;&lt;mrow&gt;&lt;mi&gt;y&lt;/mi&gt;&lt;mfenced&gt;&lt;mi&gt;n&lt;/mi&gt;&lt;/mfenced&gt;&lt;mo&gt;,&lt;/mo&gt;&lt;msup&gt;&lt;mi&gt;y&lt;/mi&gt;&lt;mrow&gt;&lt;mi&gt;n&lt;/mi&gt;&lt;mo&gt;-&lt;/mo&gt;&lt;mn&gt;1&lt;/mn&gt;&lt;/mrow&gt;&lt;/msup&gt;&lt;/mrow&gt;&lt;/mfenced&gt;&lt;/mrow&gt;&lt;/mfrac&gt;&lt;/mtd&gt;&lt;/mtr&gt;&lt;mtr&gt;&lt;mtd/&gt;&lt;mtd&gt;&lt;mo&gt;=&lt;/mo&gt;&lt;/mtd&gt;&lt;mtd&gt;&lt;mfrac&gt;&lt;mrow&gt;&lt;mi&gt;p&lt;/mi&gt;&lt;mfenced&gt;&lt;mrow&gt;&lt;mi&gt;y&lt;/mi&gt;&lt;mfenced&gt;&lt;mi&gt;n&lt;/mi&gt;&lt;/mfenced&gt;&lt;mo&gt;|&lt;/mo&gt;&lt;mi&gt;x&lt;/mi&gt;&lt;mfenced&gt;&lt;mi&gt;n&lt;/mi&gt;&lt;/mfenced&gt;&lt;mo&gt;,&lt;/mo&gt;&lt;msup&gt;&lt;mi&gt;y&lt;/mi&gt;&lt;mrow&gt;&lt;mi&gt;n&lt;/mi&gt;&lt;mo&gt;-&lt;/mo&gt;&lt;mn&gt;1&lt;/mn&gt;&lt;/mrow&gt;&lt;/msup&gt;&lt;/mrow&gt;&lt;/mfenced&gt;&lt;mi&gt;p&lt;/mi&gt;&lt;mfenced&gt;&lt;mrow&gt;&lt;mi&gt;x&lt;/mi&gt;&lt;mfenced&gt;&lt;mi&gt;n&lt;/mi&gt;&lt;/mfenced&gt;&lt;mo&gt;|&lt;/mo&gt;&lt;msup&gt;&lt;mi&gt;y&lt;/mi&gt;&lt;mrow&gt;&lt;mi&gt;n&lt;/mi&gt;&lt;mo&gt;-&lt;/mo&gt;&lt;mn&gt;1&lt;/mn&gt;&lt;/mrow&gt;&lt;/msup&gt;&lt;/mrow&gt;&lt;/mfenced&gt;&lt;mi&gt;p&lt;/mi&gt;&lt;mfenced&gt;&lt;msup&gt;&lt;mi&gt;y&lt;/mi&gt;&lt;mrow&gt;&lt;mi&gt;n&lt;/mi&gt;&lt;mo&gt;-&lt;/mo&gt;&lt;mn&gt;1&lt;/mn&gt;&lt;/mrow&gt;&lt;/msup&gt;&lt;/mfenced&gt;&lt;/mrow&gt;&lt;mrow&gt;&lt;mi&gt;p&lt;/mi&gt;&lt;mfenced&gt;&lt;mrow&gt;&lt;mi&gt;y&lt;/mi&gt;&lt;mfenced&gt;&lt;mi&gt;n&lt;/mi&gt;&lt;/mfenced&gt;&lt;mo&gt;|&lt;/mo&gt;&lt;msup&gt;&lt;mi&gt;y&lt;/mi&gt;&lt;mrow&gt;&lt;mi&gt;n&lt;/mi&gt;&lt;mo&gt;-&lt;/mo&gt;&lt;mn&gt;1&lt;/mn&gt;&lt;/mrow&gt;&lt;/msup&gt;&lt;/mrow&gt;&lt;/mfenced&gt;&lt;mi&gt;p&lt;/mi&gt;&lt;mfenced&gt;&lt;msup&gt;&lt;mi&gt;y&lt;/mi&gt;&lt;mrow&gt;&lt;mi&gt;n&lt;/mi&gt;&lt;mo&gt;-&lt;/mo&gt;&lt;mn&gt;1&lt;/mn&gt;&lt;/mrow&gt;&lt;/msup&gt;&lt;/mfenced&gt;&lt;/mrow&gt;&lt;/mfrac&gt;&lt;/mtd&gt;&lt;/mtr&gt;&lt;mtr&gt;&lt;mtd/&gt;&lt;mtd&gt;&lt;mo&gt;=&lt;/mo&gt;&lt;/mtd&gt;&lt;mtd&gt;&lt;mfrac&gt;&lt;mrow&gt;&lt;mi&gt;p&lt;/mi&gt;&lt;mfenced&gt;&lt;mrow&gt;&lt;mi&gt;y&lt;/mi&gt;&lt;mfenced&gt;&lt;mi&gt;n&lt;/mi&gt;&lt;/mfenced&gt;&lt;mo&gt;|&lt;/mo&gt;&lt;mi&gt;x&lt;/mi&gt;&lt;mfenced&gt;&lt;mi&gt;n&lt;/mi&gt;&lt;/mfenced&gt;&lt;/mrow&gt;&lt;/mfenced&gt;&lt;mi&gt;p&lt;/mi&gt;&lt;mfenced&gt;&lt;mrow&gt;&lt;mi&gt;x&lt;/mi&gt;&lt;mfenced&gt;&lt;mi&gt;n&lt;/mi&gt;&lt;/mfenced&gt;&lt;mo&gt;|&lt;/mo&gt;&lt;msup&gt;&lt;mi&gt;y&lt;/mi&gt;&lt;mrow&gt;&lt;mi&gt;n&lt;/mi&gt;&lt;mo&gt;-&lt;/mo&gt;&lt;mn&gt;1&lt;/mn&gt;&lt;/mrow&gt;&lt;/msup&gt;&lt;/mrow&gt;&lt;/mfenced&gt;&lt;/mrow&gt;&lt;mrow&gt;&lt;mi&gt;p&lt;/mi&gt;&lt;mfenced&gt;&lt;mrow&gt;&lt;mi&gt;y&lt;/mi&gt;&lt;mfenced&gt;&lt;mi&gt;n&lt;/mi&gt;&lt;/mfenced&gt;&lt;mo&gt;|&lt;/mo&gt;&lt;msup&gt;&lt;mi&gt;y&lt;/mi&gt;&lt;mrow&gt;&lt;mi&gt;n&lt;/mi&gt;&lt;mo&gt;-&lt;/mo&gt;&lt;mn&gt;1&lt;/mn&gt;&lt;/mrow&gt;&lt;/msup&gt;&lt;/mrow&gt;&lt;/mfenced&gt;&lt;/mrow&gt;&lt;/mfrac&gt;&lt;/mtd&gt;&lt;/mtr&gt;&lt;/mtable&gt;&lt;/math&gt;&quot;,&quot;origin&quot;:&quot;MathType Legacy&quot;,&quot;version&quot;:&quot;v3.19.0&quot;}" title="table row cell p open parentheses bold x open parentheses n close parentheses vertical line bold y to the power of n close parentheses end cell equals cell fraction numerator p open parentheses x open parentheses n close parentheses comma y open parentheses n close parentheses comma y to the power of n minus 1 end exponent close parentheses over denominator p open parentheses y open parentheses n close parentheses comma y to the power of n minus 1 end exponent close parentheses end fraction end cell row blank equals cell fraction numerator p open parentheses y open parentheses n close parentheses vertical line x open parentheses n close parentheses comma y to the power of n minus 1 end exponent close parentheses p open parentheses x open parentheses n close parentheses comma y to the power of n minus 1 end exponent close parentheses over denominator p open parentheses y open parentheses n close parentheses comma y to the power of n minus 1 end exponent close parentheses end fraction end cell row blank equals cell fraction numerator p open parentheses y open parentheses n close parentheses vertical line x open parentheses n close parentheses comma y to the power of n minus 1 end exponent close parentheses p open parentheses x open parentheses n close parentheses vertical line y to the power of n minus 1 end exponent close parentheses p open parentheses y to the power of n minus 1 end exponent close parentheses over denominator p open parentheses y open parentheses n close parentheses vertical line y to the power of n minus 1 end exponent close parentheses p open parentheses y to the power of n minus 1 end exponent close parentheses end fraction end cell row blank equals cell fraction numerator p open parentheses y open parentheses n close parentheses vertical line x open parentheses n close parentheses close parentheses p open parentheses x open parentheses n close parentheses vertical line y to the power of n minus 1 end exponent close parentheses over denominator p open parentheses y open parentheses n close parentheses vertical line y to the power of n minus 1 end exponent close parentheses end fraction end cell end table"/>
                    <pic:cNvPicPr/>
                  </pic:nvPicPr>
                  <pic:blipFill>
                    <a:blip r:embed="rId192" cstate="print">
                      <a:extLst>
                        <a:ext uri="{28A0092B-C50C-407E-A947-70E740481C1C}">
                          <a14:useLocalDpi xmlns:a14="http://schemas.microsoft.com/office/drawing/2010/main" val="0"/>
                        </a:ext>
                      </a:extLst>
                    </a:blip>
                    <a:stretch>
                      <a:fillRect/>
                    </a:stretch>
                  </pic:blipFill>
                  <pic:spPr>
                    <a:xfrm>
                      <a:off x="0" y="0"/>
                      <a:ext cx="3431083" cy="2009005"/>
                    </a:xfrm>
                    <a:prstGeom prst="rect">
                      <a:avLst/>
                    </a:prstGeom>
                  </pic:spPr>
                </pic:pic>
              </a:graphicData>
            </a:graphic>
          </wp:inline>
        </w:drawing>
      </w:r>
    </w:p>
    <w:p w14:paraId="363EC2C7" w14:textId="77777777" w:rsidR="00D06663" w:rsidRDefault="00D06663" w:rsidP="00DA5FA1"/>
    <w:p w14:paraId="20C313A0" w14:textId="77777777" w:rsidR="00D06663" w:rsidRDefault="00D06663" w:rsidP="00DA5FA1">
      <w:r>
        <w:t xml:space="preserve">where the denominator </w:t>
      </w:r>
    </w:p>
    <w:p w14:paraId="76D4B7F7" w14:textId="77777777" w:rsidR="00D06663" w:rsidRDefault="00D06663" w:rsidP="00DA5FA1"/>
    <w:p w14:paraId="59A26C93" w14:textId="77777777" w:rsidR="00D06663" w:rsidRDefault="00D06663" w:rsidP="00DA5FA1">
      <w:pPr>
        <w:jc w:val="center"/>
      </w:pPr>
      <w:r>
        <w:rPr>
          <w:noProof/>
          <w:position w:val="-13"/>
        </w:rPr>
        <w:drawing>
          <wp:inline distT="0" distB="0" distL="0" distR="0" wp14:anchorId="39277CC3" wp14:editId="41863744">
            <wp:extent cx="3601517" cy="1199693"/>
            <wp:effectExtent l="0" t="0" r="0" b="0"/>
            <wp:docPr id="1592649946" name="Picture 1592649946" descr="{&quot;mathml&quot;:&quot;&lt;math style=\&quot;font-family:Times New Roman;font-size:12px;\&quot; xmlns=\&quot;http://www.w3.org/1998/Math/MathML\&quot;&gt;&lt;mtable columnspacing=\&quot;0px\&quot; columnalign=\&quot;right center left\&quot;&gt;&lt;mtr&gt;&lt;mtd&gt;&lt;mi&gt;p&lt;/mi&gt;&lt;mfenced&gt;&lt;mrow&gt;&lt;mi&gt;y&lt;/mi&gt;&lt;mfenced&gt;&lt;mi&gt;n&lt;/mi&gt;&lt;/mfenced&gt;&lt;mo&gt;|&lt;/mo&gt;&lt;msup&gt;&lt;mi&gt;y&lt;/mi&gt;&lt;mrow&gt;&lt;mi&gt;n&lt;/mi&gt;&lt;mo&gt;-&lt;/mo&gt;&lt;mn&gt;1&lt;/mn&gt;&lt;/mrow&gt;&lt;/msup&gt;&lt;/mrow&gt;&lt;/mfenced&gt;&lt;/mtd&gt;&lt;mtd&gt;&lt;mo&gt;=&lt;/mo&gt;&lt;/mtd&gt;&lt;mtd&gt;&lt;mo&gt;&amp;#x222B;&lt;/mo&gt;&lt;mi&gt;p&lt;/mi&gt;&lt;mfenced&gt;&lt;mrow&gt;&lt;mi&gt;y&lt;/mi&gt;&lt;mfenced&gt;&lt;mi&gt;n&lt;/mi&gt;&lt;/mfenced&gt;&lt;mo&gt;|&lt;/mo&gt;&lt;mi&gt;x&lt;/mi&gt;&lt;mfenced&gt;&lt;mi&gt;n&lt;/mi&gt;&lt;/mfenced&gt;&lt;mo&gt;,&lt;/mo&gt;&lt;msup&gt;&lt;mi&gt;y&lt;/mi&gt;&lt;mrow&gt;&lt;mi&gt;n&lt;/mi&gt;&lt;mo&gt;-&lt;/mo&gt;&lt;mn&gt;1&lt;/mn&gt;&lt;/mrow&gt;&lt;/msup&gt;&lt;/mrow&gt;&lt;/mfenced&gt;&lt;mi&gt;p&lt;/mi&gt;&lt;mfenced&gt;&lt;mrow&gt;&lt;mi&gt;x&lt;/mi&gt;&lt;mfenced&gt;&lt;mi&gt;n&lt;/mi&gt;&lt;/mfenced&gt;&lt;msup&gt;&lt;mi&gt;y&lt;/mi&gt;&lt;mrow&gt;&lt;mi&gt;n&lt;/mi&gt;&lt;mo&gt;-&lt;/mo&gt;&lt;mn&gt;1&lt;/mn&gt;&lt;/mrow&gt;&lt;/msup&gt;&lt;/mrow&gt;&lt;/mfenced&gt;&lt;mi&gt;d&lt;/mi&gt;&lt;mi&gt;x&lt;/mi&gt;&lt;mfenced&gt;&lt;mi&gt;n&lt;/mi&gt;&lt;/mfenced&gt;&lt;/mtd&gt;&lt;/mtr&gt;&lt;mtr&gt;&lt;mtd/&gt;&lt;mtd&gt;&lt;mo&gt;=&lt;/mo&gt;&lt;/mtd&gt;&lt;mtd&gt;&lt;msubsup&gt;&lt;mo&gt;&amp;#x222B;&lt;/mo&gt;&lt;mrow/&gt;&lt;mrow/&gt;&lt;/msubsup&gt;&lt;mrow&gt;&lt;mi&gt;p&lt;/mi&gt;&lt;mfenced&gt;&lt;mrow&gt;&lt;mi&gt;y&lt;/mi&gt;&lt;mfenced&gt;&lt;mi&gt;n&lt;/mi&gt;&lt;/mfenced&gt;&lt;mo&gt;|&lt;/mo&gt;&lt;mi&gt;x&lt;/mi&gt;&lt;mfenced&gt;&lt;mi&gt;n&lt;/mi&gt;&lt;/mfenced&gt;&lt;mo&gt;,&lt;/mo&gt;&lt;msup&gt;&lt;mi&gt;y&lt;/mi&gt;&lt;mrow&gt;&lt;mi&gt;n&lt;/mi&gt;&lt;mo&gt;-&lt;/mo&gt;&lt;mn&gt;1&lt;/mn&gt;&lt;/mrow&gt;&lt;/msup&gt;&lt;/mrow&gt;&lt;/mfenced&gt;&lt;mi&gt;p&lt;/mi&gt;&lt;mfenced&gt;&lt;mrow&gt;&lt;mi&gt;x&lt;/mi&gt;&lt;mfenced&gt;&lt;mi&gt;n&lt;/mi&gt;&lt;/mfenced&gt;&lt;mo&gt;|&lt;/mo&gt;&lt;msup&gt;&lt;mi&gt;y&lt;/mi&gt;&lt;mrow&gt;&lt;mi&gt;n&lt;/mi&gt;&lt;mo&gt;-&lt;/mo&gt;&lt;mn&gt;1&lt;/mn&gt;&lt;/mrow&gt;&lt;/msup&gt;&lt;/mrow&gt;&lt;/mfenced&gt;&lt;/mrow&gt;&lt;mo&gt;d&lt;/mo&gt;&lt;mrow&gt;&lt;mi&gt;x&lt;/mi&gt;&lt;mfenced&gt;&lt;mi&gt;n&lt;/mi&gt;&lt;/mfenced&gt;&lt;/mrow&gt;&lt;/mtd&gt;&lt;/mtr&gt;&lt;mtr&gt;&lt;mtd/&gt;&lt;mtd&gt;&lt;mo&gt;=&lt;/mo&gt;&lt;/mtd&gt;&lt;mtd&gt;&lt;msubsup&gt;&lt;mo&gt;&amp;#x222B;&lt;/mo&gt;&lt;mrow/&gt;&lt;mrow/&gt;&lt;/msubsup&gt;&lt;mrow&gt;&lt;mi&gt;p&lt;/mi&gt;&lt;mfenced&gt;&lt;mrow&gt;&lt;mi&gt;y&lt;/mi&gt;&lt;mfenced&gt;&lt;mi&gt;n&lt;/mi&gt;&lt;/mfenced&gt;&lt;mo&gt;|&lt;/mo&gt;&lt;mi&gt;x&lt;/mi&gt;&lt;mfenced&gt;&lt;mi&gt;n&lt;/mi&gt;&lt;/mfenced&gt;&lt;/mrow&gt;&lt;/mfenced&gt;&lt;mi&gt;p&lt;/mi&gt;&lt;mfenced&gt;&lt;mrow&gt;&lt;mi&gt;x&lt;/mi&gt;&lt;mfenced&gt;&lt;mi&gt;n&lt;/mi&gt;&lt;/mfenced&gt;&lt;mo&gt;|&lt;/mo&gt;&lt;msup&gt;&lt;mi&gt;y&lt;/mi&gt;&lt;mrow&gt;&lt;mi&gt;n&lt;/mi&gt;&lt;mo&gt;-&lt;/mo&gt;&lt;mn&gt;1&lt;/mn&gt;&lt;/mrow&gt;&lt;/msup&gt;&lt;/mrow&gt;&lt;/mfenced&gt;&lt;/mrow&gt;&lt;mo&gt;d&lt;/mo&gt;&lt;mrow&gt;&lt;mi&gt;x&lt;/mi&gt;&lt;mfenced&gt;&lt;mi&gt;n&lt;/mi&gt;&lt;/mfenced&gt;&lt;/mrow&gt;&lt;/mtd&gt;&lt;/mtr&gt;&lt;mtr&gt;&lt;mtd/&gt;&lt;mtd/&gt;&lt;mtd/&gt;&lt;/mtr&gt;&lt;/mtable&gt;&lt;/math&gt;&quot;,&quot;origin&quot;:&quot;MathType Legacy&quot;,&quot;version&quot;:&quot;v3.19.0&quot;}" title="table row cell p open parentheses y open parentheses n close parentheses vertical line y to the power of n minus 1 end exponent close parentheses end cell equals cell integral p open parentheses y open parentheses n close parentheses vertical line x open parentheses n close parentheses comma y to the power of n minus 1 end exponent close parentheses p open parentheses x open parentheses n close parentheses y to the power of n minus 1 end exponent close parentheses d x open parentheses n close parentheses end cell row blank equals cell integral subscript blank superscript blank p open parentheses y open parentheses n close parentheses vertical line x open parentheses n close parentheses comma y to the power of n minus 1 end exponent close parentheses p open parentheses x open parentheses n close parentheses vertical line y to the power of n minus 1 end exponent close parentheses d x open parentheses n close parentheses end cell row blank equals cell integral subscript blank superscript blank p open parentheses y open parentheses n close parentheses vertical line x open parentheses n close parentheses close parentheses p open parentheses x open parentheses n close parentheses vertical line y to the power of n minus 1 end exponent close parentheses d x open parentheses n close parentheses end cell row blank blank blank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table columnspacing=\&quot;0px\&quot; columnalign=\&quot;right center left\&quot;&gt;&lt;mtr&gt;&lt;mtd&gt;&lt;mi&gt;p&lt;/mi&gt;&lt;mfenced&gt;&lt;mrow&gt;&lt;mi&gt;y&lt;/mi&gt;&lt;mfenced&gt;&lt;mi&gt;n&lt;/mi&gt;&lt;/mfenced&gt;&lt;mo&gt;|&lt;/mo&gt;&lt;msup&gt;&lt;mi&gt;y&lt;/mi&gt;&lt;mrow&gt;&lt;mi&gt;n&lt;/mi&gt;&lt;mo&gt;-&lt;/mo&gt;&lt;mn&gt;1&lt;/mn&gt;&lt;/mrow&gt;&lt;/msup&gt;&lt;/mrow&gt;&lt;/mfenced&gt;&lt;/mtd&gt;&lt;mtd&gt;&lt;mo&gt;=&lt;/mo&gt;&lt;/mtd&gt;&lt;mtd&gt;&lt;mo&gt;&amp;#x222B;&lt;/mo&gt;&lt;mi&gt;p&lt;/mi&gt;&lt;mfenced&gt;&lt;mrow&gt;&lt;mi&gt;y&lt;/mi&gt;&lt;mfenced&gt;&lt;mi&gt;n&lt;/mi&gt;&lt;/mfenced&gt;&lt;mo&gt;|&lt;/mo&gt;&lt;mi&gt;x&lt;/mi&gt;&lt;mfenced&gt;&lt;mi&gt;n&lt;/mi&gt;&lt;/mfenced&gt;&lt;mo&gt;,&lt;/mo&gt;&lt;msup&gt;&lt;mi&gt;y&lt;/mi&gt;&lt;mrow&gt;&lt;mi&gt;n&lt;/mi&gt;&lt;mo&gt;-&lt;/mo&gt;&lt;mn&gt;1&lt;/mn&gt;&lt;/mrow&gt;&lt;/msup&gt;&lt;/mrow&gt;&lt;/mfenced&gt;&lt;mi&gt;p&lt;/mi&gt;&lt;mfenced&gt;&lt;mrow&gt;&lt;mi&gt;x&lt;/mi&gt;&lt;mfenced&gt;&lt;mi&gt;n&lt;/mi&gt;&lt;/mfenced&gt;&lt;msup&gt;&lt;mi&gt;y&lt;/mi&gt;&lt;mrow&gt;&lt;mi&gt;n&lt;/mi&gt;&lt;mo&gt;-&lt;/mo&gt;&lt;mn&gt;1&lt;/mn&gt;&lt;/mrow&gt;&lt;/msup&gt;&lt;/mrow&gt;&lt;/mfenced&gt;&lt;mi&gt;d&lt;/mi&gt;&lt;mi&gt;x&lt;/mi&gt;&lt;mfenced&gt;&lt;mi&gt;n&lt;/mi&gt;&lt;/mfenced&gt;&lt;/mtd&gt;&lt;/mtr&gt;&lt;mtr&gt;&lt;mtd/&gt;&lt;mtd&gt;&lt;mo&gt;=&lt;/mo&gt;&lt;/mtd&gt;&lt;mtd&gt;&lt;msubsup&gt;&lt;mo&gt;&amp;#x222B;&lt;/mo&gt;&lt;mrow/&gt;&lt;mrow/&gt;&lt;/msubsup&gt;&lt;mrow&gt;&lt;mi&gt;p&lt;/mi&gt;&lt;mfenced&gt;&lt;mrow&gt;&lt;mi&gt;y&lt;/mi&gt;&lt;mfenced&gt;&lt;mi&gt;n&lt;/mi&gt;&lt;/mfenced&gt;&lt;mo&gt;|&lt;/mo&gt;&lt;mi&gt;x&lt;/mi&gt;&lt;mfenced&gt;&lt;mi&gt;n&lt;/mi&gt;&lt;/mfenced&gt;&lt;mo&gt;,&lt;/mo&gt;&lt;msup&gt;&lt;mi&gt;y&lt;/mi&gt;&lt;mrow&gt;&lt;mi&gt;n&lt;/mi&gt;&lt;mo&gt;-&lt;/mo&gt;&lt;mn&gt;1&lt;/mn&gt;&lt;/mrow&gt;&lt;/msup&gt;&lt;/mrow&gt;&lt;/mfenced&gt;&lt;mi&gt;p&lt;/mi&gt;&lt;mfenced&gt;&lt;mrow&gt;&lt;mi&gt;x&lt;/mi&gt;&lt;mfenced&gt;&lt;mi&gt;n&lt;/mi&gt;&lt;/mfenced&gt;&lt;mo&gt;|&lt;/mo&gt;&lt;msup&gt;&lt;mi&gt;y&lt;/mi&gt;&lt;mrow&gt;&lt;mi&gt;n&lt;/mi&gt;&lt;mo&gt;-&lt;/mo&gt;&lt;mn&gt;1&lt;/mn&gt;&lt;/mrow&gt;&lt;/msup&gt;&lt;/mrow&gt;&lt;/mfenced&gt;&lt;/mrow&gt;&lt;mo&gt;d&lt;/mo&gt;&lt;mrow&gt;&lt;mi&gt;x&lt;/mi&gt;&lt;mfenced&gt;&lt;mi&gt;n&lt;/mi&gt;&lt;/mfenced&gt;&lt;/mrow&gt;&lt;/mtd&gt;&lt;/mtr&gt;&lt;mtr&gt;&lt;mtd/&gt;&lt;mtd&gt;&lt;mo&gt;=&lt;/mo&gt;&lt;/mtd&gt;&lt;mtd&gt;&lt;msubsup&gt;&lt;mo&gt;&amp;#x222B;&lt;/mo&gt;&lt;mrow/&gt;&lt;mrow/&gt;&lt;/msubsup&gt;&lt;mrow&gt;&lt;mi&gt;p&lt;/mi&gt;&lt;mfenced&gt;&lt;mrow&gt;&lt;mi&gt;y&lt;/mi&gt;&lt;mfenced&gt;&lt;mi&gt;n&lt;/mi&gt;&lt;/mfenced&gt;&lt;mo&gt;|&lt;/mo&gt;&lt;mi&gt;x&lt;/mi&gt;&lt;mfenced&gt;&lt;mi&gt;n&lt;/mi&gt;&lt;/mfenced&gt;&lt;/mrow&gt;&lt;/mfenced&gt;&lt;mi&gt;p&lt;/mi&gt;&lt;mfenced&gt;&lt;mrow&gt;&lt;mi&gt;x&lt;/mi&gt;&lt;mfenced&gt;&lt;mi&gt;n&lt;/mi&gt;&lt;/mfenced&gt;&lt;mo&gt;|&lt;/mo&gt;&lt;msup&gt;&lt;mi&gt;y&lt;/mi&gt;&lt;mrow&gt;&lt;mi&gt;n&lt;/mi&gt;&lt;mo&gt;-&lt;/mo&gt;&lt;mn&gt;1&lt;/mn&gt;&lt;/mrow&gt;&lt;/msup&gt;&lt;/mrow&gt;&lt;/mfenced&gt;&lt;/mrow&gt;&lt;mo&gt;d&lt;/mo&gt;&lt;mrow&gt;&lt;mi&gt;x&lt;/mi&gt;&lt;mfenced&gt;&lt;mi&gt;n&lt;/mi&gt;&lt;/mfenced&gt;&lt;/mrow&gt;&lt;/mtd&gt;&lt;/mtr&gt;&lt;mtr&gt;&lt;mtd/&gt;&lt;mtd/&gt;&lt;mtd/&gt;&lt;/mtr&gt;&lt;/mtable&gt;&lt;/math&gt;&quot;,&quot;origin&quot;:&quot;MathType Legacy&quot;,&quot;version&quot;:&quot;v3.19.0&quot;}" title="table row cell p open parentheses y open parentheses n close parentheses vertical line y to the power of n minus 1 end exponent close parentheses end cell equals cell integral p open parentheses y open parentheses n close parentheses vertical line x open parentheses n close parentheses comma y to the power of n minus 1 end exponent close parentheses p open parentheses x open parentheses n close parentheses y to the power of n minus 1 end exponent close parentheses d x open parentheses n close parentheses end cell row blank equals cell integral subscript blank superscript blank p open parentheses y open parentheses n close parentheses vertical line x open parentheses n close parentheses comma y to the power of n minus 1 end exponent close parentheses p open parentheses x open parentheses n close parentheses vertical line y to the power of n minus 1 end exponent close parentheses d x open parentheses n close parentheses end cell row blank equals cell integral subscript blank superscript blank p open parentheses y open parentheses n close parentheses vertical line x open parentheses n close parentheses close parentheses p open parentheses x open parentheses n close parentheses vertical line y to the power of n minus 1 end exponent close parentheses d x open parentheses n close parentheses end cell row blank blank blank end table"/>
                    <pic:cNvPicPr/>
                  </pic:nvPicPr>
                  <pic:blipFill>
                    <a:blip r:embed="rId193" cstate="print">
                      <a:extLst>
                        <a:ext uri="{28A0092B-C50C-407E-A947-70E740481C1C}">
                          <a14:useLocalDpi xmlns:a14="http://schemas.microsoft.com/office/drawing/2010/main" val="0"/>
                        </a:ext>
                      </a:extLst>
                    </a:blip>
                    <a:stretch>
                      <a:fillRect/>
                    </a:stretch>
                  </pic:blipFill>
                  <pic:spPr>
                    <a:xfrm>
                      <a:off x="0" y="0"/>
                      <a:ext cx="3601517" cy="1199693"/>
                    </a:xfrm>
                    <a:prstGeom prst="rect">
                      <a:avLst/>
                    </a:prstGeom>
                  </pic:spPr>
                </pic:pic>
              </a:graphicData>
            </a:graphic>
          </wp:inline>
        </w:drawing>
      </w:r>
    </w:p>
    <w:p w14:paraId="472C282E" w14:textId="77777777" w:rsidR="00D06663" w:rsidRDefault="00D06663" w:rsidP="00DA5FA1"/>
    <w:p w14:paraId="040E5251" w14:textId="77777777" w:rsidR="00D06663" w:rsidRDefault="00D06663" w:rsidP="00DA5FA1">
      <w:r>
        <w:t>is independent of x and hence can be neglected and we have used the conditional independence of measurements assumption.  The so called propagation term is derived by computing the marginal distribution p(xn-1|y^n-1) from the joint conditional distribution p(xn,xn-1|y^n-1) and invoking Markov property of the sequence x(n)</w:t>
      </w:r>
    </w:p>
    <w:p w14:paraId="3478AC97" w14:textId="77777777" w:rsidR="00D06663" w:rsidRDefault="00D06663" w:rsidP="00DA5FA1"/>
    <w:p w14:paraId="1481FB6B" w14:textId="77777777" w:rsidR="00D06663" w:rsidRDefault="00D06663" w:rsidP="00DA5FA1">
      <w:pPr>
        <w:jc w:val="center"/>
      </w:pPr>
      <w:r>
        <w:rPr>
          <w:noProof/>
          <w:position w:val="-79"/>
        </w:rPr>
        <w:drawing>
          <wp:inline distT="0" distB="0" distL="0" distR="0" wp14:anchorId="4193D74C" wp14:editId="2D80CEB1">
            <wp:extent cx="4100407" cy="1314958"/>
            <wp:effectExtent l="0" t="0" r="0" b="0"/>
            <wp:docPr id="1469521893" name="Picture 1469521893" descr="{&quot;mathml&quot;:&quot;&lt;math style=\&quot;font-family:Times New Roman;font-size:12px;\&quot; xmlns=\&quot;http://www.w3.org/1998/Math/MathML\&quot;&gt;&lt;mtable columnspacing=\&quot;0px\&quot; columnalign=\&quot;right center left\&quot;&gt;&lt;mtr&gt;&lt;mtd&gt;&lt;mi&gt;p&lt;/mi&gt;&lt;mfenced&gt;&lt;mrow&gt;&lt;mi&gt;x&lt;/mi&gt;&lt;mfenced&gt;&lt;mi&gt;n&lt;/mi&gt;&lt;/mfenced&gt;&lt;mo&gt;|&lt;/mo&gt;&lt;msup&gt;&lt;mi&gt;y&lt;/mi&gt;&lt;mrow&gt;&lt;mi&gt;n&lt;/mi&gt;&lt;mo&gt;-&lt;/mo&gt;&lt;mn&gt;1&lt;/mn&gt;&lt;/mrow&gt;&lt;/msup&gt;&lt;/mrow&gt;&lt;/mfenced&gt;&lt;/mtd&gt;&lt;mtd&gt;&lt;mo&gt;=&lt;/mo&gt;&lt;/mtd&gt;&lt;mtd&gt;&lt;msubsup&gt;&lt;mo&gt;&amp;#x222B;&lt;/mo&gt;&lt;mrow/&gt;&lt;mrow/&gt;&lt;/msubsup&gt;&lt;mi&gt;p&lt;/mi&gt;&lt;mfenced&gt;&lt;mrow&gt;&lt;mi&gt;x&lt;/mi&gt;&lt;mfenced&gt;&lt;mi&gt;n&lt;/mi&gt;&lt;/mfenced&gt;&lt;mo&gt;,&lt;/mo&gt;&lt;mi&gt;x&lt;/mi&gt;&lt;mfenced&gt;&lt;mrow&gt;&lt;mi&gt;n&lt;/mi&gt;&lt;mo&gt;-&lt;/mo&gt;&lt;mn&gt;1&lt;/mn&gt;&lt;/mrow&gt;&lt;/mfenced&gt;&lt;mo&gt;|&lt;/mo&gt;&lt;msup&gt;&lt;mi&gt;y&lt;/mi&gt;&lt;mrow&gt;&lt;mi&gt;n&lt;/mi&gt;&lt;mo&gt;-&lt;/mo&gt;&lt;mn&gt;1&lt;/mn&gt;&lt;/mrow&gt;&lt;/msup&gt;&lt;/mrow&gt;&lt;/mfenced&gt;&lt;mo mathvariant=\&quot;bold\&quot;&gt;d&lt;/mo&gt;&lt;msup&gt;&lt;mi mathvariant=\&quot;bold\&quot;&gt;x&lt;/mi&gt;&lt;mrow&gt;&lt;mi&gt;n&lt;/mi&gt;&lt;mo&gt;-&lt;/mo&gt;&lt;mn&gt;1&lt;/mn&gt;&lt;/mrow&gt;&lt;/msup&gt;&lt;/mtd&gt;&lt;/mtr&gt;&lt;mtr&gt;&lt;mtd/&gt;&lt;mtd&gt;&lt;mo&gt;=&lt;/mo&gt;&lt;/mtd&gt;&lt;mtd&gt;&lt;msubsup&gt;&lt;mo&gt;&amp;#x222B;&lt;/mo&gt;&lt;mrow/&gt;&lt;mrow/&gt;&lt;/msubsup&gt;&lt;mrow&gt;&lt;mi&gt;p&lt;/mi&gt;&lt;mfenced&gt;&lt;mrow&gt;&lt;mi&gt;x&lt;/mi&gt;&lt;mfenced&gt;&lt;mi&gt;n&lt;/mi&gt;&lt;/mfenced&gt;&lt;mo&gt;|&lt;/mo&gt;&lt;mi&gt;x&lt;/mi&gt;&lt;mfenced&gt;&lt;mrow&gt;&lt;mi&gt;n&lt;/mi&gt;&lt;mo&gt;-&lt;/mo&gt;&lt;mn&gt;1&lt;/mn&gt;&lt;/mrow&gt;&lt;/mfenced&gt;&lt;mo&gt;,&lt;/mo&gt;&lt;msup&gt;&lt;mi&gt;y&lt;/mi&gt;&lt;mrow&gt;&lt;mi&gt;n&lt;/mi&gt;&lt;mo&gt;-&lt;/mo&gt;&lt;mn&gt;1&lt;/mn&gt;&lt;/mrow&gt;&lt;/msup&gt;&lt;/mrow&gt;&lt;/mfenced&gt;&lt;mi&gt;p&lt;/mi&gt;&lt;mfenced&gt;&lt;mrow&gt;&lt;mi&gt;x&lt;/mi&gt;&lt;mfenced&gt;&lt;mrow&gt;&lt;mi&gt;n&lt;/mi&gt;&lt;mo&gt;-&lt;/mo&gt;&lt;mn&gt;1&lt;/mn&gt;&lt;/mrow&gt;&lt;/mfenced&gt;&lt;mo&gt;|&lt;/mo&gt;&lt;msup&gt;&lt;mi&gt;y&lt;/mi&gt;&lt;mrow&gt;&lt;mi&gt;n&lt;/mi&gt;&lt;mo&gt;-&lt;/mo&gt;&lt;mn&gt;1&lt;/mn&gt;&lt;/mrow&gt;&lt;/msup&gt;&lt;/mrow&gt;&lt;/mfenced&gt;&lt;/mrow&gt;&lt;mo&gt;d&lt;/mo&gt;&lt;mrow&gt;&lt;msup&gt;&lt;mi&gt;x&lt;/mi&gt;&lt;mrow&gt;&lt;mi&gt;n&lt;/mi&gt;&lt;mo&gt;-&lt;/mo&gt;&lt;mn&gt;1&lt;/mn&gt;&lt;/mrow&gt;&lt;/msup&gt;&lt;mo&gt;&amp;#xA0;&lt;/mo&gt;&lt;/mrow&gt;&lt;/mtd&gt;&lt;/mtr&gt;&lt;mtr&gt;&lt;mtd/&gt;&lt;mtd&gt;&lt;mo&gt;=&lt;/mo&gt;&lt;/mtd&gt;&lt;mtd&gt;&lt;msubsup&gt;&lt;mo&gt;&amp;#x222B;&lt;/mo&gt;&lt;mrow/&gt;&lt;mrow/&gt;&lt;/msubsup&gt;&lt;mi&gt;p&lt;/mi&gt;&lt;mfenced&gt;&lt;mrow&gt;&lt;mi&gt;x&lt;/mi&gt;&lt;mfenced&gt;&lt;mi&gt;n&lt;/mi&gt;&lt;/mfenced&gt;&lt;mo&gt;|&lt;/mo&gt;&lt;mi&gt;x&lt;/mi&gt;&lt;mfenced&gt;&lt;mrow&gt;&lt;mi&gt;n&lt;/mi&gt;&lt;mo&gt;-&lt;/mo&gt;&lt;mn&gt;1&lt;/mn&gt;&lt;/mrow&gt;&lt;/mfenced&gt;&lt;/mrow&gt;&lt;/mfenced&gt;&lt;mi&gt;p&lt;/mi&gt;&lt;mfenced&gt;&lt;mrow&gt;&lt;mi&gt;x&lt;/mi&gt;&lt;mfenced&gt;&lt;mrow&gt;&lt;mi&gt;n&lt;/mi&gt;&lt;mo&gt;-&lt;/mo&gt;&lt;mn&gt;1&lt;/mn&gt;&lt;/mrow&gt;&lt;/mfenced&gt;&lt;mo&gt;|&lt;/mo&gt;&lt;msup&gt;&lt;mi&gt;y&lt;/mi&gt;&lt;mrow&gt;&lt;mi&gt;n&lt;/mi&gt;&lt;mo&gt;-&lt;/mo&gt;&lt;mn&gt;1&lt;/mn&gt;&lt;/mrow&gt;&lt;/msup&gt;&lt;/mrow&gt;&lt;/mfenced&gt;&lt;mo&gt;d&lt;/mo&gt;&lt;msup&gt;&lt;mi&gt;x&lt;/mi&gt;&lt;mrow&gt;&lt;mi&gt;n&lt;/mi&gt;&lt;mo&gt;-&lt;/mo&gt;&lt;mn&gt;1&lt;/mn&gt;&lt;/mrow&gt;&lt;/msup&gt;&lt;mo&gt;&amp;#xA0;&lt;/mo&gt;&lt;/mtd&gt;&lt;/mtr&gt;&lt;mtr&gt;&lt;mtd/&gt;&lt;mtd/&gt;&lt;mtd/&gt;&lt;/mtr&gt;&lt;/mtable&gt;&lt;/math&gt;&quot;,&quot;origin&quot;:&quot;MathType Legacy&quot;,&quot;version&quot;:&quot;v3.19.0&quot;}" title="table row cell p open parentheses x open parentheses n close parentheses vertical line y to the power of n minus 1 end exponent close parentheses end cell equals cell integral subscript blank superscript blank p open parentheses x open parentheses n close parentheses comma x open parentheses n minus 1 close parentheses vertical line y to the power of n minus 1 end exponent close parentheses bold d bold x to the power of n minus 1 end exponent end cell row blank equals cell integral subscript blank superscript blank p open parentheses x open parentheses n close parentheses vertical line x open parentheses n minus 1 close parentheses comma y to the power of n minus 1 end exponent close parentheses p open parentheses x open parentheses n minus 1 close parentheses vertical line y to the power of n minus 1 end exponent close parentheses d x to the power of n minus 1 end exponent space end cell row blank equals cell integral subscript blank superscript blank p open parentheses x open parentheses n close parentheses vertical line x open parentheses n minus 1 close parentheses close parentheses p open parentheses x open parentheses n minus 1 close parentheses vertical line y to the power of n minus 1 end exponent close parentheses d x to the power of n minus 1 end exponent space end cell row blank blank blank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table columnspacing=\&quot;0px\&quot; columnalign=\&quot;right center left\&quot;&gt;&lt;mtr&gt;&lt;mtd&gt;&lt;mi&gt;p&lt;/mi&gt;&lt;mfenced&gt;&lt;mrow&gt;&lt;mi&gt;x&lt;/mi&gt;&lt;mfenced&gt;&lt;mi&gt;n&lt;/mi&gt;&lt;/mfenced&gt;&lt;mo&gt;|&lt;/mo&gt;&lt;msup&gt;&lt;mi&gt;y&lt;/mi&gt;&lt;mrow&gt;&lt;mi&gt;n&lt;/mi&gt;&lt;mo&gt;-&lt;/mo&gt;&lt;mn&gt;1&lt;/mn&gt;&lt;/mrow&gt;&lt;/msup&gt;&lt;/mrow&gt;&lt;/mfenced&gt;&lt;/mtd&gt;&lt;mtd&gt;&lt;mo&gt;=&lt;/mo&gt;&lt;/mtd&gt;&lt;mtd&gt;&lt;msubsup&gt;&lt;mo&gt;&amp;#x222B;&lt;/mo&gt;&lt;mrow/&gt;&lt;mrow/&gt;&lt;/msubsup&gt;&lt;mi&gt;p&lt;/mi&gt;&lt;mfenced&gt;&lt;mrow&gt;&lt;mi&gt;x&lt;/mi&gt;&lt;mfenced&gt;&lt;mi&gt;n&lt;/mi&gt;&lt;/mfenced&gt;&lt;mo&gt;,&lt;/mo&gt;&lt;mi&gt;x&lt;/mi&gt;&lt;mfenced&gt;&lt;mrow&gt;&lt;mi&gt;n&lt;/mi&gt;&lt;mo&gt;-&lt;/mo&gt;&lt;mn&gt;1&lt;/mn&gt;&lt;/mrow&gt;&lt;/mfenced&gt;&lt;mo&gt;|&lt;/mo&gt;&lt;msup&gt;&lt;mi&gt;y&lt;/mi&gt;&lt;mrow&gt;&lt;mi&gt;n&lt;/mi&gt;&lt;mo&gt;-&lt;/mo&gt;&lt;mn&gt;1&lt;/mn&gt;&lt;/mrow&gt;&lt;/msup&gt;&lt;/mrow&gt;&lt;/mfenced&gt;&lt;mo mathvariant=\&quot;bold\&quot;&gt;d&lt;/mo&gt;&lt;msup&gt;&lt;mi mathvariant=\&quot;bold\&quot;&gt;x&lt;/mi&gt;&lt;mrow&gt;&lt;mi&gt;n&lt;/mi&gt;&lt;mo&gt;-&lt;/mo&gt;&lt;mn&gt;1&lt;/mn&gt;&lt;/mrow&gt;&lt;/msup&gt;&lt;/mtd&gt;&lt;/mtr&gt;&lt;mtr&gt;&lt;mtd/&gt;&lt;mtd&gt;&lt;mo&gt;=&lt;/mo&gt;&lt;/mtd&gt;&lt;mtd&gt;&lt;msubsup&gt;&lt;mo&gt;&amp;#x222B;&lt;/mo&gt;&lt;mrow/&gt;&lt;mrow/&gt;&lt;/msubsup&gt;&lt;mrow&gt;&lt;mi&gt;p&lt;/mi&gt;&lt;mfenced&gt;&lt;mrow&gt;&lt;mi&gt;x&lt;/mi&gt;&lt;mfenced&gt;&lt;mi&gt;n&lt;/mi&gt;&lt;/mfenced&gt;&lt;mo&gt;|&lt;/mo&gt;&lt;mi&gt;x&lt;/mi&gt;&lt;mfenced&gt;&lt;mrow&gt;&lt;mi&gt;n&lt;/mi&gt;&lt;mo&gt;-&lt;/mo&gt;&lt;mn&gt;1&lt;/mn&gt;&lt;/mrow&gt;&lt;/mfenced&gt;&lt;mo&gt;,&lt;/mo&gt;&lt;msup&gt;&lt;mi&gt;y&lt;/mi&gt;&lt;mrow&gt;&lt;mi&gt;n&lt;/mi&gt;&lt;mo&gt;-&lt;/mo&gt;&lt;mn&gt;1&lt;/mn&gt;&lt;/mrow&gt;&lt;/msup&gt;&lt;/mrow&gt;&lt;/mfenced&gt;&lt;mi&gt;p&lt;/mi&gt;&lt;mfenced&gt;&lt;mrow&gt;&lt;mi&gt;x&lt;/mi&gt;&lt;mfenced&gt;&lt;mrow&gt;&lt;mi&gt;n&lt;/mi&gt;&lt;mo&gt;-&lt;/mo&gt;&lt;mn&gt;1&lt;/mn&gt;&lt;/mrow&gt;&lt;/mfenced&gt;&lt;mo&gt;|&lt;/mo&gt;&lt;msup&gt;&lt;mi&gt;y&lt;/mi&gt;&lt;mrow&gt;&lt;mi&gt;n&lt;/mi&gt;&lt;mo&gt;-&lt;/mo&gt;&lt;mn&gt;1&lt;/mn&gt;&lt;/mrow&gt;&lt;/msup&gt;&lt;/mrow&gt;&lt;/mfenced&gt;&lt;/mrow&gt;&lt;mo&gt;d&lt;/mo&gt;&lt;mrow&gt;&lt;msup&gt;&lt;mi&gt;x&lt;/mi&gt;&lt;mrow&gt;&lt;mi&gt;n&lt;/mi&gt;&lt;mo&gt;-&lt;/mo&gt;&lt;mn&gt;1&lt;/mn&gt;&lt;/mrow&gt;&lt;/msup&gt;&lt;mo&gt;&amp;#xA0;&lt;/mo&gt;&lt;/mrow&gt;&lt;/mtd&gt;&lt;/mtr&gt;&lt;mtr&gt;&lt;mtd/&gt;&lt;mtd&gt;&lt;mo&gt;=&lt;/mo&gt;&lt;/mtd&gt;&lt;mtd&gt;&lt;msubsup&gt;&lt;mo&gt;&amp;#x222B;&lt;/mo&gt;&lt;mrow/&gt;&lt;mrow/&gt;&lt;/msubsup&gt;&lt;mi&gt;p&lt;/mi&gt;&lt;mfenced&gt;&lt;mrow&gt;&lt;mi&gt;x&lt;/mi&gt;&lt;mfenced&gt;&lt;mi&gt;n&lt;/mi&gt;&lt;/mfenced&gt;&lt;mo&gt;|&lt;/mo&gt;&lt;mi&gt;x&lt;/mi&gt;&lt;mfenced&gt;&lt;mrow&gt;&lt;mi&gt;n&lt;/mi&gt;&lt;mo&gt;-&lt;/mo&gt;&lt;mn&gt;1&lt;/mn&gt;&lt;/mrow&gt;&lt;/mfenced&gt;&lt;/mrow&gt;&lt;/mfenced&gt;&lt;mi&gt;p&lt;/mi&gt;&lt;mfenced&gt;&lt;mrow&gt;&lt;mi&gt;x&lt;/mi&gt;&lt;mfenced&gt;&lt;mrow&gt;&lt;mi&gt;n&lt;/mi&gt;&lt;mo&gt;-&lt;/mo&gt;&lt;mn&gt;1&lt;/mn&gt;&lt;/mrow&gt;&lt;/mfenced&gt;&lt;mo&gt;|&lt;/mo&gt;&lt;msup&gt;&lt;mi&gt;y&lt;/mi&gt;&lt;mrow&gt;&lt;mi&gt;n&lt;/mi&gt;&lt;mo&gt;-&lt;/mo&gt;&lt;mn&gt;1&lt;/mn&gt;&lt;/mrow&gt;&lt;/msup&gt;&lt;/mrow&gt;&lt;/mfenced&gt;&lt;mo&gt;d&lt;/mo&gt;&lt;msup&gt;&lt;mi&gt;x&lt;/mi&gt;&lt;mrow&gt;&lt;mi&gt;n&lt;/mi&gt;&lt;mo&gt;-&lt;/mo&gt;&lt;mn&gt;1&lt;/mn&gt;&lt;/mrow&gt;&lt;/msup&gt;&lt;mo&gt;&amp;#xA0;&lt;/mo&gt;&lt;/mtd&gt;&lt;/mtr&gt;&lt;mtr&gt;&lt;mtd/&gt;&lt;mtd/&gt;&lt;mtd/&gt;&lt;/mtr&gt;&lt;/mtable&gt;&lt;/math&gt;&quot;,&quot;origin&quot;:&quot;MathType Legacy&quot;,&quot;version&quot;:&quot;v3.19.0&quot;}" title="table row cell p open parentheses x open parentheses n close parentheses vertical line y to the power of n minus 1 end exponent close parentheses end cell equals cell integral subscript blank superscript blank p open parentheses x open parentheses n close parentheses comma x open parentheses n minus 1 close parentheses vertical line y to the power of n minus 1 end exponent close parentheses bold d bold x to the power of n minus 1 end exponent end cell row blank equals cell integral subscript blank superscript blank p open parentheses x open parentheses n close parentheses vertical line x open parentheses n minus 1 close parentheses comma y to the power of n minus 1 end exponent close parentheses p open parentheses x open parentheses n minus 1 close parentheses vertical line y to the power of n minus 1 end exponent close parentheses d x to the power of n minus 1 end exponent space end cell row blank equals cell integral subscript blank superscript blank p open parentheses x open parentheses n close parentheses vertical line x open parentheses n minus 1 close parentheses close parentheses p open parentheses x open parentheses n minus 1 close parentheses vertical line y to the power of n minus 1 end exponent close parentheses d x to the power of n minus 1 end exponent space end cell row blank blank blank end table"/>
                    <pic:cNvPicPr/>
                  </pic:nvPicPr>
                  <pic:blipFill>
                    <a:blip r:embed="rId194" cstate="print">
                      <a:extLst>
                        <a:ext uri="{28A0092B-C50C-407E-A947-70E740481C1C}">
                          <a14:useLocalDpi xmlns:a14="http://schemas.microsoft.com/office/drawing/2010/main" val="0"/>
                        </a:ext>
                      </a:extLst>
                    </a:blip>
                    <a:stretch>
                      <a:fillRect/>
                    </a:stretch>
                  </pic:blipFill>
                  <pic:spPr>
                    <a:xfrm>
                      <a:off x="0" y="0"/>
                      <a:ext cx="4100407" cy="1314958"/>
                    </a:xfrm>
                    <a:prstGeom prst="rect">
                      <a:avLst/>
                    </a:prstGeom>
                  </pic:spPr>
                </pic:pic>
              </a:graphicData>
            </a:graphic>
          </wp:inline>
        </w:drawing>
      </w:r>
    </w:p>
    <w:p w14:paraId="5996F430" w14:textId="77777777" w:rsidR="00D06663" w:rsidRDefault="00D06663" w:rsidP="00DA5FA1"/>
    <w:p w14:paraId="0F22B7BF" w14:textId="77777777" w:rsidR="00D06663" w:rsidRDefault="00D06663" w:rsidP="00DA5FA1">
      <w:r>
        <w:t xml:space="preserve">which is seen to be the product of the state transition model and the previous time posterior and is known as the </w:t>
      </w:r>
      <w:r w:rsidRPr="004B272A">
        <w:rPr>
          <w:i/>
          <w:iCs/>
        </w:rPr>
        <w:t>Chapman-Kolmogorov</w:t>
      </w:r>
      <w:r>
        <w:t xml:space="preserve"> equation.  </w:t>
      </w:r>
    </w:p>
    <w:p w14:paraId="41EFD9DA" w14:textId="77777777" w:rsidR="00D06663" w:rsidRDefault="00D06663" w:rsidP="00DA5FA1"/>
    <w:p w14:paraId="29855444" w14:textId="77777777" w:rsidR="00D06663" w:rsidRDefault="00D06663" w:rsidP="00DA5FA1">
      <w:r>
        <w:t>Letting</w:t>
      </w:r>
    </w:p>
    <w:p w14:paraId="7AFE86E5" w14:textId="77777777" w:rsidR="00D06663" w:rsidRDefault="00D06663" w:rsidP="00DA5FA1"/>
    <w:p w14:paraId="118A095D" w14:textId="77777777" w:rsidR="00D06663" w:rsidRDefault="00D06663" w:rsidP="00DA5FA1">
      <w:pPr>
        <w:jc w:val="center"/>
      </w:pPr>
      <w:r>
        <w:rPr>
          <w:noProof/>
          <w:position w:val="-78"/>
        </w:rPr>
        <w:drawing>
          <wp:inline distT="0" distB="0" distL="0" distR="0" wp14:anchorId="1983B189" wp14:editId="6C3E9954">
            <wp:extent cx="1465072" cy="751840"/>
            <wp:effectExtent l="0" t="0" r="0" b="0"/>
            <wp:docPr id="383956354" name="Picture 383956354" descr="{&quot;mathml&quot;:&quot;&lt;math style=\&quot;font-family:Times New Roman;font-size:12px;\&quot; xmlns=\&quot;http://www.w3.org/1998/Math/MathML\&quot;&gt;&lt;mi&gt;h&lt;/mi&gt;&lt;mfenced&gt;&lt;mi&gt;x&lt;/mi&gt;&lt;/mfenced&gt;&lt;mo&gt;=&lt;/mo&gt;&lt;mi&gt;p&lt;/mi&gt;&lt;mfenced&gt;&lt;mrow&gt;&lt;mi&gt;y&lt;/mi&gt;&lt;mfenced&gt;&lt;mi&gt;n&lt;/mi&gt;&lt;/mfenced&gt;&lt;mo&gt;|&lt;/mo&gt;&lt;mi&gt;x&lt;/mi&gt;&lt;mfenced&gt;&lt;mi&gt;n&lt;/mi&gt;&lt;/mfenced&gt;&lt;/mrow&gt;&lt;/mfenced&gt;&lt;mspace linebreak=\&quot;newline\&quot;/&gt;&lt;msub&gt;&lt;mi&gt;g&lt;/mi&gt;&lt;mi&gt;n&lt;/mi&gt;&lt;/msub&gt;&lt;mfenced&gt;&lt;mi&gt;x&lt;/mi&gt;&lt;/mfenced&gt;&lt;mo&gt;=&lt;/mo&gt;&lt;mi&gt;p&lt;/mi&gt;&lt;mfenced&gt;&lt;mrow&gt;&lt;mi&gt;x&lt;/mi&gt;&lt;mfenced&gt;&lt;mi&gt;n&lt;/mi&gt;&lt;/mfenced&gt;&lt;mo&gt;|&lt;/mo&gt;&lt;msup&gt;&lt;mi&gt;y&lt;/mi&gt;&lt;mi&gt;n&lt;/mi&gt;&lt;/msup&gt;&lt;/mrow&gt;&lt;/mfenced&gt;&lt;mspace linebreak=\&quot;newline\&quot;/&gt;&lt;mi&gt;a&lt;/mi&gt;&lt;mfenced&gt;&lt;mi&gt;x&lt;/mi&gt;&lt;/mfenced&gt;&lt;mo&gt;=&lt;/mo&gt;&lt;mi&gt;p&lt;/mi&gt;&lt;mfenced&gt;&lt;mrow&gt;&lt;mi&gt;x&lt;/mi&gt;&lt;mfenced&gt;&lt;mi&gt;n&lt;/mi&gt;&lt;/mfenced&gt;&lt;mo&gt;|&lt;/mo&gt;&lt;mi&gt;x&lt;/mi&gt;&lt;mfenced&gt;&lt;mrow&gt;&lt;mi&gt;n&lt;/mi&gt;&lt;mo&gt;-&lt;/mo&gt;&lt;mn&gt;1&lt;/mn&gt;&lt;/mrow&gt;&lt;/mfenced&gt;&lt;/mrow&gt;&lt;/mfenced&gt;&lt;/math&gt;&quot;,&quot;origin&quot;:&quot;MathType Legacy&quot;,&quot;version&quot;:&quot;v3.19.0&quot;}" title="h open parentheses x close parentheses equals p open parentheses y open parentheses n close parentheses vertical line x open parentheses n close parentheses close parentheses&#10;g subscript n open parentheses x close parentheses equals p open parentheses x open parentheses n close parentheses vertical line y to the power of n close parentheses&#10;a open parentheses x close parentheses equals p open parentheses x open parentheses n close parentheses vertical line x open parentheses n minus 1 close parentheses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h&lt;/mi&gt;&lt;mfenced&gt;&lt;mi&gt;x&lt;/mi&gt;&lt;/mfenced&gt;&lt;mo&gt;=&lt;/mo&gt;&lt;mi&gt;p&lt;/mi&gt;&lt;mfenced&gt;&lt;mrow&gt;&lt;mi&gt;y&lt;/mi&gt;&lt;mfenced&gt;&lt;mi&gt;n&lt;/mi&gt;&lt;/mfenced&gt;&lt;mo&gt;|&lt;/mo&gt;&lt;mi&gt;x&lt;/mi&gt;&lt;mfenced&gt;&lt;mi&gt;n&lt;/mi&gt;&lt;/mfenced&gt;&lt;/mrow&gt;&lt;/mfenced&gt;&lt;mspace linebreak=\&quot;newline\&quot;/&gt;&lt;msub&gt;&lt;mi&gt;g&lt;/mi&gt;&lt;mi&gt;n&lt;/mi&gt;&lt;/msub&gt;&lt;mfenced&gt;&lt;mi&gt;x&lt;/mi&gt;&lt;/mfenced&gt;&lt;mo&gt;=&lt;/mo&gt;&lt;mi&gt;p&lt;/mi&gt;&lt;mfenced&gt;&lt;mrow&gt;&lt;mi&gt;x&lt;/mi&gt;&lt;mfenced&gt;&lt;mi&gt;n&lt;/mi&gt;&lt;/mfenced&gt;&lt;mo&gt;|&lt;/mo&gt;&lt;msup&gt;&lt;mi&gt;y&lt;/mi&gt;&lt;mi&gt;n&lt;/mi&gt;&lt;/msup&gt;&lt;/mrow&gt;&lt;/mfenced&gt;&lt;mspace linebreak=\&quot;newline\&quot;/&gt;&lt;mi&gt;a&lt;/mi&gt;&lt;mfenced&gt;&lt;mi&gt;x&lt;/mi&gt;&lt;/mfenced&gt;&lt;mo&gt;=&lt;/mo&gt;&lt;mi&gt;p&lt;/mi&gt;&lt;mfenced&gt;&lt;mrow&gt;&lt;mi&gt;x&lt;/mi&gt;&lt;mfenced&gt;&lt;mi&gt;n&lt;/mi&gt;&lt;/mfenced&gt;&lt;mo&gt;|&lt;/mo&gt;&lt;mi&gt;x&lt;/mi&gt;&lt;mfenced&gt;&lt;mrow&gt;&lt;mi&gt;n&lt;/mi&gt;&lt;mo&gt;-&lt;/mo&gt;&lt;mn&gt;1&lt;/mn&gt;&lt;/mrow&gt;&lt;/mfenced&gt;&lt;/mrow&gt;&lt;/mfenced&gt;&lt;/math&gt;&quot;,&quot;origin&quot;:&quot;MathType Legacy&quot;,&quot;version&quot;:&quot;v3.19.0&quot;}" title="h open parentheses x close parentheses equals p open parentheses y open parentheses n close parentheses vertical line x open parentheses n close parentheses close parentheses&#10;g subscript n open parentheses x close parentheses equals p open parentheses x open parentheses n close parentheses vertical line y to the power of n close parentheses&#10;a open parentheses x close parentheses equals p open parentheses x open parentheses n close parentheses vertical line x open parentheses n minus 1 close parentheses close parentheses"/>
                    <pic:cNvPicPr/>
                  </pic:nvPicPr>
                  <pic:blipFill>
                    <a:blip r:embed="rId195" cstate="print">
                      <a:extLst>
                        <a:ext uri="{28A0092B-C50C-407E-A947-70E740481C1C}">
                          <a14:useLocalDpi xmlns:a14="http://schemas.microsoft.com/office/drawing/2010/main" val="0"/>
                        </a:ext>
                      </a:extLst>
                    </a:blip>
                    <a:stretch>
                      <a:fillRect/>
                    </a:stretch>
                  </pic:blipFill>
                  <pic:spPr>
                    <a:xfrm>
                      <a:off x="0" y="0"/>
                      <a:ext cx="1465072" cy="751840"/>
                    </a:xfrm>
                    <a:prstGeom prst="rect">
                      <a:avLst/>
                    </a:prstGeom>
                  </pic:spPr>
                </pic:pic>
              </a:graphicData>
            </a:graphic>
          </wp:inline>
        </w:drawing>
      </w:r>
    </w:p>
    <w:p w14:paraId="7795E629" w14:textId="77777777" w:rsidR="00D06663" w:rsidRDefault="00D06663" w:rsidP="00DA5FA1"/>
    <w:p w14:paraId="4CABA7A2" w14:textId="77777777" w:rsidR="00D06663" w:rsidRDefault="00D06663" w:rsidP="00DA5FA1">
      <w:r>
        <w:t>be the measurement model, the filtered posterior, and the transition model, respectively.</w:t>
      </w:r>
    </w:p>
    <w:p w14:paraId="704ACB8A" w14:textId="77777777" w:rsidR="00D06663" w:rsidRDefault="00D06663" w:rsidP="00DA5FA1">
      <w:r>
        <w:t xml:space="preserve">Combining () reinforces the recursive nature we obtain the desired posterior conditional distribution </w:t>
      </w:r>
    </w:p>
    <w:p w14:paraId="006F573C" w14:textId="77777777" w:rsidR="00D06663" w:rsidRDefault="00D06663" w:rsidP="00DA5FA1">
      <w:pPr>
        <w:jc w:val="center"/>
      </w:pPr>
    </w:p>
    <w:p w14:paraId="4A725411" w14:textId="77777777" w:rsidR="00D06663" w:rsidRDefault="00D06663" w:rsidP="00DA5FA1"/>
    <w:p w14:paraId="1F0FDDA8" w14:textId="77777777" w:rsidR="00D06663" w:rsidRDefault="00D06663" w:rsidP="00DA5FA1">
      <w:pPr>
        <w:jc w:val="center"/>
      </w:pPr>
      <w:r>
        <w:rPr>
          <w:noProof/>
          <w:position w:val="-13"/>
        </w:rPr>
        <w:drawing>
          <wp:inline distT="0" distB="0" distL="0" distR="0" wp14:anchorId="388D0D13" wp14:editId="2D443A64">
            <wp:extent cx="2188464" cy="294640"/>
            <wp:effectExtent l="0" t="0" r="0" b="0"/>
            <wp:docPr id="551729658" name="Picture 551729658" descr="{&quot;mathml&quot;:&quot;&lt;math style=\&quot;font-family:Times New Roman;font-size:12px;\&quot; xmlns=\&quot;http://www.w3.org/1998/Math/MathML\&quot;&gt;&lt;msub&gt;&lt;mi&gt;g&lt;/mi&gt;&lt;mi&gt;n&lt;/mi&gt;&lt;/msub&gt;&lt;mfenced&gt;&lt;mi&gt;x&lt;/mi&gt;&lt;/mfenced&gt;&lt;mo&gt;=&lt;/mo&gt;&lt;mi&gt;&amp;#x3B7;&lt;/mi&gt;&lt;mi&gt;h&lt;/mi&gt;&lt;mfenced&gt;&lt;mi&gt;x&lt;/mi&gt;&lt;/mfenced&gt;&lt;msub&gt;&lt;mo&gt;&amp;#x222B;&lt;/mo&gt;&lt;mrow/&gt;&lt;/msub&gt;&lt;mi&gt;a&lt;/mi&gt;&lt;mfenced&gt;&lt;mi&gt;x&lt;/mi&gt;&lt;/mfenced&gt;&lt;msub&gt;&lt;mi&gt;g&lt;/mi&gt;&lt;mrow&gt;&lt;mi&gt;n&lt;/mi&gt;&lt;mo&gt;-&lt;/mo&gt;&lt;mn&gt;1&lt;/mn&gt;&lt;/mrow&gt;&lt;/msub&gt;&lt;mfenced&gt;&lt;mi&gt;x&lt;/mi&gt;&lt;/mfenced&gt;&lt;mo&gt;d&lt;/mo&gt;&lt;msup&gt;&lt;mi&gt;x&lt;/mi&gt;&lt;mrow&gt;&lt;mi&gt;n&lt;/mi&gt;&lt;mo&gt;-&lt;/mo&gt;&lt;mn&gt;1&lt;/mn&gt;&lt;/mrow&gt;&lt;/msup&gt;&lt;/math&gt;&quot;,&quot;origin&quot;:&quot;MathType Legacy&quot;,&quot;version&quot;:&quot;v3.19.0&quot;}" title="g subscript n open parentheses x close parentheses equals eta h open parentheses x close parentheses integral subscript blank a open parentheses x close parentheses g subscript n minus 1 end subscript open parentheses x close parentheses d x to the power of n minus 1 end ex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i&gt;g&lt;/mi&gt;&lt;mi&gt;n&lt;/mi&gt;&lt;/msub&gt;&lt;mfenced&gt;&lt;mi&gt;x&lt;/mi&gt;&lt;/mfenced&gt;&lt;mo&gt;=&lt;/mo&gt;&lt;mi&gt;&amp;#x3B7;&lt;/mi&gt;&lt;mi&gt;h&lt;/mi&gt;&lt;mfenced&gt;&lt;mi&gt;x&lt;/mi&gt;&lt;/mfenced&gt;&lt;msub&gt;&lt;mo&gt;&amp;#x222B;&lt;/mo&gt;&lt;mrow/&gt;&lt;/msub&gt;&lt;mi&gt;a&lt;/mi&gt;&lt;mfenced&gt;&lt;mi&gt;x&lt;/mi&gt;&lt;/mfenced&gt;&lt;msub&gt;&lt;mi&gt;g&lt;/mi&gt;&lt;mrow&gt;&lt;mi&gt;n&lt;/mi&gt;&lt;mo&gt;-&lt;/mo&gt;&lt;mn&gt;1&lt;/mn&gt;&lt;/mrow&gt;&lt;/msub&gt;&lt;mfenced&gt;&lt;mi&gt;x&lt;/mi&gt;&lt;/mfenced&gt;&lt;mo&gt;d&lt;/mo&gt;&lt;msup&gt;&lt;mi&gt;x&lt;/mi&gt;&lt;mrow&gt;&lt;mi&gt;n&lt;/mi&gt;&lt;mo&gt;-&lt;/mo&gt;&lt;mn&gt;1&lt;/mn&gt;&lt;/mrow&gt;&lt;/msup&gt;&lt;/math&gt;&quot;,&quot;origin&quot;:&quot;MathType Legacy&quot;,&quot;version&quot;:&quot;v3.19.0&quot;}" title="g subscript n open parentheses x close parentheses equals eta h open parentheses x close parentheses integral subscript blank a open parentheses x close parentheses g subscript n minus 1 end subscript open parentheses x close parentheses d x to the power of n minus 1 end exponent"/>
                    <pic:cNvPicPr/>
                  </pic:nvPicPr>
                  <pic:blipFill>
                    <a:blip r:embed="rId196" cstate="print">
                      <a:extLst>
                        <a:ext uri="{28A0092B-C50C-407E-A947-70E740481C1C}">
                          <a14:useLocalDpi xmlns:a14="http://schemas.microsoft.com/office/drawing/2010/main" val="0"/>
                        </a:ext>
                      </a:extLst>
                    </a:blip>
                    <a:stretch>
                      <a:fillRect/>
                    </a:stretch>
                  </pic:blipFill>
                  <pic:spPr>
                    <a:xfrm>
                      <a:off x="0" y="0"/>
                      <a:ext cx="2188464" cy="294640"/>
                    </a:xfrm>
                    <a:prstGeom prst="rect">
                      <a:avLst/>
                    </a:prstGeom>
                  </pic:spPr>
                </pic:pic>
              </a:graphicData>
            </a:graphic>
          </wp:inline>
        </w:drawing>
      </w:r>
    </w:p>
    <w:p w14:paraId="3EB72DEE" w14:textId="77777777" w:rsidR="00D06663" w:rsidRDefault="00D06663" w:rsidP="00DA5FA1"/>
    <w:p w14:paraId="1469CA45" w14:textId="77777777" w:rsidR="00D06663" w:rsidRDefault="00D06663" w:rsidP="00DA5FA1"/>
    <w:p w14:paraId="3981857E" w14:textId="77777777" w:rsidR="00D06663" w:rsidRDefault="00D06663" w:rsidP="00DA5FA1">
      <w:r>
        <w:t xml:space="preserve">Thus there are two steps for computing (), the prediction or update step computes a weighted average of the previous posterior distribution based on the transition model, and two, the measurement model (also known as the likelihood function) is used to modulate the prediction. </w:t>
      </w:r>
    </w:p>
    <w:p w14:paraId="38EB171A" w14:textId="77777777" w:rsidR="00D06663" w:rsidRDefault="00D06663" w:rsidP="00DA5FA1"/>
    <w:p w14:paraId="2DE2229A" w14:textId="77777777" w:rsidR="00D06663" w:rsidRDefault="00D06663" w:rsidP="00DA5FA1">
      <w:r>
        <w:t xml:space="preserve">This is the canonical starting point.  General solution, though not always implementable due to complexity or nonlinear functions.  Starting point of all approximations.  Where possible point estimate </w:t>
      </w:r>
      <w:r>
        <w:rPr>
          <w:noProof/>
        </w:rPr>
        <w:drawing>
          <wp:inline distT="0" distB="0" distL="0" distR="0" wp14:anchorId="7DBB8B0F" wp14:editId="1ED2B344">
            <wp:extent cx="87376" cy="132080"/>
            <wp:effectExtent l="0" t="0" r="0" b="0"/>
            <wp:docPr id="718882704" name="Picture 718882704" descr="{&quot;mathml&quot;:&quot;&lt;math style=\&quot;font-family:Times New Roman;font-size:12px;\&quot; xmlns=\&quot;http://www.w3.org/1998/Math/MathML\&quot;&gt;&lt;mover&gt;&lt;mi mathvariant=\&quot;bold\&quot;&gt;x&lt;/mi&gt;&lt;mo mathvariant=\&quot;bold\&quot;&gt;^&lt;/mo&gt;&lt;/mover&gt;&lt;/math&gt;&quot;,&quot;origin&quot;:&quot;MathType Legacy&quot;,&quot;version&quot;:&quot;v3.19.0&quot;}" title="bold x with bold hat on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over&gt;&lt;mi mathvariant=\&quot;bold\&quot;&gt;x&lt;/mi&gt;&lt;mo mathvariant=\&quot;bold\&quot;&gt;^&lt;/mo&gt;&lt;/mover&gt;&lt;/math&gt;&quot;,&quot;origin&quot;:&quot;MathType Legacy&quot;,&quot;version&quot;:&quot;v3.19.0&quot;}" title="bold x with bold hat on top"/>
                    <pic:cNvPicPr/>
                  </pic:nvPicPr>
                  <pic:blipFill>
                    <a:blip r:embed="rId197" cstate="print">
                      <a:extLst>
                        <a:ext uri="{28A0092B-C50C-407E-A947-70E740481C1C}">
                          <a14:useLocalDpi xmlns:a14="http://schemas.microsoft.com/office/drawing/2010/main" val="0"/>
                        </a:ext>
                      </a:extLst>
                    </a:blip>
                    <a:stretch>
                      <a:fillRect/>
                    </a:stretch>
                  </pic:blipFill>
                  <pic:spPr>
                    <a:xfrm>
                      <a:off x="0" y="0"/>
                      <a:ext cx="87376" cy="132080"/>
                    </a:xfrm>
                    <a:prstGeom prst="rect">
                      <a:avLst/>
                    </a:prstGeom>
                  </pic:spPr>
                </pic:pic>
              </a:graphicData>
            </a:graphic>
          </wp:inline>
        </w:drawing>
      </w:r>
      <w:r>
        <w:t xml:space="preserve"> can be obtained from the distribution according to MAP or MMSE. </w:t>
      </w:r>
    </w:p>
    <w:p w14:paraId="575645D6" w14:textId="77777777" w:rsidR="00D06663" w:rsidRDefault="00D06663" w:rsidP="00DA5FA1"/>
    <w:p w14:paraId="23C1FF0E" w14:textId="77777777" w:rsidR="00D06663" w:rsidRDefault="00D06663" w:rsidP="000F2EF7">
      <w:pPr>
        <w:pStyle w:val="Heading3"/>
      </w:pPr>
      <w:bookmarkStart w:id="31" w:name="_Toc229857473"/>
      <w:bookmarkStart w:id="32" w:name="_Toc229926526"/>
      <w:r>
        <w:t>Conditional Dependencies</w:t>
      </w:r>
      <w:bookmarkEnd w:id="31"/>
      <w:bookmarkEnd w:id="32"/>
    </w:p>
    <w:p w14:paraId="64628D88" w14:textId="77777777" w:rsidR="00D06663" w:rsidRDefault="00D06663" w:rsidP="000F2EF7"/>
    <w:p w14:paraId="33DC8541" w14:textId="77777777" w:rsidR="00D06663" w:rsidRPr="000F2EF7" w:rsidRDefault="00D06663" w:rsidP="000F2EF7">
      <w:r>
        <w:t>Individual measurements often exhibit sparse dependencies in the state model.  With fixed observed features or landmarks, bearing measurement b(i,j) between frames i and j</w:t>
      </w:r>
    </w:p>
    <w:p w14:paraId="2DF0E934" w14:textId="77777777" w:rsidR="00D06663" w:rsidRDefault="00D06663" w:rsidP="00DA5FA1"/>
    <w:p w14:paraId="0E2F3A86" w14:textId="77777777" w:rsidR="00D06663" w:rsidRDefault="00D06663" w:rsidP="00DA5FA1">
      <w:pPr>
        <w:pStyle w:val="Heading3"/>
      </w:pPr>
      <w:bookmarkStart w:id="33" w:name="_Toc209787810"/>
      <w:bookmarkStart w:id="34" w:name="_Toc229857474"/>
      <w:bookmarkStart w:id="35" w:name="_Toc229926527"/>
      <w:r>
        <w:t>Tracking Back-Ends Overview</w:t>
      </w:r>
      <w:bookmarkEnd w:id="33"/>
      <w:bookmarkEnd w:id="34"/>
      <w:bookmarkEnd w:id="35"/>
    </w:p>
    <w:p w14:paraId="44E4D6DC" w14:textId="77777777" w:rsidR="00D06663" w:rsidRDefault="00D06663" w:rsidP="00DA5FA1"/>
    <w:p w14:paraId="1A1387E5" w14:textId="77777777" w:rsidR="00D06663" w:rsidRDefault="00D06663" w:rsidP="00DA5FA1">
      <w:r>
        <w:t>KF - linear, gaussian optimal</w:t>
      </w:r>
    </w:p>
    <w:p w14:paraId="7A512B16" w14:textId="77777777" w:rsidR="00D06663" w:rsidRDefault="00D06663" w:rsidP="00DA5FA1"/>
    <w:p w14:paraId="16EEF576" w14:textId="77777777" w:rsidR="00D06663" w:rsidRDefault="00D06663" w:rsidP="00DA5FA1">
      <w:r>
        <w:t>EKF - as good as linearization, sensitive to errors beyond 20deg.  Approximates pdfs with Gaussian mean (NL function evaluated at mean) and approximate linearized covariance evaluated at mean. After linearization and Gaussianization, conditional mean of joint pdfy [x z] is formed with approximate moments.  Particle filter with one particle.</w:t>
      </w:r>
    </w:p>
    <w:p w14:paraId="684B7D1E" w14:textId="77777777" w:rsidR="00D06663" w:rsidRDefault="00D06663" w:rsidP="00DA5FA1"/>
    <w:p w14:paraId="330BCC27" w14:textId="77777777" w:rsidR="00D06663" w:rsidRDefault="00D06663" w:rsidP="00DA5FA1">
      <w:r>
        <w:t>iterated EKF-relinearize about the filtered estimate a few times.</w:t>
      </w:r>
    </w:p>
    <w:p w14:paraId="66A3CF5B" w14:textId="77777777" w:rsidR="00D06663" w:rsidRDefault="00D06663" w:rsidP="00DA5FA1"/>
    <w:p w14:paraId="3556B212" w14:textId="77777777" w:rsidR="00D06663" w:rsidRDefault="00D06663" w:rsidP="00DA5FA1">
      <w:r>
        <w:t xml:space="preserve">performance depends on quality of linearization.  If linearization is performed far away from from true estimate breaks down.  EKF approximates pdf of nonlinear transformation by gaussian </w:t>
      </w:r>
      <w:r>
        <w:lastRenderedPageBreak/>
        <w:t>with non-linear mean and linearized covariance.  These can be biased.  No guarantee distribution is symmetric or single mode, e.g. skew could be non zero.</w:t>
      </w:r>
    </w:p>
    <w:p w14:paraId="59FA387A" w14:textId="77777777" w:rsidR="00D06663" w:rsidRDefault="00D06663" w:rsidP="00DA5FA1"/>
    <w:p w14:paraId="6F557549" w14:textId="77777777" w:rsidR="00D06663" w:rsidRDefault="00D06663" w:rsidP="00DA5FA1">
      <w:r>
        <w:t>K^2 cost per step, K memory, cubic complexity from 3+2K inversion</w:t>
      </w:r>
    </w:p>
    <w:p w14:paraId="3C8170F9" w14:textId="77777777" w:rsidR="00D06663" w:rsidRDefault="00D06663" w:rsidP="00DA5FA1">
      <w:r>
        <w:t>UKF</w:t>
      </w:r>
    </w:p>
    <w:p w14:paraId="4CD7D93F" w14:textId="77777777" w:rsidR="00D06663" w:rsidRDefault="00D06663" w:rsidP="00DA5FA1">
      <w:r>
        <w:t>approximates mean and covariance with preselected sample sigma points.</w:t>
      </w:r>
    </w:p>
    <w:p w14:paraId="0FB62918" w14:textId="77777777" w:rsidR="00D06663" w:rsidRDefault="00D06663" w:rsidP="00DA5FA1">
      <w:r>
        <w:t>nonparametric.  more like least squares with sample matrix.  estimate mean and covariance with sample points (sigma points).  chose 2N+1 points for both mean and covariance.  points clustered around mean in N dimensions.  Sigma points work well if they are close to location where nonlinear function is evaluated.</w:t>
      </w:r>
    </w:p>
    <w:p w14:paraId="5A534413" w14:textId="77777777" w:rsidR="00D06663" w:rsidRDefault="00D06663" w:rsidP="00DA5FA1"/>
    <w:p w14:paraId="47677C3F" w14:textId="77777777" w:rsidR="00D06663" w:rsidRDefault="00D06663" w:rsidP="00DA5FA1">
      <w:r>
        <w:t>Propagate weighted sigma points through nonlinear function, compute mean and variance only.  Equivalent to KF for linear.</w:t>
      </w:r>
    </w:p>
    <w:p w14:paraId="68165394" w14:textId="77777777" w:rsidR="00D06663" w:rsidRDefault="00D06663" w:rsidP="00DA5FA1"/>
    <w:p w14:paraId="3B9134AD" w14:textId="77777777" w:rsidR="00D06663" w:rsidRDefault="00D06663" w:rsidP="00DA5FA1">
      <w:r>
        <w:t>somewhat slower than EKF, differences somewhat small compared to EKF</w:t>
      </w:r>
    </w:p>
    <w:p w14:paraId="4C9E9781" w14:textId="77777777" w:rsidR="00D06663" w:rsidRDefault="00D06663" w:rsidP="00DA5FA1"/>
    <w:p w14:paraId="7B2714B7" w14:textId="77777777" w:rsidR="00D06663" w:rsidRDefault="00D06663" w:rsidP="00DA5FA1">
      <w:r>
        <w:t>Extended Information filter</w:t>
      </w:r>
    </w:p>
    <w:p w14:paraId="25529D0E" w14:textId="77777777" w:rsidR="00D06663" w:rsidRDefault="00D06663" w:rsidP="00DA5FA1">
      <w:r>
        <w:t xml:space="preserve">Replace sigma by inverse (information matrix), mu = inv(Omega)*xsi, </w:t>
      </w:r>
    </w:p>
    <w:p w14:paraId="6D5FDD34" w14:textId="77777777" w:rsidR="00D06663" w:rsidRDefault="00D06663" w:rsidP="00DA5FA1"/>
    <w:p w14:paraId="11B5F9CC" w14:textId="77777777" w:rsidR="00D06663" w:rsidRDefault="00D06663" w:rsidP="00DA5FA1">
      <w:r>
        <w:t>Sparse extended Information filter</w:t>
      </w:r>
    </w:p>
    <w:p w14:paraId="0D3CBBCA" w14:textId="77777777" w:rsidR="00D06663" w:rsidRDefault="00D06663" w:rsidP="00DA5FA1">
      <w:r>
        <w:t>can get constant time</w:t>
      </w:r>
    </w:p>
    <w:p w14:paraId="6DFCDC18" w14:textId="77777777" w:rsidR="00D06663" w:rsidRDefault="00D06663" w:rsidP="00DA5FA1">
      <w:r>
        <w:t>eliminate links in covariance, active (linked to pose) and passive (no link to pose).  Measurement adds new element to information matrix.  As robot moves all landmarks become correlated, sparsification step pairs down these off diagonal elements.  only pair active landmark, eliminate link between pose</w:t>
      </w:r>
    </w:p>
    <w:p w14:paraId="189468E7" w14:textId="77777777" w:rsidR="00D06663" w:rsidRDefault="00D06663" w:rsidP="00DA5FA1"/>
    <w:p w14:paraId="108913DA" w14:textId="77777777" w:rsidR="00D06663" w:rsidRDefault="00D06663" w:rsidP="00DA5FA1">
      <w:r>
        <w:t>1. state prediction, 2. measurement, 3. state correction, 4. sparsification.</w:t>
      </w:r>
    </w:p>
    <w:p w14:paraId="75CB52EE" w14:textId="77777777" w:rsidR="00D06663" w:rsidRDefault="00D06663" w:rsidP="00DA5FA1"/>
    <w:p w14:paraId="14397245" w14:textId="77777777" w:rsidR="00D06663" w:rsidRDefault="00D06663" w:rsidP="00DA5FA1">
      <w:r>
        <w:t>Sparsification: replace full distribution with pdf conditioned on single variable only.  Divide LMs into 3 classes m+ (active), m- (passive), m0 (active become passive)</w:t>
      </w:r>
    </w:p>
    <w:p w14:paraId="7AE173A4" w14:textId="77777777" w:rsidR="00D06663" w:rsidRDefault="00D06663" w:rsidP="00DA5FA1"/>
    <w:p w14:paraId="361E4BB9" w14:textId="77777777" w:rsidR="00D06663" w:rsidRDefault="00D06663" w:rsidP="00DA5FA1">
      <w:r>
        <w:t xml:space="preserve">For state correction do it sparsely only for robot state and active LM, ML estimate mu'Omega*mu + </w:t>
      </w:r>
    </w:p>
    <w:p w14:paraId="434BB653" w14:textId="77777777" w:rsidR="00D06663" w:rsidRDefault="00D06663" w:rsidP="00DA5FA1"/>
    <w:p w14:paraId="4A9E57E2" w14:textId="77777777" w:rsidR="00D06663" w:rsidRDefault="00D06663" w:rsidP="00DA5FA1"/>
    <w:p w14:paraId="379E48C0" w14:textId="77777777" w:rsidR="00D06663" w:rsidRDefault="00D06663" w:rsidP="00DA5FA1">
      <w:r>
        <w:t>Particle filter - approximates distribution with randomly selected sample points and weights.  Particles drawn from q to approximate p, with w=p/q.  Weights determined recursively.</w:t>
      </w:r>
    </w:p>
    <w:p w14:paraId="4E59CACF" w14:textId="77777777" w:rsidR="00D06663" w:rsidRDefault="00D06663" w:rsidP="00DA5FA1">
      <w:r>
        <w:t>non gaussian, non linear</w:t>
      </w:r>
    </w:p>
    <w:p w14:paraId="65C657F7" w14:textId="77777777" w:rsidR="00D06663" w:rsidRDefault="00D06663" w:rsidP="00DA5FA1">
      <w:r>
        <w:t>Monte Carlo localization, each particle is a pose hypothesis, apply motion model, compute weights which approximates p(z|x,m), work well in low dimensions because of need more random samples for high dimension</w:t>
      </w:r>
    </w:p>
    <w:p w14:paraId="052986BC" w14:textId="77777777" w:rsidR="00D06663" w:rsidRDefault="00D06663" w:rsidP="00DA5FA1"/>
    <w:p w14:paraId="25229245" w14:textId="77777777" w:rsidR="00D06663" w:rsidRDefault="00D06663" w:rsidP="00DA5FA1"/>
    <w:p w14:paraId="3A522ED8" w14:textId="77777777" w:rsidR="00D06663" w:rsidRDefault="00D06663" w:rsidP="00DA5FA1">
      <w:r>
        <w:t>FastSLAM 1.0 - lth  particle filter respresents pose, and corresponding landmark map.  kindof MHT  Rao-Blackwellization p(x,m,z) = p(m|x,z)p(x|z), where p(m|x) is easy to calculate, x is lowdimensional</w:t>
      </w:r>
    </w:p>
    <w:p w14:paraId="7DDBDCC5" w14:textId="77777777" w:rsidR="00D06663" w:rsidRDefault="00D06663" w:rsidP="00DA5FA1">
      <w:r>
        <w:lastRenderedPageBreak/>
        <w:t>in graph, with known pose landmarks are independent</w:t>
      </w:r>
    </w:p>
    <w:p w14:paraId="76B17CA1" w14:textId="77777777" w:rsidR="00D06663" w:rsidRDefault="00D06663" w:rsidP="00DA5FA1"/>
    <w:p w14:paraId="1207317D" w14:textId="77777777" w:rsidR="00D06663" w:rsidRDefault="00D06663" w:rsidP="00DA5FA1">
      <w:r>
        <w:t>Rao-Blackwellization for SLAM</w:t>
      </w:r>
    </w:p>
    <w:p w14:paraId="39024BC5" w14:textId="77777777" w:rsidR="00D06663" w:rsidRDefault="00D06663" w:rsidP="00DA5FA1">
      <w:r>
        <w:t>each particle is robot pose, 2x2 Kalman filters for each landmark</w:t>
      </w:r>
    </w:p>
    <w:p w14:paraId="2821A9B9" w14:textId="77777777" w:rsidR="00D06663" w:rsidRDefault="00D06663" w:rsidP="00DA5FA1">
      <w:r>
        <w:t>weights are from expected observation distribution Gaussian</w:t>
      </w:r>
    </w:p>
    <w:p w14:paraId="2E78D9ED" w14:textId="77777777" w:rsidR="00D06663" w:rsidRDefault="00D06663" w:rsidP="00DA5FA1">
      <w:r>
        <w:t>target p(xt|zt), proposal p(xt-1,zt-1</w:t>
      </w:r>
    </w:p>
    <w:p w14:paraId="6D4D2A05" w14:textId="77777777" w:rsidR="00D06663" w:rsidRDefault="00D06663" w:rsidP="00DA5FA1">
      <w:r>
        <w:t>proposal distribution based on controls</w:t>
      </w:r>
    </w:p>
    <w:p w14:paraId="4451E240" w14:textId="77777777" w:rsidR="00D06663" w:rsidRDefault="00D06663" w:rsidP="00DA5FA1"/>
    <w:p w14:paraId="14618266" w14:textId="77777777" w:rsidR="00D06663" w:rsidRDefault="00D06663" w:rsidP="00DA5FA1">
      <w:r>
        <w:t>FastSLAM 2.0 - proposal dist includes measurements as well.</w:t>
      </w:r>
    </w:p>
    <w:p w14:paraId="7BD45207" w14:textId="77777777" w:rsidR="00D06663" w:rsidRDefault="00D06663" w:rsidP="00DA5FA1"/>
    <w:p w14:paraId="1B5BC19E" w14:textId="77777777" w:rsidR="00D06663" w:rsidRDefault="00D06663" w:rsidP="00DA5FA1">
      <w:pPr>
        <w:pStyle w:val="Heading3"/>
      </w:pPr>
      <w:bookmarkStart w:id="36" w:name="_Toc209787811"/>
      <w:bookmarkStart w:id="37" w:name="_Toc229857475"/>
      <w:bookmarkStart w:id="38" w:name="_Toc229926528"/>
      <w:r>
        <w:t>Statistical Sensor Fusion</w:t>
      </w:r>
      <w:bookmarkEnd w:id="36"/>
      <w:bookmarkEnd w:id="37"/>
      <w:bookmarkEnd w:id="38"/>
    </w:p>
    <w:p w14:paraId="2A1F939B" w14:textId="77777777" w:rsidR="00D06663" w:rsidRDefault="00D06663" w:rsidP="00DA5FA1">
      <w:pPr>
        <w:pStyle w:val="Heading2"/>
      </w:pPr>
      <w:bookmarkStart w:id="39" w:name="_Toc209787812"/>
      <w:bookmarkStart w:id="40" w:name="_Toc229857476"/>
      <w:bookmarkStart w:id="41" w:name="_Toc229926529"/>
      <w:r>
        <w:t>Filtering with Gauss-Markov Linear Models</w:t>
      </w:r>
      <w:bookmarkEnd w:id="39"/>
      <w:bookmarkEnd w:id="40"/>
      <w:bookmarkEnd w:id="41"/>
    </w:p>
    <w:p w14:paraId="186E668C" w14:textId="77777777" w:rsidR="00D06663" w:rsidRDefault="00D06663" w:rsidP="00DA5FA1"/>
    <w:p w14:paraId="5E60B60A" w14:textId="77777777" w:rsidR="00D06663" w:rsidRDefault="00D06663" w:rsidP="00DA5FA1">
      <w:r>
        <w:t>Eq () cannot in general be computed, however, under linear Gauss-Markov models the optimal state estimate is the Kalman filter which computes a closed form recursive conditional mean.    In this case the prediction integral is solved by properties of Gaussian random variables.  In particular, from (section ()) we know that if y is an affine function of x and x is N(mu,Sigma) then p(y), p(x,y) and p(y|x) p(x|y) are all normal.  When we move from estimation of a constant parameter to a random walk state model we enter the filtering domain where we iteratively estimate the desired state based on the following measurement and propagation model</w:t>
      </w:r>
    </w:p>
    <w:p w14:paraId="3F348BC7" w14:textId="77777777" w:rsidR="00D06663" w:rsidRDefault="00D06663" w:rsidP="00DA5FA1"/>
    <w:p w14:paraId="5DE32B94" w14:textId="77777777" w:rsidR="00D06663" w:rsidRDefault="00D06663" w:rsidP="00DA5FA1">
      <w:pPr>
        <w:jc w:val="center"/>
      </w:pPr>
      <w:r>
        <w:rPr>
          <w:noProof/>
          <w:position w:val="-5"/>
        </w:rPr>
        <w:drawing>
          <wp:inline distT="0" distB="0" distL="0" distR="0" wp14:anchorId="1433F213" wp14:editId="156DB84E">
            <wp:extent cx="1461008" cy="414528"/>
            <wp:effectExtent l="0" t="0" r="0" b="0"/>
            <wp:docPr id="1974759184" name="Picture 1974759184" descr="{&quot;mathml&quot;:&quot;&lt;math style=\&quot;font-family:Times New Roman;font-size:12px;\&quot; xmlns=\&quot;http://www.w3.org/1998/Math/MathML\&quot;&gt;&lt;mi mathvariant=\&quot;bold\&quot;&gt;y&lt;/mi&gt;&lt;mfenced&gt;&lt;mi&gt;n&lt;/mi&gt;&lt;/mfenced&gt;&lt;mo&gt;=&lt;/mo&gt;&lt;mi mathvariant=\&quot;bold\&quot;&gt;Hx&lt;/mi&gt;&lt;mfenced&gt;&lt;mi&gt;n&lt;/mi&gt;&lt;/mfenced&gt;&lt;mo&gt;+&lt;/mo&gt;&lt;mi mathvariant=\&quot;bold\&quot;&gt;n&lt;/mi&gt;&lt;mfenced&gt;&lt;mi&gt;n&lt;/mi&gt;&lt;/mfenced&gt;&lt;mspace linebreak=\&quot;newline\&quot;/&gt;&lt;mi mathvariant=\&quot;bold\&quot;&gt;x&lt;/mi&gt;&lt;mfenced&gt;&lt;mi&gt;n&lt;/mi&gt;&lt;/mfenced&gt;&lt;mo&gt;=&lt;/mo&gt;&lt;mi mathvariant=\&quot;bold\&quot;&gt;Fx&lt;/mi&gt;&lt;mfenced&gt;&lt;mrow&gt;&lt;mi&gt;n&lt;/mi&gt;&lt;mo&gt;-&lt;/mo&gt;&lt;mn&gt;1&lt;/mn&gt;&lt;/mrow&gt;&lt;/mfenced&gt;&lt;mo&gt;+&lt;/mo&gt;&lt;mi mathvariant=\&quot;bold\&quot;&gt;q&lt;/mi&gt;&lt;mfenced&gt;&lt;mi&gt;n&lt;/mi&gt;&lt;/mfenced&gt;&lt;/math&gt;&quot;,&quot;origin&quot;:&quot;MathType Legacy&quot;,&quot;version&quot;:&quot;v3.19.0&quot;}" title="bold y open parentheses n close parentheses equals bold Hx open parentheses n close parentheses plus bold n open parentheses n close parentheses&#10;bold x open parentheses n close parentheses equals bold Fx open parentheses n minus 1 close parentheses plus bold q open parentheses n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 mathvariant=\&quot;bold\&quot;&gt;y&lt;/mi&gt;&lt;mfenced&gt;&lt;mi&gt;n&lt;/mi&gt;&lt;/mfenced&gt;&lt;mo&gt;=&lt;/mo&gt;&lt;mi mathvariant=\&quot;bold\&quot;&gt;Hx&lt;/mi&gt;&lt;mfenced&gt;&lt;mi&gt;n&lt;/mi&gt;&lt;/mfenced&gt;&lt;mo&gt;+&lt;/mo&gt;&lt;mi mathvariant=\&quot;bold\&quot;&gt;n&lt;/mi&gt;&lt;mfenced&gt;&lt;mi&gt;n&lt;/mi&gt;&lt;/mfenced&gt;&lt;mspace linebreak=\&quot;newline\&quot;/&gt;&lt;mi mathvariant=\&quot;bold\&quot;&gt;x&lt;/mi&gt;&lt;mfenced&gt;&lt;mi&gt;n&lt;/mi&gt;&lt;/mfenced&gt;&lt;mo&gt;=&lt;/mo&gt;&lt;mi mathvariant=\&quot;bold\&quot;&gt;Fx&lt;/mi&gt;&lt;mfenced&gt;&lt;mrow&gt;&lt;mi&gt;n&lt;/mi&gt;&lt;mo&gt;-&lt;/mo&gt;&lt;mn&gt;1&lt;/mn&gt;&lt;/mrow&gt;&lt;/mfenced&gt;&lt;mo&gt;+&lt;/mo&gt;&lt;mi mathvariant=\&quot;bold\&quot;&gt;q&lt;/mi&gt;&lt;mfenced&gt;&lt;mi&gt;n&lt;/mi&gt;&lt;/mfenced&gt;&lt;/math&gt;&quot;,&quot;origin&quot;:&quot;MathType Legacy&quot;,&quot;version&quot;:&quot;v3.19.0&quot;}" title="bold y open parentheses n close parentheses equals bold Hx open parentheses n close parentheses plus bold n open parentheses n close parentheses&#10;bold x open parentheses n close parentheses equals bold Fx open parentheses n minus 1 close parentheses plus bold q open parentheses n close parentheses"/>
                    <pic:cNvPicPr/>
                  </pic:nvPicPr>
                  <pic:blipFill>
                    <a:blip r:embed="rId198" cstate="print">
                      <a:extLst>
                        <a:ext uri="{28A0092B-C50C-407E-A947-70E740481C1C}">
                          <a14:useLocalDpi xmlns:a14="http://schemas.microsoft.com/office/drawing/2010/main" val="0"/>
                        </a:ext>
                      </a:extLst>
                    </a:blip>
                    <a:stretch>
                      <a:fillRect/>
                    </a:stretch>
                  </pic:blipFill>
                  <pic:spPr>
                    <a:xfrm>
                      <a:off x="0" y="0"/>
                      <a:ext cx="1461008" cy="414528"/>
                    </a:xfrm>
                    <a:prstGeom prst="rect">
                      <a:avLst/>
                    </a:prstGeom>
                  </pic:spPr>
                </pic:pic>
              </a:graphicData>
            </a:graphic>
          </wp:inline>
        </w:drawing>
      </w:r>
    </w:p>
    <w:p w14:paraId="6F0BC83F" w14:textId="77777777" w:rsidR="00D06663" w:rsidRDefault="00D06663" w:rsidP="00DA5FA1"/>
    <w:p w14:paraId="320DFFEA" w14:textId="77777777" w:rsidR="00D06663" w:rsidRDefault="00D06663" w:rsidP="00DA5FA1">
      <w:r>
        <w:t xml:space="preserve">where </w:t>
      </w:r>
      <w:r>
        <w:rPr>
          <w:noProof/>
          <w:position w:val="-5"/>
        </w:rPr>
        <w:drawing>
          <wp:inline distT="0" distB="0" distL="0" distR="0" wp14:anchorId="05D937F0" wp14:editId="79439626">
            <wp:extent cx="1519936" cy="162560"/>
            <wp:effectExtent l="0" t="0" r="0" b="0"/>
            <wp:docPr id="743016888" name="Picture 743016888" descr="{&quot;mathml&quot;:&quot;&lt;math style=\&quot;font-family:Times New Roman;font-size:12px;\&quot; xmlns=\&quot;http://www.w3.org/1998/Math/MathML\&quot;&gt;&lt;mi&gt;n&lt;/mi&gt;&lt;mo&gt;~&lt;/mo&gt;&lt;mi mathvariant=\&quot;script\&quot;&gt;N&lt;/mi&gt;&lt;mfenced&gt;&lt;mrow&gt;&lt;mn&gt;0&lt;/mn&gt;&lt;mo&gt;,&lt;/mo&gt;&lt;mi&gt;R&lt;/mi&gt;&lt;/mrow&gt;&lt;/mfenced&gt;&lt;mo&gt;,&lt;/mo&gt;&lt;mi&gt;q&lt;/mi&gt;&lt;mo&gt;~&lt;/mo&gt;&lt;mi mathvariant=\&quot;script\&quot;&gt;N&lt;/mi&gt;&lt;mfenced&gt;&lt;mrow&gt;&lt;mn&gt;0&lt;/mn&gt;&lt;mo&gt;,&lt;/mo&gt;&lt;mi&gt;Q&lt;/mi&gt;&lt;/mrow&gt;&lt;/mfenced&gt;&lt;/math&gt;&quot;,&quot;origin&quot;:&quot;MathType Legacy&quot;,&quot;version&quot;:&quot;v3.19.0&quot;}" title="n tilde calligraphic N open parentheses 0 comma R close parentheses comma q tilde calligraphic N open parentheses 0 comma Q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n&lt;/mi&gt;&lt;mo&gt;~&lt;/mo&gt;&lt;mi mathvariant=\&quot;script\&quot;&gt;N&lt;/mi&gt;&lt;mfenced&gt;&lt;mrow&gt;&lt;mn&gt;0&lt;/mn&gt;&lt;mo&gt;,&lt;/mo&gt;&lt;mi&gt;R&lt;/mi&gt;&lt;/mrow&gt;&lt;/mfenced&gt;&lt;mo&gt;,&lt;/mo&gt;&lt;mi&gt;q&lt;/mi&gt;&lt;mo&gt;~&lt;/mo&gt;&lt;mi mathvariant=\&quot;script\&quot;&gt;N&lt;/mi&gt;&lt;mfenced&gt;&lt;mrow&gt;&lt;mn&gt;0&lt;/mn&gt;&lt;mo&gt;,&lt;/mo&gt;&lt;mi&gt;Q&lt;/mi&gt;&lt;/mrow&gt;&lt;/mfenced&gt;&lt;/math&gt;&quot;,&quot;origin&quot;:&quot;MathType Legacy&quot;,&quot;version&quot;:&quot;v3.19.0&quot;}" title="n tilde calligraphic N open parentheses 0 comma R close parentheses comma q tilde calligraphic N open parentheses 0 comma Q close parentheses"/>
                    <pic:cNvPicPr/>
                  </pic:nvPicPr>
                  <pic:blipFill>
                    <a:blip r:embed="rId199" cstate="print">
                      <a:extLst>
                        <a:ext uri="{28A0092B-C50C-407E-A947-70E740481C1C}">
                          <a14:useLocalDpi xmlns:a14="http://schemas.microsoft.com/office/drawing/2010/main" val="0"/>
                        </a:ext>
                      </a:extLst>
                    </a:blip>
                    <a:stretch>
                      <a:fillRect/>
                    </a:stretch>
                  </pic:blipFill>
                  <pic:spPr>
                    <a:xfrm>
                      <a:off x="0" y="0"/>
                      <a:ext cx="1519936" cy="162560"/>
                    </a:xfrm>
                    <a:prstGeom prst="rect">
                      <a:avLst/>
                    </a:prstGeom>
                  </pic:spPr>
                </pic:pic>
              </a:graphicData>
            </a:graphic>
          </wp:inline>
        </w:drawing>
      </w:r>
      <w:r>
        <w:t>.  Under such a model we can immediately determine the required input distributions.  For the prediction step in the Chapman-Kolmogorov equation we know (GRV section ()) if y is an affine function of x, p(y|x), p(x) and p(x,y) are Gaussian with closed form moments..  In particular,</w:t>
      </w:r>
    </w:p>
    <w:p w14:paraId="5E1F848E" w14:textId="77777777" w:rsidR="00D06663" w:rsidRDefault="00D06663" w:rsidP="00DA5FA1"/>
    <w:p w14:paraId="7A2D1F89" w14:textId="77777777" w:rsidR="00D06663" w:rsidRDefault="00D06663" w:rsidP="00DA5FA1"/>
    <w:p w14:paraId="301FD6D0" w14:textId="77777777" w:rsidR="00D06663" w:rsidRDefault="00D06663" w:rsidP="00DA5FA1"/>
    <w:p w14:paraId="5080AFC5" w14:textId="77777777" w:rsidR="00D06663" w:rsidRDefault="00D06663" w:rsidP="00DA5FA1">
      <w:pPr>
        <w:jc w:val="center"/>
      </w:pPr>
      <w:r>
        <w:rPr>
          <w:noProof/>
          <w:position w:val="-80"/>
        </w:rPr>
        <w:drawing>
          <wp:inline distT="0" distB="0" distL="0" distR="0" wp14:anchorId="30E43734" wp14:editId="633578F2">
            <wp:extent cx="2180336" cy="950976"/>
            <wp:effectExtent l="0" t="0" r="0" b="0"/>
            <wp:docPr id="1987825944" name="Picture 1987825944" descr="{&quot;mathml&quot;:&quot;&lt;math style=\&quot;font-family:Times New Roman;font-size:12px;\&quot; xmlns=\&quot;http://www.w3.org/1998/Math/MathML\&quot;&gt;&lt;mi&gt;p&lt;/mi&gt;&lt;mfenced&gt;&lt;mrow&gt;&lt;mi&gt;x&lt;/mi&gt;&lt;mfenced&gt;&lt;mi&gt;n&lt;/mi&gt;&lt;/mfenced&gt;&lt;mo&gt;|&lt;/mo&gt;&lt;mi&gt;x&lt;/mi&gt;&lt;mfenced&gt;&lt;mrow&gt;&lt;mi&gt;n&lt;/mi&gt;&lt;mo&gt;-&lt;/mo&gt;&lt;mn&gt;1&lt;/mn&gt;&lt;/mrow&gt;&lt;/mfenced&gt;&lt;/mrow&gt;&lt;/mfenced&gt;&lt;mo&gt;~&lt;/mo&gt;&lt;mi&gt;N&lt;/mi&gt;&lt;mfenced&gt;&lt;mrow&gt;&lt;mi&gt;F&lt;/mi&gt;&lt;mi&gt;x&lt;/mi&gt;&lt;mfenced&gt;&lt;mrow&gt;&lt;mi&gt;n&lt;/mi&gt;&lt;mo&gt;-&lt;/mo&gt;&lt;mn&gt;1&lt;/mn&gt;&lt;/mrow&gt;&lt;/mfenced&gt;&lt;mo&gt;,&lt;/mo&gt;&lt;mi&gt;Q&lt;/mi&gt;&lt;/mrow&gt;&lt;/mfenced&gt;&lt;mspace linebreak=\&quot;newline\&quot;/&gt;&lt;mi&gt;p&lt;/mi&gt;&lt;mfenced&gt;&lt;mrow&gt;&lt;mi&gt;x&lt;/mi&gt;&lt;mfenced&gt;&lt;mi&gt;n&lt;/mi&gt;&lt;/mfenced&gt;&lt;mo&gt;|&lt;/mo&gt;&lt;msup&gt;&lt;mi&gt;y&lt;/mi&gt;&lt;mi&gt;n&lt;/mi&gt;&lt;/msup&gt;&lt;/mrow&gt;&lt;/mfenced&gt;&lt;mo&gt;~&lt;/mo&gt;&lt;mi&gt;N&lt;/mi&gt;&lt;mfenced&gt;&lt;mrow&gt;&lt;mover&gt;&lt;mi&gt;x&lt;/mi&gt;&lt;mo&gt;^&lt;/mo&gt;&lt;/mover&gt;&lt;mfenced&gt;&lt;mi&gt;n&lt;/mi&gt;&lt;/mfenced&gt;&lt;mo&gt;,&lt;/mo&gt;&lt;mover&gt;&lt;mi&gt;P&lt;/mi&gt;&lt;mo&gt;^&lt;/mo&gt;&lt;/mover&gt;&lt;mfenced&gt;&lt;mi&gt;n&lt;/mi&gt;&lt;/mfenced&gt;&lt;/mrow&gt;&lt;/mfenced&gt;&lt;mspace linebreak=\&quot;newline\&quot;/&gt;&lt;mi&gt;p&lt;/mi&gt;&lt;mfenced&gt;&lt;mrow&gt;&lt;mi&gt;y&lt;/mi&gt;&lt;mfenced&gt;&lt;mi&gt;n&lt;/mi&gt;&lt;/mfenced&gt;&lt;mrow&gt;&lt;mo&gt;|&lt;/mo&gt;&lt;msup&gt;&lt;mi&gt;y&lt;/mi&gt;&lt;mi&gt;n&lt;/mi&gt;&lt;/msup&gt;&lt;/mrow&gt;&lt;/mrow&gt;&lt;/mfenced&gt;&lt;mo&gt;~&lt;/mo&gt;&lt;mi mathvariant=\&quot;script\&quot;&gt;N&lt;/mi&gt;&lt;mfenced&gt;&lt;mrow&gt;&lt;mi&gt;H&lt;/mi&gt;&lt;mover&gt;&lt;mi&gt;x&lt;/mi&gt;&lt;mo&gt;^&lt;/mo&gt;&lt;/mover&gt;&lt;mfenced&gt;&lt;mi&gt;n&lt;/mi&gt;&lt;/mfenced&gt;&lt;mo&gt;,&lt;/mo&gt;&lt;mi&gt;H&lt;/mi&gt;&lt;mover&gt;&lt;mi&gt;P&lt;/mi&gt;&lt;mo&gt;^&lt;/mo&gt;&lt;/mover&gt;&lt;mfenced&gt;&lt;mi&gt;n&lt;/mi&gt;&lt;/mfenced&gt;&lt;msup&gt;&lt;mi&gt;H&lt;/mi&gt;&lt;mi&gt;T&lt;/mi&gt;&lt;/msup&gt;&lt;/mrow&gt;&lt;/mfenced&gt;&lt;mspace linebreak=\&quot;newline\&quot;/&gt;&lt;mi&gt;p&lt;/mi&gt;&lt;mfenced&gt;&lt;mrow&gt;&lt;mi&gt;y&lt;/mi&gt;&lt;mfenced&gt;&lt;mi&gt;n&lt;/mi&gt;&lt;/mfenced&gt;&lt;mo&gt;|&lt;/mo&gt;&lt;mi&gt;x&lt;/mi&gt;&lt;mfenced&gt;&lt;mi&gt;n&lt;/mi&gt;&lt;/mfenced&gt;&lt;/mrow&gt;&lt;/mfenced&gt;&lt;mo&gt;~&lt;/mo&gt;&lt;mi mathvariant=\&quot;script\&quot;&gt;N&lt;/mi&gt;&lt;mfenced&gt;&lt;mrow&gt;&lt;mi&gt;H&lt;/mi&gt;&lt;mi&gt;x&lt;/mi&gt;&lt;mfenced&gt;&lt;mi&gt;n&lt;/mi&gt;&lt;/mfenced&gt;&lt;mo&gt;,&lt;/mo&gt;&lt;mi&gt;R&lt;/mi&gt;&lt;/mrow&gt;&lt;/mfenced&gt;&lt;/math&gt;&quot;,&quot;origin&quot;:&quot;MathType Legacy&quot;,&quot;version&quot;:&quot;v3.19.0&quot;}" title="p open parentheses x open parentheses n close parentheses vertical line x open parentheses n minus 1 close parentheses close parentheses tilde N open parentheses F x open parentheses n minus 1 close parentheses comma Q close parentheses&#10;p open parentheses x open parentheses n close parentheses vertical line y to the power of n close parentheses tilde N open parentheses x with hat on top open parentheses n close parentheses comma P with hat on top open parentheses n close parentheses close parentheses&#10;p open parentheses y open parentheses n close parentheses vertical line y to the power of n close parentheses tilde calligraphic N open parentheses H x with hat on top open parentheses n close parentheses comma H P with hat on top open parentheses n close parentheses H to the power of T close parentheses&#10;p open parentheses y open parentheses n close parentheses vertical line x open parentheses n close parentheses close parentheses tilde calligraphic N open parentheses H x open parentheses n close parentheses comma R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p&lt;/mi&gt;&lt;mfenced&gt;&lt;mrow&gt;&lt;mi&gt;x&lt;/mi&gt;&lt;mfenced&gt;&lt;mi&gt;n&lt;/mi&gt;&lt;/mfenced&gt;&lt;mo&gt;|&lt;/mo&gt;&lt;mi&gt;x&lt;/mi&gt;&lt;mfenced&gt;&lt;mrow&gt;&lt;mi&gt;n&lt;/mi&gt;&lt;mo&gt;-&lt;/mo&gt;&lt;mn&gt;1&lt;/mn&gt;&lt;/mrow&gt;&lt;/mfenced&gt;&lt;/mrow&gt;&lt;/mfenced&gt;&lt;mo&gt;~&lt;/mo&gt;&lt;mi&gt;N&lt;/mi&gt;&lt;mfenced&gt;&lt;mrow&gt;&lt;mi&gt;F&lt;/mi&gt;&lt;mi&gt;x&lt;/mi&gt;&lt;mfenced&gt;&lt;mrow&gt;&lt;mi&gt;n&lt;/mi&gt;&lt;mo&gt;-&lt;/mo&gt;&lt;mn&gt;1&lt;/mn&gt;&lt;/mrow&gt;&lt;/mfenced&gt;&lt;mo&gt;,&lt;/mo&gt;&lt;mi&gt;Q&lt;/mi&gt;&lt;/mrow&gt;&lt;/mfenced&gt;&lt;mspace linebreak=\&quot;newline\&quot;/&gt;&lt;mi&gt;p&lt;/mi&gt;&lt;mfenced&gt;&lt;mrow&gt;&lt;mi&gt;x&lt;/mi&gt;&lt;mfenced&gt;&lt;mi&gt;n&lt;/mi&gt;&lt;/mfenced&gt;&lt;mo&gt;|&lt;/mo&gt;&lt;msup&gt;&lt;mi&gt;y&lt;/mi&gt;&lt;mi&gt;n&lt;/mi&gt;&lt;/msup&gt;&lt;/mrow&gt;&lt;/mfenced&gt;&lt;mo&gt;~&lt;/mo&gt;&lt;mi&gt;N&lt;/mi&gt;&lt;mfenced&gt;&lt;mrow&gt;&lt;mover&gt;&lt;mi&gt;x&lt;/mi&gt;&lt;mo&gt;^&lt;/mo&gt;&lt;/mover&gt;&lt;mfenced&gt;&lt;mi&gt;n&lt;/mi&gt;&lt;/mfenced&gt;&lt;mo&gt;,&lt;/mo&gt;&lt;mover&gt;&lt;mi&gt;P&lt;/mi&gt;&lt;mo&gt;^&lt;/mo&gt;&lt;/mover&gt;&lt;mfenced&gt;&lt;mi&gt;n&lt;/mi&gt;&lt;/mfenced&gt;&lt;/mrow&gt;&lt;/mfenced&gt;&lt;mspace linebreak=\&quot;newline\&quot;/&gt;&lt;mi&gt;p&lt;/mi&gt;&lt;mfenced&gt;&lt;mrow&gt;&lt;mi&gt;y&lt;/mi&gt;&lt;mfenced&gt;&lt;mi&gt;n&lt;/mi&gt;&lt;/mfenced&gt;&lt;mrow&gt;&lt;mo&gt;|&lt;/mo&gt;&lt;msup&gt;&lt;mi&gt;y&lt;/mi&gt;&lt;mi&gt;n&lt;/mi&gt;&lt;/msup&gt;&lt;/mrow&gt;&lt;/mrow&gt;&lt;/mfenced&gt;&lt;mo&gt;~&lt;/mo&gt;&lt;mi mathvariant=\&quot;script\&quot;&gt;N&lt;/mi&gt;&lt;mfenced&gt;&lt;mrow&gt;&lt;mi&gt;H&lt;/mi&gt;&lt;mover&gt;&lt;mi&gt;x&lt;/mi&gt;&lt;mo&gt;^&lt;/mo&gt;&lt;/mover&gt;&lt;mfenced&gt;&lt;mi&gt;n&lt;/mi&gt;&lt;/mfenced&gt;&lt;mo&gt;,&lt;/mo&gt;&lt;mi&gt;H&lt;/mi&gt;&lt;mover&gt;&lt;mi&gt;P&lt;/mi&gt;&lt;mo&gt;^&lt;/mo&gt;&lt;/mover&gt;&lt;mfenced&gt;&lt;mi&gt;n&lt;/mi&gt;&lt;/mfenced&gt;&lt;msup&gt;&lt;mi&gt;H&lt;/mi&gt;&lt;mi&gt;T&lt;/mi&gt;&lt;/msup&gt;&lt;/mrow&gt;&lt;/mfenced&gt;&lt;mspace linebreak=\&quot;newline\&quot;/&gt;&lt;mi&gt;p&lt;/mi&gt;&lt;mfenced&gt;&lt;mrow&gt;&lt;mi&gt;y&lt;/mi&gt;&lt;mfenced&gt;&lt;mi&gt;n&lt;/mi&gt;&lt;/mfenced&gt;&lt;mo&gt;|&lt;/mo&gt;&lt;mi&gt;x&lt;/mi&gt;&lt;mfenced&gt;&lt;mi&gt;n&lt;/mi&gt;&lt;/mfenced&gt;&lt;/mrow&gt;&lt;/mfenced&gt;&lt;mo&gt;~&lt;/mo&gt;&lt;mi mathvariant=\&quot;script\&quot;&gt;N&lt;/mi&gt;&lt;mfenced&gt;&lt;mrow&gt;&lt;mi&gt;H&lt;/mi&gt;&lt;mi&gt;x&lt;/mi&gt;&lt;mfenced&gt;&lt;mi&gt;n&lt;/mi&gt;&lt;/mfenced&gt;&lt;mo&gt;,&lt;/mo&gt;&lt;mi&gt;R&lt;/mi&gt;&lt;/mrow&gt;&lt;/mfenced&gt;&lt;/math&gt;&quot;,&quot;origin&quot;:&quot;MathType Legacy&quot;,&quot;version&quot;:&quot;v3.19.0&quot;}" title="p open parentheses x open parentheses n close parentheses vertical line x open parentheses n minus 1 close parentheses close parentheses tilde N open parentheses F x open parentheses n minus 1 close parentheses comma Q close parentheses&#10;p open parentheses x open parentheses n close parentheses vertical line y to the power of n close parentheses tilde N open parentheses x with hat on top open parentheses n close parentheses comma P with hat on top open parentheses n close parentheses close parentheses&#10;p open parentheses y open parentheses n close parentheses vertical line y to the power of n close parentheses tilde calligraphic N open parentheses H x with hat on top open parentheses n close parentheses comma H P with hat on top open parentheses n close parentheses H to the power of T close parentheses&#10;p open parentheses y open parentheses n close parentheses vertical line x open parentheses n close parentheses close parentheses tilde calligraphic N open parentheses H x open parentheses n close parentheses comma R close parentheses"/>
                    <pic:cNvPicPr/>
                  </pic:nvPicPr>
                  <pic:blipFill>
                    <a:blip r:embed="rId200" cstate="print">
                      <a:extLst>
                        <a:ext uri="{28A0092B-C50C-407E-A947-70E740481C1C}">
                          <a14:useLocalDpi xmlns:a14="http://schemas.microsoft.com/office/drawing/2010/main" val="0"/>
                        </a:ext>
                      </a:extLst>
                    </a:blip>
                    <a:stretch>
                      <a:fillRect/>
                    </a:stretch>
                  </pic:blipFill>
                  <pic:spPr>
                    <a:xfrm>
                      <a:off x="0" y="0"/>
                      <a:ext cx="2180336" cy="950976"/>
                    </a:xfrm>
                    <a:prstGeom prst="rect">
                      <a:avLst/>
                    </a:prstGeom>
                  </pic:spPr>
                </pic:pic>
              </a:graphicData>
            </a:graphic>
          </wp:inline>
        </w:drawing>
      </w:r>
    </w:p>
    <w:p w14:paraId="73E3F9F8" w14:textId="77777777" w:rsidR="00D06663" w:rsidRDefault="00D06663" w:rsidP="00DA5FA1"/>
    <w:p w14:paraId="0BF9A465" w14:textId="77777777" w:rsidR="00D06663" w:rsidRDefault="00D06663" w:rsidP="00DA5FA1">
      <w:r>
        <w:t>where we have defined</w:t>
      </w:r>
    </w:p>
    <w:p w14:paraId="03246F91" w14:textId="77777777" w:rsidR="00D06663" w:rsidRDefault="00D06663" w:rsidP="00DA5FA1"/>
    <w:p w14:paraId="27D8BBFC" w14:textId="77777777" w:rsidR="00D06663" w:rsidRDefault="00D06663" w:rsidP="00DA5FA1">
      <w:pPr>
        <w:jc w:val="center"/>
      </w:pPr>
      <w:r>
        <w:rPr>
          <w:noProof/>
          <w:position w:val="-35"/>
        </w:rPr>
        <w:drawing>
          <wp:inline distT="0" distB="0" distL="0" distR="0" wp14:anchorId="66584DD1" wp14:editId="5C632955">
            <wp:extent cx="2403856" cy="449072"/>
            <wp:effectExtent l="0" t="0" r="0" b="0"/>
            <wp:docPr id="1776437696" name="Picture 1776437696" descr="{&quot;mathml&quot;:&quot;&lt;math style=\&quot;font-family:Times New Roman;font-size:12px;\&quot; xmlns=\&quot;http://www.w3.org/1998/Math/MathML\&quot;&gt;&lt;mover&gt;&lt;mi&gt;x&lt;/mi&gt;&lt;mo&gt;^&lt;/mo&gt;&lt;/mover&gt;&lt;mfenced&gt;&lt;mi&gt;n&lt;/mi&gt;&lt;/mfenced&gt;&lt;mo&gt;=&lt;/mo&gt;&lt;mi mathvariant=\&quot;double-struck\&quot;&gt;E&lt;/mi&gt;&lt;mfenced&gt;&lt;mrow&gt;&lt;mi&gt;x&lt;/mi&gt;&lt;mfenced&gt;&lt;mi&gt;n&lt;/mi&gt;&lt;/mfenced&gt;&lt;mo&gt;|&lt;/mo&gt;&lt;msup&gt;&lt;mi&gt;y&lt;/mi&gt;&lt;mrow&gt;&lt;mi&gt;n&lt;/mi&gt;&lt;mo&gt;-&lt;/mo&gt;&lt;mn&gt;1&lt;/mn&gt;&lt;/mrow&gt;&lt;/msup&gt;&lt;/mrow&gt;&lt;/mfenced&gt;&lt;mspace linebreak=\&quot;newline\&quot;/&gt;&lt;mover&gt;&lt;mi&gt;P&lt;/mi&gt;&lt;mo&gt;^&lt;/mo&gt;&lt;/mover&gt;&lt;mfenced&gt;&lt;mi&gt;n&lt;/mi&gt;&lt;/mfenced&gt;&lt;mo&gt;=&lt;/mo&gt;&lt;mi mathvariant=\&quot;double-struck\&quot;&gt;E&lt;/mi&gt;&lt;mfenced open=\&quot;{\&quot; close=\&quot;}\&quot;&gt;&lt;mrow&gt;&lt;mfenced&gt;&lt;mrow&gt;&lt;mi&gt;x&lt;/mi&gt;&lt;mfenced&gt;&lt;mi&gt;n&lt;/mi&gt;&lt;/mfenced&gt;&lt;mo&gt;-&lt;/mo&gt;&lt;mover&gt;&lt;mi&gt;x&lt;/mi&gt;&lt;mo&gt;^&lt;/mo&gt;&lt;/mover&gt;&lt;mfenced&gt;&lt;mi&gt;n&lt;/mi&gt;&lt;/mfenced&gt;&lt;/mrow&gt;&lt;/mfenced&gt;&lt;msup&gt;&lt;mfenced&gt;&lt;mrow&gt;&lt;mi&gt;x&lt;/mi&gt;&lt;mfenced&gt;&lt;mi&gt;n&lt;/mi&gt;&lt;/mfenced&gt;&lt;mo&gt;-&lt;/mo&gt;&lt;mover&gt;&lt;mi&gt;x&lt;/mi&gt;&lt;mo&gt;^&lt;/mo&gt;&lt;/mover&gt;&lt;mfenced&gt;&lt;mi&gt;n&lt;/mi&gt;&lt;/mfenced&gt;&lt;/mrow&gt;&lt;/mfenced&gt;&lt;mi&gt;T&lt;/mi&gt;&lt;/msup&gt;&lt;/mrow&gt;&lt;/mfenced&gt;&lt;/math&gt;&quot;,&quot;origin&quot;:&quot;MathType Legacy&quot;,&quot;version&quot;:&quot;v3.19.0&quot;}" title="x with hat on top open parentheses n close parentheses equals double-struck E open parentheses x open parentheses n close parentheses vertical line y to the power of n minus 1 end exponent close parentheses&#10;P with hat on top open parentheses n close parentheses equals double-struck E open curly brackets open parentheses x open parentheses n close parentheses minus x with hat on top open parentheses n close parentheses close parentheses open parentheses x open parentheses n close parentheses minus x with hat on top open parentheses n close parentheses close parentheses to the power of T close curly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over&gt;&lt;mi&gt;x&lt;/mi&gt;&lt;mo&gt;^&lt;/mo&gt;&lt;/mover&gt;&lt;mfenced&gt;&lt;mi&gt;n&lt;/mi&gt;&lt;/mfenced&gt;&lt;mo&gt;=&lt;/mo&gt;&lt;mi mathvariant=\&quot;double-struck\&quot;&gt;E&lt;/mi&gt;&lt;mfenced&gt;&lt;mrow&gt;&lt;mi&gt;x&lt;/mi&gt;&lt;mfenced&gt;&lt;mi&gt;n&lt;/mi&gt;&lt;/mfenced&gt;&lt;mo&gt;|&lt;/mo&gt;&lt;msup&gt;&lt;mi&gt;y&lt;/mi&gt;&lt;mrow&gt;&lt;mi&gt;n&lt;/mi&gt;&lt;mo&gt;-&lt;/mo&gt;&lt;mn&gt;1&lt;/mn&gt;&lt;/mrow&gt;&lt;/msup&gt;&lt;/mrow&gt;&lt;/mfenced&gt;&lt;mspace linebreak=\&quot;newline\&quot;/&gt;&lt;mover&gt;&lt;mi&gt;P&lt;/mi&gt;&lt;mo&gt;^&lt;/mo&gt;&lt;/mover&gt;&lt;mfenced&gt;&lt;mi&gt;n&lt;/mi&gt;&lt;/mfenced&gt;&lt;mo&gt;=&lt;/mo&gt;&lt;mi mathvariant=\&quot;double-struck\&quot;&gt;E&lt;/mi&gt;&lt;mfenced open=\&quot;{\&quot; close=\&quot;}\&quot;&gt;&lt;mrow&gt;&lt;mfenced&gt;&lt;mrow&gt;&lt;mi&gt;x&lt;/mi&gt;&lt;mfenced&gt;&lt;mi&gt;n&lt;/mi&gt;&lt;/mfenced&gt;&lt;mo&gt;-&lt;/mo&gt;&lt;mover&gt;&lt;mi&gt;x&lt;/mi&gt;&lt;mo&gt;^&lt;/mo&gt;&lt;/mover&gt;&lt;mfenced&gt;&lt;mi&gt;n&lt;/mi&gt;&lt;/mfenced&gt;&lt;/mrow&gt;&lt;/mfenced&gt;&lt;msup&gt;&lt;mfenced&gt;&lt;mrow&gt;&lt;mi&gt;x&lt;/mi&gt;&lt;mfenced&gt;&lt;mi&gt;n&lt;/mi&gt;&lt;/mfenced&gt;&lt;mo&gt;-&lt;/mo&gt;&lt;mover&gt;&lt;mi&gt;x&lt;/mi&gt;&lt;mo&gt;^&lt;/mo&gt;&lt;/mover&gt;&lt;mfenced&gt;&lt;mi&gt;n&lt;/mi&gt;&lt;/mfenced&gt;&lt;/mrow&gt;&lt;/mfenced&gt;&lt;mi&gt;T&lt;/mi&gt;&lt;/msup&gt;&lt;/mrow&gt;&lt;/mfenced&gt;&lt;/math&gt;&quot;,&quot;origin&quot;:&quot;MathType Legacy&quot;,&quot;version&quot;:&quot;v3.19.0&quot;}" title="x with hat on top open parentheses n close parentheses equals double-struck E open parentheses x open parentheses n close parentheses vertical line y to the power of n minus 1 end exponent close parentheses&#10;P with hat on top open parentheses n close parentheses equals double-struck E open curly brackets open parentheses x open parentheses n close parentheses minus x with hat on top open parentheses n close parentheses close parentheses open parentheses x open parentheses n close parentheses minus x with hat on top open parentheses n close parentheses close parentheses to the power of T close curly brackets"/>
                    <pic:cNvPicPr/>
                  </pic:nvPicPr>
                  <pic:blipFill>
                    <a:blip r:embed="rId201" cstate="print">
                      <a:extLst>
                        <a:ext uri="{28A0092B-C50C-407E-A947-70E740481C1C}">
                          <a14:useLocalDpi xmlns:a14="http://schemas.microsoft.com/office/drawing/2010/main" val="0"/>
                        </a:ext>
                      </a:extLst>
                    </a:blip>
                    <a:stretch>
                      <a:fillRect/>
                    </a:stretch>
                  </pic:blipFill>
                  <pic:spPr>
                    <a:xfrm>
                      <a:off x="0" y="0"/>
                      <a:ext cx="2403856" cy="449072"/>
                    </a:xfrm>
                    <a:prstGeom prst="rect">
                      <a:avLst/>
                    </a:prstGeom>
                  </pic:spPr>
                </pic:pic>
              </a:graphicData>
            </a:graphic>
          </wp:inline>
        </w:drawing>
      </w:r>
    </w:p>
    <w:p w14:paraId="40B06FC4" w14:textId="77777777" w:rsidR="00D06663" w:rsidRDefault="00D06663" w:rsidP="00DA5FA1"/>
    <w:p w14:paraId="4BBC8C0B" w14:textId="77777777" w:rsidR="00D06663" w:rsidRDefault="00D06663" w:rsidP="00DA5FA1">
      <w:r>
        <w:lastRenderedPageBreak/>
        <w:t>as the filtered estimate and error covariance.  To evaluate the predicted estimate in the CK equation, we know the input densities p(y|x) and p(x(n-1)|y^n-1) are normal, hence so is p(x(n),x(n-1)|y^n-1).  Actually, p(x(n-1)|y^n-1) is strictly normal only if it is initialized to p(x(0)) = N(mu0,P0).   Using the state model we find the prediction moments are</w:t>
      </w:r>
    </w:p>
    <w:p w14:paraId="1B5553AC" w14:textId="77777777" w:rsidR="00D06663" w:rsidRDefault="00D06663" w:rsidP="00DA5FA1"/>
    <w:p w14:paraId="3377A083" w14:textId="77777777" w:rsidR="00D06663" w:rsidRDefault="00D06663" w:rsidP="00DA5FA1">
      <w:pPr>
        <w:jc w:val="center"/>
      </w:pPr>
      <w:r>
        <w:rPr>
          <w:noProof/>
          <w:position w:val="-76"/>
        </w:rPr>
        <w:drawing>
          <wp:inline distT="0" distB="0" distL="0" distR="0" wp14:anchorId="0ACD61F6" wp14:editId="25C39CCD">
            <wp:extent cx="4499458" cy="1235507"/>
            <wp:effectExtent l="0" t="0" r="0" b="0"/>
            <wp:docPr id="805370824" name="Picture 805370824" descr="{&quot;mathml&quot;:&quot;&lt;math style=\&quot;font-family:Times New Roman;font-size:12px;\&quot; xmlns=\&quot;http://www.w3.org/1998/Math/MathML\&quot;&gt;&lt;mtable columnspacing=\&quot;0px\&quot; columnalign=\&quot;right center left\&quot;&gt;&lt;mtr&gt;&lt;mtd&gt;&lt;menclose notation=\&quot;top\&quot;&gt;&lt;mi&gt;x&lt;/mi&gt;&lt;/menclose&gt;&lt;mfenced&gt;&lt;mi&gt;n&lt;/mi&gt;&lt;/mfenced&gt;&lt;/mtd&gt;&lt;mtd&gt;&lt;mo&gt;=&lt;/mo&gt;&lt;/mtd&gt;&lt;mtd&gt;&lt;mi mathvariant=\&quot;double-struck\&quot;&gt;E&lt;/mi&gt;&lt;mfenced&gt;&lt;mrow&gt;&lt;mi&gt;x&lt;/mi&gt;&lt;mfenced&gt;&lt;mi&gt;n&lt;/mi&gt;&lt;/mfenced&gt;&lt;mo&gt;|&lt;/mo&gt;&lt;msup&gt;&lt;mi&gt;y&lt;/mi&gt;&lt;mrow&gt;&lt;mi&gt;n&lt;/mi&gt;&lt;mo&gt;-&lt;/mo&gt;&lt;mn&gt;1&lt;/mn&gt;&lt;/mrow&gt;&lt;/msup&gt;&lt;/mrow&gt;&lt;/mfenced&gt;&lt;/mtd&gt;&lt;/mtr&gt;&lt;mtr&gt;&lt;mtd/&gt;&lt;mtd&gt;&lt;mo&gt;=&lt;/mo&gt;&lt;/mtd&gt;&lt;mtd&gt;&lt;mi&gt;F&lt;/mi&gt;&lt;mover&gt;&lt;mi&gt;x&lt;/mi&gt;&lt;mo&gt;^&lt;/mo&gt;&lt;/mover&gt;&lt;mfenced&gt;&lt;mrow&gt;&lt;mi&gt;n&lt;/mi&gt;&lt;mo&gt;-&lt;/mo&gt;&lt;mn&gt;1&lt;/mn&gt;&lt;/mrow&gt;&lt;/mfenced&gt;&lt;/mtd&gt;&lt;/mtr&gt;&lt;mtr&gt;&lt;mtd&gt;&lt;mover&gt;&lt;mi&gt;P&lt;/mi&gt;&lt;mo&gt;&amp;#xAF;&lt;/mo&gt;&lt;/mover&gt;&lt;mfenced&gt;&lt;mi&gt;n&lt;/mi&gt;&lt;/mfenced&gt;&lt;/mtd&gt;&lt;mtd&gt;&lt;mo&gt;=&lt;/mo&gt;&lt;/mtd&gt;&lt;mtd&gt;&lt;mi mathvariant=\&quot;double-struck\&quot;&gt;E&lt;/mi&gt;&lt;mfenced open=\&quot;{\&quot; close=\&quot;}\&quot;&gt;&lt;mrow&gt;&lt;mfenced&gt;&lt;mrow&gt;&lt;mi&gt;x&lt;/mi&gt;&lt;mfenced&gt;&lt;mi&gt;n&lt;/mi&gt;&lt;/mfenced&gt;&lt;mo&gt;-&lt;/mo&gt;&lt;mover&gt;&lt;mi&gt;x&lt;/mi&gt;&lt;mo&gt;&amp;#xAF;&lt;/mo&gt;&lt;/mover&gt;&lt;mfenced&gt;&lt;mi&gt;n&lt;/mi&gt;&lt;/mfenced&gt;&lt;/mrow&gt;&lt;/mfenced&gt;&lt;msup&gt;&lt;mfenced&gt;&lt;mrow&gt;&lt;mi&gt;x&lt;/mi&gt;&lt;mfenced&gt;&lt;mi&gt;n&lt;/mi&gt;&lt;/mfenced&gt;&lt;mo&gt;-&lt;/mo&gt;&lt;mover&gt;&lt;mi&gt;x&lt;/mi&gt;&lt;mo&gt;&amp;#xAF;&lt;/mo&gt;&lt;/mover&gt;&lt;mfenced&gt;&lt;mi&gt;n&lt;/mi&gt;&lt;/mfenced&gt;&lt;/mrow&gt;&lt;/mfenced&gt;&lt;mi&gt;T&lt;/mi&gt;&lt;/msup&gt;&lt;/mrow&gt;&lt;/mfenced&gt;&lt;/mtd&gt;&lt;/mtr&gt;&lt;mtr&gt;&lt;mtd/&gt;&lt;mtd&gt;&lt;mo&gt;=&lt;/mo&gt;&lt;/mtd&gt;&lt;mtd&gt;&lt;mi mathvariant=\&quot;double-struck\&quot;&gt;E&lt;/mi&gt;&lt;mfenced open=\&quot;{\&quot; close=\&quot;}\&quot;&gt;&lt;mrow&gt;&lt;mfenced&gt;&lt;mrow&gt;&lt;mi&gt;F&lt;/mi&gt;&lt;mi&gt;x&lt;/mi&gt;&lt;mfenced&gt;&lt;mrow&gt;&lt;mi&gt;n&lt;/mi&gt;&lt;mo&gt;-&lt;/mo&gt;&lt;mn&gt;1&lt;/mn&gt;&lt;/mrow&gt;&lt;/mfenced&gt;&lt;mo&gt;+&lt;/mo&gt;&lt;mi&gt;q&lt;/mi&gt;&lt;mfenced&gt;&lt;mi&gt;n&lt;/mi&gt;&lt;/mfenced&gt;&lt;mo&gt;-&lt;/mo&gt;&lt;mi&gt;F&lt;/mi&gt;&lt;mover&gt;&lt;mi&gt;x&lt;/mi&gt;&lt;mo&gt;^&lt;/mo&gt;&lt;/mover&gt;&lt;mfenced&gt;&lt;mrow&gt;&lt;mi&gt;n&lt;/mi&gt;&lt;mo&gt;-&lt;/mo&gt;&lt;mn&gt;1&lt;/mn&gt;&lt;/mrow&gt;&lt;/mfenced&gt;&lt;/mrow&gt;&lt;/mfenced&gt;&lt;msup&gt;&lt;mfenced&gt;&lt;mrow&gt;&lt;mi&gt;F&lt;/mi&gt;&lt;mi&gt;x&lt;/mi&gt;&lt;mfenced&gt;&lt;mrow&gt;&lt;mi&gt;n&lt;/mi&gt;&lt;mo&gt;-&lt;/mo&gt;&lt;mn&gt;1&lt;/mn&gt;&lt;/mrow&gt;&lt;/mfenced&gt;&lt;mo&gt;+&lt;/mo&gt;&lt;mi&gt;q&lt;/mi&gt;&lt;mfenced&gt;&lt;mi&gt;n&lt;/mi&gt;&lt;/mfenced&gt;&lt;mo&gt;-&lt;/mo&gt;&lt;mi&gt;F&lt;/mi&gt;&lt;mover&gt;&lt;mi&gt;x&lt;/mi&gt;&lt;mo&gt;^&lt;/mo&gt;&lt;/mover&gt;&lt;mfenced&gt;&lt;mrow&gt;&lt;mi&gt;n&lt;/mi&gt;&lt;mo&gt;-&lt;/mo&gt;&lt;mn&gt;1&lt;/mn&gt;&lt;/mrow&gt;&lt;/mfenced&gt;&lt;/mrow&gt;&lt;/mfenced&gt;&lt;mi&gt;T&lt;/mi&gt;&lt;/msup&gt;&lt;/mrow&gt;&lt;/mfenced&gt;&lt;/mtd&gt;&lt;/mtr&gt;&lt;mtr&gt;&lt;mtd/&gt;&lt;mtd&gt;&lt;mo&gt;=&lt;/mo&gt;&lt;/mtd&gt;&lt;mtd&gt;&lt;mi&gt;F&lt;/mi&gt;&lt;mover&gt;&lt;mi&gt;P&lt;/mi&gt;&lt;mo&gt;^&lt;/mo&gt;&lt;/mover&gt;&lt;mfenced&gt;&lt;mrow&gt;&lt;mi&gt;n&lt;/mi&gt;&lt;mo&gt;-&lt;/mo&gt;&lt;mn&gt;1&lt;/mn&gt;&lt;/mrow&gt;&lt;/mfenced&gt;&lt;msup&gt;&lt;mi&gt;F&lt;/mi&gt;&lt;mi&gt;T&lt;/mi&gt;&lt;/msup&gt;&lt;mo&gt;+&lt;/mo&gt;&lt;mi&gt;Q&lt;/mi&gt;&lt;/mtd&gt;&lt;/mtr&gt;&lt;mtr&gt;&lt;mtd/&gt;&lt;mtd/&gt;&lt;mtd/&gt;&lt;/mtr&gt;&lt;/mtable&gt;&lt;/math&gt;&quot;,&quot;origin&quot;:&quot;MathType Legacy&quot;,&quot;version&quot;:&quot;v3.19.0&quot;}" title="table row cell top enclose x open parentheses n close parentheses end cell equals cell double-struck E open parentheses x open parentheses n close parentheses vertical line y to the power of n minus 1 end exponent close parentheses end cell row blank equals cell F x with hat on top open parentheses n minus 1 close parentheses end cell row cell P with bar on top open parentheses n close parentheses end cell equals cell double-struck E open curly brackets open parentheses x open parentheses n close parentheses minus x with bar on top open parentheses n close parentheses close parentheses open parentheses x open parentheses n close parentheses minus x with bar on top open parentheses n close parentheses close parentheses to the power of T close curly brackets end cell row blank equals cell double-struck E open curly brackets open parentheses F x open parentheses n minus 1 close parentheses plus q open parentheses n close parentheses minus F x with hat on top open parentheses n minus 1 close parentheses close parentheses open parentheses F x open parentheses n minus 1 close parentheses plus q open parentheses n close parentheses minus F x with hat on top open parentheses n minus 1 close parentheses close parentheses to the power of T close curly brackets end cell row blank equals cell F P with hat on top open parentheses n minus 1 close parentheses F to the power of T plus Q end cell row blank blank blank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table columnspacing=\&quot;0px\&quot; columnalign=\&quot;right center left\&quot;&gt;&lt;mtr&gt;&lt;mtd&gt;&lt;menclose notation=\&quot;top\&quot;&gt;&lt;mi&gt;x&lt;/mi&gt;&lt;/menclose&gt;&lt;mfenced&gt;&lt;mi&gt;n&lt;/mi&gt;&lt;/mfenced&gt;&lt;/mtd&gt;&lt;mtd&gt;&lt;mo&gt;=&lt;/mo&gt;&lt;/mtd&gt;&lt;mtd&gt;&lt;mi mathvariant=\&quot;double-struck\&quot;&gt;E&lt;/mi&gt;&lt;mfenced&gt;&lt;mrow&gt;&lt;mi&gt;x&lt;/mi&gt;&lt;mfenced&gt;&lt;mi&gt;n&lt;/mi&gt;&lt;/mfenced&gt;&lt;mo&gt;|&lt;/mo&gt;&lt;msup&gt;&lt;mi&gt;y&lt;/mi&gt;&lt;mrow&gt;&lt;mi&gt;n&lt;/mi&gt;&lt;mo&gt;-&lt;/mo&gt;&lt;mn&gt;1&lt;/mn&gt;&lt;/mrow&gt;&lt;/msup&gt;&lt;/mrow&gt;&lt;/mfenced&gt;&lt;/mtd&gt;&lt;/mtr&gt;&lt;mtr&gt;&lt;mtd/&gt;&lt;mtd&gt;&lt;mo&gt;=&lt;/mo&gt;&lt;/mtd&gt;&lt;mtd&gt;&lt;mi&gt;F&lt;/mi&gt;&lt;mover&gt;&lt;mi&gt;x&lt;/mi&gt;&lt;mo&gt;^&lt;/mo&gt;&lt;/mover&gt;&lt;mfenced&gt;&lt;mrow&gt;&lt;mi&gt;n&lt;/mi&gt;&lt;mo&gt;-&lt;/mo&gt;&lt;mn&gt;1&lt;/mn&gt;&lt;/mrow&gt;&lt;/mfenced&gt;&lt;/mtd&gt;&lt;/mtr&gt;&lt;mtr&gt;&lt;mtd&gt;&lt;mover&gt;&lt;mi&gt;P&lt;/mi&gt;&lt;mo&gt;&amp;#xAF;&lt;/mo&gt;&lt;/mover&gt;&lt;mfenced&gt;&lt;mi&gt;n&lt;/mi&gt;&lt;/mfenced&gt;&lt;/mtd&gt;&lt;mtd&gt;&lt;mo&gt;=&lt;/mo&gt;&lt;/mtd&gt;&lt;mtd&gt;&lt;mi mathvariant=\&quot;double-struck\&quot;&gt;E&lt;/mi&gt;&lt;mfenced open=\&quot;{\&quot; close=\&quot;}\&quot;&gt;&lt;mrow&gt;&lt;mfenced&gt;&lt;mrow&gt;&lt;mi&gt;x&lt;/mi&gt;&lt;mfenced&gt;&lt;mi&gt;n&lt;/mi&gt;&lt;/mfenced&gt;&lt;mo&gt;-&lt;/mo&gt;&lt;mover&gt;&lt;mi&gt;x&lt;/mi&gt;&lt;mo&gt;&amp;#xAF;&lt;/mo&gt;&lt;/mover&gt;&lt;mfenced&gt;&lt;mi&gt;n&lt;/mi&gt;&lt;/mfenced&gt;&lt;/mrow&gt;&lt;/mfenced&gt;&lt;msup&gt;&lt;mfenced&gt;&lt;mrow&gt;&lt;mi&gt;x&lt;/mi&gt;&lt;mfenced&gt;&lt;mi&gt;n&lt;/mi&gt;&lt;/mfenced&gt;&lt;mo&gt;-&lt;/mo&gt;&lt;mover&gt;&lt;mi&gt;x&lt;/mi&gt;&lt;mo&gt;&amp;#xAF;&lt;/mo&gt;&lt;/mover&gt;&lt;mfenced&gt;&lt;mi&gt;n&lt;/mi&gt;&lt;/mfenced&gt;&lt;/mrow&gt;&lt;/mfenced&gt;&lt;mi&gt;T&lt;/mi&gt;&lt;/msup&gt;&lt;/mrow&gt;&lt;/mfenced&gt;&lt;/mtd&gt;&lt;/mtr&gt;&lt;mtr&gt;&lt;mtd/&gt;&lt;mtd&gt;&lt;mo&gt;=&lt;/mo&gt;&lt;/mtd&gt;&lt;mtd&gt;&lt;mi mathvariant=\&quot;double-struck\&quot;&gt;E&lt;/mi&gt;&lt;mfenced open=\&quot;{\&quot; close=\&quot;}\&quot;&gt;&lt;mrow&gt;&lt;mfenced&gt;&lt;mrow&gt;&lt;mi&gt;F&lt;/mi&gt;&lt;mi&gt;x&lt;/mi&gt;&lt;mfenced&gt;&lt;mrow&gt;&lt;mi&gt;n&lt;/mi&gt;&lt;mo&gt;-&lt;/mo&gt;&lt;mn&gt;1&lt;/mn&gt;&lt;/mrow&gt;&lt;/mfenced&gt;&lt;mo&gt;+&lt;/mo&gt;&lt;mi&gt;q&lt;/mi&gt;&lt;mfenced&gt;&lt;mi&gt;n&lt;/mi&gt;&lt;/mfenced&gt;&lt;mo&gt;-&lt;/mo&gt;&lt;mi&gt;F&lt;/mi&gt;&lt;mover&gt;&lt;mi&gt;x&lt;/mi&gt;&lt;mo&gt;^&lt;/mo&gt;&lt;/mover&gt;&lt;mfenced&gt;&lt;mrow&gt;&lt;mi&gt;n&lt;/mi&gt;&lt;mo&gt;-&lt;/mo&gt;&lt;mn&gt;1&lt;/mn&gt;&lt;/mrow&gt;&lt;/mfenced&gt;&lt;/mrow&gt;&lt;/mfenced&gt;&lt;msup&gt;&lt;mfenced&gt;&lt;mrow&gt;&lt;mi&gt;F&lt;/mi&gt;&lt;mi&gt;x&lt;/mi&gt;&lt;mfenced&gt;&lt;mrow&gt;&lt;mi&gt;n&lt;/mi&gt;&lt;mo&gt;-&lt;/mo&gt;&lt;mn&gt;1&lt;/mn&gt;&lt;/mrow&gt;&lt;/mfenced&gt;&lt;mo&gt;+&lt;/mo&gt;&lt;mi&gt;q&lt;/mi&gt;&lt;mfenced&gt;&lt;mi&gt;n&lt;/mi&gt;&lt;/mfenced&gt;&lt;mo&gt;-&lt;/mo&gt;&lt;mi&gt;F&lt;/mi&gt;&lt;mover&gt;&lt;mi&gt;x&lt;/mi&gt;&lt;mo&gt;^&lt;/mo&gt;&lt;/mover&gt;&lt;mfenced&gt;&lt;mrow&gt;&lt;mi&gt;n&lt;/mi&gt;&lt;mo&gt;-&lt;/mo&gt;&lt;mn&gt;1&lt;/mn&gt;&lt;/mrow&gt;&lt;/mfenced&gt;&lt;/mrow&gt;&lt;/mfenced&gt;&lt;mi&gt;T&lt;/mi&gt;&lt;/msup&gt;&lt;/mrow&gt;&lt;/mfenced&gt;&lt;/mtd&gt;&lt;/mtr&gt;&lt;mtr&gt;&lt;mtd/&gt;&lt;mtd&gt;&lt;mo&gt;=&lt;/mo&gt;&lt;/mtd&gt;&lt;mtd&gt;&lt;mi&gt;F&lt;/mi&gt;&lt;mover&gt;&lt;mi&gt;P&lt;/mi&gt;&lt;mo&gt;^&lt;/mo&gt;&lt;/mover&gt;&lt;mfenced&gt;&lt;mrow&gt;&lt;mi&gt;n&lt;/mi&gt;&lt;mo&gt;-&lt;/mo&gt;&lt;mn&gt;1&lt;/mn&gt;&lt;/mrow&gt;&lt;/mfenced&gt;&lt;msup&gt;&lt;mi&gt;F&lt;/mi&gt;&lt;mi&gt;T&lt;/mi&gt;&lt;/msup&gt;&lt;mo&gt;+&lt;/mo&gt;&lt;mi&gt;Q&lt;/mi&gt;&lt;/mtd&gt;&lt;/mtr&gt;&lt;mtr&gt;&lt;mtd/&gt;&lt;mtd/&gt;&lt;mtd/&gt;&lt;/mtr&gt;&lt;/mtable&gt;&lt;/math&gt;&quot;,&quot;origin&quot;:&quot;MathType Legacy&quot;,&quot;version&quot;:&quot;v3.19.0&quot;}" title="table row cell top enclose x open parentheses n close parentheses end cell equals cell double-struck E open parentheses x open parentheses n close parentheses vertical line y to the power of n minus 1 end exponent close parentheses end cell row blank equals cell F x with hat on top open parentheses n minus 1 close parentheses end cell row cell P with bar on top open parentheses n close parentheses end cell equals cell double-struck E open curly brackets open parentheses x open parentheses n close parentheses minus x with bar on top open parentheses n close parentheses close parentheses open parentheses x open parentheses n close parentheses minus x with bar on top open parentheses n close parentheses close parentheses to the power of T close curly brackets end cell row blank equals cell double-struck E open curly brackets open parentheses F x open parentheses n minus 1 close parentheses plus q open parentheses n close parentheses minus F x with hat on top open parentheses n minus 1 close parentheses close parentheses open parentheses F x open parentheses n minus 1 close parentheses plus q open parentheses n close parentheses minus F x with hat on top open parentheses n minus 1 close parentheses close parentheses to the power of T close curly brackets end cell row blank equals cell F P with hat on top open parentheses n minus 1 close parentheses F to the power of T plus Q end cell row blank blank blank end table"/>
                    <pic:cNvPicPr/>
                  </pic:nvPicPr>
                  <pic:blipFill>
                    <a:blip r:embed="rId202" cstate="print">
                      <a:extLst>
                        <a:ext uri="{28A0092B-C50C-407E-A947-70E740481C1C}">
                          <a14:useLocalDpi xmlns:a14="http://schemas.microsoft.com/office/drawing/2010/main" val="0"/>
                        </a:ext>
                      </a:extLst>
                    </a:blip>
                    <a:stretch>
                      <a:fillRect/>
                    </a:stretch>
                  </pic:blipFill>
                  <pic:spPr>
                    <a:xfrm>
                      <a:off x="0" y="0"/>
                      <a:ext cx="4499458" cy="1235507"/>
                    </a:xfrm>
                    <a:prstGeom prst="rect">
                      <a:avLst/>
                    </a:prstGeom>
                  </pic:spPr>
                </pic:pic>
              </a:graphicData>
            </a:graphic>
          </wp:inline>
        </w:drawing>
      </w:r>
    </w:p>
    <w:p w14:paraId="0F558FD1" w14:textId="77777777" w:rsidR="00D06663" w:rsidRDefault="00D06663" w:rsidP="00DA5FA1"/>
    <w:p w14:paraId="607B10AD" w14:textId="77777777" w:rsidR="00D06663" w:rsidRDefault="00D06663" w:rsidP="00DA5FA1">
      <w:r>
        <w:t>For the joint distribution, we also need the conditional cross covariance</w:t>
      </w:r>
    </w:p>
    <w:p w14:paraId="6C3BAF30" w14:textId="77777777" w:rsidR="00D06663" w:rsidRDefault="00D06663" w:rsidP="00DA5FA1"/>
    <w:p w14:paraId="48BCA552" w14:textId="77777777" w:rsidR="00D06663" w:rsidRDefault="00D06663" w:rsidP="00DA5FA1">
      <w:pPr>
        <w:jc w:val="center"/>
      </w:pPr>
      <w:r>
        <w:rPr>
          <w:noProof/>
          <w:position w:val="-95"/>
        </w:rPr>
        <w:drawing>
          <wp:inline distT="0" distB="0" distL="0" distR="0" wp14:anchorId="5255AA2D" wp14:editId="266903CD">
            <wp:extent cx="4753254" cy="1037133"/>
            <wp:effectExtent l="0" t="0" r="0" b="0"/>
            <wp:docPr id="1314794465" name="Picture 1314794465" descr="{&quot;mathml&quot;:&quot;&lt;math style=\&quot;font-family:Times New Roman;font-size:12px;\&quot; xmlns=\&quot;http://www.w3.org/1998/Math/MathML\&quot;&gt;&lt;mtable columnspacing=\&quot;0px\&quot; columnalign=\&quot;right center left\&quot;&gt;&lt;mtr&gt;&lt;mtd&gt;&lt;msub&gt;&lt;menclose notation=\&quot;top\&quot;&gt;&lt;mi&gt;P&lt;/mi&gt;&lt;/menclose&gt;&lt;mrow&gt;&lt;mi&gt;x&lt;/mi&gt;&lt;mfenced&gt;&lt;mi&gt;n&lt;/mi&gt;&lt;/mfenced&gt;&lt;mi&gt;x&lt;/mi&gt;&lt;mfenced&gt;&lt;mrow&gt;&lt;mi&gt;n&lt;/mi&gt;&lt;mo&gt;-&lt;/mo&gt;&lt;mn&gt;1&lt;/mn&gt;&lt;/mrow&gt;&lt;/mfenced&gt;&lt;/mrow&gt;&lt;/msub&gt;&lt;/mtd&gt;&lt;mtd&gt;&lt;mo&gt;=&lt;/mo&gt;&lt;/mtd&gt;&lt;mtd&gt;&lt;mi mathvariant=\&quot;double-struck\&quot;&gt;E&lt;/mi&gt;&lt;mfenced open=\&quot;{\&quot; close=\&quot;}\&quot;&gt;&lt;mrow&gt;&lt;mfenced&gt;&lt;mrow&gt;&lt;mi&gt;x&lt;/mi&gt;&lt;mfenced&gt;&lt;mi&gt;n&lt;/mi&gt;&lt;/mfenced&gt;&lt;mo&gt;-&lt;/mo&gt;&lt;mi mathvariant=\&quot;double-struck\&quot;&gt;E&lt;/mi&gt;&lt;mfenced open=\&quot;{\&quot; close=\&quot;}\&quot;&gt;&lt;mrow&gt;&lt;mi&gt;x&lt;/mi&gt;&lt;mfenced&gt;&lt;mi&gt;n&lt;/mi&gt;&lt;/mfenced&gt;&lt;mrow&gt;&lt;mo&gt;|&lt;/mo&gt;&lt;msup&gt;&lt;mi&gt;y&lt;/mi&gt;&lt;mrow&gt;&lt;mi&gt;n&lt;/mi&gt;&lt;mo&gt;-&lt;/mo&gt;&lt;mn&gt;1&lt;/mn&gt;&lt;/mrow&gt;&lt;/msup&gt;&lt;/mrow&gt;&lt;/mrow&gt;&lt;/mfenced&gt;&lt;/mrow&gt;&lt;/mfenced&gt;&lt;msup&gt;&lt;mfenced&gt;&lt;mrow&gt;&lt;mi&gt;x&lt;/mi&gt;&lt;mfenced&gt;&lt;mrow&gt;&lt;mi&gt;n&lt;/mi&gt;&lt;mo&gt;-&lt;/mo&gt;&lt;mn&gt;1&lt;/mn&gt;&lt;/mrow&gt;&lt;/mfenced&gt;&lt;mo&gt;-&lt;/mo&gt;&lt;mi mathvariant=\&quot;double-struck\&quot;&gt;E&lt;/mi&gt;&lt;mfenced open=\&quot;{\&quot; close=\&quot;}\&quot;&gt;&lt;mrow&gt;&lt;mi&gt;x&lt;/mi&gt;&lt;mfenced&gt;&lt;mrow&gt;&lt;mi&gt;n&lt;/mi&gt;&lt;mo&gt;-&lt;/mo&gt;&lt;mn&gt;1&lt;/mn&gt;&lt;/mrow&gt;&lt;/mfenced&gt;&lt;mrow&gt;&lt;mo&gt;|&lt;/mo&gt;&lt;msup&gt;&lt;mi&gt;y&lt;/mi&gt;&lt;mrow&gt;&lt;mi&gt;n&lt;/mi&gt;&lt;mo&gt;-&lt;/mo&gt;&lt;mn&gt;1&lt;/mn&gt;&lt;/mrow&gt;&lt;/msup&gt;&lt;/mrow&gt;&lt;/mrow&gt;&lt;/mfenced&gt;&lt;/mrow&gt;&lt;/mfenced&gt;&lt;mi&gt;T&lt;/mi&gt;&lt;/msup&gt;&lt;mrow&gt;&lt;mo&gt;|&lt;/mo&gt;&lt;msup&gt;&lt;mi&gt;y&lt;/mi&gt;&lt;mrow&gt;&lt;mi&gt;n&lt;/mi&gt;&lt;mo&gt;-&lt;/mo&gt;&lt;mn&gt;1&lt;/mn&gt;&lt;/mrow&gt;&lt;/msup&gt;&lt;/mrow&gt;&lt;/mrow&gt;&lt;/mfenced&gt;&lt;/mtd&gt;&lt;/mtr&gt;&lt;mtr&gt;&lt;mtd/&gt;&lt;mtd&gt;&lt;mo&gt;=&lt;/mo&gt;&lt;/mtd&gt;&lt;mtd&gt;&lt;mi mathvariant=\&quot;double-struck\&quot;&gt;E&lt;/mi&gt;&lt;mfenced open=\&quot;{\&quot; close=\&quot;}\&quot;&gt;&lt;mrow&gt;&lt;mfenced&gt;&lt;mrow&gt;&lt;mi&gt;x&lt;/mi&gt;&lt;mfenced&gt;&lt;mi&gt;n&lt;/mi&gt;&lt;/mfenced&gt;&lt;mo&gt;-&lt;/mo&gt;&lt;mover&gt;&lt;mi&gt;x&lt;/mi&gt;&lt;mo&gt;&amp;#xAF;&lt;/mo&gt;&lt;/mover&gt;&lt;mfenced&gt;&lt;mi&gt;n&lt;/mi&gt;&lt;/mfenced&gt;&lt;/mrow&gt;&lt;/mfenced&gt;&lt;msup&gt;&lt;mfenced&gt;&lt;mrow&gt;&lt;mi&gt;x&lt;/mi&gt;&lt;mfenced&gt;&lt;mrow&gt;&lt;mi&gt;n&lt;/mi&gt;&lt;mo&gt;-&lt;/mo&gt;&lt;mn&gt;1&lt;/mn&gt;&lt;/mrow&gt;&lt;/mfenced&gt;&lt;mo&gt;-&lt;/mo&gt;&lt;mover&gt;&lt;mi&gt;x&lt;/mi&gt;&lt;mo&gt;^&lt;/mo&gt;&lt;/mover&gt;&lt;mfenced&gt;&lt;mrow&gt;&lt;mi&gt;n&lt;/mi&gt;&lt;mo&gt;-&lt;/mo&gt;&lt;mn&gt;1&lt;/mn&gt;&lt;/mrow&gt;&lt;/mfenced&gt;&lt;/mrow&gt;&lt;/mfenced&gt;&lt;mi&gt;T&lt;/mi&gt;&lt;/msup&gt;&lt;mrow&gt;&lt;mo&gt;|&lt;/mo&gt;&lt;msup&gt;&lt;mi&gt;y&lt;/mi&gt;&lt;mrow&gt;&lt;mi&gt;n&lt;/mi&gt;&lt;mo&gt;-&lt;/mo&gt;&lt;mn&gt;1&lt;/mn&gt;&lt;/mrow&gt;&lt;/msup&gt;&lt;/mrow&gt;&lt;/mrow&gt;&lt;/mfenced&gt;&lt;/mtd&gt;&lt;/mtr&gt;&lt;mtr&gt;&lt;mtd/&gt;&lt;mtd&gt;&lt;mo&gt;=&lt;/mo&gt;&lt;/mtd&gt;&lt;mtd&gt;&lt;mi mathvariant=\&quot;double-struck\&quot;&gt;E&lt;/mi&gt;&lt;mfenced open=\&quot;{\&quot; close=\&quot;}\&quot;&gt;&lt;mrow&gt;&lt;mfenced&gt;&lt;mrow&gt;&lt;mi&gt;F&lt;/mi&gt;&lt;mi&gt;x&lt;/mi&gt;&lt;mfenced&gt;&lt;mrow&gt;&lt;mi&gt;n&lt;/mi&gt;&lt;mo&gt;-&lt;/mo&gt;&lt;mn&gt;1&lt;/mn&gt;&lt;/mrow&gt;&lt;/mfenced&gt;&lt;mo&gt;+&lt;/mo&gt;&lt;mi&gt;q&lt;/mi&gt;&lt;mfenced&gt;&lt;mi&gt;n&lt;/mi&gt;&lt;/mfenced&gt;&lt;mo&gt;-&lt;/mo&gt;&lt;mi&gt;F&lt;/mi&gt;&lt;mover&gt;&lt;mi&gt;x&lt;/mi&gt;&lt;mo&gt;^&lt;/mo&gt;&lt;/mover&gt;&lt;mfenced&gt;&lt;mrow&gt;&lt;mi&gt;n&lt;/mi&gt;&lt;mo&gt;-&lt;/mo&gt;&lt;mn&gt;1&lt;/mn&gt;&lt;/mrow&gt;&lt;/mfenced&gt;&lt;/mrow&gt;&lt;/mfenced&gt;&lt;msup&gt;&lt;mfenced&gt;&lt;mrow&gt;&lt;mi&gt;x&lt;/mi&gt;&lt;mfenced&gt;&lt;mrow&gt;&lt;mi&gt;n&lt;/mi&gt;&lt;mo&gt;-&lt;/mo&gt;&lt;mn&gt;1&lt;/mn&gt;&lt;/mrow&gt;&lt;/mfenced&gt;&lt;mo&gt;-&lt;/mo&gt;&lt;mover&gt;&lt;mi&gt;x&lt;/mi&gt;&lt;mo&gt;^&lt;/mo&gt;&lt;/mover&gt;&lt;mfenced&gt;&lt;mrow&gt;&lt;mi&gt;n&lt;/mi&gt;&lt;mo&gt;-&lt;/mo&gt;&lt;mn&gt;1&lt;/mn&gt;&lt;/mrow&gt;&lt;/mfenced&gt;&lt;/mrow&gt;&lt;/mfenced&gt;&lt;mi&gt;T&lt;/mi&gt;&lt;/msup&gt;&lt;/mrow&gt;&lt;/mfenced&gt;&lt;/mtd&gt;&lt;/mtr&gt;&lt;mtr&gt;&lt;mtd/&gt;&lt;mtd&gt;&lt;mo&gt;=&lt;/mo&gt;&lt;/mtd&gt;&lt;mtd&gt;&lt;mi&gt;F&lt;/mi&gt;&lt;mover&gt;&lt;mi&gt;P&lt;/mi&gt;&lt;mo&gt;^&lt;/mo&gt;&lt;/mover&gt;&lt;mfenced&gt;&lt;mrow&gt;&lt;mi&gt;n&lt;/mi&gt;&lt;mo&gt;-&lt;/mo&gt;&lt;mn&gt;1&lt;/mn&gt;&lt;/mrow&gt;&lt;/mfenced&gt;&lt;/mtd&gt;&lt;/mtr&gt;&lt;/mtable&gt;&lt;/math&gt;&quot;,&quot;origin&quot;:&quot;MathType Legacy&quot;,&quot;version&quot;:&quot;v3.19.0&quot;}" title="table row cell top enclose P subscript x open parentheses n close parentheses x open parentheses n minus 1 close parentheses end subscript end cell equals cell double-struck E open curly brackets open parentheses x open parentheses n close parentheses minus double-struck E open curly brackets x open parentheses n close parentheses vertical line y to the power of n minus 1 end exponent close curly brackets close parentheses open parentheses x open parentheses n minus 1 close parentheses minus double-struck E open curly brackets x open parentheses n minus 1 close parentheses vertical line y to the power of n minus 1 end exponent close curly brackets close parentheses to the power of T vertical line y to the power of n minus 1 end exponent close curly brackets end cell row blank equals cell double-struck E open curly brackets open parentheses x open parentheses n close parentheses minus x with bar on top open parentheses n close parentheses close parentheses open parentheses x open parentheses n minus 1 close parentheses minus x with hat on top open parentheses n minus 1 close parentheses close parentheses to the power of T vertical line y to the power of n minus 1 end exponent close curly brackets end cell row blank equals cell double-struck E open curly brackets open parentheses F x open parentheses n minus 1 close parentheses plus q open parentheses n close parentheses minus F x with hat on top open parentheses n minus 1 close parentheses close parentheses open parentheses x open parentheses n minus 1 close parentheses minus x with hat on top open parentheses n minus 1 close parentheses close parentheses to the power of T close curly brackets end cell row blank equals cell F P with hat on top open parentheses n minus 1 close parentheses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table columnspacing=\&quot;0px\&quot; columnalign=\&quot;right center left\&quot;&gt;&lt;mtr&gt;&lt;mtd&gt;&lt;msub&gt;&lt;menclose notation=\&quot;top\&quot;&gt;&lt;mi&gt;P&lt;/mi&gt;&lt;/menclose&gt;&lt;mrow&gt;&lt;mi&gt;x&lt;/mi&gt;&lt;mfenced&gt;&lt;mi&gt;n&lt;/mi&gt;&lt;/mfenced&gt;&lt;mi&gt;x&lt;/mi&gt;&lt;mfenced&gt;&lt;mrow&gt;&lt;mi&gt;n&lt;/mi&gt;&lt;mo&gt;-&lt;/mo&gt;&lt;mn&gt;1&lt;/mn&gt;&lt;/mrow&gt;&lt;/mfenced&gt;&lt;/mrow&gt;&lt;/msub&gt;&lt;/mtd&gt;&lt;mtd&gt;&lt;mo&gt;=&lt;/mo&gt;&lt;/mtd&gt;&lt;mtd&gt;&lt;mi mathvariant=\&quot;double-struck\&quot;&gt;E&lt;/mi&gt;&lt;mfenced open=\&quot;{\&quot; close=\&quot;}\&quot;&gt;&lt;mrow&gt;&lt;mfenced&gt;&lt;mrow&gt;&lt;mi&gt;x&lt;/mi&gt;&lt;mfenced&gt;&lt;mi&gt;n&lt;/mi&gt;&lt;/mfenced&gt;&lt;mo&gt;-&lt;/mo&gt;&lt;mi mathvariant=\&quot;double-struck\&quot;&gt;E&lt;/mi&gt;&lt;mfenced open=\&quot;{\&quot; close=\&quot;}\&quot;&gt;&lt;mrow&gt;&lt;mi&gt;x&lt;/mi&gt;&lt;mfenced&gt;&lt;mi&gt;n&lt;/mi&gt;&lt;/mfenced&gt;&lt;mrow&gt;&lt;mo&gt;|&lt;/mo&gt;&lt;msup&gt;&lt;mi&gt;y&lt;/mi&gt;&lt;mrow&gt;&lt;mi&gt;n&lt;/mi&gt;&lt;mo&gt;-&lt;/mo&gt;&lt;mn&gt;1&lt;/mn&gt;&lt;/mrow&gt;&lt;/msup&gt;&lt;/mrow&gt;&lt;/mrow&gt;&lt;/mfenced&gt;&lt;/mrow&gt;&lt;/mfenced&gt;&lt;msup&gt;&lt;mfenced&gt;&lt;mrow&gt;&lt;mi&gt;x&lt;/mi&gt;&lt;mfenced&gt;&lt;mrow&gt;&lt;mi&gt;n&lt;/mi&gt;&lt;mo&gt;-&lt;/mo&gt;&lt;mn&gt;1&lt;/mn&gt;&lt;/mrow&gt;&lt;/mfenced&gt;&lt;mo&gt;-&lt;/mo&gt;&lt;mi mathvariant=\&quot;double-struck\&quot;&gt;E&lt;/mi&gt;&lt;mfenced open=\&quot;{\&quot; close=\&quot;}\&quot;&gt;&lt;mrow&gt;&lt;mi&gt;x&lt;/mi&gt;&lt;mfenced&gt;&lt;mrow&gt;&lt;mi&gt;n&lt;/mi&gt;&lt;mo&gt;-&lt;/mo&gt;&lt;mn&gt;1&lt;/mn&gt;&lt;/mrow&gt;&lt;/mfenced&gt;&lt;mrow&gt;&lt;mo&gt;|&lt;/mo&gt;&lt;msup&gt;&lt;mi&gt;y&lt;/mi&gt;&lt;mrow&gt;&lt;mi&gt;n&lt;/mi&gt;&lt;mo&gt;-&lt;/mo&gt;&lt;mn&gt;1&lt;/mn&gt;&lt;/mrow&gt;&lt;/msup&gt;&lt;/mrow&gt;&lt;/mrow&gt;&lt;/mfenced&gt;&lt;/mrow&gt;&lt;/mfenced&gt;&lt;mi&gt;T&lt;/mi&gt;&lt;/msup&gt;&lt;mrow&gt;&lt;mo&gt;|&lt;/mo&gt;&lt;msup&gt;&lt;mi&gt;y&lt;/mi&gt;&lt;mrow&gt;&lt;mi&gt;n&lt;/mi&gt;&lt;mo&gt;-&lt;/mo&gt;&lt;mn&gt;1&lt;/mn&gt;&lt;/mrow&gt;&lt;/msup&gt;&lt;/mrow&gt;&lt;/mrow&gt;&lt;/mfenced&gt;&lt;/mtd&gt;&lt;/mtr&gt;&lt;mtr&gt;&lt;mtd/&gt;&lt;mtd&gt;&lt;mo&gt;=&lt;/mo&gt;&lt;/mtd&gt;&lt;mtd&gt;&lt;mi mathvariant=\&quot;double-struck\&quot;&gt;E&lt;/mi&gt;&lt;mfenced open=\&quot;{\&quot; close=\&quot;}\&quot;&gt;&lt;mrow&gt;&lt;mfenced&gt;&lt;mrow&gt;&lt;mi&gt;x&lt;/mi&gt;&lt;mfenced&gt;&lt;mi&gt;n&lt;/mi&gt;&lt;/mfenced&gt;&lt;mo&gt;-&lt;/mo&gt;&lt;mover&gt;&lt;mi&gt;x&lt;/mi&gt;&lt;mo&gt;&amp;#xAF;&lt;/mo&gt;&lt;/mover&gt;&lt;mfenced&gt;&lt;mi&gt;n&lt;/mi&gt;&lt;/mfenced&gt;&lt;/mrow&gt;&lt;/mfenced&gt;&lt;msup&gt;&lt;mfenced&gt;&lt;mrow&gt;&lt;mi&gt;x&lt;/mi&gt;&lt;mfenced&gt;&lt;mrow&gt;&lt;mi&gt;n&lt;/mi&gt;&lt;mo&gt;-&lt;/mo&gt;&lt;mn&gt;1&lt;/mn&gt;&lt;/mrow&gt;&lt;/mfenced&gt;&lt;mo&gt;-&lt;/mo&gt;&lt;mover&gt;&lt;mi&gt;x&lt;/mi&gt;&lt;mo&gt;^&lt;/mo&gt;&lt;/mover&gt;&lt;mfenced&gt;&lt;mrow&gt;&lt;mi&gt;n&lt;/mi&gt;&lt;mo&gt;-&lt;/mo&gt;&lt;mn&gt;1&lt;/mn&gt;&lt;/mrow&gt;&lt;/mfenced&gt;&lt;/mrow&gt;&lt;/mfenced&gt;&lt;mi&gt;T&lt;/mi&gt;&lt;/msup&gt;&lt;mrow&gt;&lt;mo&gt;|&lt;/mo&gt;&lt;msup&gt;&lt;mi&gt;y&lt;/mi&gt;&lt;mrow&gt;&lt;mi&gt;n&lt;/mi&gt;&lt;mo&gt;-&lt;/mo&gt;&lt;mn&gt;1&lt;/mn&gt;&lt;/mrow&gt;&lt;/msup&gt;&lt;/mrow&gt;&lt;/mrow&gt;&lt;/mfenced&gt;&lt;/mtd&gt;&lt;/mtr&gt;&lt;mtr&gt;&lt;mtd/&gt;&lt;mtd&gt;&lt;mo&gt;=&lt;/mo&gt;&lt;/mtd&gt;&lt;mtd&gt;&lt;mi mathvariant=\&quot;double-struck\&quot;&gt;E&lt;/mi&gt;&lt;mfenced open=\&quot;{\&quot; close=\&quot;}\&quot;&gt;&lt;mrow&gt;&lt;mfenced&gt;&lt;mrow&gt;&lt;mi&gt;F&lt;/mi&gt;&lt;mi&gt;x&lt;/mi&gt;&lt;mfenced&gt;&lt;mrow&gt;&lt;mi&gt;n&lt;/mi&gt;&lt;mo&gt;-&lt;/mo&gt;&lt;mn&gt;1&lt;/mn&gt;&lt;/mrow&gt;&lt;/mfenced&gt;&lt;mo&gt;+&lt;/mo&gt;&lt;mi&gt;q&lt;/mi&gt;&lt;mfenced&gt;&lt;mi&gt;n&lt;/mi&gt;&lt;/mfenced&gt;&lt;mo&gt;-&lt;/mo&gt;&lt;mi&gt;F&lt;/mi&gt;&lt;mover&gt;&lt;mi&gt;x&lt;/mi&gt;&lt;mo&gt;^&lt;/mo&gt;&lt;/mover&gt;&lt;mfenced&gt;&lt;mrow&gt;&lt;mi&gt;n&lt;/mi&gt;&lt;mo&gt;-&lt;/mo&gt;&lt;mn&gt;1&lt;/mn&gt;&lt;/mrow&gt;&lt;/mfenced&gt;&lt;/mrow&gt;&lt;/mfenced&gt;&lt;msup&gt;&lt;mfenced&gt;&lt;mrow&gt;&lt;mi&gt;x&lt;/mi&gt;&lt;mfenced&gt;&lt;mrow&gt;&lt;mi&gt;n&lt;/mi&gt;&lt;mo&gt;-&lt;/mo&gt;&lt;mn&gt;1&lt;/mn&gt;&lt;/mrow&gt;&lt;/mfenced&gt;&lt;mo&gt;-&lt;/mo&gt;&lt;mover&gt;&lt;mi&gt;x&lt;/mi&gt;&lt;mo&gt;^&lt;/mo&gt;&lt;/mover&gt;&lt;mfenced&gt;&lt;mrow&gt;&lt;mi&gt;n&lt;/mi&gt;&lt;mo&gt;-&lt;/mo&gt;&lt;mn&gt;1&lt;/mn&gt;&lt;/mrow&gt;&lt;/mfenced&gt;&lt;/mrow&gt;&lt;/mfenced&gt;&lt;mi&gt;T&lt;/mi&gt;&lt;/msup&gt;&lt;/mrow&gt;&lt;/mfenced&gt;&lt;/mtd&gt;&lt;/mtr&gt;&lt;mtr&gt;&lt;mtd/&gt;&lt;mtd&gt;&lt;mo&gt;=&lt;/mo&gt;&lt;/mtd&gt;&lt;mtd&gt;&lt;mi&gt;F&lt;/mi&gt;&lt;mover&gt;&lt;mi&gt;P&lt;/mi&gt;&lt;mo&gt;^&lt;/mo&gt;&lt;/mover&gt;&lt;mfenced&gt;&lt;mrow&gt;&lt;mi&gt;n&lt;/mi&gt;&lt;mo&gt;-&lt;/mo&gt;&lt;mn&gt;1&lt;/mn&gt;&lt;/mrow&gt;&lt;/mfenced&gt;&lt;/mtd&gt;&lt;/mtr&gt;&lt;/mtable&gt;&lt;/math&gt;&quot;,&quot;origin&quot;:&quot;MathType Legacy&quot;,&quot;version&quot;:&quot;v3.19.0&quot;}" title="table row cell top enclose P subscript x open parentheses n close parentheses x open parentheses n minus 1 close parentheses end subscript end cell equals cell double-struck E open curly brackets open parentheses x open parentheses n close parentheses minus double-struck E open curly brackets x open parentheses n close parentheses vertical line y to the power of n minus 1 end exponent close curly brackets close parentheses open parentheses x open parentheses n minus 1 close parentheses minus double-struck E open curly brackets x open parentheses n minus 1 close parentheses vertical line y to the power of n minus 1 end exponent close curly brackets close parentheses to the power of T vertical line y to the power of n minus 1 end exponent close curly brackets end cell row blank equals cell double-struck E open curly brackets open parentheses x open parentheses n close parentheses minus x with bar on top open parentheses n close parentheses close parentheses open parentheses x open parentheses n minus 1 close parentheses minus x with hat on top open parentheses n minus 1 close parentheses close parentheses to the power of T vertical line y to the power of n minus 1 end exponent close curly brackets end cell row blank equals cell double-struck E open curly brackets open parentheses F x open parentheses n minus 1 close parentheses plus q open parentheses n close parentheses minus F x with hat on top open parentheses n minus 1 close parentheses close parentheses open parentheses x open parentheses n minus 1 close parentheses minus x with hat on top open parentheses n minus 1 close parentheses close parentheses to the power of T close curly brackets end cell row blank equals cell F P with hat on top open parentheses n minus 1 close parentheses end cell end table"/>
                    <pic:cNvPicPr/>
                  </pic:nvPicPr>
                  <pic:blipFill>
                    <a:blip r:embed="rId203" cstate="print">
                      <a:extLst>
                        <a:ext uri="{28A0092B-C50C-407E-A947-70E740481C1C}">
                          <a14:useLocalDpi xmlns:a14="http://schemas.microsoft.com/office/drawing/2010/main" val="0"/>
                        </a:ext>
                      </a:extLst>
                    </a:blip>
                    <a:stretch>
                      <a:fillRect/>
                    </a:stretch>
                  </pic:blipFill>
                  <pic:spPr>
                    <a:xfrm>
                      <a:off x="0" y="0"/>
                      <a:ext cx="4753254" cy="1037133"/>
                    </a:xfrm>
                    <a:prstGeom prst="rect">
                      <a:avLst/>
                    </a:prstGeom>
                  </pic:spPr>
                </pic:pic>
              </a:graphicData>
            </a:graphic>
          </wp:inline>
        </w:drawing>
      </w:r>
    </w:p>
    <w:p w14:paraId="081F0F63" w14:textId="77777777" w:rsidR="00D06663" w:rsidRDefault="00D06663" w:rsidP="00DA5FA1">
      <w:r>
        <w:t xml:space="preserve"> </w:t>
      </w:r>
    </w:p>
    <w:p w14:paraId="2A9DFF37" w14:textId="77777777" w:rsidR="00D06663" w:rsidRDefault="00D06663" w:rsidP="00DA5FA1">
      <w:r>
        <w:t>The joint distribution is then</w:t>
      </w:r>
    </w:p>
    <w:p w14:paraId="0A54A7F1" w14:textId="77777777" w:rsidR="00D06663" w:rsidRDefault="00D06663" w:rsidP="00DA5FA1"/>
    <w:p w14:paraId="6CBB7C8C" w14:textId="77777777" w:rsidR="00D06663" w:rsidRDefault="00D06663" w:rsidP="00DA5FA1">
      <w:pPr>
        <w:jc w:val="center"/>
      </w:pPr>
      <w:r>
        <w:rPr>
          <w:noProof/>
          <w:position w:val="-98"/>
        </w:rPr>
        <w:drawing>
          <wp:inline distT="0" distB="0" distL="0" distR="0" wp14:anchorId="12A67F33" wp14:editId="1B22F04A">
            <wp:extent cx="4670958" cy="1245159"/>
            <wp:effectExtent l="0" t="0" r="0" b="0"/>
            <wp:docPr id="2133587894" name="Picture 2133587894" descr="{&quot;mathml&quot;:&quot;&lt;math style=\&quot;font-family:Times New Roman;font-size:12px;\&quot; xmlns=\&quot;http://www.w3.org/1998/Math/MathML\&quot;&gt;&lt;mtable columnspacing=\&quot;0px\&quot; columnalign=\&quot;right center left\&quot;&gt;&lt;mtr&gt;&lt;mtd/&gt;&lt;mtd/&gt;&lt;mtd&gt;&lt;mi&gt;p&lt;/mi&gt;&lt;mfenced&gt;&lt;mrow&gt;&lt;mi&gt;x&lt;/mi&gt;&lt;mfenced&gt;&lt;mi&gt;n&lt;/mi&gt;&lt;/mfenced&gt;&lt;mo&gt;,&lt;/mo&gt;&lt;mi&gt;x&lt;/mi&gt;&lt;mfenced&gt;&lt;mrow&gt;&lt;mi&gt;n&lt;/mi&gt;&lt;mo&gt;-&lt;/mo&gt;&lt;mn&gt;1&lt;/mn&gt;&lt;/mrow&gt;&lt;/mfenced&gt;&lt;mo&gt;|&lt;/mo&gt;&lt;msup&gt;&lt;mi&gt;y&lt;/mi&gt;&lt;mrow&gt;&lt;mi&gt;n&lt;/mi&gt;&lt;mo&gt;-&lt;/mo&gt;&lt;mn&gt;1&lt;/mn&gt;&lt;/mrow&gt;&lt;/msup&gt;&lt;/mrow&gt;&lt;/mfenced&gt;&lt;mo&gt;~&lt;/mo&gt;&lt;mi mathvariant=\&quot;script\&quot;&gt;N&lt;/mi&gt;&lt;mfenced&gt;&lt;mrow&gt;&lt;mfenced open=\&quot;[\&quot; close=\&quot;]\&quot;&gt;&lt;mtable&gt;&lt;mtr&gt;&lt;mtd&gt;&lt;mover&gt;&lt;mi&gt;x&lt;/mi&gt;&lt;mo&gt;&amp;#xAF;&lt;/mo&gt;&lt;/mover&gt;&lt;mfenced&gt;&lt;mi&gt;n&lt;/mi&gt;&lt;/mfenced&gt;&lt;/mtd&gt;&lt;/mtr&gt;&lt;mtr&gt;&lt;mtd&gt;&lt;mover&gt;&lt;mi&gt;x&lt;/mi&gt;&lt;mo&gt;^&lt;/mo&gt;&lt;/mover&gt;&lt;mfenced&gt;&lt;mrow&gt;&lt;mi&gt;n&lt;/mi&gt;&lt;mo&gt;-&lt;/mo&gt;&lt;mn&gt;1&lt;/mn&gt;&lt;/mrow&gt;&lt;/mfenced&gt;&lt;/mtd&gt;&lt;/mtr&gt;&lt;/mtable&gt;&lt;/mfenced&gt;&lt;mo&gt;,&lt;/mo&gt;&lt;mfenced open=\&quot;[\&quot; close=\&quot;]\&quot;&gt;&lt;mtable&gt;&lt;mtr&gt;&lt;mtd&gt;&lt;mover&gt;&lt;mi&gt;P&lt;/mi&gt;&lt;mo&gt;&amp;#xAF;&lt;/mo&gt;&lt;/mover&gt;&lt;mfenced&gt;&lt;mi&gt;n&lt;/mi&gt;&lt;/mfenced&gt;&lt;/mtd&gt;&lt;mtd&gt;&lt;msub&gt;&lt;mover&gt;&lt;mi&gt;P&lt;/mi&gt;&lt;mo&gt;&amp;#xAF;&lt;/mo&gt;&lt;/mover&gt;&lt;mrow&gt;&lt;mi&gt;x&lt;/mi&gt;&lt;mfenced&gt;&lt;mi&gt;n&lt;/mi&gt;&lt;/mfenced&gt;&lt;mi&gt;x&lt;/mi&gt;&lt;mfenced&gt;&lt;mrow&gt;&lt;mi&gt;n&lt;/mi&gt;&lt;mo&gt;-&lt;/mo&gt;&lt;mn&gt;1&lt;/mn&gt;&lt;/mrow&gt;&lt;/mfenced&gt;&lt;/mrow&gt;&lt;/msub&gt;&lt;mfenced&gt;&lt;mi&gt;n&lt;/mi&gt;&lt;/mfenced&gt;&lt;/mtd&gt;&lt;/mtr&gt;&lt;mtr&gt;&lt;mtd&gt;&lt;msubsup&gt;&lt;mover&gt;&lt;mi&gt;P&lt;/mi&gt;&lt;mo&gt;&amp;#xAF;&lt;/mo&gt;&lt;/mover&gt;&lt;mrow&gt;&lt;mi&gt;x&lt;/mi&gt;&lt;mfenced&gt;&lt;mi&gt;n&lt;/mi&gt;&lt;/mfenced&gt;&lt;mi&gt;x&lt;/mi&gt;&lt;mfenced&gt;&lt;mrow&gt;&lt;mi&gt;n&lt;/mi&gt;&lt;mo&gt;-&lt;/mo&gt;&lt;mn&gt;1&lt;/mn&gt;&lt;/mrow&gt;&lt;/mfenced&gt;&lt;/mrow&gt;&lt;mi&gt;T&lt;/mi&gt;&lt;/msubsup&gt;&lt;mfenced&gt;&lt;mi&gt;n&lt;/mi&gt;&lt;/mfenced&gt;&lt;/mtd&gt;&lt;mtd&gt;&lt;mover&gt;&lt;mi&gt;P&lt;/mi&gt;&lt;mo&gt;^&lt;/mo&gt;&lt;/mover&gt;&lt;mfenced&gt;&lt;mrow&gt;&lt;mi&gt;n&lt;/mi&gt;&lt;mo&gt;-&lt;/mo&gt;&lt;mn&gt;1&lt;/mn&gt;&lt;/mrow&gt;&lt;/mfenced&gt;&lt;/mtd&gt;&lt;/mtr&gt;&lt;/mtable&gt;&lt;/mfenced&gt;&lt;/mrow&gt;&lt;/mfenced&gt;&lt;/mtd&gt;&lt;/mtr&gt;&lt;mtr&gt;&lt;mtd/&gt;&lt;mtd/&gt;&lt;mtd&gt;&lt;mo&gt;~&lt;/mo&gt;&lt;mi mathvariant=\&quot;script\&quot;&gt;N&lt;/mi&gt;&lt;mfenced&gt;&lt;mrow&gt;&lt;mfenced open=\&quot;[\&quot; close=\&quot;]\&quot;&gt;&lt;mtable&gt;&lt;mtr&gt;&lt;mtd&gt;&lt;mi&gt;F&lt;/mi&gt;&lt;mover&gt;&lt;mi&gt;x&lt;/mi&gt;&lt;mo&gt;^&lt;/mo&gt;&lt;/mover&gt;&lt;mfenced&gt;&lt;mrow&gt;&lt;mi&gt;n&lt;/mi&gt;&lt;mo&gt;-&lt;/mo&gt;&lt;mn&gt;1&lt;/mn&gt;&lt;/mrow&gt;&lt;/mfenced&gt;&lt;/mtd&gt;&lt;/mtr&gt;&lt;mtr&gt;&lt;mtd&gt;&lt;mover&gt;&lt;mi&gt;x&lt;/mi&gt;&lt;mo&gt;^&lt;/mo&gt;&lt;/mover&gt;&lt;mfenced&gt;&lt;mrow&gt;&lt;mi&gt;n&lt;/mi&gt;&lt;mo&gt;-&lt;/mo&gt;&lt;mn&gt;1&lt;/mn&gt;&lt;/mrow&gt;&lt;/mfenced&gt;&lt;/mtd&gt;&lt;/mtr&gt;&lt;/mtable&gt;&lt;/mfenced&gt;&lt;mo&gt;,&lt;/mo&gt;&lt;mfenced open=\&quot;[\&quot; close=\&quot;]\&quot;&gt;&lt;mtable&gt;&lt;mtr&gt;&lt;mtd&gt;&lt;mi&gt;F&lt;/mi&gt;&lt;mover&gt;&lt;mi&gt;P&lt;/mi&gt;&lt;mo&gt;^&lt;/mo&gt;&lt;/mover&gt;&lt;mfenced&gt;&lt;mrow&gt;&lt;mi&gt;n&lt;/mi&gt;&lt;mo&gt;-&lt;/mo&gt;&lt;mn&gt;1&lt;/mn&gt;&lt;/mrow&gt;&lt;/mfenced&gt;&lt;msup&gt;&lt;mi&gt;F&lt;/mi&gt;&lt;mi&gt;T&lt;/mi&gt;&lt;/msup&gt;&lt;mo&gt;+&lt;/mo&gt;&lt;mi&gt;Q&lt;/mi&gt;&lt;/mtd&gt;&lt;mtd&gt;&lt;mi&gt;F&lt;/mi&gt;&lt;mover&gt;&lt;mi&gt;P&lt;/mi&gt;&lt;mo&gt;^&lt;/mo&gt;&lt;/mover&gt;&lt;mfenced&gt;&lt;mrow&gt;&lt;mi&gt;n&lt;/mi&gt;&lt;mo&gt;-&lt;/mo&gt;&lt;mn&gt;1&lt;/mn&gt;&lt;/mrow&gt;&lt;/mfenced&gt;&lt;/mtd&gt;&lt;/mtr&gt;&lt;mtr&gt;&lt;mtd&gt;&lt;mover&gt;&lt;mi&gt;P&lt;/mi&gt;&lt;mo&gt;^&lt;/mo&gt;&lt;/mover&gt;&lt;mfenced&gt;&lt;mrow&gt;&lt;mi&gt;n&lt;/mi&gt;&lt;mo&gt;-&lt;/mo&gt;&lt;mn&gt;1&lt;/mn&gt;&lt;/mrow&gt;&lt;/mfenced&gt;&lt;msup&gt;&lt;mi&gt;F&lt;/mi&gt;&lt;mi&gt;T&lt;/mi&gt;&lt;/msup&gt;&lt;/mtd&gt;&lt;mtd&gt;&lt;mover&gt;&lt;mi&gt;P&lt;/mi&gt;&lt;mo&gt;^&lt;/mo&gt;&lt;/mover&gt;&lt;mfenced&gt;&lt;mrow&gt;&lt;mi&gt;n&lt;/mi&gt;&lt;mo&gt;-&lt;/mo&gt;&lt;mn&gt;1&lt;/mn&gt;&lt;/mrow&gt;&lt;/mfenced&gt;&lt;/mtd&gt;&lt;/mtr&gt;&lt;/mtable&gt;&lt;/mfenced&gt;&lt;/mrow&gt;&lt;/mfenced&gt;&lt;/mtd&gt;&lt;/mtr&gt;&lt;/mtable&gt;&lt;/math&gt;&quot;,&quot;origin&quot;:&quot;MathType Legacy&quot;,&quot;version&quot;:&quot;v3.19.0&quot;}" title="table row blank blank cell p open parentheses x open parentheses n close parentheses comma x open parentheses n minus 1 close parentheses vertical line y to the power of n minus 1 end exponent close parentheses tilde calligraphic N open parentheses open square brackets table row cell x with bar on top open parentheses n close parentheses end cell row cell x with hat on top open parentheses n minus 1 close parentheses end cell end table close square brackets comma open square brackets table row cell P with bar on top open parentheses n close parentheses end cell cell P with bar on top subscript x open parentheses n close parentheses x open parentheses n minus 1 close parentheses end subscript open parentheses n close parentheses end cell row cell P with bar on top subscript x open parentheses n close parentheses x open parentheses n minus 1 close parentheses end subscript superscript T open parentheses n close parentheses end cell cell P with hat on top open parentheses n minus 1 close parentheses end cell end table close square brackets close parentheses end cell row blank blank cell tilde calligraphic N open parentheses open square brackets table row cell F x with hat on top open parentheses n minus 1 close parentheses end cell row cell x with hat on top open parentheses n minus 1 close parentheses end cell end table close square brackets comma open square brackets table row cell F P with hat on top open parentheses n minus 1 close parentheses F to the power of T plus Q end cell cell F P with hat on top open parentheses n minus 1 close parentheses end cell row cell P with hat on top open parentheses n minus 1 close parentheses F to the power of T end cell cell P with hat on top open parentheses n minus 1 close parentheses end cell end table close square brackets close parentheses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table columnspacing=\&quot;0px\&quot; columnalign=\&quot;right center left\&quot;&gt;&lt;mtr&gt;&lt;mtd/&gt;&lt;mtd/&gt;&lt;mtd&gt;&lt;mi&gt;p&lt;/mi&gt;&lt;mfenced&gt;&lt;mrow&gt;&lt;mi&gt;x&lt;/mi&gt;&lt;mfenced&gt;&lt;mi&gt;n&lt;/mi&gt;&lt;/mfenced&gt;&lt;mo&gt;,&lt;/mo&gt;&lt;mi&gt;x&lt;/mi&gt;&lt;mfenced&gt;&lt;mrow&gt;&lt;mi&gt;n&lt;/mi&gt;&lt;mo&gt;-&lt;/mo&gt;&lt;mn&gt;1&lt;/mn&gt;&lt;/mrow&gt;&lt;/mfenced&gt;&lt;mo&gt;|&lt;/mo&gt;&lt;msup&gt;&lt;mi&gt;y&lt;/mi&gt;&lt;mrow&gt;&lt;mi&gt;n&lt;/mi&gt;&lt;mo&gt;-&lt;/mo&gt;&lt;mn&gt;1&lt;/mn&gt;&lt;/mrow&gt;&lt;/msup&gt;&lt;/mrow&gt;&lt;/mfenced&gt;&lt;mo&gt;~&lt;/mo&gt;&lt;mi mathvariant=\&quot;script\&quot;&gt;N&lt;/mi&gt;&lt;mfenced&gt;&lt;mrow&gt;&lt;mfenced open=\&quot;[\&quot; close=\&quot;]\&quot;&gt;&lt;mtable&gt;&lt;mtr&gt;&lt;mtd&gt;&lt;mover&gt;&lt;mi&gt;x&lt;/mi&gt;&lt;mo&gt;&amp;#xAF;&lt;/mo&gt;&lt;/mover&gt;&lt;mfenced&gt;&lt;mi&gt;n&lt;/mi&gt;&lt;/mfenced&gt;&lt;/mtd&gt;&lt;/mtr&gt;&lt;mtr&gt;&lt;mtd&gt;&lt;mover&gt;&lt;mi&gt;x&lt;/mi&gt;&lt;mo&gt;^&lt;/mo&gt;&lt;/mover&gt;&lt;mfenced&gt;&lt;mrow&gt;&lt;mi&gt;n&lt;/mi&gt;&lt;mo&gt;-&lt;/mo&gt;&lt;mn&gt;1&lt;/mn&gt;&lt;/mrow&gt;&lt;/mfenced&gt;&lt;/mtd&gt;&lt;/mtr&gt;&lt;/mtable&gt;&lt;/mfenced&gt;&lt;mo&gt;,&lt;/mo&gt;&lt;mfenced open=\&quot;[\&quot; close=\&quot;]\&quot;&gt;&lt;mtable&gt;&lt;mtr&gt;&lt;mtd&gt;&lt;mover&gt;&lt;mi&gt;P&lt;/mi&gt;&lt;mo&gt;&amp;#xAF;&lt;/mo&gt;&lt;/mover&gt;&lt;mfenced&gt;&lt;mi&gt;n&lt;/mi&gt;&lt;/mfenced&gt;&lt;/mtd&gt;&lt;mtd&gt;&lt;msub&gt;&lt;mover&gt;&lt;mi&gt;P&lt;/mi&gt;&lt;mo&gt;&amp;#xAF;&lt;/mo&gt;&lt;/mover&gt;&lt;mrow&gt;&lt;mi&gt;x&lt;/mi&gt;&lt;mfenced&gt;&lt;mi&gt;n&lt;/mi&gt;&lt;/mfenced&gt;&lt;mi&gt;x&lt;/mi&gt;&lt;mfenced&gt;&lt;mrow&gt;&lt;mi&gt;n&lt;/mi&gt;&lt;mo&gt;-&lt;/mo&gt;&lt;mn&gt;1&lt;/mn&gt;&lt;/mrow&gt;&lt;/mfenced&gt;&lt;/mrow&gt;&lt;/msub&gt;&lt;mfenced&gt;&lt;mi&gt;n&lt;/mi&gt;&lt;/mfenced&gt;&lt;/mtd&gt;&lt;/mtr&gt;&lt;mtr&gt;&lt;mtd&gt;&lt;msubsup&gt;&lt;mover&gt;&lt;mi&gt;P&lt;/mi&gt;&lt;mo&gt;&amp;#xAF;&lt;/mo&gt;&lt;/mover&gt;&lt;mrow&gt;&lt;mi&gt;x&lt;/mi&gt;&lt;mfenced&gt;&lt;mi&gt;n&lt;/mi&gt;&lt;/mfenced&gt;&lt;mi&gt;x&lt;/mi&gt;&lt;mfenced&gt;&lt;mrow&gt;&lt;mi&gt;n&lt;/mi&gt;&lt;mo&gt;-&lt;/mo&gt;&lt;mn&gt;1&lt;/mn&gt;&lt;/mrow&gt;&lt;/mfenced&gt;&lt;/mrow&gt;&lt;mi&gt;T&lt;/mi&gt;&lt;/msubsup&gt;&lt;mfenced&gt;&lt;mi&gt;n&lt;/mi&gt;&lt;/mfenced&gt;&lt;/mtd&gt;&lt;mtd&gt;&lt;mover&gt;&lt;mi&gt;P&lt;/mi&gt;&lt;mo&gt;^&lt;/mo&gt;&lt;/mover&gt;&lt;mfenced&gt;&lt;mrow&gt;&lt;mi&gt;n&lt;/mi&gt;&lt;mo&gt;-&lt;/mo&gt;&lt;mn&gt;1&lt;/mn&gt;&lt;/mrow&gt;&lt;/mfenced&gt;&lt;/mtd&gt;&lt;/mtr&gt;&lt;/mtable&gt;&lt;/mfenced&gt;&lt;/mrow&gt;&lt;/mfenced&gt;&lt;/mtd&gt;&lt;/mtr&gt;&lt;mtr&gt;&lt;mtd/&gt;&lt;mtd/&gt;&lt;mtd&gt;&lt;mo&gt;~&lt;/mo&gt;&lt;mi mathvariant=\&quot;script\&quot;&gt;N&lt;/mi&gt;&lt;mfenced&gt;&lt;mrow&gt;&lt;mfenced open=\&quot;[\&quot; close=\&quot;]\&quot;&gt;&lt;mtable&gt;&lt;mtr&gt;&lt;mtd&gt;&lt;mi&gt;F&lt;/mi&gt;&lt;mover&gt;&lt;mi&gt;x&lt;/mi&gt;&lt;mo&gt;^&lt;/mo&gt;&lt;/mover&gt;&lt;mfenced&gt;&lt;mrow&gt;&lt;mi&gt;n&lt;/mi&gt;&lt;mo&gt;-&lt;/mo&gt;&lt;mn&gt;1&lt;/mn&gt;&lt;/mrow&gt;&lt;/mfenced&gt;&lt;/mtd&gt;&lt;/mtr&gt;&lt;mtr&gt;&lt;mtd&gt;&lt;mover&gt;&lt;mi&gt;x&lt;/mi&gt;&lt;mo&gt;^&lt;/mo&gt;&lt;/mover&gt;&lt;mfenced&gt;&lt;mrow&gt;&lt;mi&gt;n&lt;/mi&gt;&lt;mo&gt;-&lt;/mo&gt;&lt;mn&gt;1&lt;/mn&gt;&lt;/mrow&gt;&lt;/mfenced&gt;&lt;/mtd&gt;&lt;/mtr&gt;&lt;/mtable&gt;&lt;/mfenced&gt;&lt;mo&gt;,&lt;/mo&gt;&lt;mfenced open=\&quot;[\&quot; close=\&quot;]\&quot;&gt;&lt;mtable&gt;&lt;mtr&gt;&lt;mtd&gt;&lt;mi&gt;F&lt;/mi&gt;&lt;mover&gt;&lt;mi&gt;P&lt;/mi&gt;&lt;mo&gt;^&lt;/mo&gt;&lt;/mover&gt;&lt;mfenced&gt;&lt;mrow&gt;&lt;mi&gt;n&lt;/mi&gt;&lt;mo&gt;-&lt;/mo&gt;&lt;mn&gt;1&lt;/mn&gt;&lt;/mrow&gt;&lt;/mfenced&gt;&lt;msup&gt;&lt;mi&gt;F&lt;/mi&gt;&lt;mi&gt;T&lt;/mi&gt;&lt;/msup&gt;&lt;mo&gt;+&lt;/mo&gt;&lt;mi&gt;Q&lt;/mi&gt;&lt;/mtd&gt;&lt;mtd&gt;&lt;mi&gt;F&lt;/mi&gt;&lt;mover&gt;&lt;mi&gt;P&lt;/mi&gt;&lt;mo&gt;^&lt;/mo&gt;&lt;/mover&gt;&lt;mfenced&gt;&lt;mrow&gt;&lt;mi&gt;n&lt;/mi&gt;&lt;mo&gt;-&lt;/mo&gt;&lt;mn&gt;1&lt;/mn&gt;&lt;/mrow&gt;&lt;/mfenced&gt;&lt;/mtd&gt;&lt;/mtr&gt;&lt;mtr&gt;&lt;mtd&gt;&lt;mover&gt;&lt;mi&gt;P&lt;/mi&gt;&lt;mo&gt;^&lt;/mo&gt;&lt;/mover&gt;&lt;mfenced&gt;&lt;mrow&gt;&lt;mi&gt;n&lt;/mi&gt;&lt;mo&gt;-&lt;/mo&gt;&lt;mn&gt;1&lt;/mn&gt;&lt;/mrow&gt;&lt;/mfenced&gt;&lt;msup&gt;&lt;mi&gt;F&lt;/mi&gt;&lt;mi&gt;T&lt;/mi&gt;&lt;/msup&gt;&lt;/mtd&gt;&lt;mtd&gt;&lt;mover&gt;&lt;mi&gt;P&lt;/mi&gt;&lt;mo&gt;^&lt;/mo&gt;&lt;/mover&gt;&lt;mfenced&gt;&lt;mrow&gt;&lt;mi&gt;n&lt;/mi&gt;&lt;mo&gt;-&lt;/mo&gt;&lt;mn&gt;1&lt;/mn&gt;&lt;/mrow&gt;&lt;/mfenced&gt;&lt;/mtd&gt;&lt;/mtr&gt;&lt;/mtable&gt;&lt;/mfenced&gt;&lt;/mrow&gt;&lt;/mfenced&gt;&lt;/mtd&gt;&lt;/mtr&gt;&lt;/mtable&gt;&lt;/math&gt;&quot;,&quot;origin&quot;:&quot;MathType Legacy&quot;,&quot;version&quot;:&quot;v3.19.0&quot;}" title="table row blank blank cell p open parentheses x open parentheses n close parentheses comma x open parentheses n minus 1 close parentheses vertical line y to the power of n minus 1 end exponent close parentheses tilde calligraphic N open parentheses open square brackets table row cell x with bar on top open parentheses n close parentheses end cell row cell x with hat on top open parentheses n minus 1 close parentheses end cell end table close square brackets comma open square brackets table row cell P with bar on top open parentheses n close parentheses end cell cell P with bar on top subscript x open parentheses n close parentheses x open parentheses n minus 1 close parentheses end subscript open parentheses n close parentheses end cell row cell P with bar on top subscript x open parentheses n close parentheses x open parentheses n minus 1 close parentheses end subscript superscript T open parentheses n close parentheses end cell cell P with hat on top open parentheses n minus 1 close parentheses end cell end table close square brackets close parentheses end cell row blank blank cell tilde calligraphic N open parentheses open square brackets table row cell F x with hat on top open parentheses n minus 1 close parentheses end cell row cell x with hat on top open parentheses n minus 1 close parentheses end cell end table close square brackets comma open square brackets table row cell F P with hat on top open parentheses n minus 1 close parentheses F to the power of T plus Q end cell cell F P with hat on top open parentheses n minus 1 close parentheses end cell row cell P with hat on top open parentheses n minus 1 close parentheses F to the power of T end cell cell P with hat on top open parentheses n minus 1 close parentheses end cell end table close square brackets close parentheses end cell end table"/>
                    <pic:cNvPicPr/>
                  </pic:nvPicPr>
                  <pic:blipFill>
                    <a:blip r:embed="rId204" cstate="print">
                      <a:extLst>
                        <a:ext uri="{28A0092B-C50C-407E-A947-70E740481C1C}">
                          <a14:useLocalDpi xmlns:a14="http://schemas.microsoft.com/office/drawing/2010/main" val="0"/>
                        </a:ext>
                      </a:extLst>
                    </a:blip>
                    <a:stretch>
                      <a:fillRect/>
                    </a:stretch>
                  </pic:blipFill>
                  <pic:spPr>
                    <a:xfrm>
                      <a:off x="0" y="0"/>
                      <a:ext cx="4670958" cy="1245159"/>
                    </a:xfrm>
                    <a:prstGeom prst="rect">
                      <a:avLst/>
                    </a:prstGeom>
                  </pic:spPr>
                </pic:pic>
              </a:graphicData>
            </a:graphic>
          </wp:inline>
        </w:drawing>
      </w:r>
    </w:p>
    <w:p w14:paraId="6FA6094F" w14:textId="77777777" w:rsidR="00D06663" w:rsidRDefault="00D06663" w:rsidP="00DA5FA1"/>
    <w:p w14:paraId="4FBFFEAE" w14:textId="77777777" w:rsidR="00D06663" w:rsidRDefault="00D06663" w:rsidP="00DA5FA1">
      <w:r>
        <w:t>and the marginal is</w:t>
      </w:r>
    </w:p>
    <w:p w14:paraId="139A311B" w14:textId="77777777" w:rsidR="00D06663" w:rsidRDefault="00D06663" w:rsidP="00DA5FA1"/>
    <w:p w14:paraId="1D5A8EC2" w14:textId="77777777" w:rsidR="00D06663" w:rsidRDefault="00D06663" w:rsidP="00DA5FA1">
      <w:pPr>
        <w:jc w:val="center"/>
      </w:pPr>
      <w:r>
        <w:rPr>
          <w:noProof/>
          <w:position w:val="-6"/>
        </w:rPr>
        <w:drawing>
          <wp:inline distT="0" distB="0" distL="0" distR="0" wp14:anchorId="4A1A0EB9" wp14:editId="7B0C1F8A">
            <wp:extent cx="3937999" cy="204055"/>
            <wp:effectExtent l="0" t="0" r="0" b="0"/>
            <wp:docPr id="1241483699" name="Picture 1241483699" descr="{&quot;mathml&quot;:&quot;&lt;math style=\&quot;font-family:Times New Roman;font-size:12px;\&quot; xmlns=\&quot;http://www.w3.org/1998/Math/MathML\&quot;&gt;&lt;mi&gt;p&lt;/mi&gt;&lt;mfenced&gt;&lt;mrow&gt;&lt;mi&gt;x&lt;/mi&gt;&lt;mfenced&gt;&lt;mi&gt;n&lt;/mi&gt;&lt;/mfenced&gt;&lt;mo&gt;|&lt;/mo&gt;&lt;msup&gt;&lt;mi&gt;y&lt;/mi&gt;&lt;mrow&gt;&lt;mi&gt;n&lt;/mi&gt;&lt;mo&gt;-&lt;/mo&gt;&lt;mn&gt;1&lt;/mn&gt;&lt;/mrow&gt;&lt;/msup&gt;&lt;/mrow&gt;&lt;/mfenced&gt;&lt;mo&gt;=&lt;/mo&gt;&lt;mi&gt;N&lt;/mi&gt;&lt;mfenced&gt;&lt;mrow&gt;&lt;mover&gt;&lt;mi&gt;x&lt;/mi&gt;&lt;mo&gt;&amp;#xAF;&lt;/mo&gt;&lt;/mover&gt;&lt;mfenced&gt;&lt;mi&gt;n&lt;/mi&gt;&lt;/mfenced&gt;&lt;mo&gt;,&lt;/mo&gt;&lt;mover&gt;&lt;mi&gt;P&lt;/mi&gt;&lt;mo&gt;&amp;#xAF;&lt;/mo&gt;&lt;/mover&gt;&lt;mfenced&gt;&lt;mi&gt;n&lt;/mi&gt;&lt;/mfenced&gt;&lt;/mrow&gt;&lt;/mfenced&gt;&lt;mo&gt;=&lt;/mo&gt;&lt;mi&gt;N&lt;/mi&gt;&lt;mfenced&gt;&lt;mrow&gt;&lt;mi&gt;F&lt;/mi&gt;&lt;mover&gt;&lt;mi&gt;x&lt;/mi&gt;&lt;mo&gt;^&lt;/mo&gt;&lt;/mover&gt;&lt;mfenced&gt;&lt;mrow&gt;&lt;mi&gt;n&lt;/mi&gt;&lt;mo&gt;-&lt;/mo&gt;&lt;mn&gt;1&lt;/mn&gt;&lt;/mrow&gt;&lt;/mfenced&gt;&lt;mo&gt;,&lt;/mo&gt;&lt;mi&gt;F&lt;/mi&gt;&lt;mover&gt;&lt;mi&gt;P&lt;/mi&gt;&lt;mo&gt;^&lt;/mo&gt;&lt;/mover&gt;&lt;mfenced&gt;&lt;mrow&gt;&lt;mi&gt;n&lt;/mi&gt;&lt;mo&gt;-&lt;/mo&gt;&lt;mn&gt;1&lt;/mn&gt;&lt;/mrow&gt;&lt;/mfenced&gt;&lt;msup&gt;&lt;mi&gt;F&lt;/mi&gt;&lt;mi&gt;T&lt;/mi&gt;&lt;/msup&gt;&lt;mo&gt;+&lt;/mo&gt;&lt;mi&gt;Q&lt;/mi&gt;&lt;/mrow&gt;&lt;/mfenced&gt;&lt;/math&gt;&quot;,&quot;origin&quot;:&quot;MathType Legacy&quot;,&quot;version&quot;:&quot;v3.19.0&quot;}" title="p open parentheses x open parentheses n close parentheses vertical line y to the power of n minus 1 end exponent close parentheses equals N open parentheses x with bar on top open parentheses n close parentheses comma P with bar on top open parentheses n close parentheses close parentheses equals N open parentheses F x with hat on top open parentheses n minus 1 close parentheses comma F P with hat on top open parentheses n minus 1 close parentheses F to the power of T plus Q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p&lt;/mi&gt;&lt;mfenced&gt;&lt;mrow&gt;&lt;mi&gt;x&lt;/mi&gt;&lt;mfenced&gt;&lt;mi&gt;n&lt;/mi&gt;&lt;/mfenced&gt;&lt;mo&gt;|&lt;/mo&gt;&lt;msup&gt;&lt;mi&gt;y&lt;/mi&gt;&lt;mrow&gt;&lt;mi&gt;n&lt;/mi&gt;&lt;mo&gt;-&lt;/mo&gt;&lt;mn&gt;1&lt;/mn&gt;&lt;/mrow&gt;&lt;/msup&gt;&lt;/mrow&gt;&lt;/mfenced&gt;&lt;mo&gt;=&lt;/mo&gt;&lt;mi&gt;N&lt;/mi&gt;&lt;mfenced&gt;&lt;mrow&gt;&lt;mover&gt;&lt;mi&gt;x&lt;/mi&gt;&lt;mo&gt;&amp;#xAF;&lt;/mo&gt;&lt;/mover&gt;&lt;mfenced&gt;&lt;mi&gt;n&lt;/mi&gt;&lt;/mfenced&gt;&lt;mo&gt;,&lt;/mo&gt;&lt;mover&gt;&lt;mi&gt;P&lt;/mi&gt;&lt;mo&gt;&amp;#xAF;&lt;/mo&gt;&lt;/mover&gt;&lt;mfenced&gt;&lt;mi&gt;n&lt;/mi&gt;&lt;/mfenced&gt;&lt;/mrow&gt;&lt;/mfenced&gt;&lt;mo&gt;=&lt;/mo&gt;&lt;mi&gt;N&lt;/mi&gt;&lt;mfenced&gt;&lt;mrow&gt;&lt;mi&gt;F&lt;/mi&gt;&lt;mover&gt;&lt;mi&gt;x&lt;/mi&gt;&lt;mo&gt;^&lt;/mo&gt;&lt;/mover&gt;&lt;mfenced&gt;&lt;mrow&gt;&lt;mi&gt;n&lt;/mi&gt;&lt;mo&gt;-&lt;/mo&gt;&lt;mn&gt;1&lt;/mn&gt;&lt;/mrow&gt;&lt;/mfenced&gt;&lt;mo&gt;,&lt;/mo&gt;&lt;mi&gt;F&lt;/mi&gt;&lt;mover&gt;&lt;mi&gt;P&lt;/mi&gt;&lt;mo&gt;^&lt;/mo&gt;&lt;/mover&gt;&lt;mfenced&gt;&lt;mrow&gt;&lt;mi&gt;n&lt;/mi&gt;&lt;mo&gt;-&lt;/mo&gt;&lt;mn&gt;1&lt;/mn&gt;&lt;/mrow&gt;&lt;/mfenced&gt;&lt;msup&gt;&lt;mi&gt;F&lt;/mi&gt;&lt;mi&gt;T&lt;/mi&gt;&lt;/msup&gt;&lt;mo&gt;+&lt;/mo&gt;&lt;mi&gt;Q&lt;/mi&gt;&lt;/mrow&gt;&lt;/mfenced&gt;&lt;/math&gt;&quot;,&quot;origin&quot;:&quot;MathType Legacy&quot;,&quot;version&quot;:&quot;v3.19.0&quot;}" title="p open parentheses x open parentheses n close parentheses vertical line y to the power of n minus 1 end exponent close parentheses equals N open parentheses x with bar on top open parentheses n close parentheses comma P with bar on top open parentheses n close parentheses close parentheses equals N open parentheses F x with hat on top open parentheses n minus 1 close parentheses comma F P with hat on top open parentheses n minus 1 close parentheses F to the power of T plus Q close parentheses"/>
                    <pic:cNvPicPr/>
                  </pic:nvPicPr>
                  <pic:blipFill>
                    <a:blip r:embed="rId205" cstate="print">
                      <a:extLst>
                        <a:ext uri="{28A0092B-C50C-407E-A947-70E740481C1C}">
                          <a14:useLocalDpi xmlns:a14="http://schemas.microsoft.com/office/drawing/2010/main" val="0"/>
                        </a:ext>
                      </a:extLst>
                    </a:blip>
                    <a:stretch>
                      <a:fillRect/>
                    </a:stretch>
                  </pic:blipFill>
                  <pic:spPr>
                    <a:xfrm>
                      <a:off x="0" y="0"/>
                      <a:ext cx="3937999" cy="204055"/>
                    </a:xfrm>
                    <a:prstGeom prst="rect">
                      <a:avLst/>
                    </a:prstGeom>
                  </pic:spPr>
                </pic:pic>
              </a:graphicData>
            </a:graphic>
          </wp:inline>
        </w:drawing>
      </w:r>
    </w:p>
    <w:p w14:paraId="362379ED" w14:textId="77777777" w:rsidR="00D06663" w:rsidRDefault="00D06663" w:rsidP="00DA5FA1"/>
    <w:p w14:paraId="0A093D96" w14:textId="77777777" w:rsidR="00D06663" w:rsidRDefault="00D06663" w:rsidP="00DA5FA1">
      <w:r>
        <w:t>In the filtering stage, the predicted moments are used to update the filtered moments upon receipt of the new measurement y(n).  Again, we know p(y(n)|x(n) and p(x(n)|y^n-1) are Gaussian, hence so is the joint distribution p(x(n),y(n)|y^n-1).  Plugging in the above values for the mean and covariance of x(n) and y(n) yields</w:t>
      </w:r>
    </w:p>
    <w:p w14:paraId="1F8C57B8" w14:textId="77777777" w:rsidR="00D06663" w:rsidRDefault="00D06663" w:rsidP="00DA5FA1"/>
    <w:p w14:paraId="660DF878" w14:textId="77777777" w:rsidR="00D06663" w:rsidRDefault="00D06663" w:rsidP="00DA5FA1">
      <w:pPr>
        <w:jc w:val="center"/>
      </w:pPr>
      <w:r>
        <w:rPr>
          <w:noProof/>
          <w:position w:val="-22"/>
        </w:rPr>
        <w:drawing>
          <wp:inline distT="0" distB="0" distL="0" distR="0" wp14:anchorId="5A3850BD" wp14:editId="6A3E81F2">
            <wp:extent cx="3816265" cy="517059"/>
            <wp:effectExtent l="0" t="0" r="0" b="0"/>
            <wp:docPr id="2110536070" name="Picture 2110536070" descr="{&quot;mathml&quot;:&quot;&lt;math style=\&quot;font-family:Times New Roman;font-size:12px;\&quot; xmlns=\&quot;http://www.w3.org/1998/Math/MathML\&quot;&gt;&lt;mtable columnspacing=\&quot;0px\&quot; columnalign=\&quot;right center left\&quot;&gt;&lt;mtr&gt;&lt;mtd/&gt;&lt;mtd/&gt;&lt;mtd&gt;&lt;mi&gt;p&lt;/mi&gt;&lt;mfenced&gt;&lt;mrow&gt;&lt;mi&gt;x&lt;/mi&gt;&lt;mfenced&gt;&lt;mi&gt;n&lt;/mi&gt;&lt;/mfenced&gt;&lt;mo&gt;,&lt;/mo&gt;&lt;mi&gt;y&lt;/mi&gt;&lt;mfenced&gt;&lt;mi&gt;n&lt;/mi&gt;&lt;/mfenced&gt;&lt;mo&gt;|&lt;/mo&gt;&lt;msup&gt;&lt;mi&gt;y&lt;/mi&gt;&lt;mrow&gt;&lt;mi&gt;n&lt;/mi&gt;&lt;mo&gt;-&lt;/mo&gt;&lt;mn&gt;1&lt;/mn&gt;&lt;/mrow&gt;&lt;/msup&gt;&lt;/mrow&gt;&lt;/mfenced&gt;&lt;mo&gt;~&lt;/mo&gt;&lt;mi mathvariant=\&quot;script\&quot;&gt;N&lt;/mi&gt;&lt;mfenced&gt;&lt;mrow&gt;&lt;mfenced open=\&quot;[\&quot; close=\&quot;]\&quot;&gt;&lt;mtable&gt;&lt;mtr&gt;&lt;mtd&gt;&lt;mover&gt;&lt;mi&gt;x&lt;/mi&gt;&lt;mo&gt;&amp;#xAF;&lt;/mo&gt;&lt;/mover&gt;&lt;mfenced&gt;&lt;mi&gt;n&lt;/mi&gt;&lt;/mfenced&gt;&lt;/mtd&gt;&lt;/mtr&gt;&lt;mtr&gt;&lt;mtd&gt;&lt;mi&gt;H&lt;/mi&gt;&lt;mover&gt;&lt;mi&gt;x&lt;/mi&gt;&lt;mo&gt;&amp;#xAF;&lt;/mo&gt;&lt;/mover&gt;&lt;mfenced&gt;&lt;mi&gt;n&lt;/mi&gt;&lt;/mfenced&gt;&lt;/mtd&gt;&lt;/mtr&gt;&lt;/mtable&gt;&lt;/mfenced&gt;&lt;mo&gt;,&lt;/mo&gt;&lt;mfenced open=\&quot;[\&quot; close=\&quot;]\&quot;&gt;&lt;mtable&gt;&lt;mtr&gt;&lt;mtd&gt;&lt;mover&gt;&lt;mi&gt;P&lt;/mi&gt;&lt;mo&gt;&amp;#xAF;&lt;/mo&gt;&lt;/mover&gt;&lt;mfenced&gt;&lt;mi&gt;n&lt;/mi&gt;&lt;/mfenced&gt;&lt;/mtd&gt;&lt;mtd&gt;&lt;mover&gt;&lt;mi&gt;P&lt;/mi&gt;&lt;mo&gt;&amp;#xAF;&lt;/mo&gt;&lt;/mover&gt;&lt;mfenced&gt;&lt;mi&gt;n&lt;/mi&gt;&lt;/mfenced&gt;&lt;msup&gt;&lt;mi&gt;H&lt;/mi&gt;&lt;mi&gt;T&lt;/mi&gt;&lt;/msup&gt;&lt;/mtd&gt;&lt;/mtr&gt;&lt;mtr&gt;&lt;mtd&gt;&lt;mover&gt;&lt;mrow&gt;&lt;mi&gt;H&lt;/mi&gt;&lt;mi&gt;P&lt;/mi&gt;&lt;/mrow&gt;&lt;mo&gt;&amp;#xAF;&lt;/mo&gt;&lt;/mover&gt;&lt;mfenced&gt;&lt;mi&gt;n&lt;/mi&gt;&lt;/mfenced&gt;&lt;/mtd&gt;&lt;mtd&gt;&lt;mi&gt;H&lt;/mi&gt;&lt;mover&gt;&lt;mi&gt;P&lt;/mi&gt;&lt;mo&gt;&amp;#xAF;&lt;/mo&gt;&lt;/mover&gt;&lt;mfenced&gt;&lt;mi&gt;n&lt;/mi&gt;&lt;/mfenced&gt;&lt;msup&gt;&lt;mi&gt;H&lt;/mi&gt;&lt;mi&gt;T&lt;/mi&gt;&lt;/msup&gt;&lt;mo&gt;+&lt;/mo&gt;&lt;mi&gt;R&lt;/mi&gt;&lt;/mtd&gt;&lt;/mtr&gt;&lt;/mtable&gt;&lt;/mfenced&gt;&lt;/mrow&gt;&lt;/mfenced&gt;&lt;/mtd&gt;&lt;/mtr&gt;&lt;mtr&gt;&lt;mtd/&gt;&lt;mtd/&gt;&lt;mtd/&gt;&lt;/mtr&gt;&lt;/mtable&gt;&lt;/math&gt;&quot;,&quot;origin&quot;:&quot;MathType Legacy&quot;,&quot;version&quot;:&quot;v3.19.0&quot;}" title="table row blank blank cell p open parentheses x open parentheses n close parentheses comma y open parentheses n close parentheses vertical line y to the power of n minus 1 end exponent close parentheses tilde calligraphic N open parentheses open square brackets table row cell x with bar on top open parentheses n close parentheses end cell row cell H x with bar on top open parentheses n close parentheses end cell end table close square brackets comma open square brackets table row cell P with bar on top open parentheses n close parentheses end cell cell P with bar on top open parentheses n close parentheses H to the power of T end cell row cell stack H P with bar on top open parentheses n close parentheses end cell cell H P with bar on top open parentheses n close parentheses H to the power of T plus R end cell end table close square brackets close parentheses end cell row blank blank blank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table columnspacing=\&quot;0px\&quot; columnalign=\&quot;right center left\&quot;&gt;&lt;mtr&gt;&lt;mtd/&gt;&lt;mtd/&gt;&lt;mtd&gt;&lt;mi&gt;p&lt;/mi&gt;&lt;mfenced&gt;&lt;mrow&gt;&lt;mi&gt;x&lt;/mi&gt;&lt;mfenced&gt;&lt;mi&gt;n&lt;/mi&gt;&lt;/mfenced&gt;&lt;mo&gt;,&lt;/mo&gt;&lt;mi&gt;y&lt;/mi&gt;&lt;mfenced&gt;&lt;mi&gt;n&lt;/mi&gt;&lt;/mfenced&gt;&lt;mo&gt;|&lt;/mo&gt;&lt;msup&gt;&lt;mi&gt;y&lt;/mi&gt;&lt;mrow&gt;&lt;mi&gt;n&lt;/mi&gt;&lt;mo&gt;-&lt;/mo&gt;&lt;mn&gt;1&lt;/mn&gt;&lt;/mrow&gt;&lt;/msup&gt;&lt;/mrow&gt;&lt;/mfenced&gt;&lt;mo&gt;~&lt;/mo&gt;&lt;mi mathvariant=\&quot;script\&quot;&gt;N&lt;/mi&gt;&lt;mfenced&gt;&lt;mrow&gt;&lt;mfenced open=\&quot;[\&quot; close=\&quot;]\&quot;&gt;&lt;mtable&gt;&lt;mtr&gt;&lt;mtd&gt;&lt;mover&gt;&lt;mi&gt;x&lt;/mi&gt;&lt;mo&gt;&amp;#xAF;&lt;/mo&gt;&lt;/mover&gt;&lt;mfenced&gt;&lt;mi&gt;n&lt;/mi&gt;&lt;/mfenced&gt;&lt;/mtd&gt;&lt;/mtr&gt;&lt;mtr&gt;&lt;mtd&gt;&lt;mi&gt;H&lt;/mi&gt;&lt;mover&gt;&lt;mi&gt;x&lt;/mi&gt;&lt;mo&gt;&amp;#xAF;&lt;/mo&gt;&lt;/mover&gt;&lt;mfenced&gt;&lt;mi&gt;n&lt;/mi&gt;&lt;/mfenced&gt;&lt;/mtd&gt;&lt;/mtr&gt;&lt;/mtable&gt;&lt;/mfenced&gt;&lt;mo&gt;,&lt;/mo&gt;&lt;mfenced open=\&quot;[\&quot; close=\&quot;]\&quot;&gt;&lt;mtable&gt;&lt;mtr&gt;&lt;mtd&gt;&lt;mover&gt;&lt;mi&gt;P&lt;/mi&gt;&lt;mo&gt;&amp;#xAF;&lt;/mo&gt;&lt;/mover&gt;&lt;mfenced&gt;&lt;mi&gt;n&lt;/mi&gt;&lt;/mfenced&gt;&lt;/mtd&gt;&lt;mtd&gt;&lt;mover&gt;&lt;mi&gt;P&lt;/mi&gt;&lt;mo&gt;&amp;#xAF;&lt;/mo&gt;&lt;/mover&gt;&lt;mfenced&gt;&lt;mi&gt;n&lt;/mi&gt;&lt;/mfenced&gt;&lt;msup&gt;&lt;mi&gt;H&lt;/mi&gt;&lt;mi&gt;T&lt;/mi&gt;&lt;/msup&gt;&lt;/mtd&gt;&lt;/mtr&gt;&lt;mtr&gt;&lt;mtd&gt;&lt;mover&gt;&lt;mrow&gt;&lt;mi&gt;H&lt;/mi&gt;&lt;mi&gt;P&lt;/mi&gt;&lt;/mrow&gt;&lt;mo&gt;&amp;#xAF;&lt;/mo&gt;&lt;/mover&gt;&lt;mfenced&gt;&lt;mi&gt;n&lt;/mi&gt;&lt;/mfenced&gt;&lt;/mtd&gt;&lt;mtd&gt;&lt;mi&gt;H&lt;/mi&gt;&lt;mover&gt;&lt;mi&gt;P&lt;/mi&gt;&lt;mo&gt;&amp;#xAF;&lt;/mo&gt;&lt;/mover&gt;&lt;mfenced&gt;&lt;mi&gt;n&lt;/mi&gt;&lt;/mfenced&gt;&lt;msup&gt;&lt;mi&gt;H&lt;/mi&gt;&lt;mi&gt;T&lt;/mi&gt;&lt;/msup&gt;&lt;mo&gt;+&lt;/mo&gt;&lt;mi&gt;R&lt;/mi&gt;&lt;/mtd&gt;&lt;/mtr&gt;&lt;/mtable&gt;&lt;/mfenced&gt;&lt;/mrow&gt;&lt;/mfenced&gt;&lt;/mtd&gt;&lt;/mtr&gt;&lt;mtr&gt;&lt;mtd/&gt;&lt;mtd/&gt;&lt;mtd/&gt;&lt;/mtr&gt;&lt;/mtable&gt;&lt;/math&gt;&quot;,&quot;origin&quot;:&quot;MathType Legacy&quot;,&quot;version&quot;:&quot;v3.19.0&quot;}" title="table row blank blank cell p open parentheses x open parentheses n close parentheses comma y open parentheses n close parentheses vertical line y to the power of n minus 1 end exponent close parentheses tilde calligraphic N open parentheses open square brackets table row cell x with bar on top open parentheses n close parentheses end cell row cell H x with bar on top open parentheses n close parentheses end cell end table close square brackets comma open square brackets table row cell P with bar on top open parentheses n close parentheses end cell cell P with bar on top open parentheses n close parentheses H to the power of T end cell row cell stack H P with bar on top open parentheses n close parentheses end cell cell H P with bar on top open parentheses n close parentheses H to the power of T plus R end cell end table close square brackets close parentheses end cell row blank blank blank end table"/>
                    <pic:cNvPicPr/>
                  </pic:nvPicPr>
                  <pic:blipFill>
                    <a:blip r:embed="rId206" cstate="print">
                      <a:extLst>
                        <a:ext uri="{28A0092B-C50C-407E-A947-70E740481C1C}">
                          <a14:useLocalDpi xmlns:a14="http://schemas.microsoft.com/office/drawing/2010/main" val="0"/>
                        </a:ext>
                      </a:extLst>
                    </a:blip>
                    <a:stretch>
                      <a:fillRect/>
                    </a:stretch>
                  </pic:blipFill>
                  <pic:spPr>
                    <a:xfrm>
                      <a:off x="0" y="0"/>
                      <a:ext cx="3816265" cy="517059"/>
                    </a:xfrm>
                    <a:prstGeom prst="rect">
                      <a:avLst/>
                    </a:prstGeom>
                  </pic:spPr>
                </pic:pic>
              </a:graphicData>
            </a:graphic>
          </wp:inline>
        </w:drawing>
      </w:r>
    </w:p>
    <w:p w14:paraId="41021080" w14:textId="77777777" w:rsidR="00D06663" w:rsidRDefault="00D06663" w:rsidP="00DA5FA1"/>
    <w:p w14:paraId="073FD07A" w14:textId="77777777" w:rsidR="00D06663" w:rsidRDefault="00D06663" w:rsidP="00DA5FA1">
      <w:r>
        <w:lastRenderedPageBreak/>
        <w:t>Recall, the prediction moments are used because of the conditioning on y^n-1.  The updated conditional posterior is (Theorem Bayes section () GRV)</w:t>
      </w:r>
      <w:r>
        <w:rPr>
          <w:noProof/>
          <w:position w:val="-6"/>
        </w:rPr>
        <w:drawing>
          <wp:inline distT="0" distB="0" distL="0" distR="0" wp14:anchorId="310BB358" wp14:editId="13ACE0F3">
            <wp:extent cx="2188464" cy="203200"/>
            <wp:effectExtent l="0" t="0" r="0" b="0"/>
            <wp:docPr id="1035347039" name="Picture 1035347039" descr="{&quot;mathml&quot;:&quot;&lt;math style=\&quot;font-family:Times New Roman;font-size:12px;\&quot; xmlns=\&quot;http://www.w3.org/1998/Math/MathML\&quot;&gt;&lt;mi&gt;p&lt;/mi&gt;&lt;mfenced&gt;&lt;mrow&gt;&lt;mi&gt;x&lt;/mi&gt;&lt;mfenced&gt;&lt;mi&gt;n&lt;/mi&gt;&lt;/mfenced&gt;&lt;mo&gt;|&lt;/mo&gt;&lt;mi&gt;y&lt;/mi&gt;&lt;mfenced&gt;&lt;mi&gt;n&lt;/mi&gt;&lt;/mfenced&gt;&lt;mo&gt;,&lt;/mo&gt;&lt;msup&gt;&lt;mi&gt;y&lt;/mi&gt;&lt;mrow&gt;&lt;mi&gt;n&lt;/mi&gt;&lt;mo&gt;-&lt;/mo&gt;&lt;mn&gt;1&lt;/mn&gt;&lt;/mrow&gt;&lt;/msup&gt;&lt;/mrow&gt;&lt;/mfenced&gt;&lt;mo&gt;=&lt;/mo&gt;&lt;mi&gt;N&lt;/mi&gt;&lt;mfenced&gt;&lt;mrow&gt;&lt;mover&gt;&lt;mi&gt;x&lt;/mi&gt;&lt;mo&gt;^&lt;/mo&gt;&lt;/mover&gt;&lt;mfenced&gt;&lt;mi&gt;n&lt;/mi&gt;&lt;/mfenced&gt;&lt;mo&gt;,&lt;/mo&gt;&lt;mover&gt;&lt;mi&gt;P&lt;/mi&gt;&lt;mo&gt;^&lt;/mo&gt;&lt;/mover&gt;&lt;mfenced&gt;&lt;mi&gt;n&lt;/mi&gt;&lt;/mfenced&gt;&lt;/mrow&gt;&lt;/mfenced&gt;&lt;/math&gt;&quot;,&quot;origin&quot;:&quot;MathType Legacy&quot;,&quot;version&quot;:&quot;v3.19.0&quot;}" title="p open parentheses x open parentheses n close parentheses vertical line y open parentheses n close parentheses comma y to the power of n minus 1 end exponent close parentheses equals N open parentheses x with hat on top open parentheses n close parentheses comma P with hat on top open parentheses n close parentheses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p&lt;/mi&gt;&lt;mfenced&gt;&lt;mrow&gt;&lt;mi&gt;x&lt;/mi&gt;&lt;mfenced&gt;&lt;mi&gt;n&lt;/mi&gt;&lt;/mfenced&gt;&lt;mo&gt;|&lt;/mo&gt;&lt;mi&gt;y&lt;/mi&gt;&lt;mfenced&gt;&lt;mi&gt;n&lt;/mi&gt;&lt;/mfenced&gt;&lt;mo&gt;,&lt;/mo&gt;&lt;msup&gt;&lt;mi&gt;y&lt;/mi&gt;&lt;mrow&gt;&lt;mi&gt;n&lt;/mi&gt;&lt;mo&gt;-&lt;/mo&gt;&lt;mn&gt;1&lt;/mn&gt;&lt;/mrow&gt;&lt;/msup&gt;&lt;/mrow&gt;&lt;/mfenced&gt;&lt;mo&gt;=&lt;/mo&gt;&lt;mi&gt;N&lt;/mi&gt;&lt;mfenced&gt;&lt;mrow&gt;&lt;mover&gt;&lt;mi&gt;x&lt;/mi&gt;&lt;mo&gt;^&lt;/mo&gt;&lt;/mover&gt;&lt;mfenced&gt;&lt;mi&gt;n&lt;/mi&gt;&lt;/mfenced&gt;&lt;mo&gt;,&lt;/mo&gt;&lt;mover&gt;&lt;mi&gt;P&lt;/mi&gt;&lt;mo&gt;^&lt;/mo&gt;&lt;/mover&gt;&lt;mfenced&gt;&lt;mi&gt;n&lt;/mi&gt;&lt;/mfenced&gt;&lt;/mrow&gt;&lt;/mfenced&gt;&lt;/math&gt;&quot;,&quot;origin&quot;:&quot;MathType Legacy&quot;,&quot;version&quot;:&quot;v3.19.0&quot;}" title="p open parentheses x open parentheses n close parentheses vertical line y open parentheses n close parentheses comma y to the power of n minus 1 end exponent close parentheses equals N open parentheses x with hat on top open parentheses n close parentheses comma P with hat on top open parentheses n close parentheses close parentheses"/>
                    <pic:cNvPicPr/>
                  </pic:nvPicPr>
                  <pic:blipFill>
                    <a:blip r:embed="rId207" cstate="print">
                      <a:extLst>
                        <a:ext uri="{28A0092B-C50C-407E-A947-70E740481C1C}">
                          <a14:useLocalDpi xmlns:a14="http://schemas.microsoft.com/office/drawing/2010/main" val="0"/>
                        </a:ext>
                      </a:extLst>
                    </a:blip>
                    <a:stretch>
                      <a:fillRect/>
                    </a:stretch>
                  </pic:blipFill>
                  <pic:spPr>
                    <a:xfrm>
                      <a:off x="0" y="0"/>
                      <a:ext cx="2188464" cy="203200"/>
                    </a:xfrm>
                    <a:prstGeom prst="rect">
                      <a:avLst/>
                    </a:prstGeom>
                  </pic:spPr>
                </pic:pic>
              </a:graphicData>
            </a:graphic>
          </wp:inline>
        </w:drawing>
      </w:r>
      <w:r>
        <w:t>,  where the conditional mean and error covariance are</w:t>
      </w:r>
    </w:p>
    <w:p w14:paraId="362D80DC" w14:textId="77777777" w:rsidR="00D06663" w:rsidRDefault="00D06663" w:rsidP="00DA5FA1"/>
    <w:p w14:paraId="0AB535AB" w14:textId="77777777" w:rsidR="00D06663" w:rsidRDefault="00D06663" w:rsidP="00DA5FA1"/>
    <w:p w14:paraId="64D88802" w14:textId="77777777" w:rsidR="00D06663" w:rsidRDefault="00D06663" w:rsidP="00DA5FA1"/>
    <w:p w14:paraId="61E698FB" w14:textId="77777777" w:rsidR="00D06663" w:rsidRDefault="00D06663" w:rsidP="00DA5FA1">
      <w:pPr>
        <w:jc w:val="center"/>
      </w:pPr>
      <w:r>
        <w:rPr>
          <w:noProof/>
          <w:position w:val="-75"/>
        </w:rPr>
        <w:drawing>
          <wp:inline distT="0" distB="0" distL="0" distR="0" wp14:anchorId="7FA49107" wp14:editId="410C65DF">
            <wp:extent cx="2107184" cy="981456"/>
            <wp:effectExtent l="0" t="0" r="0" b="0"/>
            <wp:docPr id="1095186569" name="Picture 1095186569" descr="{&quot;mathml&quot;:&quot;&lt;math style=\&quot;font-family:Times New Roman;font-size:12px;\&quot; xmlns=\&quot;http://www.w3.org/1998/Math/MathML\&quot;&gt;&lt;mover&gt;&lt;mi&gt;x&lt;/mi&gt;&lt;mo&gt;^&lt;/mo&gt;&lt;/mover&gt;&lt;mfenced&gt;&lt;mi&gt;n&lt;/mi&gt;&lt;/mfenced&gt;&lt;mo&gt;=&lt;/mo&gt;&lt;menclose notation=\&quot;top\&quot;&gt;&lt;mi&gt;x&lt;/mi&gt;&lt;/menclose&gt;&lt;mfenced&gt;&lt;mi&gt;n&lt;/mi&gt;&lt;/mfenced&gt;&lt;mo&gt;+&lt;/mo&gt;&lt;mi&gt;K&lt;/mi&gt;&lt;mfenced&gt;&lt;mi&gt;n&lt;/mi&gt;&lt;/mfenced&gt;&lt;mfenced&gt;&lt;mrow&gt;&lt;mi&gt;y&lt;/mi&gt;&lt;mfenced&gt;&lt;mi&gt;n&lt;/mi&gt;&lt;/mfenced&gt;&lt;mo&gt;-&lt;/mo&gt;&lt;mi&gt;H&lt;/mi&gt;&lt;menclose notation=\&quot;top\&quot;&gt;&lt;mi&gt;x&lt;/mi&gt;&lt;/menclose&gt;&lt;mfenced&gt;&lt;mi&gt;n&lt;/mi&gt;&lt;/mfenced&gt;&lt;/mrow&gt;&lt;/mfenced&gt;&lt;mspace linebreak=\&quot;newline\&quot;/&gt;&lt;mover&gt;&lt;mi&gt;P&lt;/mi&gt;&lt;mo&gt;^&lt;/mo&gt;&lt;/mover&gt;&lt;mfenced&gt;&lt;mi&gt;n&lt;/mi&gt;&lt;/mfenced&gt;&lt;mo&gt;=&lt;/mo&gt;&lt;mover&gt;&lt;mi&gt;P&lt;/mi&gt;&lt;mo&gt;&amp;#xAF;&lt;/mo&gt;&lt;/mover&gt;&lt;mfenced&gt;&lt;mi&gt;n&lt;/mi&gt;&lt;/mfenced&gt;&lt;mfenced&gt;&lt;mrow&gt;&lt;mi&gt;I&lt;/mi&gt;&lt;mo&gt;-&lt;/mo&gt;&lt;mi&gt;K&lt;/mi&gt;&lt;mfenced&gt;&lt;mi&gt;n&lt;/mi&gt;&lt;/mfenced&gt;&lt;mi&gt;H&lt;/mi&gt;&lt;/mrow&gt;&lt;/mfenced&gt;&lt;mspace linebreak=\&quot;newline\&quot;/&gt;&lt;mi&gt;S&lt;/mi&gt;&lt;mfenced&gt;&lt;mi&gt;n&lt;/mi&gt;&lt;/mfenced&gt;&lt;mo&gt;=&lt;/mo&gt;&lt;mi&gt;H&lt;/mi&gt;&lt;mover&gt;&lt;mi&gt;P&lt;/mi&gt;&lt;mo&gt;&amp;#xAF;&lt;/mo&gt;&lt;/mover&gt;&lt;mfenced&gt;&lt;mi&gt;n&lt;/mi&gt;&lt;/mfenced&gt;&lt;msup&gt;&lt;mi&gt;H&lt;/mi&gt;&lt;mi&gt;T&lt;/mi&gt;&lt;/msup&gt;&lt;mo&gt;+&lt;/mo&gt;&lt;mi&gt;R&lt;/mi&gt;&lt;mspace linebreak=\&quot;newline\&quot;/&gt;&lt;mi&gt;K&lt;/mi&gt;&lt;mfenced&gt;&lt;mi&gt;n&lt;/mi&gt;&lt;/mfenced&gt;&lt;mo&gt;=&lt;/mo&gt;&lt;mover&gt;&lt;mi&gt;P&lt;/mi&gt;&lt;mo&gt;&amp;#xAF;&lt;/mo&gt;&lt;/mover&gt;&lt;mfenced&gt;&lt;mi&gt;n&lt;/mi&gt;&lt;/mfenced&gt;&lt;msup&gt;&lt;mi&gt;H&lt;/mi&gt;&lt;mi&gt;T&lt;/mi&gt;&lt;/msup&gt;&lt;msup&gt;&lt;mi&gt;S&lt;/mi&gt;&lt;mrow&gt;&lt;mo&gt;-&lt;/mo&gt;&lt;mn&gt;1&lt;/mn&gt;&lt;/mrow&gt;&lt;/msup&gt;&lt;mfenced&gt;&lt;mi&gt;n&lt;/mi&gt;&lt;/mfenced&gt;&lt;/math&gt;&quot;,&quot;origin&quot;:&quot;MathType Legacy&quot;,&quot;version&quot;:&quot;v3.19.0&quot;}" title="x with hat on top open parentheses n close parentheses equals top enclose x open parentheses n close parentheses plus K open parentheses n close parentheses open parentheses y open parentheses n close parentheses minus H top enclose x open parentheses n close parentheses close parentheses&#10;P with hat on top open parentheses n close parentheses equals P with bar on top open parentheses n close parentheses open parentheses I minus K open parentheses n close parentheses H close parentheses&#10;S open parentheses n close parentheses equals H P with bar on top open parentheses n close parentheses H to the power of T plus R&#10;K open parentheses n close parentheses equals P with bar on top open parentheses n close parentheses H to the power of T S to the power of negative 1 end exponent open parentheses n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over&gt;&lt;mi&gt;x&lt;/mi&gt;&lt;mo&gt;^&lt;/mo&gt;&lt;/mover&gt;&lt;mfenced&gt;&lt;mi&gt;n&lt;/mi&gt;&lt;/mfenced&gt;&lt;mo&gt;=&lt;/mo&gt;&lt;menclose notation=\&quot;top\&quot;&gt;&lt;mi&gt;x&lt;/mi&gt;&lt;/menclose&gt;&lt;mfenced&gt;&lt;mi&gt;n&lt;/mi&gt;&lt;/mfenced&gt;&lt;mo&gt;+&lt;/mo&gt;&lt;mi&gt;K&lt;/mi&gt;&lt;mfenced&gt;&lt;mi&gt;n&lt;/mi&gt;&lt;/mfenced&gt;&lt;mfenced&gt;&lt;mrow&gt;&lt;mi&gt;y&lt;/mi&gt;&lt;mfenced&gt;&lt;mi&gt;n&lt;/mi&gt;&lt;/mfenced&gt;&lt;mo&gt;-&lt;/mo&gt;&lt;mi&gt;H&lt;/mi&gt;&lt;menclose notation=\&quot;top\&quot;&gt;&lt;mi&gt;x&lt;/mi&gt;&lt;/menclose&gt;&lt;mfenced&gt;&lt;mi&gt;n&lt;/mi&gt;&lt;/mfenced&gt;&lt;/mrow&gt;&lt;/mfenced&gt;&lt;mspace linebreak=\&quot;newline\&quot;/&gt;&lt;mover&gt;&lt;mi&gt;P&lt;/mi&gt;&lt;mo&gt;^&lt;/mo&gt;&lt;/mover&gt;&lt;mfenced&gt;&lt;mi&gt;n&lt;/mi&gt;&lt;/mfenced&gt;&lt;mo&gt;=&lt;/mo&gt;&lt;mover&gt;&lt;mi&gt;P&lt;/mi&gt;&lt;mo&gt;&amp;#xAF;&lt;/mo&gt;&lt;/mover&gt;&lt;mfenced&gt;&lt;mi&gt;n&lt;/mi&gt;&lt;/mfenced&gt;&lt;mfenced&gt;&lt;mrow&gt;&lt;mi&gt;I&lt;/mi&gt;&lt;mo&gt;-&lt;/mo&gt;&lt;mi&gt;K&lt;/mi&gt;&lt;mfenced&gt;&lt;mi&gt;n&lt;/mi&gt;&lt;/mfenced&gt;&lt;mi&gt;H&lt;/mi&gt;&lt;/mrow&gt;&lt;/mfenced&gt;&lt;mspace linebreak=\&quot;newline\&quot;/&gt;&lt;mi&gt;S&lt;/mi&gt;&lt;mfenced&gt;&lt;mi&gt;n&lt;/mi&gt;&lt;/mfenced&gt;&lt;mo&gt;=&lt;/mo&gt;&lt;mi&gt;H&lt;/mi&gt;&lt;mover&gt;&lt;mi&gt;P&lt;/mi&gt;&lt;mo&gt;&amp;#xAF;&lt;/mo&gt;&lt;/mover&gt;&lt;mfenced&gt;&lt;mi&gt;n&lt;/mi&gt;&lt;/mfenced&gt;&lt;msup&gt;&lt;mi&gt;H&lt;/mi&gt;&lt;mi&gt;T&lt;/mi&gt;&lt;/msup&gt;&lt;mo&gt;+&lt;/mo&gt;&lt;mi&gt;R&lt;/mi&gt;&lt;mspace linebreak=\&quot;newline\&quot;/&gt;&lt;mi&gt;K&lt;/mi&gt;&lt;mfenced&gt;&lt;mi&gt;n&lt;/mi&gt;&lt;/mfenced&gt;&lt;mo&gt;=&lt;/mo&gt;&lt;mover&gt;&lt;mi&gt;P&lt;/mi&gt;&lt;mo&gt;&amp;#xAF;&lt;/mo&gt;&lt;/mover&gt;&lt;mfenced&gt;&lt;mi&gt;n&lt;/mi&gt;&lt;/mfenced&gt;&lt;msup&gt;&lt;mi&gt;H&lt;/mi&gt;&lt;mi&gt;T&lt;/mi&gt;&lt;/msup&gt;&lt;msup&gt;&lt;mi&gt;S&lt;/mi&gt;&lt;mrow&gt;&lt;mo&gt;-&lt;/mo&gt;&lt;mn&gt;1&lt;/mn&gt;&lt;/mrow&gt;&lt;/msup&gt;&lt;mfenced&gt;&lt;mi&gt;n&lt;/mi&gt;&lt;/mfenced&gt;&lt;/math&gt;&quot;,&quot;origin&quot;:&quot;MathType Legacy&quot;,&quot;version&quot;:&quot;v3.19.0&quot;}" title="x with hat on top open parentheses n close parentheses equals top enclose x open parentheses n close parentheses plus K open parentheses n close parentheses open parentheses y open parentheses n close parentheses minus H top enclose x open parentheses n close parentheses close parentheses&#10;P with hat on top open parentheses n close parentheses equals P with bar on top open parentheses n close parentheses open parentheses I minus K open parentheses n close parentheses H close parentheses&#10;S open parentheses n close parentheses equals H P with bar on top open parentheses n close parentheses H to the power of T plus R&#10;K open parentheses n close parentheses equals P with bar on top open parentheses n close parentheses H to the power of T S to the power of negative 1 end exponent open parentheses n close parentheses"/>
                    <pic:cNvPicPr/>
                  </pic:nvPicPr>
                  <pic:blipFill>
                    <a:blip r:embed="rId208" cstate="print">
                      <a:extLst>
                        <a:ext uri="{28A0092B-C50C-407E-A947-70E740481C1C}">
                          <a14:useLocalDpi xmlns:a14="http://schemas.microsoft.com/office/drawing/2010/main" val="0"/>
                        </a:ext>
                      </a:extLst>
                    </a:blip>
                    <a:stretch>
                      <a:fillRect/>
                    </a:stretch>
                  </pic:blipFill>
                  <pic:spPr>
                    <a:xfrm>
                      <a:off x="0" y="0"/>
                      <a:ext cx="2107184" cy="981456"/>
                    </a:xfrm>
                    <a:prstGeom prst="rect">
                      <a:avLst/>
                    </a:prstGeom>
                  </pic:spPr>
                </pic:pic>
              </a:graphicData>
            </a:graphic>
          </wp:inline>
        </w:drawing>
      </w:r>
    </w:p>
    <w:p w14:paraId="6687B05F" w14:textId="77777777" w:rsidR="00D06663" w:rsidRDefault="00D06663" w:rsidP="00DA5FA1"/>
    <w:p w14:paraId="7E860885" w14:textId="77777777" w:rsidR="00D06663" w:rsidRDefault="00D06663" w:rsidP="00DA5FA1">
      <w:r>
        <w:t>S(n) is the measurement covariance.  K is the Kalman gain which is inverse to the measurement uncertaintywhich makes the correction term large for good measurements and small o/w, e.g. biases towards the prediction..adaptive bandwidth for measurement acceptence.</w:t>
      </w:r>
    </w:p>
    <w:p w14:paraId="7701D89D" w14:textId="77777777" w:rsidR="00D06663" w:rsidRDefault="00D06663" w:rsidP="00DA5FA1"/>
    <w:p w14:paraId="1CDFFA72" w14:textId="77777777" w:rsidR="00D06663" w:rsidRDefault="00D06663" w:rsidP="00DA5FA1"/>
    <w:p w14:paraId="5797A12F" w14:textId="77777777" w:rsidR="00D06663" w:rsidRDefault="00D06663" w:rsidP="00DA5FA1"/>
    <w:p w14:paraId="6F0F63A2" w14:textId="77777777" w:rsidR="00D06663" w:rsidRDefault="00D06663" w:rsidP="00DA5FA1"/>
    <w:p w14:paraId="3C6E3CB5" w14:textId="77777777" w:rsidR="00D06663" w:rsidRDefault="00D06663" w:rsidP="00DA5FA1"/>
    <w:p w14:paraId="6C1BB329" w14:textId="77777777" w:rsidR="00D06663" w:rsidRDefault="00D06663" w:rsidP="00DA5FA1">
      <w:pPr>
        <w:pStyle w:val="Heading2"/>
      </w:pPr>
      <w:bookmarkStart w:id="42" w:name="_Toc209787813"/>
      <w:bookmarkStart w:id="43" w:name="_Toc229857477"/>
      <w:bookmarkStart w:id="44" w:name="_Toc229926530"/>
      <w:r>
        <w:t>Graph Least Squares</w:t>
      </w:r>
      <w:bookmarkEnd w:id="42"/>
      <w:bookmarkEnd w:id="43"/>
      <w:bookmarkEnd w:id="44"/>
    </w:p>
    <w:p w14:paraId="7DB509B4" w14:textId="77777777" w:rsidR="00D06663" w:rsidRDefault="00D06663" w:rsidP="00DA5FA1"/>
    <w:p w14:paraId="2542281E" w14:textId="77777777" w:rsidR="00D06663" w:rsidRPr="00D93FC6" w:rsidRDefault="00D06663" w:rsidP="00DA5FA1">
      <w:r>
        <w:t>Basic nonlinear least squares described in section MA section ().  Typically used in vSLAM to minimize reprojected error of key points.  In mono bearing only line with depth unknown, in stereo range bearing.  minimize ei^2 = (zi - f(xi))^TSigmainv() as a function of x.No easy general solution, due to presence of local mins.</w:t>
      </w:r>
    </w:p>
    <w:p w14:paraId="7609C5C3" w14:textId="77777777" w:rsidR="00D06663" w:rsidRDefault="00D06663" w:rsidP="00DA5FA1"/>
    <w:p w14:paraId="6FF4B2E3" w14:textId="77777777" w:rsidR="00D06663" w:rsidRDefault="00D06663" w:rsidP="00DA5FA1">
      <w:r>
        <w:t>Need good initial guess and smooth differentiable function.  ei(x+dx) = ei(x) + Jidx</w:t>
      </w:r>
    </w:p>
    <w:p w14:paraId="197FA1A2" w14:textId="77777777" w:rsidR="00D06663" w:rsidRDefault="00D06663" w:rsidP="00DA5FA1">
      <w:r>
        <w:t>Ei = e'Ae, min sum(Ei) = quadratic form in dx,  take derivative, dx = Ainv*b., xn = xn-1 +dxn.  MSE is same as ML for gaussian</w:t>
      </w:r>
    </w:p>
    <w:p w14:paraId="50687E5F" w14:textId="77777777" w:rsidR="00D06663" w:rsidRDefault="00D06663" w:rsidP="00DA5FA1"/>
    <w:p w14:paraId="53C4D708" w14:textId="77777777" w:rsidR="00D06663" w:rsidRDefault="00D06663" w:rsidP="00DA5FA1">
      <w:r>
        <w:t>constraints connect the poses of the robot while it's moving</w:t>
      </w:r>
    </w:p>
    <w:p w14:paraId="417A238D" w14:textId="77777777" w:rsidR="00D06663" w:rsidRDefault="00D06663" w:rsidP="00DA5FA1">
      <w:r>
        <w:t>observing previously seen areas generates constraints between non-consecutive poses</w:t>
      </w:r>
    </w:p>
    <w:p w14:paraId="05B2A34E" w14:textId="77777777" w:rsidR="00D06663" w:rsidRDefault="00D06663" w:rsidP="00DA5FA1">
      <w:r>
        <w:t xml:space="preserve">node = pose, edge = spatial constraint based on correspondences between features.  </w:t>
      </w:r>
    </w:p>
    <w:p w14:paraId="312F9AF6" w14:textId="77777777" w:rsidR="00D06663" w:rsidRDefault="00D06663" w:rsidP="00DA5FA1"/>
    <w:p w14:paraId="0A58AEFB" w14:textId="77777777" w:rsidR="00D06663" w:rsidRDefault="00D06663" w:rsidP="00DA5FA1">
      <w:r>
        <w:t>xi is pose, xi to xj related by constraint which is a spatial transformation, e.g by odometry or matched camera views</w:t>
      </w:r>
    </w:p>
    <w:p w14:paraId="073D7DF9" w14:textId="77777777" w:rsidR="00D06663" w:rsidRDefault="00D06663" w:rsidP="00DA5FA1"/>
    <w:p w14:paraId="5D166211" w14:textId="77777777" w:rsidR="00D06663" w:rsidRDefault="00D06663" w:rsidP="00DA5FA1">
      <w:r>
        <w:t>Back End Graph Optimization</w:t>
      </w:r>
    </w:p>
    <w:p w14:paraId="3EBD1140" w14:textId="77777777" w:rsidR="00D06663" w:rsidRDefault="00D06663" w:rsidP="00DA5FA1"/>
    <w:p w14:paraId="4B7BA6DE" w14:textId="77777777" w:rsidR="00D06663" w:rsidRDefault="00D06663" w:rsidP="00DA5FA1"/>
    <w:p w14:paraId="61BD6A63" w14:textId="77777777" w:rsidR="00D06663" w:rsidRPr="008F61DA" w:rsidRDefault="00D06663" w:rsidP="00DA5FA1"/>
    <w:p w14:paraId="3AA74CB4" w14:textId="77777777" w:rsidR="00D06663" w:rsidRDefault="00D06663" w:rsidP="00DA5FA1">
      <w:pPr>
        <w:pStyle w:val="Heading2"/>
      </w:pPr>
      <w:bookmarkStart w:id="45" w:name="_Toc209787815"/>
      <w:bookmarkStart w:id="46" w:name="_Toc229857478"/>
      <w:bookmarkStart w:id="47" w:name="_Toc229926531"/>
      <w:bookmarkEnd w:id="0"/>
      <w:r>
        <w:lastRenderedPageBreak/>
        <w:t>Continuous Time Linear State Equations</w:t>
      </w:r>
      <w:bookmarkEnd w:id="45"/>
      <w:bookmarkEnd w:id="46"/>
      <w:bookmarkEnd w:id="47"/>
    </w:p>
    <w:p w14:paraId="3F366F15" w14:textId="77777777" w:rsidR="00D06663" w:rsidRDefault="00D06663" w:rsidP="00DA5FA1">
      <w:pPr>
        <w:spacing w:line="360" w:lineRule="auto"/>
      </w:pPr>
      <w:r>
        <w:t xml:space="preserve">Solving specific differential equations in closed form involves clever tricks because no general analytic procedure exists.  The homogeneous (zero input, uncontrolled, etc) linear time varying differential equation </w:t>
      </w:r>
    </w:p>
    <w:p w14:paraId="26503C5E" w14:textId="77777777" w:rsidR="00D06663" w:rsidRDefault="00D06663" w:rsidP="00DA5FA1">
      <w:pPr>
        <w:spacing w:line="360" w:lineRule="auto"/>
      </w:pPr>
      <w:r>
        <w:tab/>
      </w:r>
      <w:r w:rsidR="0033232D" w:rsidRPr="00784432">
        <w:rPr>
          <w:noProof/>
          <w:position w:val="-10"/>
          <w14:ligatures w14:val="standardContextual"/>
        </w:rPr>
      </w:r>
      <w:r w:rsidR="0033232D" w:rsidRPr="00784432">
        <w:rPr>
          <w:noProof/>
          <w:position w:val="-10"/>
          <w14:ligatures w14:val="standardContextual"/>
        </w:rPr>
        <w:object w:dxaOrig="1960" w:dyaOrig="320" w14:anchorId="14657BB0">
          <v:shape id="_x0000_i1053" type="#_x0000_t75" alt="" style="width:98.05pt;height:13pt;mso-width-percent:0;mso-height-percent:0;mso-width-percent:0;mso-height-percent:0" o:ole="">
            <v:imagedata r:id="rId209" o:title=""/>
          </v:shape>
          <o:OLEObject Type="Embed" ProgID="Equation.DSMT4" ShapeID="_x0000_i1053" DrawAspect="Content" ObjectID="_1852133713" r:id="rId21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48" w:name="ZEqnNum9211681"/>
      <w:r>
        <w:instrText>(</w:instrText>
      </w:r>
      <w:fldSimple w:instr=" SEQ MTSec \c \* Arabic \* MERGEFORMAT ">
        <w:r>
          <w:rPr>
            <w:noProof/>
          </w:rPr>
          <w:instrText>1</w:instrText>
        </w:r>
      </w:fldSimple>
      <w:r>
        <w:instrText>.</w:instrText>
      </w:r>
      <w:fldSimple w:instr=" SEQ MTEqn \c \* Arabic \* MERGEFORMAT ">
        <w:r>
          <w:rPr>
            <w:noProof/>
          </w:rPr>
          <w:instrText>58</w:instrText>
        </w:r>
      </w:fldSimple>
      <w:r>
        <w:instrText>)</w:instrText>
      </w:r>
      <w:bookmarkEnd w:id="48"/>
      <w:r>
        <w:fldChar w:fldCharType="end"/>
      </w:r>
    </w:p>
    <w:p w14:paraId="6F289D6A" w14:textId="77777777" w:rsidR="00D06663" w:rsidRDefault="00D06663" w:rsidP="00DA5FA1">
      <w:pPr>
        <w:spacing w:line="360" w:lineRule="auto"/>
      </w:pPr>
      <w:r>
        <w:t>due to linearity is guessed to have a unique linear solution at time t based on initial condition x(0)</w:t>
      </w:r>
    </w:p>
    <w:p w14:paraId="042BDF5A" w14:textId="77777777" w:rsidR="00D06663" w:rsidRDefault="00D06663" w:rsidP="00DA5FA1">
      <w:pPr>
        <w:spacing w:line="360" w:lineRule="auto"/>
      </w:pPr>
      <w:r>
        <w:tab/>
      </w:r>
      <w:r w:rsidR="0033232D" w:rsidRPr="00784432">
        <w:rPr>
          <w:noProof/>
          <w:position w:val="-10"/>
          <w14:ligatures w14:val="standardContextual"/>
        </w:rPr>
      </w:r>
      <w:r w:rsidR="0033232D" w:rsidRPr="00784432">
        <w:rPr>
          <w:noProof/>
          <w:position w:val="-10"/>
          <w14:ligatures w14:val="standardContextual"/>
        </w:rPr>
        <w:object w:dxaOrig="1500" w:dyaOrig="320" w14:anchorId="3B0A5EC0">
          <v:shape id="_x0000_i1054" type="#_x0000_t75" alt="" style="width:1in;height:13pt;mso-width-percent:0;mso-height-percent:0;mso-width-percent:0;mso-height-percent:0" o:ole="">
            <v:imagedata r:id="rId211" o:title=""/>
          </v:shape>
          <o:OLEObject Type="Embed" ProgID="Equation.DSMT4" ShapeID="_x0000_i1054" DrawAspect="Content" ObjectID="_1852133714" r:id="rId21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59</w:instrText>
        </w:r>
      </w:fldSimple>
      <w:r>
        <w:instrText>)</w:instrText>
      </w:r>
      <w:r>
        <w:fldChar w:fldCharType="end"/>
      </w:r>
    </w:p>
    <w:p w14:paraId="22242C21" w14:textId="77777777" w:rsidR="00D06663" w:rsidRDefault="00D06663" w:rsidP="00DA5FA1">
      <w:pPr>
        <w:spacing w:line="360" w:lineRule="auto"/>
      </w:pPr>
      <w:r>
        <w:t>which by construction implies P satisfies</w:t>
      </w:r>
    </w:p>
    <w:p w14:paraId="60BDBCD0" w14:textId="77777777" w:rsidR="00D06663" w:rsidRDefault="00D06663" w:rsidP="00DA5FA1">
      <w:pPr>
        <w:spacing w:line="360" w:lineRule="auto"/>
      </w:pPr>
      <w:r>
        <w:tab/>
      </w:r>
      <w:r w:rsidR="0033232D" w:rsidRPr="00784432">
        <w:rPr>
          <w:noProof/>
          <w:position w:val="-10"/>
          <w14:ligatures w14:val="standardContextual"/>
        </w:rPr>
      </w:r>
      <w:r w:rsidR="0033232D" w:rsidRPr="00784432">
        <w:rPr>
          <w:noProof/>
          <w:position w:val="-10"/>
          <w14:ligatures w14:val="standardContextual"/>
        </w:rPr>
        <w:object w:dxaOrig="1020" w:dyaOrig="360" w14:anchorId="01C8CE3C">
          <v:shape id="_x0000_i1055" type="#_x0000_t75" alt="" style="width:52.85pt;height:19.15pt;mso-width-percent:0;mso-height-percent:0;mso-width-percent:0;mso-height-percent:0" o:ole="">
            <v:imagedata r:id="rId213" o:title=""/>
          </v:shape>
          <o:OLEObject Type="Embed" ProgID="Equation.DSMT4" ShapeID="_x0000_i1055" DrawAspect="Content" ObjectID="_1852133715" r:id="rId21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60</w:instrText>
        </w:r>
      </w:fldSimple>
      <w:r>
        <w:instrText>)</w:instrText>
      </w:r>
      <w:r>
        <w:fldChar w:fldCharType="end"/>
      </w:r>
    </w:p>
    <w:p w14:paraId="6A0154B2" w14:textId="77777777" w:rsidR="00D06663" w:rsidRDefault="00D06663" w:rsidP="00DA5FA1">
      <w:pPr>
        <w:spacing w:line="360" w:lineRule="auto"/>
      </w:pPr>
      <w:r>
        <w:t>Which depends only on F and requires P(0)=I so that x(0)=P(0)*x(0)</w:t>
      </w:r>
    </w:p>
    <w:p w14:paraId="501B2866" w14:textId="77777777" w:rsidR="00D06663" w:rsidRDefault="00D06663" w:rsidP="00DA5FA1">
      <w:pPr>
        <w:spacing w:line="360" w:lineRule="auto"/>
      </w:pPr>
      <w:r>
        <w:t xml:space="preserve">Evolving from intial condition x(t=0).  Equivalently we may write the solution in terms of another time tau by solving for the initial condition </w:t>
      </w:r>
      <w:r w:rsidR="0033232D" w:rsidRPr="00784432">
        <w:rPr>
          <w:noProof/>
          <w:position w:val="-10"/>
          <w14:ligatures w14:val="standardContextual"/>
        </w:rPr>
      </w:r>
      <w:r w:rsidR="0033232D" w:rsidRPr="00784432">
        <w:rPr>
          <w:noProof/>
          <w:position w:val="-10"/>
          <w14:ligatures w14:val="standardContextual"/>
        </w:rPr>
        <w:object w:dxaOrig="1740" w:dyaOrig="360" w14:anchorId="395ACFF6">
          <v:shape id="_x0000_i1056" type="#_x0000_t75" alt="" style="width:84.25pt;height:19.15pt;mso-width-percent:0;mso-height-percent:0;mso-width-percent:0;mso-height-percent:0" o:ole="">
            <v:imagedata r:id="rId215" o:title=""/>
          </v:shape>
          <o:OLEObject Type="Embed" ProgID="Equation.DSMT4" ShapeID="_x0000_i1056" DrawAspect="Content" ObjectID="_1852133716" r:id="rId216"/>
        </w:object>
      </w:r>
      <w:r>
        <w:t xml:space="preserve"> </w:t>
      </w:r>
    </w:p>
    <w:p w14:paraId="3CE9B4EF" w14:textId="77777777" w:rsidR="00D06663" w:rsidRDefault="00D06663" w:rsidP="00DA5FA1">
      <w:pPr>
        <w:spacing w:line="360" w:lineRule="auto"/>
      </w:pPr>
      <w:r>
        <w:tab/>
      </w:r>
      <w:r w:rsidR="0033232D" w:rsidRPr="00784432">
        <w:rPr>
          <w:noProof/>
          <w:position w:val="-10"/>
          <w14:ligatures w14:val="standardContextual"/>
        </w:rPr>
      </w:r>
      <w:r w:rsidR="0033232D" w:rsidRPr="00784432">
        <w:rPr>
          <w:noProof/>
          <w:position w:val="-10"/>
          <w14:ligatures w14:val="standardContextual"/>
        </w:rPr>
        <w:object w:dxaOrig="2100" w:dyaOrig="360" w14:anchorId="26F1EFC2">
          <v:shape id="_x0000_i1057" type="#_x0000_t75" alt="" style="width:111.05pt;height:19.15pt;mso-width-percent:0;mso-height-percent:0;mso-width-percent:0;mso-height-percent:0" o:ole="">
            <v:imagedata r:id="rId217" o:title=""/>
          </v:shape>
          <o:OLEObject Type="Embed" ProgID="Equation.DSMT4" ShapeID="_x0000_i1057" DrawAspect="Content" ObjectID="_1852133717" r:id="rId21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61</w:instrText>
        </w:r>
      </w:fldSimple>
      <w:r>
        <w:instrText>)</w:instrText>
      </w:r>
      <w:r>
        <w:fldChar w:fldCharType="end"/>
      </w:r>
    </w:p>
    <w:p w14:paraId="6CCF1388" w14:textId="77777777" w:rsidR="00D06663" w:rsidRDefault="00D06663" w:rsidP="00DA5FA1">
      <w:pPr>
        <w:spacing w:line="360" w:lineRule="auto"/>
      </w:pPr>
      <w:r>
        <w:t>The nonsingular matrix P is known as the fundamental matrix.  () may be succinctly stated in terms of the state transition matrix which we define as</w:t>
      </w:r>
    </w:p>
    <w:p w14:paraId="5F2D3906" w14:textId="77777777" w:rsidR="00D06663" w:rsidRDefault="00D06663" w:rsidP="00DA5FA1">
      <w:pPr>
        <w:spacing w:line="360" w:lineRule="auto"/>
      </w:pPr>
    </w:p>
    <w:p w14:paraId="64F17551" w14:textId="77777777" w:rsidR="00D06663" w:rsidRDefault="00D06663" w:rsidP="00DA5FA1">
      <w:pPr>
        <w:spacing w:line="360" w:lineRule="auto"/>
      </w:pPr>
      <w:r>
        <w:tab/>
      </w:r>
      <w:r w:rsidR="0033232D" w:rsidRPr="00784432">
        <w:rPr>
          <w:noProof/>
          <w:position w:val="-10"/>
          <w14:ligatures w14:val="standardContextual"/>
        </w:rPr>
      </w:r>
      <w:r w:rsidR="0033232D" w:rsidRPr="00784432">
        <w:rPr>
          <w:noProof/>
          <w:position w:val="-10"/>
          <w14:ligatures w14:val="standardContextual"/>
        </w:rPr>
        <w:object w:dxaOrig="1719" w:dyaOrig="320" w14:anchorId="311E87E0">
          <v:shape id="_x0000_i1058" type="#_x0000_t75" alt="" style="width:84.25pt;height:13pt;mso-width-percent:0;mso-height-percent:0;mso-width-percent:0;mso-height-percent:0" o:ole="">
            <v:imagedata r:id="rId219" o:title=""/>
          </v:shape>
          <o:OLEObject Type="Embed" ProgID="Equation.DSMT4" ShapeID="_x0000_i1058" DrawAspect="Content" ObjectID="_1852133718" r:id="rId22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49" w:name="ZEqnNum3698581"/>
      <w:r>
        <w:instrText>(</w:instrText>
      </w:r>
      <w:fldSimple w:instr=" SEQ MTSec \c \* Arabic \* MERGEFORMAT ">
        <w:r>
          <w:rPr>
            <w:noProof/>
          </w:rPr>
          <w:instrText>1</w:instrText>
        </w:r>
      </w:fldSimple>
      <w:r>
        <w:instrText>.</w:instrText>
      </w:r>
      <w:fldSimple w:instr=" SEQ MTEqn \c \* Arabic \* MERGEFORMAT ">
        <w:r>
          <w:rPr>
            <w:noProof/>
          </w:rPr>
          <w:instrText>62</w:instrText>
        </w:r>
      </w:fldSimple>
      <w:r>
        <w:instrText>)</w:instrText>
      </w:r>
      <w:bookmarkEnd w:id="49"/>
      <w:r>
        <w:fldChar w:fldCharType="end"/>
      </w:r>
    </w:p>
    <w:p w14:paraId="1E2E91F9" w14:textId="77777777" w:rsidR="00D06663" w:rsidRPr="00805669" w:rsidRDefault="00D06663" w:rsidP="00DA5FA1">
      <w:pPr>
        <w:spacing w:line="360" w:lineRule="auto"/>
      </w:pPr>
      <w:r>
        <w:t>Where the transition matrix, among other things, is subject to</w:t>
      </w:r>
    </w:p>
    <w:p w14:paraId="7BA2C65C" w14:textId="77777777" w:rsidR="00D06663" w:rsidRPr="00E47DA1" w:rsidRDefault="00D06663" w:rsidP="00DA5FA1">
      <w:pPr>
        <w:spacing w:line="360" w:lineRule="auto"/>
      </w:pPr>
      <w:r>
        <w:tab/>
      </w:r>
      <w:r w:rsidR="0033232D" w:rsidRPr="00784432">
        <w:rPr>
          <w:noProof/>
          <w:position w:val="-30"/>
          <w14:ligatures w14:val="standardContextual"/>
        </w:rPr>
      </w:r>
      <w:r w:rsidR="0033232D" w:rsidRPr="00784432">
        <w:rPr>
          <w:noProof/>
          <w:position w:val="-30"/>
          <w14:ligatures w14:val="standardContextual"/>
        </w:rPr>
        <w:object w:dxaOrig="1960" w:dyaOrig="720" w14:anchorId="170C885D">
          <v:shape id="_x0000_i1059" type="#_x0000_t75" alt="" style="width:98.05pt;height:39.05pt;mso-width-percent:0;mso-height-percent:0;mso-width-percent:0;mso-height-percent:0" o:ole="">
            <v:imagedata r:id="rId221" o:title=""/>
          </v:shape>
          <o:OLEObject Type="Embed" ProgID="Equation.DSMT4" ShapeID="_x0000_i1059" DrawAspect="Content" ObjectID="_1852133719" r:id="rId22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0" w:name="ZEqnNum2832071"/>
      <w:r>
        <w:instrText>(</w:instrText>
      </w:r>
      <w:fldSimple w:instr=" SEQ MTSec \c \* Arabic \* MERGEFORMAT ">
        <w:r>
          <w:rPr>
            <w:noProof/>
          </w:rPr>
          <w:instrText>1</w:instrText>
        </w:r>
      </w:fldSimple>
      <w:r>
        <w:instrText>.</w:instrText>
      </w:r>
      <w:fldSimple w:instr=" SEQ MTEqn \c \* Arabic \* MERGEFORMAT ">
        <w:r>
          <w:rPr>
            <w:noProof/>
          </w:rPr>
          <w:instrText>63</w:instrText>
        </w:r>
      </w:fldSimple>
      <w:r>
        <w:instrText>)</w:instrText>
      </w:r>
      <w:bookmarkEnd w:id="50"/>
      <w:r>
        <w:fldChar w:fldCharType="end"/>
      </w:r>
    </w:p>
    <w:p w14:paraId="2EA0AD83" w14:textId="77777777" w:rsidR="00D06663" w:rsidRDefault="00D06663" w:rsidP="00DA5FA1">
      <w:pPr>
        <w:spacing w:line="360" w:lineRule="auto"/>
      </w:pPr>
      <w:r>
        <w:t xml:space="preserve">Differentiating </w:t>
      </w:r>
      <w:r>
        <w:fldChar w:fldCharType="begin"/>
      </w:r>
      <w:r>
        <w:instrText xml:space="preserve"> GOTOBUTTON ZEqnNum283207  \* MERGEFORMAT </w:instrText>
      </w:r>
      <w:fldSimple w:instr=" REF ZEqnNum283207 \* Charformat \! \* MERGEFORMAT ">
        <w:r w:rsidRPr="00862CD0">
          <w:rPr>
            <w:rFonts w:asciiTheme="minorHAnsi" w:hAnsiTheme="minorHAnsi"/>
          </w:rPr>
          <w:instrText>(</w:instrText>
        </w:r>
        <w:r w:rsidRPr="00862CD0">
          <w:instrText>1.1.94</w:instrText>
        </w:r>
        <w:r w:rsidRPr="00862CD0">
          <w:rPr>
            <w:rFonts w:asciiTheme="minorHAnsi" w:hAnsiTheme="minorHAnsi"/>
          </w:rPr>
          <w:instrText>)</w:instrText>
        </w:r>
      </w:fldSimple>
      <w:r>
        <w:fldChar w:fldCharType="end"/>
      </w:r>
    </w:p>
    <w:p w14:paraId="652D3841" w14:textId="77777777" w:rsidR="00D06663" w:rsidRDefault="00D06663" w:rsidP="00DA5FA1">
      <w:pPr>
        <w:spacing w:line="360" w:lineRule="auto"/>
      </w:pPr>
      <w:r>
        <w:tab/>
      </w:r>
      <w:r w:rsidR="0033232D" w:rsidRPr="00784432">
        <w:rPr>
          <w:noProof/>
          <w:position w:val="-46"/>
          <w14:ligatures w14:val="standardContextual"/>
        </w:rPr>
      </w:r>
      <w:r w:rsidR="0033232D" w:rsidRPr="00784432">
        <w:rPr>
          <w:noProof/>
          <w:position w:val="-46"/>
          <w14:ligatures w14:val="standardContextual"/>
        </w:rPr>
        <w:object w:dxaOrig="2360" w:dyaOrig="1120" w14:anchorId="71502FCD">
          <v:shape id="_x0000_i1060" type="#_x0000_t75" alt="" style="width:117.95pt;height:59pt;mso-width-percent:0;mso-height-percent:0;mso-width-percent:0;mso-height-percent:0" o:ole="">
            <v:imagedata r:id="rId223" o:title=""/>
          </v:shape>
          <o:OLEObject Type="Embed" ProgID="Equation.DSMT4" ShapeID="_x0000_i1060" DrawAspect="Content" ObjectID="_1852133720" r:id="rId22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1" w:name="ZEqnNum2579761"/>
      <w:r>
        <w:instrText>(</w:instrText>
      </w:r>
      <w:fldSimple w:instr=" SEQ MTSec \c \* Arabic \* MERGEFORMAT ">
        <w:r>
          <w:rPr>
            <w:noProof/>
          </w:rPr>
          <w:instrText>1</w:instrText>
        </w:r>
      </w:fldSimple>
      <w:r>
        <w:instrText>.</w:instrText>
      </w:r>
      <w:fldSimple w:instr=" SEQ MTEqn \c \* Arabic \* MERGEFORMAT ">
        <w:r>
          <w:rPr>
            <w:noProof/>
          </w:rPr>
          <w:instrText>64</w:instrText>
        </w:r>
      </w:fldSimple>
      <w:r>
        <w:instrText>)</w:instrText>
      </w:r>
      <w:bookmarkEnd w:id="51"/>
      <w:r>
        <w:fldChar w:fldCharType="end"/>
      </w:r>
    </w:p>
    <w:p w14:paraId="12D40243" w14:textId="77777777" w:rsidR="00D06663" w:rsidRDefault="00D06663" w:rsidP="00DA5FA1">
      <w:pPr>
        <w:spacing w:line="360" w:lineRule="auto"/>
      </w:pPr>
      <w:r>
        <w:t xml:space="preserve">Aside from some convenient properties on F we have made little progrees, and indeed unleass A is diagonal, triangular, or constant during the transition interval.  In view of an eye towards discretization in the interval [tn-1,tn] let us make such an assumption on F, </w:t>
      </w:r>
      <w:r w:rsidR="0033232D" w:rsidRPr="00784432">
        <w:rPr>
          <w:noProof/>
          <w:position w:val="-12"/>
          <w14:ligatures w14:val="standardContextual"/>
        </w:rPr>
      </w:r>
      <w:r w:rsidR="0033232D" w:rsidRPr="00784432">
        <w:rPr>
          <w:noProof/>
          <w:position w:val="-12"/>
          <w14:ligatures w14:val="standardContextual"/>
        </w:rPr>
        <w:object w:dxaOrig="2020" w:dyaOrig="360" w14:anchorId="5CD23B8B">
          <v:shape id="_x0000_i1061" type="#_x0000_t75" alt="" style="width:98.05pt;height:19.15pt;mso-width-percent:0;mso-height-percent:0;mso-width-percent:0;mso-height-percent:0" o:ole="">
            <v:imagedata r:id="rId225" o:title=""/>
          </v:shape>
          <o:OLEObject Type="Embed" ProgID="Equation.DSMT4" ShapeID="_x0000_i1061" DrawAspect="Content" ObjectID="_1852133721" r:id="rId226"/>
        </w:object>
      </w:r>
      <w:r>
        <w:t xml:space="preserve"> .  Then </w:t>
      </w:r>
      <w:r>
        <w:fldChar w:fldCharType="begin"/>
      </w:r>
      <w:r>
        <w:instrText xml:space="preserve"> GOTOBUTTON ZEqnNum257976  \* MERGEFORMAT </w:instrText>
      </w:r>
      <w:fldSimple w:instr=" REF ZEqnNum257976 \* Charformat \! \* MERGEFORMAT ">
        <w:r w:rsidRPr="00862CD0">
          <w:rPr>
            <w:rFonts w:asciiTheme="minorHAnsi" w:hAnsiTheme="minorHAnsi"/>
          </w:rPr>
          <w:instrText>(</w:instrText>
        </w:r>
        <w:r w:rsidRPr="00862CD0">
          <w:instrText>1.1.95</w:instrText>
        </w:r>
        <w:r w:rsidRPr="00862CD0">
          <w:rPr>
            <w:rFonts w:asciiTheme="minorHAnsi" w:hAnsiTheme="minorHAnsi"/>
          </w:rPr>
          <w:instrText>)</w:instrText>
        </w:r>
      </w:fldSimple>
      <w:r>
        <w:fldChar w:fldCharType="end"/>
      </w:r>
      <w:r>
        <w:t xml:space="preserve"> becomes</w:t>
      </w:r>
    </w:p>
    <w:p w14:paraId="6A678659" w14:textId="77777777" w:rsidR="00D06663" w:rsidRDefault="00D06663" w:rsidP="00DA5FA1">
      <w:pPr>
        <w:spacing w:line="360" w:lineRule="auto"/>
      </w:pPr>
      <w:r>
        <w:lastRenderedPageBreak/>
        <w:tab/>
      </w:r>
      <w:r w:rsidR="0033232D" w:rsidRPr="00784432">
        <w:rPr>
          <w:noProof/>
          <w:position w:val="-12"/>
          <w14:ligatures w14:val="standardContextual"/>
        </w:rPr>
      </w:r>
      <w:r w:rsidR="0033232D" w:rsidRPr="00784432">
        <w:rPr>
          <w:noProof/>
          <w:position w:val="-12"/>
          <w14:ligatures w14:val="standardContextual"/>
        </w:rPr>
        <w:object w:dxaOrig="3060" w:dyaOrig="380" w14:anchorId="19D4C029">
          <v:shape id="_x0000_i1062" type="#_x0000_t75" alt="" style="width:150.9pt;height:19.15pt;mso-width-percent:0;mso-height-percent:0;mso-width-percent:0;mso-height-percent:0" o:ole="">
            <v:imagedata r:id="rId227" o:title=""/>
          </v:shape>
          <o:OLEObject Type="Embed" ProgID="Equation.DSMT4" ShapeID="_x0000_i1062" DrawAspect="Content" ObjectID="_1852133722" r:id="rId22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2" w:name="ZEqnNum1288771"/>
      <w:r>
        <w:instrText>(</w:instrText>
      </w:r>
      <w:fldSimple w:instr=" SEQ MTSec \c \* Arabic \* MERGEFORMAT ">
        <w:r>
          <w:rPr>
            <w:noProof/>
          </w:rPr>
          <w:instrText>1</w:instrText>
        </w:r>
      </w:fldSimple>
      <w:r>
        <w:instrText>.</w:instrText>
      </w:r>
      <w:fldSimple w:instr=" SEQ MTEqn \c \* Arabic \* MERGEFORMAT ">
        <w:r>
          <w:rPr>
            <w:noProof/>
          </w:rPr>
          <w:instrText>65</w:instrText>
        </w:r>
      </w:fldSimple>
      <w:r>
        <w:instrText>)</w:instrText>
      </w:r>
      <w:bookmarkEnd w:id="52"/>
      <w:r>
        <w:fldChar w:fldCharType="end"/>
      </w:r>
    </w:p>
    <w:p w14:paraId="209A0583" w14:textId="77777777" w:rsidR="00D06663" w:rsidRDefault="00D06663" w:rsidP="00DA5FA1">
      <w:pPr>
        <w:spacing w:line="360" w:lineRule="auto"/>
      </w:pPr>
      <w:r>
        <w:t>Which is easily integrated by separation of variables</w:t>
      </w:r>
    </w:p>
    <w:p w14:paraId="4FD22BC2" w14:textId="77777777" w:rsidR="00D06663" w:rsidRDefault="00D06663" w:rsidP="00DA5FA1">
      <w:pPr>
        <w:spacing w:line="360" w:lineRule="auto"/>
      </w:pPr>
      <w:r>
        <w:tab/>
      </w:r>
      <w:r w:rsidR="0033232D" w:rsidRPr="00784432">
        <w:rPr>
          <w:noProof/>
          <w:position w:val="-52"/>
          <w14:ligatures w14:val="standardContextual"/>
        </w:rPr>
      </w:r>
      <w:r w:rsidR="0033232D" w:rsidRPr="00784432">
        <w:rPr>
          <w:noProof/>
          <w:position w:val="-52"/>
          <w14:ligatures w14:val="standardContextual"/>
        </w:rPr>
        <w:object w:dxaOrig="2520" w:dyaOrig="1160" w14:anchorId="040522A2">
          <v:shape id="_x0000_i1063" type="#_x0000_t75" alt="" style="width:131.75pt;height:59pt;mso-width-percent:0;mso-height-percent:0;mso-width-percent:0;mso-height-percent:0" o:ole="">
            <v:imagedata r:id="rId229" o:title=""/>
          </v:shape>
          <o:OLEObject Type="Embed" ProgID="Equation.DSMT4" ShapeID="_x0000_i1063" DrawAspect="Content" ObjectID="_1852133723" r:id="rId230"/>
        </w:object>
      </w:r>
      <w:r>
        <w:t xml:space="preserve"> </w:t>
      </w:r>
      <w:r>
        <w:tab/>
      </w:r>
    </w:p>
    <w:p w14:paraId="4CE5A205" w14:textId="77777777" w:rsidR="00D06663" w:rsidRPr="00DF2EDE" w:rsidRDefault="00D06663" w:rsidP="00DA5FA1">
      <w:pPr>
        <w:spacing w:line="360" w:lineRule="auto"/>
      </w:pPr>
      <w:r>
        <w:tab/>
      </w:r>
      <w:r w:rsidR="0033232D" w:rsidRPr="00784432">
        <w:rPr>
          <w:noProof/>
          <w:position w:val="-10"/>
          <w14:ligatures w14:val="standardContextual"/>
        </w:rPr>
      </w:r>
      <w:r w:rsidR="0033232D" w:rsidRPr="00784432">
        <w:rPr>
          <w:noProof/>
          <w:position w:val="-10"/>
          <w14:ligatures w14:val="standardContextual"/>
        </w:rPr>
        <w:object w:dxaOrig="1540" w:dyaOrig="360" w14:anchorId="0D3E2350">
          <v:shape id="_x0000_i1064" type="#_x0000_t75" alt="" style="width:78.9pt;height:19.15pt;mso-width-percent:0;mso-height-percent:0;mso-width-percent:0;mso-height-percent:0" o:ole="">
            <v:imagedata r:id="rId231" o:title=""/>
          </v:shape>
          <o:OLEObject Type="Embed" ProgID="Equation.DSMT4" ShapeID="_x0000_i1064" DrawAspect="Content" ObjectID="_1852133724" r:id="rId23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3" w:name="ZEqnNum6900521"/>
      <w:r>
        <w:instrText>(</w:instrText>
      </w:r>
      <w:fldSimple w:instr=" SEQ MTSec \c \* Arabic \* MERGEFORMAT ">
        <w:r>
          <w:rPr>
            <w:noProof/>
          </w:rPr>
          <w:instrText>1</w:instrText>
        </w:r>
      </w:fldSimple>
      <w:r>
        <w:instrText>.</w:instrText>
      </w:r>
      <w:fldSimple w:instr=" SEQ MTEqn \c \* Arabic \* MERGEFORMAT ">
        <w:r>
          <w:rPr>
            <w:noProof/>
          </w:rPr>
          <w:instrText>66</w:instrText>
        </w:r>
      </w:fldSimple>
      <w:r>
        <w:instrText>)</w:instrText>
      </w:r>
      <w:bookmarkEnd w:id="53"/>
      <w:r>
        <w:fldChar w:fldCharType="end"/>
      </w:r>
    </w:p>
    <w:p w14:paraId="20856CEA" w14:textId="77777777" w:rsidR="00D06663" w:rsidRPr="00DF2EDE" w:rsidRDefault="00D06663" w:rsidP="00DA5FA1">
      <w:pPr>
        <w:spacing w:line="360" w:lineRule="auto"/>
      </w:pPr>
      <w:r>
        <w:t xml:space="preserve">Where we have used the initial conditions in </w:t>
      </w:r>
      <w:r>
        <w:fldChar w:fldCharType="begin"/>
      </w:r>
      <w:r>
        <w:instrText xml:space="preserve"> GOTOBUTTON ZEqnNum283207  \* MERGEFORMAT </w:instrText>
      </w:r>
      <w:fldSimple w:instr=" REF ZEqnNum283207 \* Charformat \! \* MERGEFORMAT ">
        <w:r w:rsidRPr="00862CD0">
          <w:rPr>
            <w:rFonts w:asciiTheme="minorHAnsi" w:hAnsiTheme="minorHAnsi"/>
          </w:rPr>
          <w:instrText>(</w:instrText>
        </w:r>
        <w:r w:rsidRPr="00862CD0">
          <w:instrText>1.1.94</w:instrText>
        </w:r>
        <w:r w:rsidRPr="00862CD0">
          <w:rPr>
            <w:rFonts w:asciiTheme="minorHAnsi" w:hAnsiTheme="minorHAnsi"/>
          </w:rPr>
          <w:instrText>)</w:instrText>
        </w:r>
      </w:fldSimple>
      <w:r>
        <w:fldChar w:fldCharType="end"/>
      </w:r>
      <w:r>
        <w:t xml:space="preserve"> and </w:t>
      </w:r>
      <w:r w:rsidR="0033232D" w:rsidRPr="00784432">
        <w:rPr>
          <w:noProof/>
          <w:position w:val="-6"/>
          <w14:ligatures w14:val="standardContextual"/>
        </w:rPr>
      </w:r>
      <w:r w:rsidR="0033232D" w:rsidRPr="00784432">
        <w:rPr>
          <w:noProof/>
          <w:position w:val="-6"/>
          <w14:ligatures w14:val="standardContextual"/>
        </w:rPr>
        <w:object w:dxaOrig="740" w:dyaOrig="320" w14:anchorId="607C912B">
          <v:shape id="_x0000_i1065" type="#_x0000_t75" alt="" style="width:39.05pt;height:13pt;mso-width-percent:0;mso-height-percent:0;mso-width-percent:0;mso-height-percent:0" o:ole="">
            <v:imagedata r:id="rId233" o:title=""/>
          </v:shape>
          <o:OLEObject Type="Embed" ProgID="Equation.DSMT4" ShapeID="_x0000_i1065" DrawAspect="Content" ObjectID="_1852133725" r:id="rId234"/>
        </w:object>
      </w:r>
      <w:r>
        <w:t xml:space="preserve"> .  </w:t>
      </w:r>
    </w:p>
    <w:p w14:paraId="39B01158" w14:textId="77777777" w:rsidR="00D06663" w:rsidRDefault="00D06663" w:rsidP="00DA5FA1">
      <w:pPr>
        <w:spacing w:line="360" w:lineRule="auto"/>
      </w:pPr>
      <w:r>
        <w:t xml:space="preserve">Then the solution to </w:t>
      </w:r>
      <w:r>
        <w:fldChar w:fldCharType="begin"/>
      </w:r>
      <w:r>
        <w:instrText xml:space="preserve"> GOTOBUTTON ZEqnNum369858  \* MERGEFORMAT </w:instrText>
      </w:r>
      <w:fldSimple w:instr=" REF ZEqnNum369858 \* Charformat \! \* MERGEFORMAT ">
        <w:r w:rsidRPr="00862CD0">
          <w:rPr>
            <w:rFonts w:asciiTheme="minorHAnsi" w:hAnsiTheme="minorHAnsi"/>
          </w:rPr>
          <w:instrText>(</w:instrText>
        </w:r>
        <w:r w:rsidRPr="00862CD0">
          <w:instrText>1.1.93</w:instrText>
        </w:r>
        <w:r w:rsidRPr="00862CD0">
          <w:rPr>
            <w:rFonts w:asciiTheme="minorHAnsi" w:hAnsiTheme="minorHAnsi"/>
          </w:rPr>
          <w:instrText>)</w:instrText>
        </w:r>
      </w:fldSimple>
      <w:r>
        <w:fldChar w:fldCharType="end"/>
      </w:r>
      <w:r>
        <w:t xml:space="preserve"> is</w:t>
      </w:r>
    </w:p>
    <w:p w14:paraId="3296299F" w14:textId="77777777" w:rsidR="00D06663" w:rsidRDefault="00D06663" w:rsidP="00DA5FA1">
      <w:pPr>
        <w:spacing w:line="360" w:lineRule="auto"/>
      </w:pPr>
      <w:r>
        <w:tab/>
      </w:r>
      <w:r w:rsidR="0033232D" w:rsidRPr="00784432">
        <w:rPr>
          <w:noProof/>
          <w:position w:val="-12"/>
          <w14:ligatures w14:val="standardContextual"/>
        </w:rPr>
      </w:r>
      <w:r w:rsidR="0033232D" w:rsidRPr="00784432">
        <w:rPr>
          <w:noProof/>
          <w:position w:val="-12"/>
          <w14:ligatures w14:val="standardContextual"/>
        </w:rPr>
        <w:object w:dxaOrig="2960" w:dyaOrig="380" w14:anchorId="6E6EA98D">
          <v:shape id="_x0000_i1066" type="#_x0000_t75" alt="" style="width:150.9pt;height:19.15pt;mso-width-percent:0;mso-height-percent:0;mso-width-percent:0;mso-height-percent:0" o:ole="">
            <v:imagedata r:id="rId235" o:title=""/>
          </v:shape>
          <o:OLEObject Type="Embed" ProgID="Equation.DSMT4" ShapeID="_x0000_i1066" DrawAspect="Content" ObjectID="_1852133726" r:id="rId23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4" w:name="ZEqnNum5494141"/>
      <w:r>
        <w:instrText>(</w:instrText>
      </w:r>
      <w:fldSimple w:instr=" SEQ MTSec \c \* Arabic \* MERGEFORMAT ">
        <w:r>
          <w:rPr>
            <w:noProof/>
          </w:rPr>
          <w:instrText>1</w:instrText>
        </w:r>
      </w:fldSimple>
      <w:r>
        <w:instrText>.</w:instrText>
      </w:r>
      <w:fldSimple w:instr=" SEQ MTEqn \c \* Arabic \* MERGEFORMAT ">
        <w:r>
          <w:rPr>
            <w:noProof/>
          </w:rPr>
          <w:instrText>67</w:instrText>
        </w:r>
      </w:fldSimple>
      <w:r>
        <w:instrText>)</w:instrText>
      </w:r>
      <w:bookmarkEnd w:id="54"/>
      <w:r>
        <w:fldChar w:fldCharType="end"/>
      </w:r>
    </w:p>
    <w:p w14:paraId="45C78BA2" w14:textId="77777777" w:rsidR="00D06663" w:rsidRDefault="00D06663" w:rsidP="00DA5FA1">
      <w:pPr>
        <w:spacing w:line="360" w:lineRule="auto"/>
      </w:pPr>
    </w:p>
    <w:p w14:paraId="13449BA6" w14:textId="77777777" w:rsidR="00D06663" w:rsidRDefault="00D06663" w:rsidP="00DA5FA1">
      <w:pPr>
        <w:spacing w:line="360" w:lineRule="auto"/>
      </w:pPr>
      <w:r>
        <w:t xml:space="preserve">The matrix exponential in </w:t>
      </w:r>
      <w:r>
        <w:fldChar w:fldCharType="begin"/>
      </w:r>
      <w:r>
        <w:instrText xml:space="preserve"> GOTOBUTTON ZEqnNum690052  \* MERGEFORMAT </w:instrText>
      </w:r>
      <w:fldSimple w:instr=" REF ZEqnNum690052 \* Charformat \! \* MERGEFORMAT ">
        <w:r w:rsidRPr="00862CD0">
          <w:rPr>
            <w:rFonts w:asciiTheme="minorHAnsi" w:hAnsiTheme="minorHAnsi"/>
          </w:rPr>
          <w:instrText>(</w:instrText>
        </w:r>
        <w:r w:rsidRPr="00862CD0">
          <w:instrText>1.1.97</w:instrText>
        </w:r>
        <w:r w:rsidRPr="00862CD0">
          <w:rPr>
            <w:rFonts w:asciiTheme="minorHAnsi" w:hAnsiTheme="minorHAnsi"/>
          </w:rPr>
          <w:instrText>)</w:instrText>
        </w:r>
      </w:fldSimple>
      <w:r>
        <w:fldChar w:fldCharType="end"/>
      </w:r>
      <w:r>
        <w:t xml:space="preserve"> is defined for any T as the infinite series</w:t>
      </w:r>
    </w:p>
    <w:p w14:paraId="4A13E1F5" w14:textId="77777777" w:rsidR="00D06663" w:rsidRDefault="00D06663" w:rsidP="00DA5FA1">
      <w:pPr>
        <w:spacing w:line="360" w:lineRule="auto"/>
      </w:pPr>
      <w:r>
        <w:tab/>
      </w:r>
      <w:r w:rsidR="0033232D" w:rsidRPr="00784432">
        <w:rPr>
          <w:noProof/>
          <w:position w:val="-24"/>
          <w14:ligatures w14:val="standardContextual"/>
        </w:rPr>
      </w:r>
      <w:r w:rsidR="0033232D" w:rsidRPr="00784432">
        <w:rPr>
          <w:noProof/>
          <w:position w:val="-24"/>
          <w14:ligatures w14:val="standardContextual"/>
        </w:rPr>
        <w:object w:dxaOrig="3300" w:dyaOrig="660" w14:anchorId="22E83718">
          <v:shape id="_x0000_i1067" type="#_x0000_t75" alt="" style="width:163.9pt;height:39.05pt;mso-width-percent:0;mso-height-percent:0;mso-width-percent:0;mso-height-percent:0" o:ole="">
            <v:imagedata r:id="rId237" o:title=""/>
          </v:shape>
          <o:OLEObject Type="Embed" ProgID="Equation.DSMT4" ShapeID="_x0000_i1067" DrawAspect="Content" ObjectID="_1852133727" r:id="rId23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5" w:name="ZEqnNum930668"/>
      <w:r>
        <w:instrText>(</w:instrText>
      </w:r>
      <w:fldSimple w:instr=" SEQ MTSec \c \* Arabic \* MERGEFORMAT ">
        <w:r>
          <w:rPr>
            <w:noProof/>
          </w:rPr>
          <w:instrText>1</w:instrText>
        </w:r>
      </w:fldSimple>
      <w:r>
        <w:instrText>.</w:instrText>
      </w:r>
      <w:fldSimple w:instr=" SEQ MTEqn \c \* Arabic \* MERGEFORMAT ">
        <w:r>
          <w:rPr>
            <w:noProof/>
          </w:rPr>
          <w:instrText>68</w:instrText>
        </w:r>
      </w:fldSimple>
      <w:r>
        <w:instrText>)</w:instrText>
      </w:r>
      <w:bookmarkEnd w:id="55"/>
      <w:r>
        <w:fldChar w:fldCharType="end"/>
      </w:r>
    </w:p>
    <w:p w14:paraId="77D045BF" w14:textId="77777777" w:rsidR="00D06663" w:rsidRDefault="00D06663" w:rsidP="00DA5FA1">
      <w:pPr>
        <w:spacing w:line="360" w:lineRule="auto"/>
      </w:pPr>
      <w:r>
        <w:t xml:space="preserve">For sufficiently small value of the interval </w:t>
      </w:r>
      <w:r w:rsidR="0033232D" w:rsidRPr="00784432">
        <w:rPr>
          <w:noProof/>
          <w:position w:val="-10"/>
          <w14:ligatures w14:val="standardContextual"/>
        </w:rPr>
      </w:r>
      <w:r w:rsidR="0033232D" w:rsidRPr="00784432">
        <w:rPr>
          <w:noProof/>
          <w:position w:val="-10"/>
          <w14:ligatures w14:val="standardContextual"/>
        </w:rPr>
        <w:object w:dxaOrig="499" w:dyaOrig="320" w14:anchorId="343EEC31">
          <v:shape id="_x0000_i1068" type="#_x0000_t75" alt="" style="width:19.15pt;height:13pt;mso-width-percent:0;mso-height-percent:0;mso-width-percent:0;mso-height-percent:0" o:ole="">
            <v:imagedata r:id="rId239" o:title=""/>
          </v:shape>
          <o:OLEObject Type="Embed" ProgID="Equation.DSMT4" ShapeID="_x0000_i1068" DrawAspect="Content" ObjectID="_1852133728" r:id="rId240"/>
        </w:object>
      </w:r>
      <w:r>
        <w:t xml:space="preserve">  </w:t>
      </w:r>
    </w:p>
    <w:p w14:paraId="0C10B71C" w14:textId="77777777" w:rsidR="00D06663" w:rsidRDefault="00D06663" w:rsidP="00DA5FA1">
      <w:pPr>
        <w:spacing w:line="360" w:lineRule="auto"/>
      </w:pPr>
      <w:r>
        <w:tab/>
      </w:r>
      <w:r w:rsidR="0033232D" w:rsidRPr="00784432">
        <w:rPr>
          <w:noProof/>
          <w:position w:val="-12"/>
          <w14:ligatures w14:val="standardContextual"/>
        </w:rPr>
      </w:r>
      <w:r w:rsidR="0033232D" w:rsidRPr="00784432">
        <w:rPr>
          <w:noProof/>
          <w:position w:val="-12"/>
          <w14:ligatures w14:val="standardContextual"/>
        </w:rPr>
        <w:object w:dxaOrig="2000" w:dyaOrig="380" w14:anchorId="7349E476">
          <v:shape id="_x0000_i1069" type="#_x0000_t75" alt="" style="width:98.05pt;height:19.15pt;mso-width-percent:0;mso-height-percent:0;mso-width-percent:0;mso-height-percent:0" o:ole="">
            <v:imagedata r:id="rId241" o:title=""/>
          </v:shape>
          <o:OLEObject Type="Embed" ProgID="Equation.DSMT4" ShapeID="_x0000_i1069" DrawAspect="Content" ObjectID="_1852133729" r:id="rId24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69</w:instrText>
        </w:r>
      </w:fldSimple>
      <w:r>
        <w:instrText>)</w:instrText>
      </w:r>
      <w:r>
        <w:fldChar w:fldCharType="end"/>
      </w:r>
    </w:p>
    <w:p w14:paraId="784D7746" w14:textId="77777777" w:rsidR="00D06663" w:rsidRDefault="00D06663" w:rsidP="00DA5FA1">
      <w:pPr>
        <w:spacing w:line="360" w:lineRule="auto"/>
      </w:pPr>
      <w:r>
        <w:t xml:space="preserve">Hence, </w:t>
      </w:r>
      <w:r>
        <w:fldChar w:fldCharType="begin"/>
      </w:r>
      <w:r>
        <w:instrText xml:space="preserve"> GOTOBUTTON ZEqnNum549414  \* MERGEFORMAT </w:instrText>
      </w:r>
      <w:fldSimple w:instr=" REF ZEqnNum549414 \* Charformat \! \* MERGEFORMAT ">
        <w:r w:rsidRPr="00862CD0">
          <w:rPr>
            <w:rFonts w:asciiTheme="minorHAnsi" w:hAnsiTheme="minorHAnsi"/>
          </w:rPr>
          <w:instrText>(</w:instrText>
        </w:r>
        <w:r w:rsidRPr="00862CD0">
          <w:instrText>1.1.98</w:instrText>
        </w:r>
        <w:r w:rsidRPr="00862CD0">
          <w:rPr>
            <w:rFonts w:asciiTheme="minorHAnsi" w:hAnsiTheme="minorHAnsi"/>
          </w:rPr>
          <w:instrText>)</w:instrText>
        </w:r>
      </w:fldSimple>
      <w:r>
        <w:fldChar w:fldCharType="end"/>
      </w:r>
      <w:r>
        <w:t xml:space="preserve"> may be approximated as</w:t>
      </w:r>
    </w:p>
    <w:p w14:paraId="4EE5AAEB" w14:textId="77777777" w:rsidR="00D06663" w:rsidRPr="00805669" w:rsidRDefault="00D06663" w:rsidP="00DA5FA1">
      <w:pPr>
        <w:spacing w:line="360" w:lineRule="auto"/>
      </w:pPr>
      <w:r>
        <w:tab/>
      </w:r>
      <w:r w:rsidR="0033232D" w:rsidRPr="00784432">
        <w:rPr>
          <w:noProof/>
          <w:position w:val="-14"/>
          <w14:ligatures w14:val="standardContextual"/>
        </w:rPr>
      </w:r>
      <w:r w:rsidR="0033232D" w:rsidRPr="00784432">
        <w:rPr>
          <w:noProof/>
          <w:position w:val="-14"/>
          <w14:ligatures w14:val="standardContextual"/>
        </w:rPr>
        <w:object w:dxaOrig="3660" w:dyaOrig="400" w14:anchorId="220CAD12">
          <v:shape id="_x0000_i1070" type="#_x0000_t75" alt="" style="width:183.05pt;height:19.15pt;mso-width-percent:0;mso-height-percent:0;mso-width-percent:0;mso-height-percent:0" o:ole="">
            <v:imagedata r:id="rId243" o:title=""/>
          </v:shape>
          <o:OLEObject Type="Embed" ProgID="Equation.DSMT4" ShapeID="_x0000_i1070" DrawAspect="Content" ObjectID="_1852133730" r:id="rId24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6" w:name="ZEqnNum8501291"/>
      <w:r>
        <w:instrText>(</w:instrText>
      </w:r>
      <w:fldSimple w:instr=" SEQ MTSec \c \* Arabic \* MERGEFORMAT ">
        <w:r>
          <w:rPr>
            <w:noProof/>
          </w:rPr>
          <w:instrText>1</w:instrText>
        </w:r>
      </w:fldSimple>
      <w:r>
        <w:instrText>.</w:instrText>
      </w:r>
      <w:fldSimple w:instr=" SEQ MTEqn \c \* Arabic \* MERGEFORMAT ">
        <w:r>
          <w:rPr>
            <w:noProof/>
          </w:rPr>
          <w:instrText>70</w:instrText>
        </w:r>
      </w:fldSimple>
      <w:r>
        <w:instrText>)</w:instrText>
      </w:r>
      <w:bookmarkEnd w:id="56"/>
      <w:r>
        <w:fldChar w:fldCharType="end"/>
      </w:r>
    </w:p>
    <w:p w14:paraId="5BDAE830" w14:textId="77777777" w:rsidR="00D06663" w:rsidRDefault="00D06663" w:rsidP="00DA5FA1">
      <w:pPr>
        <w:spacing w:line="360" w:lineRule="auto"/>
      </w:pPr>
      <w:r>
        <w:t xml:space="preserve">Which amounts to the zeroth order indtegration of </w:t>
      </w:r>
      <w:r>
        <w:fldChar w:fldCharType="begin"/>
      </w:r>
      <w:r>
        <w:instrText xml:space="preserve"> GOTOBUTTON ZEqnNum921168  \* MERGEFORMAT </w:instrText>
      </w:r>
      <w:fldSimple w:instr=" REF ZEqnNum921168 \* Charformat \! \* MERGEFORMAT ">
        <w:r w:rsidRPr="00862CD0">
          <w:rPr>
            <w:rFonts w:asciiTheme="minorHAnsi" w:hAnsiTheme="minorHAnsi"/>
          </w:rPr>
          <w:instrText>(</w:instrText>
        </w:r>
        <w:r w:rsidRPr="00862CD0">
          <w:instrText>1.1.89</w:instrText>
        </w:r>
        <w:r w:rsidRPr="00862CD0">
          <w:rPr>
            <w:rFonts w:asciiTheme="minorHAnsi" w:hAnsiTheme="minorHAnsi"/>
          </w:rPr>
          <w:instrText>)</w:instrText>
        </w:r>
      </w:fldSimple>
      <w:r>
        <w:fldChar w:fldCharType="end"/>
      </w:r>
      <w:r>
        <w:t>.</w:t>
      </w:r>
    </w:p>
    <w:p w14:paraId="780A6C13" w14:textId="77777777" w:rsidR="00D06663" w:rsidRDefault="00D06663" w:rsidP="00DA5FA1">
      <w:pPr>
        <w:spacing w:line="360" w:lineRule="auto"/>
      </w:pPr>
    </w:p>
    <w:p w14:paraId="42E111A8" w14:textId="77777777" w:rsidR="00D06663" w:rsidRDefault="00D06663" w:rsidP="00DA5FA1">
      <w:pPr>
        <w:spacing w:line="360" w:lineRule="auto"/>
      </w:pPr>
      <w:r>
        <w:t>Another equivalent solution is to locally expand on the interval in a Taylor series.</w:t>
      </w:r>
    </w:p>
    <w:p w14:paraId="4F6F4481" w14:textId="77777777" w:rsidR="00D06663" w:rsidRDefault="00D06663" w:rsidP="00DA5FA1">
      <w:pPr>
        <w:spacing w:line="360" w:lineRule="auto"/>
      </w:pPr>
    </w:p>
    <w:p w14:paraId="3309E97F" w14:textId="1F68720E" w:rsidR="00F526DE" w:rsidRDefault="00F526DE" w:rsidP="00DA5FA1">
      <w:pPr>
        <w:spacing w:line="360" w:lineRule="auto"/>
      </w:pPr>
      <w:r>
        <w:t>If there is a constant term b</w:t>
      </w:r>
    </w:p>
    <w:p w14:paraId="4797AC4C" w14:textId="77777777" w:rsidR="00F526DE" w:rsidRDefault="00F526DE" w:rsidP="00DA5FA1">
      <w:pPr>
        <w:spacing w:line="360" w:lineRule="auto"/>
      </w:pPr>
    </w:p>
    <w:p w14:paraId="062946A1" w14:textId="7BF4BF89" w:rsidR="00F526DE" w:rsidRDefault="00F526DE" w:rsidP="00F526DE">
      <w:pPr>
        <w:spacing w:line="360" w:lineRule="auto"/>
        <w:jc w:val="center"/>
      </w:pPr>
      <w:r>
        <w:rPr>
          <w:noProof/>
          <w:position w:val="-27"/>
        </w:rPr>
        <w:drawing>
          <wp:inline distT="0" distB="0" distL="0" distR="0" wp14:anchorId="7764E43A" wp14:editId="648D7741">
            <wp:extent cx="2005584" cy="390144"/>
            <wp:effectExtent l="0" t="0" r="0" b="0"/>
            <wp:docPr id="156191930" name="Picture 156191930" descr="{&quot;mathml&quot;:&quot;&lt;math style=\&quot;font-family:'Times New Roman';\&quot; xmlns=\&quot;http://www.w3.org/1998/Math/MathML\&quot;&gt;&lt;mstyle mathsize=\&quot;12px\&quot;&gt;&lt;mi&gt;x&lt;/mi&gt;&lt;mfenced&gt;&lt;mi&gt;t&lt;/mi&gt;&lt;/mfenced&gt;&lt;mo&gt;=&lt;/mo&gt;&lt;msup&gt;&lt;mi&gt;e&lt;/mi&gt;&lt;mrow&gt;&lt;mi&gt;F&lt;/mi&gt;&lt;mi&gt;T&lt;/mi&gt;&lt;/mrow&gt;&lt;/msup&gt;&lt;mi&gt;x&lt;/mi&gt;&lt;mfenced&gt;&lt;mn&gt;0&lt;/mn&gt;&lt;/mfenced&gt;&lt;mo&gt;+&lt;/mo&gt;&lt;msubsup&gt;&lt;mo&gt;&amp;#x222B;&lt;/mo&gt;&lt;mn&gt;0&lt;/mn&gt;&lt;mi&gt;T&lt;/mi&gt;&lt;/msubsup&gt;&lt;msup&gt;&lt;mi&gt;e&lt;/mi&gt;&lt;mrow&gt;&lt;mi&gt;F&lt;/mi&gt;&lt;mfenced&gt;&lt;mrow&gt;&lt;mi&gt;T&lt;/mi&gt;&lt;mo&gt;-&lt;/mo&gt;&lt;mi&gt;&amp;#x3C4;&lt;/mi&gt;&lt;/mrow&gt;&lt;/mfenced&gt;&lt;/mrow&gt;&lt;/msup&gt;&lt;mi&gt;b&lt;/mi&gt;&lt;mo&gt;d&lt;/mo&gt;&lt;mi&gt;&amp;#x3C4;&lt;/mi&gt;&lt;/mstyle&gt;&lt;/math&gt;&quot;,&quot;origin&quot;:&quot;MathType Legacy&quot;,&quot;version&quot;:&quot;v3.27.2&quot;}" title="x open parentheses t close parentheses equals e to the power of F T end exponent x open parentheses 0 close parentheses plus integral subscript 0 superscript T e to the power of F open parentheses T minus tau close parentheses end exponent b d t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i&gt;x&lt;/mi&gt;&lt;mfenced&gt;&lt;mi&gt;t&lt;/mi&gt;&lt;/mfenced&gt;&lt;mo&gt;=&lt;/mo&gt;&lt;msup&gt;&lt;mi&gt;e&lt;/mi&gt;&lt;mrow&gt;&lt;mi&gt;F&lt;/mi&gt;&lt;mi&gt;T&lt;/mi&gt;&lt;/mrow&gt;&lt;/msup&gt;&lt;mi&gt;x&lt;/mi&gt;&lt;mfenced&gt;&lt;mn&gt;0&lt;/mn&gt;&lt;/mfenced&gt;&lt;mo&gt;+&lt;/mo&gt;&lt;msubsup&gt;&lt;mo&gt;&amp;#x222B;&lt;/mo&gt;&lt;mn&gt;0&lt;/mn&gt;&lt;mi&gt;T&lt;/mi&gt;&lt;/msubsup&gt;&lt;msup&gt;&lt;mi&gt;e&lt;/mi&gt;&lt;mrow&gt;&lt;mi&gt;F&lt;/mi&gt;&lt;mfenced&gt;&lt;mrow&gt;&lt;mi&gt;T&lt;/mi&gt;&lt;mo&gt;-&lt;/mo&gt;&lt;mi&gt;&amp;#x3C4;&lt;/mi&gt;&lt;/mrow&gt;&lt;/mfenced&gt;&lt;/mrow&gt;&lt;/msup&gt;&lt;mi&gt;b&lt;/mi&gt;&lt;mo&gt;d&lt;/mo&gt;&lt;mi&gt;&amp;#x3C4;&lt;/mi&gt;&lt;/mstyle&gt;&lt;/math&gt;&quot;,&quot;origin&quot;:&quot;MathType Legacy&quot;,&quot;version&quot;:&quot;v3.27.2&quot;}" title="x open parentheses t close parentheses equals e to the power of F T end exponent x open parentheses 0 close parentheses plus integral subscript 0 superscript T e to the power of F open parentheses T minus tau close parentheses end exponent b d tau"/>
                    <pic:cNvPicPr/>
                  </pic:nvPicPr>
                  <pic:blipFill>
                    <a:blip r:embed="rId245" cstate="print">
                      <a:extLst>
                        <a:ext uri="{28A0092B-C50C-407E-A947-70E740481C1C}">
                          <a14:useLocalDpi xmlns:a14="http://schemas.microsoft.com/office/drawing/2010/main" val="0"/>
                        </a:ext>
                      </a:extLst>
                    </a:blip>
                    <a:stretch>
                      <a:fillRect/>
                    </a:stretch>
                  </pic:blipFill>
                  <pic:spPr>
                    <a:xfrm>
                      <a:off x="0" y="0"/>
                      <a:ext cx="2005584" cy="390144"/>
                    </a:xfrm>
                    <a:prstGeom prst="rect">
                      <a:avLst/>
                    </a:prstGeom>
                  </pic:spPr>
                </pic:pic>
              </a:graphicData>
            </a:graphic>
          </wp:inline>
        </w:drawing>
      </w:r>
    </w:p>
    <w:p w14:paraId="74D94546" w14:textId="77777777" w:rsidR="00F526DE" w:rsidRDefault="00F526DE" w:rsidP="00F526DE">
      <w:pPr>
        <w:spacing w:line="360" w:lineRule="auto"/>
        <w:jc w:val="center"/>
      </w:pPr>
    </w:p>
    <w:p w14:paraId="3E893C64" w14:textId="3E98AAEB" w:rsidR="00F526DE" w:rsidRDefault="00F526DE" w:rsidP="00F526DE">
      <w:pPr>
        <w:spacing w:line="360" w:lineRule="auto"/>
      </w:pPr>
      <w:r>
        <w:t>If A is invertible,</w:t>
      </w:r>
    </w:p>
    <w:p w14:paraId="4C659356" w14:textId="77777777" w:rsidR="00F526DE" w:rsidRDefault="00F526DE" w:rsidP="00F526DE">
      <w:pPr>
        <w:spacing w:line="360" w:lineRule="auto"/>
      </w:pPr>
    </w:p>
    <w:p w14:paraId="5B7257FE" w14:textId="62473DC1" w:rsidR="00F526DE" w:rsidRDefault="00F526DE" w:rsidP="00DC1CB2">
      <w:pPr>
        <w:spacing w:line="360" w:lineRule="auto"/>
        <w:jc w:val="center"/>
      </w:pPr>
      <w:r>
        <w:rPr>
          <w:noProof/>
          <w:position w:val="-141"/>
        </w:rPr>
        <w:lastRenderedPageBreak/>
        <w:drawing>
          <wp:inline distT="0" distB="0" distL="0" distR="0" wp14:anchorId="6218EEBA" wp14:editId="449D608A">
            <wp:extent cx="1259840" cy="2046224"/>
            <wp:effectExtent l="0" t="0" r="0" b="0"/>
            <wp:docPr id="1259401736" name="Picture 1259401736" descr="{&quot;mathml&quot;:&quot;&lt;math style=\&quot;font-family:'Times New Roman';\&quot; xmlns=\&quot;http://www.w3.org/1998/Math/MathML\&quot;&gt;&lt;mstyle mathsize=\&quot;12px\&quot;&gt;&lt;mi&gt;&amp;#x393;&lt;/mi&gt;&lt;mfenced&gt;&lt;mi&gt;T&lt;/mi&gt;&lt;/mfenced&gt;&lt;mo&gt;=&lt;/mo&gt;&lt;msubsup&gt;&lt;mo&gt;&amp;#x222B;&lt;/mo&gt;&lt;mn&gt;0&lt;/mn&gt;&lt;mi&gt;T&lt;/mi&gt;&lt;/msubsup&gt;&lt;msup&gt;&lt;mi&gt;e&lt;/mi&gt;&lt;mrow&gt;&lt;mi&gt;A&lt;/mi&gt;&lt;mi&gt;s&lt;/mi&gt;&lt;/mrow&gt;&lt;/msup&gt;&lt;mo&gt;d&lt;/mo&gt;&lt;mi&gt;s&lt;/mi&gt;&lt;mspace linebreak=\&quot;newline\&quot;/&gt;&lt;mi&gt;A&lt;/mi&gt;&lt;mi&gt;&amp;#x393;&lt;/mi&gt;&lt;mo stretchy=\&quot;true\&quot;&gt;(&lt;/mo&gt;&lt;mi&gt;T&lt;/mi&gt;&lt;mo stretchy=\&quot;true\&quot;&gt;)&lt;/mo&gt;&lt;mo&gt;=&lt;/mo&gt;&lt;msubsup&gt;&lt;mo&gt;&amp;#x222B;&lt;/mo&gt;&lt;mn&gt;0&lt;/mn&gt;&lt;mi&gt;T&lt;/mi&gt;&lt;/msubsup&gt;&lt;mi&gt;A&lt;/mi&gt;&lt;msup&gt;&lt;mi&gt;e&lt;/mi&gt;&lt;mrow&gt;&lt;mi&gt;A&lt;/mi&gt;&lt;mi&gt;s&lt;/mi&gt;&lt;/mrow&gt;&lt;/msup&gt;&lt;mo&gt;d&lt;/mo&gt;&lt;mi&gt;s&lt;/mi&gt;&lt;mspace linebreak=\&quot;newline\&quot;/&gt;&lt;mo&gt;=&lt;/mo&gt;&lt;msubsup&gt;&lt;mo&gt;&amp;#x222B;&lt;/mo&gt;&lt;mn&gt;0&lt;/mn&gt;&lt;mi&gt;T&lt;/mi&gt;&lt;/msubsup&gt;&lt;mfrac&gt;&lt;mrow&gt;&lt;mo&gt;d&lt;/mo&gt;&lt;msup&gt;&lt;mi&gt;e&lt;/mi&gt;&lt;mrow&gt;&lt;mi&gt;A&lt;/mi&gt;&lt;mi&gt;s&lt;/mi&gt;&lt;/mrow&gt;&lt;/msup&gt;&lt;/mrow&gt;&lt;mrow&gt;&lt;mo&gt;d&lt;/mo&gt;&lt;mi&gt;s&lt;/mi&gt;&lt;/mrow&gt;&lt;/mfrac&gt;&lt;mo&gt;d&lt;/mo&gt;&lt;mi&gt;s&lt;/mi&gt;&lt;mspace linebreak=\&quot;newline\&quot;/&gt;&lt;mo&gt;=&lt;/mo&gt;&lt;msup&gt;&lt;mi&gt;e&lt;/mi&gt;&lt;mrow&gt;&lt;mi&gt;A&lt;/mi&gt;&lt;mi&gt;s&lt;/mi&gt;&lt;/mrow&gt;&lt;/msup&gt;&lt;mo&gt;-&lt;/mo&gt;&lt;msub&gt;&lt;menclose notation=\&quot;right\&quot;&gt;&lt;msup&gt;&lt;mi&gt;e&lt;/mi&gt;&lt;mrow&gt;&lt;mi&gt;A&lt;/mi&gt;&lt;mi&gt;s&lt;/mi&gt;&lt;/mrow&gt;&lt;/msup&gt;&lt;/menclose&gt;&lt;mrow&gt;&lt;mi&gt;s&lt;/mi&gt;&lt;mo&gt;=&lt;/mo&gt;&lt;mn&gt;0&lt;/mn&gt;&lt;/mrow&gt;&lt;/msub&gt;&lt;mspace linebreak=\&quot;newline\&quot;/&gt;&lt;mo&gt;=&lt;/mo&gt;&lt;msup&gt;&lt;mi&gt;e&lt;/mi&gt;&lt;mrow&gt;&lt;mi&gt;A&lt;/mi&gt;&lt;mi&gt;s&lt;/mi&gt;&lt;/mrow&gt;&lt;/msup&gt;&lt;mo&gt;-&lt;/mo&gt;&lt;mi&gt;I&lt;/mi&gt;&lt;mspace linebreak=\&quot;newline\&quot;/&gt;&lt;/mstyle&gt;&lt;/math&gt;&quot;,&quot;origin&quot;:&quot;MathType Legacy&quot;,&quot;version&quot;:&quot;v3.27.2&quot;}" title="capital gamma open parentheses T close parentheses equals integral subscript 0 superscript T e to the power of A s end exponent d s&#10;A capital gamma stretchy left parenthesis T stretchy right parenthesis equals integral subscript 0 superscript T A e to the power of A s end exponent d s&#10;equals integral subscript 0 superscript T fraction numerator d e to the power of A s end exponent over denominator d s end fraction d s&#10;equals e to the power of A s end exponent minus right enclose e to the power of A s end exponent end enclose subscript s equals 0 end subscript&#10;equals e to the power of A s end exponent minus I&#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i&gt;&amp;#x393;&lt;/mi&gt;&lt;mfenced&gt;&lt;mi&gt;T&lt;/mi&gt;&lt;/mfenced&gt;&lt;mo&gt;=&lt;/mo&gt;&lt;msubsup&gt;&lt;mo&gt;&amp;#x222B;&lt;/mo&gt;&lt;mn&gt;0&lt;/mn&gt;&lt;mi&gt;T&lt;/mi&gt;&lt;/msubsup&gt;&lt;msup&gt;&lt;mi&gt;e&lt;/mi&gt;&lt;mrow&gt;&lt;mi&gt;A&lt;/mi&gt;&lt;mi&gt;s&lt;/mi&gt;&lt;/mrow&gt;&lt;/msup&gt;&lt;mo&gt;d&lt;/mo&gt;&lt;mi&gt;s&lt;/mi&gt;&lt;mspace linebreak=\&quot;newline\&quot;/&gt;&lt;mi&gt;A&lt;/mi&gt;&lt;mi&gt;&amp;#x393;&lt;/mi&gt;&lt;mo stretchy=\&quot;true\&quot;&gt;(&lt;/mo&gt;&lt;mi&gt;T&lt;/mi&gt;&lt;mo stretchy=\&quot;true\&quot;&gt;)&lt;/mo&gt;&lt;mo&gt;=&lt;/mo&gt;&lt;msubsup&gt;&lt;mo&gt;&amp;#x222B;&lt;/mo&gt;&lt;mn&gt;0&lt;/mn&gt;&lt;mi&gt;T&lt;/mi&gt;&lt;/msubsup&gt;&lt;mi&gt;A&lt;/mi&gt;&lt;msup&gt;&lt;mi&gt;e&lt;/mi&gt;&lt;mrow&gt;&lt;mi&gt;A&lt;/mi&gt;&lt;mi&gt;s&lt;/mi&gt;&lt;/mrow&gt;&lt;/msup&gt;&lt;mo&gt;d&lt;/mo&gt;&lt;mi&gt;s&lt;/mi&gt;&lt;mspace linebreak=\&quot;newline\&quot;/&gt;&lt;mo&gt;=&lt;/mo&gt;&lt;msubsup&gt;&lt;mo&gt;&amp;#x222B;&lt;/mo&gt;&lt;mn&gt;0&lt;/mn&gt;&lt;mi&gt;T&lt;/mi&gt;&lt;/msubsup&gt;&lt;mfrac&gt;&lt;mrow&gt;&lt;mo&gt;d&lt;/mo&gt;&lt;msup&gt;&lt;mi&gt;e&lt;/mi&gt;&lt;mrow&gt;&lt;mi&gt;A&lt;/mi&gt;&lt;mi&gt;s&lt;/mi&gt;&lt;/mrow&gt;&lt;/msup&gt;&lt;/mrow&gt;&lt;mrow&gt;&lt;mo&gt;d&lt;/mo&gt;&lt;mi&gt;s&lt;/mi&gt;&lt;/mrow&gt;&lt;/mfrac&gt;&lt;mo&gt;d&lt;/mo&gt;&lt;mi&gt;s&lt;/mi&gt;&lt;mspace linebreak=\&quot;newline\&quot;/&gt;&lt;mo&gt;=&lt;/mo&gt;&lt;msup&gt;&lt;mi&gt;e&lt;/mi&gt;&lt;mrow&gt;&lt;mi&gt;A&lt;/mi&gt;&lt;mi&gt;s&lt;/mi&gt;&lt;/mrow&gt;&lt;/msup&gt;&lt;mo&gt;-&lt;/mo&gt;&lt;msub&gt;&lt;menclose notation=\&quot;right\&quot;&gt;&lt;msup&gt;&lt;mi&gt;e&lt;/mi&gt;&lt;mrow&gt;&lt;mi&gt;A&lt;/mi&gt;&lt;mi&gt;s&lt;/mi&gt;&lt;/mrow&gt;&lt;/msup&gt;&lt;/menclose&gt;&lt;mrow&gt;&lt;mi&gt;s&lt;/mi&gt;&lt;mo&gt;=&lt;/mo&gt;&lt;mn&gt;0&lt;/mn&gt;&lt;/mrow&gt;&lt;/msub&gt;&lt;mspace linebreak=\&quot;newline\&quot;/&gt;&lt;mo&gt;=&lt;/mo&gt;&lt;msup&gt;&lt;mi&gt;e&lt;/mi&gt;&lt;mrow&gt;&lt;mi&gt;A&lt;/mi&gt;&lt;mi&gt;s&lt;/mi&gt;&lt;/mrow&gt;&lt;/msup&gt;&lt;mo&gt;-&lt;/mo&gt;&lt;mi&gt;I&lt;/mi&gt;&lt;mspace linebreak=\&quot;newline\&quot;/&gt;&lt;/mstyle&gt;&lt;/math&gt;&quot;,&quot;origin&quot;:&quot;MathType Legacy&quot;,&quot;version&quot;:&quot;v3.27.2&quot;}" title="capital gamma open parentheses T close parentheses equals integral subscript 0 superscript T e to the power of A s end exponent d s&#10;A capital gamma stretchy left parenthesis T stretchy right parenthesis equals integral subscript 0 superscript T A e to the power of A s end exponent d s&#10;equals integral subscript 0 superscript T fraction numerator d e to the power of A s end exponent over denominator d s end fraction d s&#10;equals e to the power of A s end exponent minus right enclose e to the power of A s end exponent end enclose subscript s equals 0 end subscript&#10;equals e to the power of A s end exponent minus I&#10;"/>
                    <pic:cNvPicPr/>
                  </pic:nvPicPr>
                  <pic:blipFill>
                    <a:blip r:embed="rId246" cstate="print">
                      <a:extLst>
                        <a:ext uri="{28A0092B-C50C-407E-A947-70E740481C1C}">
                          <a14:useLocalDpi xmlns:a14="http://schemas.microsoft.com/office/drawing/2010/main" val="0"/>
                        </a:ext>
                      </a:extLst>
                    </a:blip>
                    <a:stretch>
                      <a:fillRect/>
                    </a:stretch>
                  </pic:blipFill>
                  <pic:spPr>
                    <a:xfrm>
                      <a:off x="0" y="0"/>
                      <a:ext cx="1259840" cy="2046224"/>
                    </a:xfrm>
                    <a:prstGeom prst="rect">
                      <a:avLst/>
                    </a:prstGeom>
                  </pic:spPr>
                </pic:pic>
              </a:graphicData>
            </a:graphic>
          </wp:inline>
        </w:drawing>
      </w:r>
    </w:p>
    <w:p w14:paraId="0AD808FA" w14:textId="77777777" w:rsidR="00F526DE" w:rsidRDefault="00F526DE" w:rsidP="00F526DE">
      <w:pPr>
        <w:spacing w:line="360" w:lineRule="auto"/>
      </w:pPr>
    </w:p>
    <w:p w14:paraId="673A368E" w14:textId="7C0E5314" w:rsidR="00F526DE" w:rsidRDefault="00F526DE" w:rsidP="00DC1CB2">
      <w:pPr>
        <w:spacing w:line="360" w:lineRule="auto"/>
        <w:jc w:val="center"/>
      </w:pPr>
      <w:r>
        <w:rPr>
          <w:noProof/>
          <w:position w:val="-6"/>
        </w:rPr>
        <w:drawing>
          <wp:inline distT="0" distB="0" distL="0" distR="0" wp14:anchorId="4C962B1D" wp14:editId="7634047F">
            <wp:extent cx="1971040" cy="191008"/>
            <wp:effectExtent l="0" t="0" r="0" b="0"/>
            <wp:docPr id="1286530855" name="Picture 1286530855" descr="{&quot;mathml&quot;:&quot;&lt;math style=\&quot;font-family:'Times New Roman';\&quot; xmlns=\&quot;http://www.w3.org/1998/Math/MathML\&quot;&gt;&lt;mstyle mathsize=\&quot;12px\&quot;&gt;&lt;mi&gt;x&lt;/mi&gt;&lt;mfenced&gt;&lt;mi&gt;T&lt;/mi&gt;&lt;/mfenced&gt;&lt;mo&gt;=&lt;/mo&gt;&lt;msup&gt;&lt;mi&gt;e&lt;/mi&gt;&lt;mrow&gt;&lt;mi&gt;A&lt;/mi&gt;&lt;mi&gt;T&lt;/mi&gt;&lt;/mrow&gt;&lt;/msup&gt;&lt;mi&gt;x&lt;/mi&gt;&lt;mfenced&gt;&lt;mn&gt;0&lt;/mn&gt;&lt;/mfenced&gt;&lt;mo&gt;+&lt;/mo&gt;&lt;msup&gt;&lt;mi&gt;A&lt;/mi&gt;&lt;mrow&gt;&lt;mo&gt;-&lt;/mo&gt;&lt;mn&gt;1&lt;/mn&gt;&lt;/mrow&gt;&lt;/msup&gt;&lt;mfenced&gt;&lt;mrow&gt;&lt;msup&gt;&lt;mi&gt;e&lt;/mi&gt;&lt;mrow&gt;&lt;mi&gt;A&lt;/mi&gt;&lt;mi&gt;T&lt;/mi&gt;&lt;/mrow&gt;&lt;/msup&gt;&lt;mo&gt;-&lt;/mo&gt;&lt;mi&gt;I&lt;/mi&gt;&lt;/mrow&gt;&lt;/mfenced&gt;&lt;mi&gt;b&lt;/mi&gt;&lt;/mstyle&gt;&lt;/math&gt;&quot;,&quot;origin&quot;:&quot;MathType Legacy&quot;,&quot;version&quot;:&quot;v3.27.2&quot;}" title="x open parentheses T close parentheses equals e to the power of A T end exponent x open parentheses 0 close parentheses plus A to the power of negative 1 end exponent open parentheses e to the power of A T end exponent minus I close parentheses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i&gt;x&lt;/mi&gt;&lt;mfenced&gt;&lt;mi&gt;T&lt;/mi&gt;&lt;/mfenced&gt;&lt;mo&gt;=&lt;/mo&gt;&lt;msup&gt;&lt;mi&gt;e&lt;/mi&gt;&lt;mrow&gt;&lt;mi&gt;A&lt;/mi&gt;&lt;mi&gt;T&lt;/mi&gt;&lt;/mrow&gt;&lt;/msup&gt;&lt;mi&gt;x&lt;/mi&gt;&lt;mfenced&gt;&lt;mn&gt;0&lt;/mn&gt;&lt;/mfenced&gt;&lt;mo&gt;+&lt;/mo&gt;&lt;msup&gt;&lt;mi&gt;A&lt;/mi&gt;&lt;mrow&gt;&lt;mo&gt;-&lt;/mo&gt;&lt;mn&gt;1&lt;/mn&gt;&lt;/mrow&gt;&lt;/msup&gt;&lt;mfenced&gt;&lt;mrow&gt;&lt;msup&gt;&lt;mi&gt;e&lt;/mi&gt;&lt;mrow&gt;&lt;mi&gt;A&lt;/mi&gt;&lt;mi&gt;T&lt;/mi&gt;&lt;/mrow&gt;&lt;/msup&gt;&lt;mo&gt;-&lt;/mo&gt;&lt;mi&gt;I&lt;/mi&gt;&lt;/mrow&gt;&lt;/mfenced&gt;&lt;mi&gt;b&lt;/mi&gt;&lt;/mstyle&gt;&lt;/math&gt;&quot;,&quot;origin&quot;:&quot;MathType Legacy&quot;,&quot;version&quot;:&quot;v3.27.2&quot;}" title="x open parentheses T close parentheses equals e to the power of A T end exponent x open parentheses 0 close parentheses plus A to the power of negative 1 end exponent open parentheses e to the power of A T end exponent minus I close parentheses b"/>
                    <pic:cNvPicPr/>
                  </pic:nvPicPr>
                  <pic:blipFill>
                    <a:blip r:embed="rId247" cstate="print">
                      <a:extLst>
                        <a:ext uri="{28A0092B-C50C-407E-A947-70E740481C1C}">
                          <a14:useLocalDpi xmlns:a14="http://schemas.microsoft.com/office/drawing/2010/main" val="0"/>
                        </a:ext>
                      </a:extLst>
                    </a:blip>
                    <a:stretch>
                      <a:fillRect/>
                    </a:stretch>
                  </pic:blipFill>
                  <pic:spPr>
                    <a:xfrm>
                      <a:off x="0" y="0"/>
                      <a:ext cx="1971040" cy="191008"/>
                    </a:xfrm>
                    <a:prstGeom prst="rect">
                      <a:avLst/>
                    </a:prstGeom>
                  </pic:spPr>
                </pic:pic>
              </a:graphicData>
            </a:graphic>
          </wp:inline>
        </w:drawing>
      </w:r>
    </w:p>
    <w:p w14:paraId="32D39268" w14:textId="77777777" w:rsidR="00F526DE" w:rsidRDefault="00F526DE" w:rsidP="00F526DE">
      <w:pPr>
        <w:spacing w:line="360" w:lineRule="auto"/>
      </w:pPr>
    </w:p>
    <w:p w14:paraId="50549847" w14:textId="7341A792" w:rsidR="00F526DE" w:rsidRDefault="00F526DE" w:rsidP="00F526DE">
      <w:pPr>
        <w:spacing w:line="360" w:lineRule="auto"/>
      </w:pPr>
      <w:r>
        <w:t>An added benefit of this closed form solution is the easy Taylor expansion</w:t>
      </w:r>
    </w:p>
    <w:p w14:paraId="317B153E" w14:textId="77777777" w:rsidR="00F526DE" w:rsidRDefault="00F526DE" w:rsidP="00F526DE">
      <w:pPr>
        <w:spacing w:line="360" w:lineRule="auto"/>
      </w:pPr>
    </w:p>
    <w:p w14:paraId="1A38A549" w14:textId="3344F78F" w:rsidR="00F526DE" w:rsidRDefault="00F526DE" w:rsidP="00DC1CB2">
      <w:pPr>
        <w:spacing w:line="360" w:lineRule="auto"/>
        <w:jc w:val="center"/>
      </w:pPr>
      <w:r>
        <w:rPr>
          <w:noProof/>
          <w:position w:val="-67"/>
        </w:rPr>
        <w:drawing>
          <wp:inline distT="0" distB="0" distL="0" distR="0" wp14:anchorId="77DA06D5" wp14:editId="2DA03593">
            <wp:extent cx="1684528" cy="887984"/>
            <wp:effectExtent l="0" t="0" r="0" b="0"/>
            <wp:docPr id="330961425" name="Picture 330961425" descr="{&quot;mathml&quot;:&quot;&lt;math style=\&quot;font-family:'Times New Roman';\&quot; xmlns=\&quot;http://www.w3.org/1998/Math/MathML\&quot;&gt;&lt;mstyle mathsize=\&quot;12px\&quot;&gt;&lt;mtable columnspacing=\&quot;0px\&quot; columnalign=\&quot;right center left\&quot;&gt;&lt;mtr&gt;&lt;mtd&gt;&lt;mi&gt;&amp;#x393;&lt;/mi&gt;&lt;/mtd&gt;&lt;mtd&gt;&lt;mo&gt;=&lt;/mo&gt;&lt;/mtd&gt;&lt;mtd&gt;&lt;mrow&gt;&lt;msup&gt;&lt;mi&gt;A&lt;/mi&gt;&lt;mrow&gt;&lt;mo&gt;-&lt;/mo&gt;&lt;mn&gt;1&lt;/mn&gt;&lt;/mrow&gt;&lt;/msup&gt;&lt;mo stretchy=\&quot;true\&quot;&gt;(&lt;/mo&gt;&lt;mi&gt;A&lt;/mi&gt;&lt;mi&gt;T&lt;/mi&gt;&lt;mo&gt;+&lt;/mo&gt;&lt;mfrac&gt;&lt;msup&gt;&lt;mi&gt;T&lt;/mi&gt;&lt;mn&gt;2&lt;/mn&gt;&lt;/msup&gt;&lt;mn&gt;2&lt;/mn&gt;&lt;/mfrac&gt;&lt;msup&gt;&lt;mi&gt;A&lt;/mi&gt;&lt;mn&gt;2&lt;/mn&gt;&lt;/msup&gt;&lt;mo&gt;+&lt;/mo&gt;&lt;mo&gt;.&lt;/mo&gt;&lt;mo&gt;.&lt;/mo&gt;&lt;mo&gt;.&lt;/mo&gt;&lt;mo stretchy=\&quot;true\&quot;&gt;)&lt;/mo&gt;&lt;/mrow&gt;&lt;/mtd&gt;&lt;/mtr&gt;&lt;mtr&gt;&lt;mtd/&gt;&lt;mtd&gt;&lt;mo&gt;=&lt;/mo&gt;&lt;/mtd&gt;&lt;mtd&gt;&lt;mi&gt;I&lt;/mi&gt;&lt;mi&gt;T&lt;/mi&gt;&lt;mo&gt;+&lt;/mo&gt;&lt;mfrac&gt;&lt;msup&gt;&lt;mi&gt;T&lt;/mi&gt;&lt;mn&gt;2&lt;/mn&gt;&lt;/msup&gt;&lt;mn&gt;2&lt;/mn&gt;&lt;/mfrac&gt;&lt;mi&gt;A&lt;/mi&gt;&lt;mo&gt;+&lt;/mo&gt;&lt;mo&gt;.&lt;/mo&gt;&lt;mo&gt;.&lt;/mo&gt;&lt;mo&gt;.&lt;/mo&gt;&lt;/mtd&gt;&lt;/mtr&gt;&lt;/mtable&gt;&lt;/mstyle&gt;&lt;/math&gt;&quot;,&quot;origin&quot;:&quot;MathType Legacy&quot;,&quot;version&quot;:&quot;v3.27.2&quot;}" title="table row capital gamma equals cell A to the power of negative 1 end exponent stretchy left parenthesis A T plus T squared over 2 A squared plus... stretchy right parenthesis end cell row blank equals cell I T plus T squared over 2 A plus...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table columnspacing=\&quot;0px\&quot; columnalign=\&quot;right center left\&quot;&gt;&lt;mtr&gt;&lt;mtd&gt;&lt;mi&gt;&amp;#x393;&lt;/mi&gt;&lt;/mtd&gt;&lt;mtd&gt;&lt;mo&gt;=&lt;/mo&gt;&lt;/mtd&gt;&lt;mtd&gt;&lt;mrow&gt;&lt;msup&gt;&lt;mi&gt;A&lt;/mi&gt;&lt;mrow&gt;&lt;mo&gt;-&lt;/mo&gt;&lt;mn&gt;1&lt;/mn&gt;&lt;/mrow&gt;&lt;/msup&gt;&lt;mo stretchy=\&quot;true\&quot;&gt;(&lt;/mo&gt;&lt;mi&gt;A&lt;/mi&gt;&lt;mi&gt;T&lt;/mi&gt;&lt;mo&gt;+&lt;/mo&gt;&lt;mfrac&gt;&lt;msup&gt;&lt;mi&gt;T&lt;/mi&gt;&lt;mn&gt;2&lt;/mn&gt;&lt;/msup&gt;&lt;mn&gt;2&lt;/mn&gt;&lt;/mfrac&gt;&lt;msup&gt;&lt;mi&gt;A&lt;/mi&gt;&lt;mn&gt;2&lt;/mn&gt;&lt;/msup&gt;&lt;mo&gt;+&lt;/mo&gt;&lt;mo&gt;.&lt;/mo&gt;&lt;mo&gt;.&lt;/mo&gt;&lt;mo&gt;.&lt;/mo&gt;&lt;mo stretchy=\&quot;true\&quot;&gt;)&lt;/mo&gt;&lt;/mrow&gt;&lt;/mtd&gt;&lt;/mtr&gt;&lt;mtr&gt;&lt;mtd/&gt;&lt;mtd&gt;&lt;mo&gt;=&lt;/mo&gt;&lt;/mtd&gt;&lt;mtd&gt;&lt;mi&gt;I&lt;/mi&gt;&lt;mi&gt;T&lt;/mi&gt;&lt;mo&gt;+&lt;/mo&gt;&lt;mfrac&gt;&lt;msup&gt;&lt;mi&gt;T&lt;/mi&gt;&lt;mn&gt;2&lt;/mn&gt;&lt;/msup&gt;&lt;mn&gt;2&lt;/mn&gt;&lt;/mfrac&gt;&lt;mi&gt;A&lt;/mi&gt;&lt;mo&gt;+&lt;/mo&gt;&lt;mo&gt;.&lt;/mo&gt;&lt;mo&gt;.&lt;/mo&gt;&lt;mo&gt;.&lt;/mo&gt;&lt;/mtd&gt;&lt;/mtr&gt;&lt;/mtable&gt;&lt;/mstyle&gt;&lt;/math&gt;&quot;,&quot;origin&quot;:&quot;MathType Legacy&quot;,&quot;version&quot;:&quot;v3.27.2&quot;}" title="table row capital gamma equals cell A to the power of negative 1 end exponent stretchy left parenthesis A T plus T squared over 2 A squared plus... stretchy right parenthesis end cell row blank equals cell I T plus T squared over 2 A plus... end cell end table"/>
                    <pic:cNvPicPr/>
                  </pic:nvPicPr>
                  <pic:blipFill>
                    <a:blip r:embed="rId248" cstate="print">
                      <a:extLst>
                        <a:ext uri="{28A0092B-C50C-407E-A947-70E740481C1C}">
                          <a14:useLocalDpi xmlns:a14="http://schemas.microsoft.com/office/drawing/2010/main" val="0"/>
                        </a:ext>
                      </a:extLst>
                    </a:blip>
                    <a:stretch>
                      <a:fillRect/>
                    </a:stretch>
                  </pic:blipFill>
                  <pic:spPr>
                    <a:xfrm>
                      <a:off x="0" y="0"/>
                      <a:ext cx="1684528" cy="887984"/>
                    </a:xfrm>
                    <a:prstGeom prst="rect">
                      <a:avLst/>
                    </a:prstGeom>
                  </pic:spPr>
                </pic:pic>
              </a:graphicData>
            </a:graphic>
          </wp:inline>
        </w:drawing>
      </w:r>
    </w:p>
    <w:p w14:paraId="7AA3E6F8" w14:textId="77777777" w:rsidR="00D06663" w:rsidRDefault="00D06663" w:rsidP="00DA5FA1">
      <w:pPr>
        <w:pStyle w:val="Heading3"/>
      </w:pPr>
      <w:bookmarkStart w:id="57" w:name="_Toc209787816"/>
      <w:bookmarkStart w:id="58" w:name="_Toc229857479"/>
      <w:bookmarkStart w:id="59" w:name="_Toc229926532"/>
      <w:r>
        <w:t>Example: Coordinated Turn</w:t>
      </w:r>
      <w:bookmarkEnd w:id="57"/>
      <w:bookmarkEnd w:id="58"/>
      <w:bookmarkEnd w:id="59"/>
    </w:p>
    <w:p w14:paraId="7CE0BDB0" w14:textId="77777777" w:rsidR="00D06663" w:rsidRDefault="00D06663" w:rsidP="00DA5FA1">
      <w:pPr>
        <w:spacing w:line="360" w:lineRule="auto"/>
      </w:pPr>
    </w:p>
    <w:p w14:paraId="54DA040B" w14:textId="77777777" w:rsidR="00D06663" w:rsidRDefault="00D06663" w:rsidP="00DA5FA1">
      <w:pPr>
        <w:spacing w:line="360" w:lineRule="auto"/>
      </w:pPr>
      <w:r>
        <w:t xml:space="preserve">The following presents the coordinated turn model in Cartesian velocity formulation which results in a linear state equation if the angular velocity is known or controlled.  </w:t>
      </w:r>
    </w:p>
    <w:p w14:paraId="4ADA049E" w14:textId="77777777" w:rsidR="00D06663" w:rsidRDefault="00D06663" w:rsidP="00DA5FA1">
      <w:r>
        <w:t>From the general planar kinematic equations in normal-tangential coordinates described by the unit vectors et,en we have</w:t>
      </w:r>
    </w:p>
    <w:p w14:paraId="28F00D72" w14:textId="77777777" w:rsidR="00D06663" w:rsidRDefault="00D06663" w:rsidP="00DA5FA1"/>
    <w:p w14:paraId="1C40A569" w14:textId="77777777" w:rsidR="00D06663" w:rsidRDefault="00D06663" w:rsidP="00DA5FA1">
      <w:r>
        <w:tab/>
      </w:r>
      <w:r w:rsidR="0033232D" w:rsidRPr="00784432">
        <w:rPr>
          <w:noProof/>
          <w:position w:val="-12"/>
          <w14:ligatures w14:val="standardContextual"/>
        </w:rPr>
      </w:r>
      <w:r w:rsidR="0033232D" w:rsidRPr="00784432">
        <w:rPr>
          <w:noProof/>
          <w:position w:val="-12"/>
          <w14:ligatures w14:val="standardContextual"/>
        </w:rPr>
        <w:object w:dxaOrig="1340" w:dyaOrig="380" w14:anchorId="42D7E850">
          <v:shape id="_x0000_i1071" type="#_x0000_t75" alt="" style="width:65.1pt;height:19.15pt;mso-width-percent:0;mso-height-percent:0;mso-width-percent:0;mso-height-percent:0" o:ole="">
            <v:imagedata r:id="rId249" o:title=""/>
          </v:shape>
          <o:OLEObject Type="Embed" ProgID="Equation.DSMT4" ShapeID="_x0000_i1071" DrawAspect="Content" ObjectID="_1852133731" r:id="rId25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71</w:instrText>
        </w:r>
      </w:fldSimple>
      <w:r>
        <w:instrText>)</w:instrText>
      </w:r>
      <w:r>
        <w:fldChar w:fldCharType="end"/>
      </w:r>
    </w:p>
    <w:p w14:paraId="77165C32" w14:textId="77777777" w:rsidR="00D06663" w:rsidRDefault="00D06663" w:rsidP="00DA5FA1">
      <w:r>
        <w:t xml:space="preserve">In a coordinated turn is a special case of circular motion in which the angular velocity (bearing rate) is constant, </w:t>
      </w:r>
      <w:r w:rsidR="0033232D" w:rsidRPr="00784432">
        <w:rPr>
          <w:noProof/>
          <w:position w:val="-6"/>
          <w14:ligatures w14:val="standardContextual"/>
        </w:rPr>
      </w:r>
      <w:r w:rsidR="0033232D" w:rsidRPr="00784432">
        <w:rPr>
          <w:noProof/>
          <w:position w:val="-6"/>
          <w14:ligatures w14:val="standardContextual"/>
        </w:rPr>
        <w:object w:dxaOrig="639" w:dyaOrig="320" w14:anchorId="07D0EE56">
          <v:shape id="_x0000_i1072" type="#_x0000_t75" alt="" style="width:32.95pt;height:13pt;mso-width-percent:0;mso-height-percent:0;mso-width-percent:0;mso-height-percent:0" o:ole="">
            <v:imagedata r:id="rId251" o:title=""/>
          </v:shape>
          <o:OLEObject Type="Embed" ProgID="Equation.DSMT4" ShapeID="_x0000_i1072" DrawAspect="Content" ObjectID="_1852133732" r:id="rId252"/>
        </w:object>
      </w:r>
      <w:r>
        <w:t xml:space="preserve">and the speed (velocity magnitude) is constant, </w:t>
      </w:r>
      <w:r w:rsidR="0033232D" w:rsidRPr="00784432">
        <w:rPr>
          <w:noProof/>
          <w:position w:val="-6"/>
          <w14:ligatures w14:val="standardContextual"/>
        </w:rPr>
      </w:r>
      <w:r w:rsidR="0033232D" w:rsidRPr="00784432">
        <w:rPr>
          <w:noProof/>
          <w:position w:val="-6"/>
          <w14:ligatures w14:val="standardContextual"/>
        </w:rPr>
        <w:object w:dxaOrig="540" w:dyaOrig="279" w14:anchorId="56A7C77D">
          <v:shape id="_x0000_i1073" type="#_x0000_t75" alt="" style="width:26.05pt;height:13pt;mso-width-percent:0;mso-height-percent:0;mso-width-percent:0;mso-height-percent:0" o:ole="">
            <v:imagedata r:id="rId253" o:title=""/>
          </v:shape>
          <o:OLEObject Type="Embed" ProgID="Equation.DSMT4" ShapeID="_x0000_i1073" DrawAspect="Content" ObjectID="_1852133733" r:id="rId254"/>
        </w:object>
      </w:r>
      <w:r>
        <w:t xml:space="preserve"> , while only the bearing changes.</w:t>
      </w:r>
    </w:p>
    <w:p w14:paraId="2FDBED11" w14:textId="77777777" w:rsidR="00D06663" w:rsidRDefault="00D06663" w:rsidP="00DA5FA1">
      <w:pPr>
        <w:jc w:val="center"/>
      </w:pPr>
      <w:r>
        <w:rPr>
          <w:noProof/>
        </w:rPr>
        <w:lastRenderedPageBreak/>
        <w:drawing>
          <wp:inline distT="0" distB="0" distL="0" distR="0" wp14:anchorId="7EB059A0" wp14:editId="4E6B5612">
            <wp:extent cx="2752725" cy="2752725"/>
            <wp:effectExtent l="0" t="0" r="9525" b="9525"/>
            <wp:docPr id="951781990" name="Picture 951781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ordinated turn.jpg"/>
                    <pic:cNvPicPr/>
                  </pic:nvPicPr>
                  <pic:blipFill>
                    <a:blip r:embed="rId255">
                      <a:extLst>
                        <a:ext uri="{28A0092B-C50C-407E-A947-70E740481C1C}">
                          <a14:useLocalDpi xmlns:a14="http://schemas.microsoft.com/office/drawing/2010/main" val="0"/>
                        </a:ext>
                      </a:extLst>
                    </a:blip>
                    <a:stretch>
                      <a:fillRect/>
                    </a:stretch>
                  </pic:blipFill>
                  <pic:spPr>
                    <a:xfrm>
                      <a:off x="0" y="0"/>
                      <a:ext cx="2752725" cy="2752725"/>
                    </a:xfrm>
                    <a:prstGeom prst="rect">
                      <a:avLst/>
                    </a:prstGeom>
                  </pic:spPr>
                </pic:pic>
              </a:graphicData>
            </a:graphic>
          </wp:inline>
        </w:drawing>
      </w:r>
    </w:p>
    <w:p w14:paraId="2322653E" w14:textId="77777777" w:rsidR="00D06663" w:rsidRDefault="00D06663" w:rsidP="00DA5FA1"/>
    <w:p w14:paraId="7992BA9C" w14:textId="77777777" w:rsidR="00D06663" w:rsidRDefault="00D06663" w:rsidP="00DA5FA1">
      <w:r>
        <w:tab/>
      </w:r>
      <w:r w:rsidR="0033232D" w:rsidRPr="00784432">
        <w:rPr>
          <w:noProof/>
          <w:position w:val="-32"/>
          <w14:ligatures w14:val="standardContextual"/>
        </w:rPr>
      </w:r>
      <w:r w:rsidR="0033232D" w:rsidRPr="00784432">
        <w:rPr>
          <w:noProof/>
          <w:position w:val="-32"/>
          <w14:ligatures w14:val="standardContextual"/>
        </w:rPr>
        <w:object w:dxaOrig="1140" w:dyaOrig="760" w14:anchorId="299B8C92">
          <v:shape id="_x0000_i1074" type="#_x0000_t75" alt="" style="width:59.75pt;height:39.05pt;mso-width-percent:0;mso-height-percent:0;mso-width-percent:0;mso-height-percent:0" o:ole="">
            <v:imagedata r:id="rId256" o:title=""/>
          </v:shape>
          <o:OLEObject Type="Embed" ProgID="Equation.DSMT4" ShapeID="_x0000_i1074" DrawAspect="Content" ObjectID="_1852133734" r:id="rId25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72</w:instrText>
        </w:r>
      </w:fldSimple>
      <w:r>
        <w:instrText>)</w:instrText>
      </w:r>
      <w:r>
        <w:fldChar w:fldCharType="end"/>
      </w:r>
    </w:p>
    <w:p w14:paraId="0D0DF0A1" w14:textId="77777777" w:rsidR="00D06663" w:rsidRDefault="00D06663" w:rsidP="00DA5FA1">
      <w:r>
        <w:tab/>
      </w:r>
      <w:r w:rsidR="0033232D" w:rsidRPr="00784432">
        <w:rPr>
          <w:noProof/>
          <w:position w:val="-50"/>
          <w14:ligatures w14:val="standardContextual"/>
        </w:rPr>
      </w:r>
      <w:r w:rsidR="0033232D" w:rsidRPr="00784432">
        <w:rPr>
          <w:noProof/>
          <w:position w:val="-50"/>
          <w14:ligatures w14:val="standardContextual"/>
        </w:rPr>
        <w:object w:dxaOrig="1440" w:dyaOrig="1100" w14:anchorId="113E458D">
          <v:shape id="_x0000_i1075" type="#_x0000_t75" alt="" style="width:1in;height:52.85pt;mso-width-percent:0;mso-height-percent:0;mso-width-percent:0;mso-height-percent:0" o:ole="">
            <v:imagedata r:id="rId258" o:title=""/>
          </v:shape>
          <o:OLEObject Type="Embed" ProgID="Equation.DSMT4" ShapeID="_x0000_i1075" DrawAspect="Content" ObjectID="_1852133735" r:id="rId25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0" w:name="ZEqnNum879504"/>
      <w:r>
        <w:instrText>(</w:instrText>
      </w:r>
      <w:fldSimple w:instr=" SEQ MTSec \c \* Arabic \* MERGEFORMAT ">
        <w:r>
          <w:rPr>
            <w:noProof/>
          </w:rPr>
          <w:instrText>1</w:instrText>
        </w:r>
      </w:fldSimple>
      <w:r>
        <w:instrText>.</w:instrText>
      </w:r>
      <w:fldSimple w:instr=" SEQ MTEqn \c \* Arabic \* MERGEFORMAT ">
        <w:r>
          <w:rPr>
            <w:noProof/>
          </w:rPr>
          <w:instrText>73</w:instrText>
        </w:r>
      </w:fldSimple>
      <w:r>
        <w:instrText>)</w:instrText>
      </w:r>
      <w:bookmarkEnd w:id="60"/>
      <w:r>
        <w:fldChar w:fldCharType="end"/>
      </w:r>
    </w:p>
    <w:p w14:paraId="6AD51100" w14:textId="77777777" w:rsidR="00D06663" w:rsidRDefault="00D06663" w:rsidP="00DA5FA1">
      <w:r>
        <w:tab/>
      </w:r>
      <w:r w:rsidR="0033232D" w:rsidRPr="00784432">
        <w:rPr>
          <w:noProof/>
          <w:position w:val="-14"/>
          <w14:ligatures w14:val="standardContextual"/>
        </w:rPr>
      </w:r>
      <w:r w:rsidR="0033232D" w:rsidRPr="00784432">
        <w:rPr>
          <w:noProof/>
          <w:position w:val="-14"/>
          <w14:ligatures w14:val="standardContextual"/>
        </w:rPr>
        <w:object w:dxaOrig="900" w:dyaOrig="380" w14:anchorId="7F3D491F">
          <v:shape id="_x0000_i1076" type="#_x0000_t75" alt="" style="width:45.95pt;height:19.15pt;mso-width-percent:0;mso-height-percent:0;mso-width-percent:0;mso-height-percent:0" o:ole="">
            <v:imagedata r:id="rId260" o:title=""/>
          </v:shape>
          <o:OLEObject Type="Embed" ProgID="Equation.DSMT4" ShapeID="_x0000_i1076" DrawAspect="Content" ObjectID="_1852133736" r:id="rId26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1" w:name="ZEqnNum857664"/>
      <w:r>
        <w:instrText>(</w:instrText>
      </w:r>
      <w:fldSimple w:instr=" SEQ MTSec \c \* Arabic \* MERGEFORMAT ">
        <w:r>
          <w:rPr>
            <w:noProof/>
          </w:rPr>
          <w:instrText>1</w:instrText>
        </w:r>
      </w:fldSimple>
      <w:r>
        <w:instrText>.</w:instrText>
      </w:r>
      <w:fldSimple w:instr=" SEQ MTEqn \c \* Arabic \* MERGEFORMAT ">
        <w:r>
          <w:rPr>
            <w:noProof/>
          </w:rPr>
          <w:instrText>74</w:instrText>
        </w:r>
      </w:fldSimple>
      <w:r>
        <w:instrText>)</w:instrText>
      </w:r>
      <w:bookmarkEnd w:id="61"/>
      <w:r>
        <w:fldChar w:fldCharType="end"/>
      </w:r>
    </w:p>
    <w:p w14:paraId="0AFA15E7" w14:textId="77777777" w:rsidR="00D06663" w:rsidRPr="00341702" w:rsidRDefault="00D06663" w:rsidP="00DA5FA1">
      <w:r>
        <w:t xml:space="preserve">Denoting </w:t>
      </w:r>
      <w:r w:rsidR="0033232D" w:rsidRPr="00784432">
        <w:rPr>
          <w:noProof/>
          <w:position w:val="-14"/>
          <w14:ligatures w14:val="standardContextual"/>
        </w:rPr>
      </w:r>
      <w:r w:rsidR="0033232D" w:rsidRPr="00784432">
        <w:rPr>
          <w:noProof/>
          <w:position w:val="-14"/>
          <w14:ligatures w14:val="standardContextual"/>
        </w:rPr>
        <w:object w:dxaOrig="2659" w:dyaOrig="380" w14:anchorId="741E3F5B">
          <v:shape id="_x0000_i1077" type="#_x0000_t75" alt="" style="width:131pt;height:19.15pt;mso-width-percent:0;mso-height-percent:0;mso-width-percent:0;mso-height-percent:0" o:ole="">
            <v:imagedata r:id="rId262" o:title=""/>
          </v:shape>
          <o:OLEObject Type="Embed" ProgID="Equation.DSMT4" ShapeID="_x0000_i1077" DrawAspect="Content" ObjectID="_1852133737" r:id="rId263"/>
        </w:object>
      </w:r>
      <w:r>
        <w:t xml:space="preserve"> the state vector for the system is</w:t>
      </w:r>
      <w:r w:rsidR="0033232D" w:rsidRPr="00784432">
        <w:rPr>
          <w:noProof/>
          <w:position w:val="-10"/>
          <w14:ligatures w14:val="standardContextual"/>
        </w:rPr>
      </w:r>
      <w:r w:rsidR="0033232D" w:rsidRPr="00784432">
        <w:rPr>
          <w:noProof/>
          <w:position w:val="-10"/>
          <w14:ligatures w14:val="standardContextual"/>
        </w:rPr>
        <w:object w:dxaOrig="1800" w:dyaOrig="340" w14:anchorId="76F898FF">
          <v:shape id="_x0000_i1078" type="#_x0000_t75" alt="" style="width:91.15pt;height:19.15pt;mso-width-percent:0;mso-height-percent:0;mso-width-percent:0;mso-height-percent:0" o:ole="">
            <v:imagedata r:id="rId264" o:title=""/>
          </v:shape>
          <o:OLEObject Type="Embed" ProgID="Equation.DSMT4" ShapeID="_x0000_i1078" DrawAspect="Content" ObjectID="_1852133738" r:id="rId265"/>
        </w:object>
      </w:r>
      <w:r>
        <w:t xml:space="preserve"> we have the state space representation of </w:t>
      </w:r>
      <w:r>
        <w:fldChar w:fldCharType="begin"/>
      </w:r>
      <w:r>
        <w:instrText xml:space="preserve"> GOTOBUTTON ZEqnNum879504  \* MERGEFORMAT </w:instrText>
      </w:r>
      <w:fldSimple w:instr=" REF ZEqnNum879504 \* Charformat \! \* MERGEFORMAT ">
        <w:r>
          <w:instrText>(1.73)</w:instrText>
        </w:r>
      </w:fldSimple>
      <w:r>
        <w:fldChar w:fldCharType="end"/>
      </w:r>
      <w:r>
        <w:t xml:space="preserve"> and </w:t>
      </w:r>
      <w:r>
        <w:fldChar w:fldCharType="begin"/>
      </w:r>
      <w:r>
        <w:instrText xml:space="preserve"> GOTOBUTTON ZEqnNum857664  \* MERGEFORMAT </w:instrText>
      </w:r>
      <w:fldSimple w:instr=" REF ZEqnNum857664 \* Charformat \! \* MERGEFORMAT ">
        <w:r>
          <w:instrText>(1.74)</w:instrText>
        </w:r>
      </w:fldSimple>
      <w:r>
        <w:fldChar w:fldCharType="end"/>
      </w:r>
      <w:r>
        <w:t xml:space="preserve"> is</w:t>
      </w:r>
    </w:p>
    <w:p w14:paraId="3726FDC9" w14:textId="77777777" w:rsidR="00D06663" w:rsidRDefault="00D06663" w:rsidP="00DA5FA1">
      <w:r>
        <w:tab/>
      </w:r>
      <w:r w:rsidR="0033232D" w:rsidRPr="00784432">
        <w:rPr>
          <w:noProof/>
          <w:position w:val="-10"/>
          <w14:ligatures w14:val="standardContextual"/>
        </w:rPr>
      </w:r>
      <w:r w:rsidR="0033232D" w:rsidRPr="00784432">
        <w:rPr>
          <w:noProof/>
          <w:position w:val="-10"/>
          <w14:ligatures w14:val="standardContextual"/>
        </w:rPr>
        <w:object w:dxaOrig="1219" w:dyaOrig="320" w14:anchorId="539BDF74">
          <v:shape id="_x0000_i1079" type="#_x0000_t75" alt="" style="width:59pt;height:13pt;mso-width-percent:0;mso-height-percent:0;mso-width-percent:0;mso-height-percent:0" o:ole="">
            <v:imagedata r:id="rId266" o:title=""/>
          </v:shape>
          <o:OLEObject Type="Embed" ProgID="Equation.DSMT4" ShapeID="_x0000_i1079" DrawAspect="Content" ObjectID="_1852133739" r:id="rId26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75</w:instrText>
        </w:r>
      </w:fldSimple>
      <w:r>
        <w:instrText>)</w:instrText>
      </w:r>
      <w:r>
        <w:fldChar w:fldCharType="end"/>
      </w:r>
    </w:p>
    <w:p w14:paraId="6DE2CAB4" w14:textId="77777777" w:rsidR="00D06663" w:rsidRDefault="00D06663" w:rsidP="00DA5FA1">
      <w:r>
        <w:t>Where the continuous time transition matrix is</w:t>
      </w:r>
    </w:p>
    <w:p w14:paraId="30874E8F" w14:textId="77777777" w:rsidR="00D06663" w:rsidRDefault="00D06663" w:rsidP="00DA5FA1">
      <w:r>
        <w:tab/>
      </w:r>
      <w:r w:rsidR="0033232D" w:rsidRPr="00784432">
        <w:rPr>
          <w:noProof/>
          <w:position w:val="-66"/>
          <w14:ligatures w14:val="standardContextual"/>
        </w:rPr>
      </w:r>
      <w:r w:rsidR="0033232D" w:rsidRPr="00784432">
        <w:rPr>
          <w:noProof/>
          <w:position w:val="-66"/>
          <w14:ligatures w14:val="standardContextual"/>
        </w:rPr>
        <w:object w:dxaOrig="3200" w:dyaOrig="1440" w14:anchorId="632BEBC4">
          <v:shape id="_x0000_i1080" type="#_x0000_t75" alt="" style="width:156.25pt;height:1in;mso-width-percent:0;mso-height-percent:0;mso-width-percent:0;mso-height-percent:0" o:ole="">
            <v:imagedata r:id="rId268" o:title=""/>
          </v:shape>
          <o:OLEObject Type="Embed" ProgID="Equation.DSMT4" ShapeID="_x0000_i1080" DrawAspect="Content" ObjectID="_1852133740" r:id="rId26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76</w:instrText>
        </w:r>
      </w:fldSimple>
      <w:r>
        <w:instrText>)</w:instrText>
      </w:r>
      <w:r>
        <w:fldChar w:fldCharType="end"/>
      </w:r>
    </w:p>
    <w:p w14:paraId="51DD7E78" w14:textId="77777777" w:rsidR="00D06663" w:rsidRPr="00195504" w:rsidRDefault="00D06663" w:rsidP="00DA5FA1">
      <w:r>
        <w:t>The constant turn radius is given by the equations of circular motion</w:t>
      </w:r>
    </w:p>
    <w:p w14:paraId="3949961D" w14:textId="77777777" w:rsidR="00D06663" w:rsidRDefault="00D06663" w:rsidP="00DA5FA1">
      <w:r>
        <w:tab/>
      </w:r>
      <w:r w:rsidR="0033232D" w:rsidRPr="00784432">
        <w:rPr>
          <w:noProof/>
          <w:position w:val="-24"/>
          <w14:ligatures w14:val="standardContextual"/>
        </w:rPr>
      </w:r>
      <w:r w:rsidR="0033232D" w:rsidRPr="00784432">
        <w:rPr>
          <w:noProof/>
          <w:position w:val="-24"/>
          <w14:ligatures w14:val="standardContextual"/>
        </w:rPr>
        <w:object w:dxaOrig="2000" w:dyaOrig="1460" w14:anchorId="64D29E0C">
          <v:shape id="_x0000_i1081" type="#_x0000_t75" alt="" style="width:98.05pt;height:1in;mso-width-percent:0;mso-height-percent:0;mso-width-percent:0;mso-height-percent:0" o:ole="">
            <v:imagedata r:id="rId270" o:title=""/>
          </v:shape>
          <o:OLEObject Type="Embed" ProgID="Equation.DSMT4" ShapeID="_x0000_i1081" DrawAspect="Content" ObjectID="_1852133741" r:id="rId27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77</w:instrText>
        </w:r>
      </w:fldSimple>
      <w:r>
        <w:instrText>)</w:instrText>
      </w:r>
      <w:r>
        <w:fldChar w:fldCharType="end"/>
      </w:r>
    </w:p>
    <w:p w14:paraId="5710AC2D" w14:textId="77777777" w:rsidR="00D06663" w:rsidRDefault="00D06663" w:rsidP="00DA5FA1"/>
    <w:p w14:paraId="35AA2BCA" w14:textId="77777777" w:rsidR="00D06663" w:rsidRDefault="00D06663" w:rsidP="00DA5FA1">
      <w:r>
        <w:t xml:space="preserve">Where K is the familiar skew symmetric matrix describing a lossless mechanical oscillator.  The characteristic function is </w:t>
      </w:r>
    </w:p>
    <w:p w14:paraId="5C5EBE5F" w14:textId="77777777" w:rsidR="00D06663" w:rsidRDefault="00D06663" w:rsidP="00DA5FA1">
      <w:r>
        <w:tab/>
      </w:r>
      <w:r w:rsidR="0033232D" w:rsidRPr="00784432">
        <w:rPr>
          <w:noProof/>
          <w:position w:val="-10"/>
          <w14:ligatures w14:val="standardContextual"/>
        </w:rPr>
      </w:r>
      <w:r w:rsidR="0033232D" w:rsidRPr="00784432">
        <w:rPr>
          <w:noProof/>
          <w:position w:val="-10"/>
          <w14:ligatures w14:val="standardContextual"/>
        </w:rPr>
        <w:object w:dxaOrig="1960" w:dyaOrig="360" w14:anchorId="381F414A">
          <v:shape id="_x0000_i1082" type="#_x0000_t75" alt="" style="width:98.05pt;height:19.15pt;mso-width-percent:0;mso-height-percent:0;mso-width-percent:0;mso-height-percent:0" o:ole="">
            <v:imagedata r:id="rId272" o:title=""/>
          </v:shape>
          <o:OLEObject Type="Embed" ProgID="Equation.DSMT4" ShapeID="_x0000_i1082" DrawAspect="Content" ObjectID="_1852133742" r:id="rId27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78</w:instrText>
        </w:r>
      </w:fldSimple>
      <w:r>
        <w:instrText>)</w:instrText>
      </w:r>
      <w:r>
        <w:fldChar w:fldCharType="end"/>
      </w:r>
    </w:p>
    <w:p w14:paraId="39BA221F" w14:textId="77777777" w:rsidR="00D06663" w:rsidRDefault="00D06663" w:rsidP="00DA5FA1">
      <w:r>
        <w:t xml:space="preserve">, therefore the eigenvalues are </w:t>
      </w:r>
      <w:r w:rsidR="0033232D" w:rsidRPr="00784432">
        <w:rPr>
          <w:noProof/>
          <w:position w:val="-10"/>
          <w14:ligatures w14:val="standardContextual"/>
        </w:rPr>
      </w:r>
      <w:r w:rsidR="0033232D" w:rsidRPr="00784432">
        <w:rPr>
          <w:noProof/>
          <w:position w:val="-10"/>
          <w14:ligatures w14:val="standardContextual"/>
        </w:rPr>
        <w:object w:dxaOrig="920" w:dyaOrig="320" w14:anchorId="6D87D8D2">
          <v:shape id="_x0000_i1083" type="#_x0000_t75" alt="" style="width:45.95pt;height:13pt;mso-width-percent:0;mso-height-percent:0;mso-width-percent:0;mso-height-percent:0" o:ole="">
            <v:imagedata r:id="rId274" o:title=""/>
          </v:shape>
          <o:OLEObject Type="Embed" ProgID="Equation.DSMT4" ShapeID="_x0000_i1083" DrawAspect="Content" ObjectID="_1852133743" r:id="rId275"/>
        </w:object>
      </w:r>
      <w:r>
        <w:t>.  The eigenvectors are found to be</w:t>
      </w:r>
    </w:p>
    <w:p w14:paraId="34BBD069" w14:textId="77777777" w:rsidR="00D06663" w:rsidRDefault="00D06663" w:rsidP="00DA5FA1">
      <w:r>
        <w:lastRenderedPageBreak/>
        <w:tab/>
      </w:r>
      <w:r w:rsidR="0033232D" w:rsidRPr="00784432">
        <w:rPr>
          <w:noProof/>
          <w:position w:val="-68"/>
          <w14:ligatures w14:val="standardContextual"/>
        </w:rPr>
      </w:r>
      <w:r w:rsidR="0033232D" w:rsidRPr="00784432">
        <w:rPr>
          <w:noProof/>
          <w:position w:val="-68"/>
          <w14:ligatures w14:val="standardContextual"/>
        </w:rPr>
        <w:object w:dxaOrig="2680" w:dyaOrig="1480" w14:anchorId="552B2505">
          <v:shape id="_x0000_i1084" type="#_x0000_t75" alt="" style="width:131pt;height:1in;mso-width-percent:0;mso-height-percent:0;mso-width-percent:0;mso-height-percent:0" o:ole="">
            <v:imagedata r:id="rId276" o:title=""/>
          </v:shape>
          <o:OLEObject Type="Embed" ProgID="Equation.DSMT4" ShapeID="_x0000_i1084" DrawAspect="Content" ObjectID="_1852133744" r:id="rId27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79</w:instrText>
        </w:r>
      </w:fldSimple>
      <w:r>
        <w:instrText>)</w:instrText>
      </w:r>
      <w:r>
        <w:fldChar w:fldCharType="end"/>
      </w:r>
    </w:p>
    <w:p w14:paraId="24371B1F" w14:textId="77777777" w:rsidR="00D06663" w:rsidRPr="00C6725D" w:rsidRDefault="00D06663" w:rsidP="00DA5FA1">
      <w:r>
        <w:tab/>
      </w:r>
      <w:r w:rsidR="0033232D" w:rsidRPr="00784432">
        <w:rPr>
          <w:noProof/>
          <w:position w:val="-66"/>
          <w14:ligatures w14:val="standardContextual"/>
        </w:rPr>
      </w:r>
      <w:r w:rsidR="0033232D" w:rsidRPr="00784432">
        <w:rPr>
          <w:noProof/>
          <w:position w:val="-66"/>
          <w14:ligatures w14:val="standardContextual"/>
        </w:rPr>
        <w:object w:dxaOrig="2360" w:dyaOrig="1440" w14:anchorId="5C9C281D">
          <v:shape id="_x0000_i1085" type="#_x0000_t75" alt="" style="width:117.95pt;height:1in;mso-width-percent:0;mso-height-percent:0;mso-width-percent:0;mso-height-percent:0" o:ole="">
            <v:imagedata r:id="rId278" o:title=""/>
          </v:shape>
          <o:OLEObject Type="Embed" ProgID="Equation.DSMT4" ShapeID="_x0000_i1085" DrawAspect="Content" ObjectID="_1852133745" r:id="rId27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80</w:instrText>
        </w:r>
      </w:fldSimple>
      <w:r>
        <w:instrText>)</w:instrText>
      </w:r>
      <w:r>
        <w:fldChar w:fldCharType="end"/>
      </w:r>
    </w:p>
    <w:p w14:paraId="711838F8" w14:textId="77777777" w:rsidR="00D06663" w:rsidRDefault="00D06663" w:rsidP="00DA5FA1">
      <w:r>
        <w:t>The discretized transition matrix is therefore</w:t>
      </w:r>
    </w:p>
    <w:p w14:paraId="494E7196" w14:textId="77777777" w:rsidR="00D06663" w:rsidRDefault="00D06663" w:rsidP="00DA5FA1">
      <w:r>
        <w:tab/>
      </w:r>
      <w:r w:rsidR="0033232D" w:rsidRPr="00784432">
        <w:rPr>
          <w:noProof/>
          <w:position w:val="-96"/>
          <w14:ligatures w14:val="standardContextual"/>
        </w:rPr>
      </w:r>
      <w:r w:rsidR="0033232D" w:rsidRPr="00784432">
        <w:rPr>
          <w:noProof/>
          <w:position w:val="-96"/>
          <w14:ligatures w14:val="standardContextual"/>
        </w:rPr>
        <w:object w:dxaOrig="3980" w:dyaOrig="2420" w14:anchorId="2C7F8B9E">
          <v:shape id="_x0000_i1086" type="#_x0000_t75" alt="" style="width:196.85pt;height:124.85pt;mso-width-percent:0;mso-height-percent:0;mso-width-percent:0;mso-height-percent:0" o:ole="">
            <v:imagedata r:id="rId280" o:title=""/>
          </v:shape>
          <o:OLEObject Type="Embed" ProgID="Equation.DSMT4" ShapeID="_x0000_i1086" DrawAspect="Content" ObjectID="_1852133746" r:id="rId28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81</w:instrText>
        </w:r>
      </w:fldSimple>
      <w:r>
        <w:instrText>)</w:instrText>
      </w:r>
      <w:r>
        <w:fldChar w:fldCharType="end"/>
      </w:r>
    </w:p>
    <w:p w14:paraId="61686C1F" w14:textId="77777777" w:rsidR="00D06663" w:rsidRDefault="00D06663" w:rsidP="00DA5FA1"/>
    <w:p w14:paraId="7E08B8ED" w14:textId="77777777" w:rsidR="00D06663" w:rsidRDefault="00D06663" w:rsidP="00DA5FA1">
      <w:r>
        <w:t xml:space="preserve">For the states </w:t>
      </w:r>
      <w:r w:rsidR="0033232D" w:rsidRPr="00784432">
        <w:rPr>
          <w:noProof/>
          <w:position w:val="-10"/>
          <w14:ligatures w14:val="standardContextual"/>
        </w:rPr>
      </w:r>
      <w:r w:rsidR="0033232D" w:rsidRPr="00784432">
        <w:rPr>
          <w:noProof/>
          <w:position w:val="-10"/>
          <w14:ligatures w14:val="standardContextual"/>
        </w:rPr>
        <w:object w:dxaOrig="2220" w:dyaOrig="340" w14:anchorId="4767BBC9">
          <v:shape id="_x0000_i1087" type="#_x0000_t75" alt="" style="width:111.05pt;height:19.15pt;mso-width-percent:0;mso-height-percent:0;mso-width-percent:0;mso-height-percent:0" o:ole="">
            <v:imagedata r:id="rId282" o:title=""/>
          </v:shape>
          <o:OLEObject Type="Embed" ProgID="Equation.DSMT4" ShapeID="_x0000_i1087" DrawAspect="Content" ObjectID="_1852133747" r:id="rId283"/>
        </w:object>
      </w:r>
      <w:r>
        <w:t xml:space="preserve"> with nearly constant turn rate the state equation is nonlinear in omega </w:t>
      </w:r>
    </w:p>
    <w:p w14:paraId="2FAB49DE" w14:textId="77777777" w:rsidR="00D06663" w:rsidRDefault="00D06663" w:rsidP="00DA5FA1"/>
    <w:p w14:paraId="593DA788" w14:textId="77777777" w:rsidR="00D06663" w:rsidRDefault="00D06663" w:rsidP="00DA5FA1">
      <w:r>
        <w:t>With state model</w:t>
      </w:r>
    </w:p>
    <w:p w14:paraId="2D50FD1A" w14:textId="77777777" w:rsidR="00D06663" w:rsidRDefault="00D06663" w:rsidP="00DA5FA1">
      <w:r>
        <w:tab/>
      </w:r>
      <w:r w:rsidR="0033232D" w:rsidRPr="00784432">
        <w:rPr>
          <w:noProof/>
          <w:position w:val="-86"/>
          <w14:ligatures w14:val="standardContextual"/>
        </w:rPr>
      </w:r>
      <w:r w:rsidR="0033232D" w:rsidRPr="00784432">
        <w:rPr>
          <w:noProof/>
          <w:position w:val="-86"/>
          <w14:ligatures w14:val="standardContextual"/>
        </w:rPr>
        <w:object w:dxaOrig="5380" w:dyaOrig="1840" w14:anchorId="0D4F1759">
          <v:shape id="_x0000_i1088" type="#_x0000_t75" alt="" style="width:268.85pt;height:91.15pt;mso-width-percent:0;mso-height-percent:0;mso-width-percent:0;mso-height-percent:0" o:ole="">
            <v:imagedata r:id="rId284" o:title=""/>
          </v:shape>
          <o:OLEObject Type="Embed" ProgID="Equation.DSMT4" ShapeID="_x0000_i1088" DrawAspect="Content" ObjectID="_1852133748" r:id="rId28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82</w:instrText>
        </w:r>
      </w:fldSimple>
      <w:r>
        <w:instrText>)</w:instrText>
      </w:r>
      <w:r>
        <w:fldChar w:fldCharType="end"/>
      </w:r>
    </w:p>
    <w:p w14:paraId="170A891E" w14:textId="77777777" w:rsidR="00D06663" w:rsidRDefault="00D06663" w:rsidP="00DA5FA1">
      <w:r>
        <w:t xml:space="preserve">Linearizing to first order through the Jacobian </w:t>
      </w:r>
    </w:p>
    <w:p w14:paraId="0A3AFFFF" w14:textId="77777777" w:rsidR="00D06663" w:rsidRDefault="00D06663" w:rsidP="00DA5FA1"/>
    <w:p w14:paraId="147B80AD" w14:textId="77777777" w:rsidR="00D06663" w:rsidRDefault="00D06663" w:rsidP="00DA5FA1">
      <w:r>
        <w:tab/>
      </w:r>
      <w:r w:rsidR="0033232D" w:rsidRPr="00784432">
        <w:rPr>
          <w:noProof/>
          <w:position w:val="-70"/>
          <w14:ligatures w14:val="standardContextual"/>
        </w:rPr>
      </w:r>
      <w:r w:rsidR="0033232D" w:rsidRPr="00784432">
        <w:rPr>
          <w:noProof/>
          <w:position w:val="-70"/>
          <w14:ligatures w14:val="standardContextual"/>
        </w:rPr>
        <w:object w:dxaOrig="1460" w:dyaOrig="1520" w14:anchorId="4FC32626">
          <v:shape id="_x0000_i1089" type="#_x0000_t75" alt="" style="width:1in;height:78.9pt;mso-width-percent:0;mso-height-percent:0;mso-width-percent:0;mso-height-percent:0" o:ole="">
            <v:imagedata r:id="rId286" o:title=""/>
          </v:shape>
          <o:OLEObject Type="Embed" ProgID="Equation.DSMT4" ShapeID="_x0000_i1089" DrawAspect="Content" ObjectID="_1852133749" r:id="rId28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83</w:instrText>
        </w:r>
      </w:fldSimple>
      <w:r>
        <w:instrText>)</w:instrText>
      </w:r>
      <w:r>
        <w:fldChar w:fldCharType="end"/>
      </w:r>
    </w:p>
    <w:p w14:paraId="610438AC" w14:textId="77777777" w:rsidR="00D06663" w:rsidRDefault="00D06663" w:rsidP="00DA5FA1">
      <w:r>
        <w:lastRenderedPageBreak/>
        <w:tab/>
      </w:r>
      <w:r w:rsidR="0033232D" w:rsidRPr="00784432">
        <w:rPr>
          <w:noProof/>
          <w:position w:val="-96"/>
          <w14:ligatures w14:val="standardContextual"/>
        </w:rPr>
      </w:r>
      <w:r w:rsidR="0033232D" w:rsidRPr="00784432">
        <w:rPr>
          <w:noProof/>
          <w:position w:val="-96"/>
          <w14:ligatures w14:val="standardContextual"/>
        </w:rPr>
        <w:object w:dxaOrig="6399" w:dyaOrig="2040" w14:anchorId="7F5AF211">
          <v:shape id="_x0000_i1090" type="#_x0000_t75" alt="" style="width:321.7pt;height:104.95pt;mso-width-percent:0;mso-height-percent:0;mso-width-percent:0;mso-height-percent:0" o:ole="">
            <v:imagedata r:id="rId288" o:title=""/>
          </v:shape>
          <o:OLEObject Type="Embed" ProgID="Equation.DSMT4" ShapeID="_x0000_i1090" DrawAspect="Content" ObjectID="_1852133750" r:id="rId28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84</w:instrText>
        </w:r>
      </w:fldSimple>
      <w:r>
        <w:instrText>)</w:instrText>
      </w:r>
      <w:r>
        <w:fldChar w:fldCharType="end"/>
      </w:r>
    </w:p>
    <w:p w14:paraId="79FF17CA" w14:textId="77777777" w:rsidR="00D06663" w:rsidRDefault="00D06663" w:rsidP="00DA5FA1"/>
    <w:p w14:paraId="4A40A382" w14:textId="77777777" w:rsidR="00D06663" w:rsidRDefault="00D06663" w:rsidP="00DA5FA1">
      <w:pPr>
        <w:spacing w:line="360" w:lineRule="auto"/>
      </w:pPr>
    </w:p>
    <w:p w14:paraId="2CCD871F" w14:textId="77777777" w:rsidR="00D06663" w:rsidRDefault="00D06663" w:rsidP="00DA5FA1">
      <w:pPr>
        <w:pStyle w:val="Heading3"/>
      </w:pPr>
      <w:bookmarkStart w:id="62" w:name="_Toc209787817"/>
      <w:bookmarkStart w:id="63" w:name="_Toc229857480"/>
      <w:bookmarkStart w:id="64" w:name="_Toc229926533"/>
      <w:r>
        <w:t>Example: Nonlinear State Equations</w:t>
      </w:r>
      <w:bookmarkEnd w:id="62"/>
      <w:bookmarkEnd w:id="63"/>
      <w:bookmarkEnd w:id="64"/>
    </w:p>
    <w:p w14:paraId="63C58262" w14:textId="77777777" w:rsidR="00D06663" w:rsidRDefault="00D06663" w:rsidP="00DA5FA1"/>
    <w:p w14:paraId="2B27C670" w14:textId="77777777" w:rsidR="00D06663" w:rsidRDefault="00D06663" w:rsidP="00DA5FA1">
      <w:r>
        <w:t>Here we present the method of direct integration which sometimes works.</w:t>
      </w:r>
    </w:p>
    <w:p w14:paraId="2FF4928D" w14:textId="77777777" w:rsidR="00D06663" w:rsidRDefault="00D06663" w:rsidP="00DA5FA1"/>
    <w:p w14:paraId="54A6F939" w14:textId="77777777" w:rsidR="00D06663" w:rsidRDefault="00D06663" w:rsidP="00DA5FA1">
      <w:pPr>
        <w:jc w:val="center"/>
      </w:pPr>
      <w:r>
        <w:rPr>
          <w:noProof/>
          <w:position w:val="-74"/>
        </w:rPr>
        <w:drawing>
          <wp:inline distT="0" distB="0" distL="0" distR="0" wp14:anchorId="4EEE051C" wp14:editId="1C46D778">
            <wp:extent cx="2737104" cy="957072"/>
            <wp:effectExtent l="0" t="0" r="0" b="0"/>
            <wp:docPr id="585977259" name="Picture 585977259" descr="{&quot;mathml&quot;:&quot;&lt;math style=\&quot;font-family:stix;font-size:12px;\&quot; xmlns=\&quot;http://www.w3.org/1998/Math/MathML\&quot;&gt;&lt;mfrac&gt;&lt;mrow&gt;&lt;mi&gt;d&lt;/mi&gt;&lt;mi&gt;f&lt;/mi&gt;&lt;/mrow&gt;&lt;mrow&gt;&lt;mi&gt;d&lt;/mi&gt;&lt;mi&gt;t&lt;/mi&gt;&lt;/mrow&gt;&lt;/mfrac&gt;&lt;mo&gt;=&lt;/mo&gt;&lt;mi&gt;f&lt;/mi&gt;&lt;mfenced&gt;&lt;mi&gt;t&lt;/mi&gt;&lt;/mfenced&gt;&lt;mspace linebreak=\&quot;newline\&quot;/&gt;&lt;msubsup&gt;&lt;mo&gt;&amp;#x222B;&lt;/mo&gt;&lt;msub&gt;&lt;mi&gt;t&lt;/mi&gt;&lt;mn&gt;1&lt;/mn&gt;&lt;/msub&gt;&lt;msub&gt;&lt;mi&gt;t&lt;/mi&gt;&lt;mn&gt;2&lt;/mn&gt;&lt;/msub&gt;&lt;/msubsup&gt;&lt;mfrac&gt;&lt;mrow&gt;&lt;mi&gt;d&lt;/mi&gt;&lt;mi&gt;f&lt;/mi&gt;&lt;/mrow&gt;&lt;mrow&gt;&lt;mi&gt;d&lt;/mi&gt;&lt;mi&gt;t&lt;/mi&gt;&lt;/mrow&gt;&lt;/mfrac&gt;&lt;mo&gt;d&lt;/mo&gt;&lt;mi&gt;t&lt;/mi&gt;&lt;mo&gt;=&lt;/mo&gt;&lt;mi&gt;f&lt;/mi&gt;&lt;mfenced&gt;&lt;msub&gt;&lt;mi&gt;t&lt;/mi&gt;&lt;mn&gt;2&lt;/mn&gt;&lt;/msub&gt;&lt;/mfenced&gt;&lt;mo&gt;-&lt;/mo&gt;&lt;mi&gt;f&lt;/mi&gt;&lt;mfenced&gt;&lt;msub&gt;&lt;mi&gt;t&lt;/mi&gt;&lt;mn&gt;1&lt;/mn&gt;&lt;/msub&gt;&lt;/mfenced&gt;&lt;mo&gt;=&lt;/mo&gt;&lt;msubsup&gt;&lt;mo&gt;&amp;#x222B;&lt;/mo&gt;&lt;msub&gt;&lt;mi&gt;t&lt;/mi&gt;&lt;mn&gt;1&lt;/mn&gt;&lt;/msub&gt;&lt;msub&gt;&lt;mi&gt;t&lt;/mi&gt;&lt;mn&gt;2&lt;/mn&gt;&lt;/msub&gt;&lt;/msubsup&gt;&lt;mi&gt;f&lt;/mi&gt;&lt;mfenced&gt;&lt;mi&gt;&amp;#x3C4;&lt;/mi&gt;&lt;/mfenced&gt;&lt;mi&gt;d&lt;/mi&gt;&lt;mi&gt;&amp;#x3C4;&lt;/mi&gt;&lt;mspace linebreak=\&quot;newline\&quot;/&gt;&lt;/math&gt;&quot;,&quot;origin&quot;:&quot;MathType Legacy&quot;,&quot;version&quot;:&quot;v3.18.2&quot;}" title="fraction numerator d f over denominator d t end fraction equals f open parentheses t close parentheses&#10;integral subscript t subscript 1 end subscript superscript t subscript 2 end superscript fraction numerator d f over denominator d t end fraction d t equals f open parentheses t subscript 2 close parentheses minus f open parentheses t subscript 1 close parentheses equals integral subscript t subscript 1 end subscript superscript t subscript 2 end superscript f open parentheses tau close parentheses d tau&#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frac&gt;&lt;mrow&gt;&lt;mi&gt;d&lt;/mi&gt;&lt;mi&gt;f&lt;/mi&gt;&lt;/mrow&gt;&lt;mrow&gt;&lt;mi&gt;d&lt;/mi&gt;&lt;mi&gt;t&lt;/mi&gt;&lt;/mrow&gt;&lt;/mfrac&gt;&lt;mo&gt;=&lt;/mo&gt;&lt;mi&gt;f&lt;/mi&gt;&lt;mfenced&gt;&lt;mi&gt;t&lt;/mi&gt;&lt;/mfenced&gt;&lt;mspace linebreak=\&quot;newline\&quot;/&gt;&lt;msubsup&gt;&lt;mo&gt;&amp;#x222B;&lt;/mo&gt;&lt;msub&gt;&lt;mi&gt;t&lt;/mi&gt;&lt;mn&gt;1&lt;/mn&gt;&lt;/msub&gt;&lt;msub&gt;&lt;mi&gt;t&lt;/mi&gt;&lt;mn&gt;2&lt;/mn&gt;&lt;/msub&gt;&lt;/msubsup&gt;&lt;mfrac&gt;&lt;mrow&gt;&lt;mi&gt;d&lt;/mi&gt;&lt;mi&gt;f&lt;/mi&gt;&lt;/mrow&gt;&lt;mrow&gt;&lt;mi&gt;d&lt;/mi&gt;&lt;mi&gt;t&lt;/mi&gt;&lt;/mrow&gt;&lt;/mfrac&gt;&lt;mo&gt;d&lt;/mo&gt;&lt;mi&gt;t&lt;/mi&gt;&lt;mo&gt;=&lt;/mo&gt;&lt;mi&gt;f&lt;/mi&gt;&lt;mfenced&gt;&lt;msub&gt;&lt;mi&gt;t&lt;/mi&gt;&lt;mn&gt;2&lt;/mn&gt;&lt;/msub&gt;&lt;/mfenced&gt;&lt;mo&gt;-&lt;/mo&gt;&lt;mi&gt;f&lt;/mi&gt;&lt;mfenced&gt;&lt;msub&gt;&lt;mi&gt;t&lt;/mi&gt;&lt;mn&gt;1&lt;/mn&gt;&lt;/msub&gt;&lt;/mfenced&gt;&lt;mo&gt;=&lt;/mo&gt;&lt;msubsup&gt;&lt;mo&gt;&amp;#x222B;&lt;/mo&gt;&lt;msub&gt;&lt;mi&gt;t&lt;/mi&gt;&lt;mn&gt;1&lt;/mn&gt;&lt;/msub&gt;&lt;msub&gt;&lt;mi&gt;t&lt;/mi&gt;&lt;mn&gt;2&lt;/mn&gt;&lt;/msub&gt;&lt;/msubsup&gt;&lt;mi&gt;f&lt;/mi&gt;&lt;mfenced&gt;&lt;mi&gt;&amp;#x3C4;&lt;/mi&gt;&lt;/mfenced&gt;&lt;mi&gt;d&lt;/mi&gt;&lt;mi&gt;&amp;#x3C4;&lt;/mi&gt;&lt;mspace linebreak=\&quot;newline\&quot;/&gt;&lt;/math&gt;&quot;,&quot;origin&quot;:&quot;MathType Legacy&quot;,&quot;version&quot;:&quot;v3.18.2&quot;}" title="fraction numerator d f over denominator d t end fraction equals f open parentheses t close parentheses&#10;integral subscript t subscript 1 end subscript superscript t subscript 2 end superscript fraction numerator d f over denominator d t end fraction d t equals f open parentheses t subscript 2 close parentheses minus f open parentheses t subscript 1 close parentheses equals integral subscript t subscript 1 end subscript superscript t subscript 2 end superscript f open parentheses tau close parentheses d tau&#10;"/>
                    <pic:cNvPicPr/>
                  </pic:nvPicPr>
                  <pic:blipFill>
                    <a:blip r:embed="rId290" cstate="print">
                      <a:extLst>
                        <a:ext uri="{28A0092B-C50C-407E-A947-70E740481C1C}">
                          <a14:useLocalDpi xmlns:a14="http://schemas.microsoft.com/office/drawing/2010/main" val="0"/>
                        </a:ext>
                      </a:extLst>
                    </a:blip>
                    <a:stretch>
                      <a:fillRect/>
                    </a:stretch>
                  </pic:blipFill>
                  <pic:spPr>
                    <a:xfrm>
                      <a:off x="0" y="0"/>
                      <a:ext cx="2737104" cy="957072"/>
                    </a:xfrm>
                    <a:prstGeom prst="rect">
                      <a:avLst/>
                    </a:prstGeom>
                  </pic:spPr>
                </pic:pic>
              </a:graphicData>
            </a:graphic>
          </wp:inline>
        </w:drawing>
      </w:r>
    </w:p>
    <w:p w14:paraId="24B3DCEB" w14:textId="77777777" w:rsidR="00D06663" w:rsidRDefault="00D06663" w:rsidP="00DA5FA1"/>
    <w:p w14:paraId="232EFBB7" w14:textId="77777777" w:rsidR="00D06663" w:rsidRDefault="00D06663" w:rsidP="00DA5FA1"/>
    <w:p w14:paraId="5C7B54E0" w14:textId="77777777" w:rsidR="00D06663" w:rsidRDefault="00D06663" w:rsidP="00DA5FA1">
      <w:r>
        <w:t xml:space="preserve">In polar coordinates the coordinated turn state vector is </w:t>
      </w:r>
    </w:p>
    <w:p w14:paraId="0273F477" w14:textId="77777777" w:rsidR="00D06663" w:rsidRDefault="00D06663" w:rsidP="00DA5FA1"/>
    <w:p w14:paraId="3576199A" w14:textId="77777777" w:rsidR="00D06663" w:rsidRDefault="00D06663" w:rsidP="00DA5FA1">
      <w:pPr>
        <w:jc w:val="center"/>
      </w:pPr>
      <w:r>
        <w:rPr>
          <w:noProof/>
          <w:position w:val="-11"/>
        </w:rPr>
        <w:drawing>
          <wp:inline distT="0" distB="0" distL="0" distR="0" wp14:anchorId="64C4D754" wp14:editId="4AA1ECF6">
            <wp:extent cx="4515976" cy="224155"/>
            <wp:effectExtent l="0" t="0" r="0" b="0"/>
            <wp:docPr id="1678490159" name="Picture 1678490159" descr="{&quot;mathml&quot;:&quot;&lt;math style=\&quot;font-family:stix;font-size:12px;\&quot; xmlns=\&quot;http://www.w3.org/1998/Math/MathML\&quot;&gt;&lt;mi mathvariant=\&quot;bold-italic\&quot;&gt;x&lt;/mi&gt;&lt;mfenced&gt;&lt;mi&gt;t&lt;/mi&gt;&lt;/mfenced&gt;&lt;mo mathvariant=\&quot;bold\&quot;&gt;=&lt;/mo&gt;&lt;mfenced&gt;&lt;mrow&gt;&lt;mtable&gt;&lt;mtr&gt;&lt;mtd&gt;&lt;mi&gt;x&lt;/mi&gt;&lt;mfenced&gt;&lt;mi&gt;t&lt;/mi&gt;&lt;/mfenced&gt;&lt;/mtd&gt;&lt;mtd&gt;&lt;mi&gt;y&lt;/mi&gt;&lt;mfenced&gt;&lt;mi&gt;t&lt;/mi&gt;&lt;/mfenced&gt;&lt;/mtd&gt;&lt;/mtr&gt;&lt;/mtable&gt;&lt;mtable&gt;&lt;mtr&gt;&lt;mtd&gt;&lt;mi&gt;v&lt;/mi&gt;&lt;/mtd&gt;&lt;mtd&gt;&lt;mi&gt;&amp;#x3B8;&lt;/mi&gt;&lt;mfenced&gt;&lt;mi&gt;t&lt;/mi&gt;&lt;/mfenced&gt;&lt;/mtd&gt;&lt;mtd&gt;&lt;mi&gt;&amp;#x3C9;&lt;/mi&gt;&lt;/mtd&gt;&lt;/mtr&gt;&lt;/mtable&gt;&lt;/mrow&gt;&lt;/mfenced&gt;&lt;mo mathvariant=\&quot;bold\&quot;&gt;=&lt;/mo&gt;&lt;mfenced&gt;&lt;mrow&gt;&lt;mtable&gt;&lt;mtr&gt;&lt;mtd&gt;&lt;mi&gt;r&lt;/mi&gt;&lt;mi&gt;cos&lt;/mi&gt;&lt;mi&gt;&amp;#x3B8;&lt;/mi&gt;&lt;mfenced&gt;&lt;mi&gt;t&lt;/mi&gt;&lt;/mfenced&gt;&lt;/mtd&gt;&lt;mtd&gt;&lt;mi&gt;r&lt;/mi&gt;&lt;mi&gt;sin&lt;/mi&gt;&lt;mi&gt;&amp;#x3B8;&lt;/mi&gt;&lt;mfenced&gt;&lt;mi&gt;t&lt;/mi&gt;&lt;/mfenced&gt;&lt;/mtd&gt;&lt;/mtr&gt;&lt;/mtable&gt;&lt;mtable&gt;&lt;mtr&gt;&lt;mtd&gt;&lt;mi&gt;v&lt;/mi&gt;&lt;/mtd&gt;&lt;mtd&gt;&lt;mi&gt;&amp;#x3B8;&lt;/mi&gt;&lt;mfenced&gt;&lt;mi&gt;t&lt;/mi&gt;&lt;/mfenced&gt;&lt;/mtd&gt;&lt;mtd&gt;&lt;mi&gt;&amp;#x3C9;&lt;/mi&gt;&lt;/mtd&gt;&lt;/mtr&gt;&lt;/mtable&gt;&lt;/mrow&gt;&lt;/mfenced&gt;&lt;/math&gt;&quot;,&quot;origin&quot;:&quot;MathType Legacy&quot;,&quot;version&quot;:&quot;v3.18.2&quot;}" title="bold italic x open parentheses t close parentheses bold equals open parentheses table row cell x open parentheses t close parentheses end cell cell y open parentheses t close parentheses end cell end table table row v cell theta open parentheses t close parentheses end cell omega end table close parentheses bold equals open parentheses table row cell r cos theta open parentheses t close parentheses end cell cell r sin theta open parentheses t close parentheses end cell end table table row v cell theta open parentheses t close parentheses end cell omega end table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 mathvariant=\&quot;bold-italic\&quot;&gt;x&lt;/mi&gt;&lt;mfenced&gt;&lt;mi&gt;t&lt;/mi&gt;&lt;/mfenced&gt;&lt;mo mathvariant=\&quot;bold\&quot;&gt;=&lt;/mo&gt;&lt;mfenced&gt;&lt;mrow&gt;&lt;mtable&gt;&lt;mtr&gt;&lt;mtd&gt;&lt;mi&gt;x&lt;/mi&gt;&lt;mfenced&gt;&lt;mi&gt;t&lt;/mi&gt;&lt;/mfenced&gt;&lt;/mtd&gt;&lt;mtd&gt;&lt;mi&gt;y&lt;/mi&gt;&lt;mfenced&gt;&lt;mi&gt;t&lt;/mi&gt;&lt;/mfenced&gt;&lt;/mtd&gt;&lt;/mtr&gt;&lt;/mtable&gt;&lt;mtable&gt;&lt;mtr&gt;&lt;mtd&gt;&lt;mi&gt;v&lt;/mi&gt;&lt;/mtd&gt;&lt;mtd&gt;&lt;mi&gt;&amp;#x3B8;&lt;/mi&gt;&lt;mfenced&gt;&lt;mi&gt;t&lt;/mi&gt;&lt;/mfenced&gt;&lt;/mtd&gt;&lt;mtd&gt;&lt;mi&gt;&amp;#x3C9;&lt;/mi&gt;&lt;/mtd&gt;&lt;/mtr&gt;&lt;/mtable&gt;&lt;/mrow&gt;&lt;/mfenced&gt;&lt;mo mathvariant=\&quot;bold\&quot;&gt;=&lt;/mo&gt;&lt;mfenced&gt;&lt;mrow&gt;&lt;mtable&gt;&lt;mtr&gt;&lt;mtd&gt;&lt;mi&gt;r&lt;/mi&gt;&lt;mi&gt;cos&lt;/mi&gt;&lt;mi&gt;&amp;#x3B8;&lt;/mi&gt;&lt;mfenced&gt;&lt;mi&gt;t&lt;/mi&gt;&lt;/mfenced&gt;&lt;/mtd&gt;&lt;mtd&gt;&lt;mi&gt;r&lt;/mi&gt;&lt;mi&gt;sin&lt;/mi&gt;&lt;mi&gt;&amp;#x3B8;&lt;/mi&gt;&lt;mfenced&gt;&lt;mi&gt;t&lt;/mi&gt;&lt;/mfenced&gt;&lt;/mtd&gt;&lt;/mtr&gt;&lt;/mtable&gt;&lt;mtable&gt;&lt;mtr&gt;&lt;mtd&gt;&lt;mi&gt;v&lt;/mi&gt;&lt;/mtd&gt;&lt;mtd&gt;&lt;mi&gt;&amp;#x3B8;&lt;/mi&gt;&lt;mfenced&gt;&lt;mi&gt;t&lt;/mi&gt;&lt;/mfenced&gt;&lt;/mtd&gt;&lt;mtd&gt;&lt;mi&gt;&amp;#x3C9;&lt;/mi&gt;&lt;/mtd&gt;&lt;/mtr&gt;&lt;/mtable&gt;&lt;/mrow&gt;&lt;/mfenced&gt;&lt;/math&gt;&quot;,&quot;origin&quot;:&quot;MathType Legacy&quot;,&quot;version&quot;:&quot;v3.18.2&quot;}" title="bold italic x open parentheses t close parentheses bold equals open parentheses table row cell x open parentheses t close parentheses end cell cell y open parentheses t close parentheses end cell end table table row v cell theta open parentheses t close parentheses end cell omega end table close parentheses bold equals open parentheses table row cell r cos theta open parentheses t close parentheses end cell cell r sin theta open parentheses t close parentheses end cell end table table row v cell theta open parentheses t close parentheses end cell omega end table close parentheses"/>
                    <pic:cNvPicPr/>
                  </pic:nvPicPr>
                  <pic:blipFill>
                    <a:blip r:embed="rId291" cstate="print">
                      <a:extLst>
                        <a:ext uri="{28A0092B-C50C-407E-A947-70E740481C1C}">
                          <a14:useLocalDpi xmlns:a14="http://schemas.microsoft.com/office/drawing/2010/main" val="0"/>
                        </a:ext>
                      </a:extLst>
                    </a:blip>
                    <a:stretch>
                      <a:fillRect/>
                    </a:stretch>
                  </pic:blipFill>
                  <pic:spPr>
                    <a:xfrm>
                      <a:off x="0" y="0"/>
                      <a:ext cx="4515976" cy="224155"/>
                    </a:xfrm>
                    <a:prstGeom prst="rect">
                      <a:avLst/>
                    </a:prstGeom>
                  </pic:spPr>
                </pic:pic>
              </a:graphicData>
            </a:graphic>
          </wp:inline>
        </w:drawing>
      </w:r>
    </w:p>
    <w:p w14:paraId="0EC0EE69" w14:textId="77777777" w:rsidR="00D06663" w:rsidRDefault="00D06663" w:rsidP="00DA5FA1"/>
    <w:p w14:paraId="1A86E4E0" w14:textId="77777777" w:rsidR="00D06663" w:rsidRDefault="00D06663" w:rsidP="00DA5FA1">
      <w:r>
        <w:t xml:space="preserve">with corresponding dynamic state vector </w:t>
      </w:r>
      <w:r>
        <w:rPr>
          <w:noProof/>
          <w:position w:val="-15"/>
        </w:rPr>
        <w:drawing>
          <wp:inline distT="0" distB="0" distL="0" distR="0" wp14:anchorId="19A3B5A8" wp14:editId="387CB1D8">
            <wp:extent cx="1952752" cy="229616"/>
            <wp:effectExtent l="0" t="0" r="0" b="0"/>
            <wp:docPr id="1346940207" name="Picture 1346940207" descr="{&quot;mathml&quot;:&quot;&lt;math style=\&quot;font-family:stix;font-size:12px;\&quot; xmlns=\&quot;http://www.w3.org/1998/Math/MathML\&quot;&gt;&lt;mover&gt;&lt;mi mathvariant=\&quot;bold\&quot;&gt;x&lt;/mi&gt;&lt;mo mathvariant=\&quot;bold\&quot;&gt;&amp;#x2D9;&lt;/mo&gt;&lt;/mover&gt;&lt;mfenced&gt;&lt;mi&gt;t&lt;/mi&gt;&lt;/mfenced&gt;&lt;mo mathvariant=\&quot;bold\&quot;&gt;=&lt;/mo&gt;&lt;mfenced&gt;&lt;mrow&gt;&lt;mtable&gt;&lt;mtr&gt;&lt;mtd&gt;&lt;mover&gt;&lt;mi&gt;x&lt;/mi&gt;&lt;mo&gt;&amp;#x2D9;&lt;/mo&gt;&lt;/mover&gt;&lt;mfenced&gt;&lt;mi&gt;t&lt;/mi&gt;&lt;/mfenced&gt;&lt;/mtd&gt;&lt;mtd&gt;&lt;mover&gt;&lt;mi&gt;y&lt;/mi&gt;&lt;mo&gt;&amp;#x2D9;&lt;/mo&gt;&lt;/mover&gt;&lt;mfenced&gt;&lt;mi&gt;t&lt;/mi&gt;&lt;/mfenced&gt;&lt;/mtd&gt;&lt;/mtr&gt;&lt;/mtable&gt;&lt;mtable&gt;&lt;mtr&gt;&lt;mtd&gt;&lt;mn&gt;0&lt;/mn&gt;&lt;/mtd&gt;&lt;mtd&gt;&lt;mi&gt;&amp;#x3C9;&lt;/mi&gt;&lt;/mtd&gt;&lt;mtd&gt;&lt;mn&gt;0&lt;/mn&gt;&lt;/mtd&gt;&lt;/mtr&gt;&lt;/mtable&gt;&lt;/mrow&gt;&lt;/mfenced&gt;&lt;/math&gt;&quot;,&quot;origin&quot;:&quot;MathType Legacy&quot;,&quot;version&quot;:&quot;v3.18.2&quot;}" title="bold x with bold dot on top open parentheses t close parentheses bold equals open parentheses table row cell x with dot on top open parentheses t close parentheses end cell cell y with dot on top open parentheses t close parentheses end cell end table table row 0 omega 0 end table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over&gt;&lt;mi mathvariant=\&quot;bold\&quot;&gt;x&lt;/mi&gt;&lt;mo mathvariant=\&quot;bold\&quot;&gt;&amp;#x2D9;&lt;/mo&gt;&lt;/mover&gt;&lt;mfenced&gt;&lt;mi&gt;t&lt;/mi&gt;&lt;/mfenced&gt;&lt;mo mathvariant=\&quot;bold\&quot;&gt;=&lt;/mo&gt;&lt;mfenced&gt;&lt;mrow&gt;&lt;mtable&gt;&lt;mtr&gt;&lt;mtd&gt;&lt;mover&gt;&lt;mi&gt;x&lt;/mi&gt;&lt;mo&gt;&amp;#x2D9;&lt;/mo&gt;&lt;/mover&gt;&lt;mfenced&gt;&lt;mi&gt;t&lt;/mi&gt;&lt;/mfenced&gt;&lt;/mtd&gt;&lt;mtd&gt;&lt;mover&gt;&lt;mi&gt;y&lt;/mi&gt;&lt;mo&gt;&amp;#x2D9;&lt;/mo&gt;&lt;/mover&gt;&lt;mfenced&gt;&lt;mi&gt;t&lt;/mi&gt;&lt;/mfenced&gt;&lt;/mtd&gt;&lt;/mtr&gt;&lt;/mtable&gt;&lt;mtable&gt;&lt;mtr&gt;&lt;mtd&gt;&lt;mn&gt;0&lt;/mn&gt;&lt;/mtd&gt;&lt;mtd&gt;&lt;mi&gt;&amp;#x3C9;&lt;/mi&gt;&lt;/mtd&gt;&lt;mtd&gt;&lt;mn&gt;0&lt;/mn&gt;&lt;/mtd&gt;&lt;/mtr&gt;&lt;/mtable&gt;&lt;/mrow&gt;&lt;/mfenced&gt;&lt;/math&gt;&quot;,&quot;origin&quot;:&quot;MathType Legacy&quot;,&quot;version&quot;:&quot;v3.18.2&quot;}" title="bold x with bold dot on top open parentheses t close parentheses bold equals open parentheses table row cell x with dot on top open parentheses t close parentheses end cell cell y with dot on top open parentheses t close parentheses end cell end table table row 0 omega 0 end table close parentheses"/>
                    <pic:cNvPicPr/>
                  </pic:nvPicPr>
                  <pic:blipFill>
                    <a:blip r:embed="rId292" cstate="print">
                      <a:extLst>
                        <a:ext uri="{28A0092B-C50C-407E-A947-70E740481C1C}">
                          <a14:useLocalDpi xmlns:a14="http://schemas.microsoft.com/office/drawing/2010/main" val="0"/>
                        </a:ext>
                      </a:extLst>
                    </a:blip>
                    <a:stretch>
                      <a:fillRect/>
                    </a:stretch>
                  </pic:blipFill>
                  <pic:spPr>
                    <a:xfrm>
                      <a:off x="0" y="0"/>
                      <a:ext cx="1952752" cy="229616"/>
                    </a:xfrm>
                    <a:prstGeom prst="rect">
                      <a:avLst/>
                    </a:prstGeom>
                  </pic:spPr>
                </pic:pic>
              </a:graphicData>
            </a:graphic>
          </wp:inline>
        </w:drawing>
      </w:r>
      <w:r>
        <w:t xml:space="preserve"> related nonlinearly by </w:t>
      </w:r>
      <w:r>
        <w:rPr>
          <w:noProof/>
          <w:position w:val="-7"/>
        </w:rPr>
        <w:drawing>
          <wp:inline distT="0" distB="0" distL="0" distR="0" wp14:anchorId="22BF6DB5" wp14:editId="24E0821C">
            <wp:extent cx="1066800" cy="156464"/>
            <wp:effectExtent l="0" t="0" r="0" b="0"/>
            <wp:docPr id="937617628" name="Picture 937617628" descr="{&quot;mathml&quot;:&quot;&lt;math style=\&quot;font-family:stix;font-size:12px;\&quot; xmlns=\&quot;http://www.w3.org/1998/Math/MathML\&quot;&gt;&lt;mover&gt;&lt;mi mathvariant=\&quot;bold\&quot;&gt;x&lt;/mi&gt;&lt;mo mathvariant=\&quot;bold\&quot;&gt;&amp;#x2D9;&lt;/mo&gt;&lt;/mover&gt;&lt;mfenced&gt;&lt;mi&gt;t&lt;/mi&gt;&lt;/mfenced&gt;&lt;mo mathvariant=\&quot;bold\&quot;&gt;=&lt;/mo&gt;&lt;mi mathvariant=\&quot;bold-italic\&quot;&gt;f&lt;/mi&gt;&lt;mfenced&gt;&lt;mrow&gt;&lt;mi mathvariant=\&quot;bold-italic\&quot;&gt;x&lt;/mi&gt;&lt;mfenced&gt;&lt;mi&gt;t&lt;/mi&gt;&lt;/mfenced&gt;&lt;/mrow&gt;&lt;/mfenced&gt;&lt;/math&gt;&quot;,&quot;origin&quot;:&quot;MathType Legacy&quot;,&quot;version&quot;:&quot;v3.18.2&quot;}" title="bold x with bold dot on top open parentheses t close parentheses bold equals bold italic f open parentheses bold italic x open parentheses t close parentheses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over&gt;&lt;mi mathvariant=\&quot;bold\&quot;&gt;x&lt;/mi&gt;&lt;mo mathvariant=\&quot;bold\&quot;&gt;&amp;#x2D9;&lt;/mo&gt;&lt;/mover&gt;&lt;mfenced&gt;&lt;mi&gt;t&lt;/mi&gt;&lt;/mfenced&gt;&lt;mo mathvariant=\&quot;bold\&quot;&gt;=&lt;/mo&gt;&lt;mi mathvariant=\&quot;bold-italic\&quot;&gt;f&lt;/mi&gt;&lt;mfenced&gt;&lt;mrow&gt;&lt;mi mathvariant=\&quot;bold-italic\&quot;&gt;x&lt;/mi&gt;&lt;mfenced&gt;&lt;mi&gt;t&lt;/mi&gt;&lt;/mfenced&gt;&lt;/mrow&gt;&lt;/mfenced&gt;&lt;/math&gt;&quot;,&quot;origin&quot;:&quot;MathType Legacy&quot;,&quot;version&quot;:&quot;v3.18.2&quot;}" title="bold x with bold dot on top open parentheses t close parentheses bold equals bold italic f open parentheses bold italic x open parentheses t close parentheses close parentheses"/>
                    <pic:cNvPicPr/>
                  </pic:nvPicPr>
                  <pic:blipFill>
                    <a:blip r:embed="rId293" cstate="print">
                      <a:extLst>
                        <a:ext uri="{28A0092B-C50C-407E-A947-70E740481C1C}">
                          <a14:useLocalDpi xmlns:a14="http://schemas.microsoft.com/office/drawing/2010/main" val="0"/>
                        </a:ext>
                      </a:extLst>
                    </a:blip>
                    <a:stretch>
                      <a:fillRect/>
                    </a:stretch>
                  </pic:blipFill>
                  <pic:spPr>
                    <a:xfrm>
                      <a:off x="0" y="0"/>
                      <a:ext cx="1066800" cy="156464"/>
                    </a:xfrm>
                    <a:prstGeom prst="rect">
                      <a:avLst/>
                    </a:prstGeom>
                  </pic:spPr>
                </pic:pic>
              </a:graphicData>
            </a:graphic>
          </wp:inline>
        </w:drawing>
      </w:r>
      <w:r>
        <w:t>.  In this case direct integration provides an exact discretization in the form</w:t>
      </w:r>
    </w:p>
    <w:p w14:paraId="440717BA" w14:textId="77777777" w:rsidR="00D06663" w:rsidRDefault="00D06663" w:rsidP="00DA5FA1"/>
    <w:p w14:paraId="5F2616CE" w14:textId="77777777" w:rsidR="00D06663" w:rsidRDefault="00D06663" w:rsidP="00DA5FA1">
      <w:r>
        <w:rPr>
          <w:noProof/>
          <w:position w:val="-7"/>
        </w:rPr>
        <w:drawing>
          <wp:inline distT="0" distB="0" distL="0" distR="0" wp14:anchorId="53EC3F57" wp14:editId="1C1E1F42">
            <wp:extent cx="2472944" cy="138176"/>
            <wp:effectExtent l="0" t="0" r="0" b="0"/>
            <wp:docPr id="1490407572" name="Picture 1490407572" descr="{&quot;mathml&quot;:&quot;&lt;math style=\&quot;font-family:stix;font-size:12px;\&quot; xmlns=\&quot;http://www.w3.org/1998/Math/MathML\&quot;&gt;&lt;mi mathvariant=\&quot;bold-italic\&quot;&gt;x&lt;/mi&gt;&lt;mfenced&gt;&lt;mrow&gt;&lt;mfenced&gt;&lt;mfenced&gt;&lt;mrow&gt;&lt;mi&gt;n&lt;/mi&gt;&lt;mo&gt;+&lt;/mo&gt;&lt;mn&gt;1&lt;/mn&gt;&lt;/mrow&gt;&lt;/mfenced&gt;&lt;/mfenced&gt;&lt;mi&gt;T&lt;/mi&gt;&lt;/mrow&gt;&lt;/mfenced&gt;&lt;mo&gt;=&lt;/mo&gt;&lt;mi mathvariant=\&quot;bold-italic\&quot;&gt;x&lt;/mi&gt;&lt;mfenced&gt;&lt;mrow&gt;&lt;mi&gt;n&lt;/mi&gt;&lt;mi&gt;T&lt;/mi&gt;&lt;/mrow&gt;&lt;/mfenced&gt;&lt;mo&gt;+&lt;/mo&gt;&lt;mi mathvariant=\&quot;bold-italic\&quot;&gt;g&lt;/mi&gt;&lt;mfenced&gt;&lt;mrow&gt;&lt;mi mathvariant=\&quot;bold-italic\&quot;&gt;x&lt;/mi&gt;&lt;mfenced&gt;&lt;mrow&gt;&lt;mi&gt;n&lt;/mi&gt;&lt;mi&gt;T&lt;/mi&gt;&lt;/mrow&gt;&lt;/mfenced&gt;&lt;/mrow&gt;&lt;/mfenced&gt;&lt;/math&gt;&quot;,&quot;origin&quot;:&quot;MathType Legacy&quot;,&quot;version&quot;:&quot;v3.18.2&quot;}" title="bold italic x open parentheses open parentheses open parentheses n plus 1 close parentheses close parentheses T close parentheses equals bold italic x open parentheses n T close parentheses plus bold italic g open parentheses bold italic x open parentheses n T close parentheses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 mathvariant=\&quot;bold-italic\&quot;&gt;x&lt;/mi&gt;&lt;mfenced&gt;&lt;mrow&gt;&lt;mfenced&gt;&lt;mfenced&gt;&lt;mrow&gt;&lt;mi&gt;n&lt;/mi&gt;&lt;mo&gt;+&lt;/mo&gt;&lt;mn&gt;1&lt;/mn&gt;&lt;/mrow&gt;&lt;/mfenced&gt;&lt;/mfenced&gt;&lt;mi&gt;T&lt;/mi&gt;&lt;/mrow&gt;&lt;/mfenced&gt;&lt;mo&gt;=&lt;/mo&gt;&lt;mi mathvariant=\&quot;bold-italic\&quot;&gt;x&lt;/mi&gt;&lt;mfenced&gt;&lt;mrow&gt;&lt;mi&gt;n&lt;/mi&gt;&lt;mi&gt;T&lt;/mi&gt;&lt;/mrow&gt;&lt;/mfenced&gt;&lt;mo&gt;+&lt;/mo&gt;&lt;mi mathvariant=\&quot;bold-italic\&quot;&gt;g&lt;/mi&gt;&lt;mfenced&gt;&lt;mrow&gt;&lt;mi mathvariant=\&quot;bold-italic\&quot;&gt;x&lt;/mi&gt;&lt;mfenced&gt;&lt;mrow&gt;&lt;mi&gt;n&lt;/mi&gt;&lt;mi&gt;T&lt;/mi&gt;&lt;/mrow&gt;&lt;/mfenced&gt;&lt;/mrow&gt;&lt;/mfenced&gt;&lt;/math&gt;&quot;,&quot;origin&quot;:&quot;MathType Legacy&quot;,&quot;version&quot;:&quot;v3.18.2&quot;}" title="bold italic x open parentheses open parentheses open parentheses n plus 1 close parentheses close parentheses T close parentheses equals bold italic x open parentheses n T close parentheses plus bold italic g open parentheses bold italic x open parentheses n T close parentheses close parentheses"/>
                    <pic:cNvPicPr/>
                  </pic:nvPicPr>
                  <pic:blipFill>
                    <a:blip r:embed="rId294" cstate="print">
                      <a:extLst>
                        <a:ext uri="{28A0092B-C50C-407E-A947-70E740481C1C}">
                          <a14:useLocalDpi xmlns:a14="http://schemas.microsoft.com/office/drawing/2010/main" val="0"/>
                        </a:ext>
                      </a:extLst>
                    </a:blip>
                    <a:stretch>
                      <a:fillRect/>
                    </a:stretch>
                  </pic:blipFill>
                  <pic:spPr>
                    <a:xfrm>
                      <a:off x="0" y="0"/>
                      <a:ext cx="2472944" cy="138176"/>
                    </a:xfrm>
                    <a:prstGeom prst="rect">
                      <a:avLst/>
                    </a:prstGeom>
                  </pic:spPr>
                </pic:pic>
              </a:graphicData>
            </a:graphic>
          </wp:inline>
        </w:drawing>
      </w:r>
      <w:r>
        <w:t>where g1 and g2 integrate the position, g3,g5=0, and g4 is linear.</w:t>
      </w:r>
    </w:p>
    <w:p w14:paraId="5345CDAD" w14:textId="77777777" w:rsidR="00D06663" w:rsidRDefault="00D06663" w:rsidP="00DA5FA1"/>
    <w:p w14:paraId="37F054D1" w14:textId="77777777" w:rsidR="00D06663" w:rsidRDefault="00D06663" w:rsidP="00DA5FA1">
      <w:r>
        <w:t xml:space="preserve">The integration depends on the linear relationship between bearing and bearing rate </w:t>
      </w:r>
      <w:r>
        <w:rPr>
          <w:noProof/>
          <w:position w:val="-4"/>
        </w:rPr>
        <w:drawing>
          <wp:inline distT="0" distB="0" distL="0" distR="0" wp14:anchorId="1EC9EBF6" wp14:editId="34F0FCC7">
            <wp:extent cx="1381760" cy="132080"/>
            <wp:effectExtent l="0" t="0" r="0" b="0"/>
            <wp:docPr id="1147889861" name="Picture 1147889861" descr="{&quot;mathml&quot;:&quot;&lt;math style=\&quot;font-family:stix;font-size:12px;\&quot; xmlns=\&quot;http://www.w3.org/1998/Math/MathML\&quot;&gt;&lt;mi&gt;&amp;#x3B8;&lt;/mi&gt;&lt;mfenced&gt;&lt;mrow&gt;&lt;mi&gt;t&lt;/mi&gt;&lt;mo&gt;+&lt;/mo&gt;&lt;mi&gt;T&lt;/mi&gt;&lt;/mrow&gt;&lt;/mfenced&gt;&lt;mo&gt;=&lt;/mo&gt;&lt;mi&gt;&amp;#x3B8;&lt;/mi&gt;&lt;mfenced&gt;&lt;mi&gt;t&lt;/mi&gt;&lt;/mfenced&gt;&lt;mo&gt;+&lt;/mo&gt;&lt;mi&gt;&amp;#x3C9;&lt;/mi&gt;&lt;mi&gt;T&lt;/mi&gt;&lt;/math&gt;&quot;,&quot;origin&quot;:&quot;MathType Legacy&quot;,&quot;version&quot;:&quot;v3.18.2&quot;}" title="theta open parentheses t plus T close parentheses equals theta open parentheses t close parentheses plus omega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amp;#x3B8;&lt;/mi&gt;&lt;mfenced&gt;&lt;mrow&gt;&lt;mi&gt;t&lt;/mi&gt;&lt;mo&gt;+&lt;/mo&gt;&lt;mi&gt;T&lt;/mi&gt;&lt;/mrow&gt;&lt;/mfenced&gt;&lt;mo&gt;=&lt;/mo&gt;&lt;mi&gt;&amp;#x3B8;&lt;/mi&gt;&lt;mfenced&gt;&lt;mi&gt;t&lt;/mi&gt;&lt;/mfenced&gt;&lt;mo&gt;+&lt;/mo&gt;&lt;mi&gt;&amp;#x3C9;&lt;/mi&gt;&lt;mi&gt;T&lt;/mi&gt;&lt;/math&gt;&quot;,&quot;origin&quot;:&quot;MathType Legacy&quot;,&quot;version&quot;:&quot;v3.18.2&quot;}" title="theta open parentheses t plus T close parentheses equals theta open parentheses t close parentheses plus omega T"/>
                    <pic:cNvPicPr/>
                  </pic:nvPicPr>
                  <pic:blipFill>
                    <a:blip r:embed="rId295" cstate="print">
                      <a:extLst>
                        <a:ext uri="{28A0092B-C50C-407E-A947-70E740481C1C}">
                          <a14:useLocalDpi xmlns:a14="http://schemas.microsoft.com/office/drawing/2010/main" val="0"/>
                        </a:ext>
                      </a:extLst>
                    </a:blip>
                    <a:stretch>
                      <a:fillRect/>
                    </a:stretch>
                  </pic:blipFill>
                  <pic:spPr>
                    <a:xfrm>
                      <a:off x="0" y="0"/>
                      <a:ext cx="1381760" cy="132080"/>
                    </a:xfrm>
                    <a:prstGeom prst="rect">
                      <a:avLst/>
                    </a:prstGeom>
                  </pic:spPr>
                </pic:pic>
              </a:graphicData>
            </a:graphic>
          </wp:inline>
        </w:drawing>
      </w:r>
      <w:r>
        <w:t xml:space="preserve"> and proceeds via the following steps using only change of variables and trigonometric identities.</w:t>
      </w:r>
    </w:p>
    <w:p w14:paraId="19F2B024" w14:textId="77777777" w:rsidR="00D06663" w:rsidRDefault="00D06663" w:rsidP="00DA5FA1"/>
    <w:p w14:paraId="0E5C233B" w14:textId="77777777" w:rsidR="00D06663" w:rsidRDefault="00D06663" w:rsidP="00DA5FA1">
      <w:pPr>
        <w:jc w:val="center"/>
      </w:pPr>
      <w:r>
        <w:rPr>
          <w:noProof/>
          <w:position w:val="-215"/>
        </w:rPr>
        <w:lastRenderedPageBreak/>
        <w:drawing>
          <wp:inline distT="0" distB="0" distL="0" distR="0" wp14:anchorId="7059CC4E" wp14:editId="1CE5BF84">
            <wp:extent cx="3854882" cy="2034311"/>
            <wp:effectExtent l="0" t="0" r="0" b="0"/>
            <wp:docPr id="852327540" name="Picture 852327540" descr="{&quot;mathml&quot;:&quot;&lt;math style=\&quot;font-family:stix;font-size:12px;\&quot; xmlns=\&quot;http://www.w3.org/1998/Math/MathML\&quot;&gt;&lt;mtable columnspacing=\&quot;0px\&quot; columnalign=\&quot;right center left\&quot;&gt;&lt;mtr&gt;&lt;mtd&gt;&lt;msubsup&gt;&lt;mo&gt;&amp;#x222B;&lt;/mo&gt;&lt;mi&gt;t&lt;/mi&gt;&lt;mrow&gt;&lt;mi&gt;t&lt;/mi&gt;&lt;mo&gt;+&lt;/mo&gt;&lt;mi&gt;T&lt;/mi&gt;&lt;/mrow&gt;&lt;/msubsup&gt;&lt;mo&gt;d&lt;/mo&gt;&lt;mover&gt;&lt;mi&gt;y&lt;/mi&gt;&lt;mo&gt;&amp;#x2D9;&lt;/mo&gt;&lt;/mover&gt;&lt;mfenced&gt;&lt;mi&gt;t&lt;/mi&gt;&lt;/mfenced&gt;&lt;/mtd&gt;&lt;mtd&gt;&lt;mo&gt;=&lt;/mo&gt;&lt;/mtd&gt;&lt;mtd&gt;&lt;mi&gt;v&lt;/mi&gt;&lt;msubsup&gt;&lt;mo&gt;&amp;#x222B;&lt;/mo&gt;&lt;mi&gt;t&lt;/mi&gt;&lt;mrow&gt;&lt;mi&gt;t&lt;/mi&gt;&lt;mo&gt;+&lt;/mo&gt;&lt;mi&gt;T&lt;/mi&gt;&lt;/mrow&gt;&lt;/msubsup&gt;&lt;mi&gt;sin&lt;/mi&gt;&lt;mi&gt;&amp;#x3B8;&lt;/mi&gt;&lt;mfenced&gt;&lt;mi&gt;&amp;#x3C4;&lt;/mi&gt;&lt;/mfenced&gt;&lt;mo&gt;d&lt;/mo&gt;&lt;mi&gt;&amp;#x3C4;&lt;/mi&gt;&lt;/mtd&gt;&lt;/mtr&gt;&lt;mtr&gt;&lt;mtd&gt;&lt;mi&gt;y&lt;/mi&gt;&lt;mfenced&gt;&lt;mrow&gt;&lt;mi&gt;t&lt;/mi&gt;&lt;mo&gt;+&lt;/mo&gt;&lt;mi&gt;T&lt;/mi&gt;&lt;/mrow&gt;&lt;/mfenced&gt;&lt;mo&gt;-&lt;/mo&gt;&lt;mi&gt;y&lt;/mi&gt;&lt;mfenced&gt;&lt;mi&gt;t&lt;/mi&gt;&lt;/mfenced&gt;&lt;/mtd&gt;&lt;mtd&gt;&lt;mo&gt;=&lt;/mo&gt;&lt;/mtd&gt;&lt;mtd&gt;&lt;mi&gt;v&lt;/mi&gt;&lt;msubsup&gt;&lt;mo&gt;&amp;#x222B;&lt;/mo&gt;&lt;mi&gt;t&lt;/mi&gt;&lt;mrow&gt;&lt;mi&gt;t&lt;/mi&gt;&lt;mo&gt;+&lt;/mo&gt;&lt;mi&gt;T&lt;/mi&gt;&lt;/mrow&gt;&lt;/msubsup&gt;&lt;mi&gt;sin&lt;/mi&gt;&lt;mfenced&gt;&lt;mrow&gt;&lt;mi&gt;&amp;#x3B8;&lt;/mi&gt;&lt;mfenced&gt;&lt;mi&gt;t&lt;/mi&gt;&lt;/mfenced&gt;&lt;mo&gt;+&lt;/mo&gt;&lt;mi&gt;&amp;#x3C9;&lt;/mi&gt;&lt;mi&gt;&amp;#x3C4;&lt;/mi&gt;&lt;/mrow&gt;&lt;/mfenced&gt;&lt;mo&gt;d&lt;/mo&gt;&lt;mi&gt;&amp;#x3C4;&lt;/mi&gt;&lt;/mtd&gt;&lt;/mtr&gt;&lt;mtr&gt;&lt;mtd/&gt;&lt;mtd&gt;&lt;mo&gt;=&lt;/mo&gt;&lt;/mtd&gt;&lt;mtd&gt;&lt;mi&gt;v&lt;/mi&gt;&lt;msubsup&gt;&lt;mo&gt;&amp;#x222B;&lt;/mo&gt;&lt;mn&gt;0&lt;/mn&gt;&lt;mi&gt;T&lt;/mi&gt;&lt;/msubsup&gt;&lt;mi&gt;sin&lt;/mi&gt;&lt;mi&gt;&amp;#x3B8;&lt;/mi&gt;&lt;mfenced&gt;&lt;mi&gt;t&lt;/mi&gt;&lt;/mfenced&gt;&lt;mi&gt;cos&lt;/mi&gt;&lt;mi&gt;&amp;#x3C9;&lt;/mi&gt;&lt;mi&gt;&amp;#x3C4;&lt;/mi&gt;&lt;mo&gt;+&lt;/mo&gt;&lt;mi&gt;sin&lt;/mi&gt;&lt;mi&gt;&amp;#x3C9;&lt;/mi&gt;&lt;mi&gt;&amp;#x3C4;&lt;/mi&gt;&lt;mi&gt;cos&lt;/mi&gt;&lt;mi&gt;&amp;#x3B8;&lt;/mi&gt;&lt;mfenced&gt;&lt;mi&gt;t&lt;/mi&gt;&lt;/mfenced&gt;&lt;mo&gt;d&lt;/mo&gt;&lt;mi&gt;&amp;#x3C4;&lt;/mi&gt;&lt;/mtd&gt;&lt;/mtr&gt;&lt;mtr&gt;&lt;mtd/&gt;&lt;mtd&gt;&lt;mo&gt;=&lt;/mo&gt;&lt;/mtd&gt;&lt;mtd&gt;&lt;mfrac&gt;&lt;mi&gt;v&lt;/mi&gt;&lt;mi&gt;&amp;#x3C9;&lt;/mi&gt;&lt;/mfrac&gt;&lt;mfenced open=\&quot;[\&quot; close=\&quot;]\&quot;&gt;&lt;mrow&gt;&lt;mi&gt;sin&lt;/mi&gt;&lt;mi&gt;&amp;#x3B8;&lt;/mi&gt;&lt;mfenced&gt;&lt;mi&gt;t&lt;/mi&gt;&lt;/mfenced&gt;&lt;mi&gt;sin&lt;/mi&gt;&lt;mi&gt;&amp;#x3C9;&lt;/mi&gt;&lt;mi&gt;T&lt;/mi&gt;&lt;mo&gt;+&lt;/mo&gt;&lt;mi&gt;cos&lt;/mi&gt;&lt;mi&gt;&amp;#x3B8;&lt;/mi&gt;&lt;mfenced&gt;&lt;mi&gt;t&lt;/mi&gt;&lt;/mfenced&gt;&lt;mfenced&gt;&lt;mrow&gt;&lt;mn&gt;1&lt;/mn&gt;&lt;mo&gt;-&lt;/mo&gt;&lt;mi&gt;cos&lt;/mi&gt;&lt;mi&gt;&amp;#x3C9;&lt;/mi&gt;&lt;mi&gt;T&lt;/mi&gt;&lt;/mrow&gt;&lt;/mfenced&gt;&lt;/mrow&gt;&lt;/mfenced&gt;&lt;/mtd&gt;&lt;/mtr&gt;&lt;/mtable&gt;&lt;/math&gt;&quot;,&quot;origin&quot;:&quot;MathType Legacy&quot;,&quot;version&quot;:&quot;v3.18.2&quot;}" title="table row cell integral subscript t superscript t plus T end superscript d y with dot on top open parentheses t close parentheses end cell equals cell v integral subscript t superscript t plus T end superscript sin theta open parentheses tau close parentheses d tau end cell row cell y open parentheses t plus T close parentheses minus y open parentheses t close parentheses end cell equals cell v integral subscript t superscript t plus T end superscript sin open parentheses theta open parentheses t close parentheses plus omega tau close parentheses d tau end cell row blank equals cell v integral subscript 0 superscript T sin theta open parentheses t close parentheses cos omega tau plus sin omega tau cos theta open parentheses t close parentheses d tau end cell row blank equals cell v over omega open square brackets sin theta open parentheses t close parentheses sin omega T plus cos theta open parentheses t close parentheses open parentheses 1 minus cos omega T close parentheses close square brackets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table columnspacing=\&quot;0px\&quot; columnalign=\&quot;right center left\&quot;&gt;&lt;mtr&gt;&lt;mtd&gt;&lt;msubsup&gt;&lt;mo&gt;&amp;#x222B;&lt;/mo&gt;&lt;mi&gt;t&lt;/mi&gt;&lt;mrow&gt;&lt;mi&gt;t&lt;/mi&gt;&lt;mo&gt;+&lt;/mo&gt;&lt;mi&gt;T&lt;/mi&gt;&lt;/mrow&gt;&lt;/msubsup&gt;&lt;mo&gt;d&lt;/mo&gt;&lt;mover&gt;&lt;mi&gt;y&lt;/mi&gt;&lt;mo&gt;&amp;#x2D9;&lt;/mo&gt;&lt;/mover&gt;&lt;mfenced&gt;&lt;mi&gt;t&lt;/mi&gt;&lt;/mfenced&gt;&lt;/mtd&gt;&lt;mtd&gt;&lt;mo&gt;=&lt;/mo&gt;&lt;/mtd&gt;&lt;mtd&gt;&lt;mi&gt;v&lt;/mi&gt;&lt;msubsup&gt;&lt;mo&gt;&amp;#x222B;&lt;/mo&gt;&lt;mi&gt;t&lt;/mi&gt;&lt;mrow&gt;&lt;mi&gt;t&lt;/mi&gt;&lt;mo&gt;+&lt;/mo&gt;&lt;mi&gt;T&lt;/mi&gt;&lt;/mrow&gt;&lt;/msubsup&gt;&lt;mi&gt;sin&lt;/mi&gt;&lt;mi&gt;&amp;#x3B8;&lt;/mi&gt;&lt;mfenced&gt;&lt;mi&gt;&amp;#x3C4;&lt;/mi&gt;&lt;/mfenced&gt;&lt;mo&gt;d&lt;/mo&gt;&lt;mi&gt;&amp;#x3C4;&lt;/mi&gt;&lt;/mtd&gt;&lt;/mtr&gt;&lt;mtr&gt;&lt;mtd&gt;&lt;mi&gt;y&lt;/mi&gt;&lt;mfenced&gt;&lt;mrow&gt;&lt;mi&gt;t&lt;/mi&gt;&lt;mo&gt;+&lt;/mo&gt;&lt;mi&gt;T&lt;/mi&gt;&lt;/mrow&gt;&lt;/mfenced&gt;&lt;mo&gt;-&lt;/mo&gt;&lt;mi&gt;y&lt;/mi&gt;&lt;mfenced&gt;&lt;mi&gt;t&lt;/mi&gt;&lt;/mfenced&gt;&lt;/mtd&gt;&lt;mtd&gt;&lt;mo&gt;=&lt;/mo&gt;&lt;/mtd&gt;&lt;mtd&gt;&lt;mi&gt;v&lt;/mi&gt;&lt;msubsup&gt;&lt;mo&gt;&amp;#x222B;&lt;/mo&gt;&lt;mi&gt;t&lt;/mi&gt;&lt;mrow&gt;&lt;mi&gt;t&lt;/mi&gt;&lt;mo&gt;+&lt;/mo&gt;&lt;mi&gt;T&lt;/mi&gt;&lt;/mrow&gt;&lt;/msubsup&gt;&lt;mi&gt;sin&lt;/mi&gt;&lt;mfenced&gt;&lt;mrow&gt;&lt;mi&gt;&amp;#x3B8;&lt;/mi&gt;&lt;mfenced&gt;&lt;mi&gt;t&lt;/mi&gt;&lt;/mfenced&gt;&lt;mo&gt;+&lt;/mo&gt;&lt;mi&gt;&amp;#x3C9;&lt;/mi&gt;&lt;mi&gt;&amp;#x3C4;&lt;/mi&gt;&lt;/mrow&gt;&lt;/mfenced&gt;&lt;mo&gt;d&lt;/mo&gt;&lt;mi&gt;&amp;#x3C4;&lt;/mi&gt;&lt;/mtd&gt;&lt;/mtr&gt;&lt;mtr&gt;&lt;mtd/&gt;&lt;mtd&gt;&lt;mo&gt;=&lt;/mo&gt;&lt;/mtd&gt;&lt;mtd&gt;&lt;mi&gt;v&lt;/mi&gt;&lt;msubsup&gt;&lt;mo&gt;&amp;#x222B;&lt;/mo&gt;&lt;mn&gt;0&lt;/mn&gt;&lt;mi&gt;T&lt;/mi&gt;&lt;/msubsup&gt;&lt;mi&gt;sin&lt;/mi&gt;&lt;mi&gt;&amp;#x3B8;&lt;/mi&gt;&lt;mfenced&gt;&lt;mi&gt;t&lt;/mi&gt;&lt;/mfenced&gt;&lt;mi&gt;cos&lt;/mi&gt;&lt;mi&gt;&amp;#x3C9;&lt;/mi&gt;&lt;mi&gt;&amp;#x3C4;&lt;/mi&gt;&lt;mo&gt;+&lt;/mo&gt;&lt;mi&gt;sin&lt;/mi&gt;&lt;mi&gt;&amp;#x3C9;&lt;/mi&gt;&lt;mi&gt;&amp;#x3C4;&lt;/mi&gt;&lt;mi&gt;cos&lt;/mi&gt;&lt;mi&gt;&amp;#x3B8;&lt;/mi&gt;&lt;mfenced&gt;&lt;mi&gt;t&lt;/mi&gt;&lt;/mfenced&gt;&lt;mo&gt;d&lt;/mo&gt;&lt;mi&gt;&amp;#x3C4;&lt;/mi&gt;&lt;/mtd&gt;&lt;/mtr&gt;&lt;mtr&gt;&lt;mtd/&gt;&lt;mtd&gt;&lt;mo&gt;=&lt;/mo&gt;&lt;/mtd&gt;&lt;mtd&gt;&lt;mfrac&gt;&lt;mi&gt;v&lt;/mi&gt;&lt;mi&gt;&amp;#x3C9;&lt;/mi&gt;&lt;/mfrac&gt;&lt;mfenced open=\&quot;[\&quot; close=\&quot;]\&quot;&gt;&lt;mrow&gt;&lt;mi&gt;sin&lt;/mi&gt;&lt;mi&gt;&amp;#x3B8;&lt;/mi&gt;&lt;mfenced&gt;&lt;mi&gt;t&lt;/mi&gt;&lt;/mfenced&gt;&lt;mi&gt;sin&lt;/mi&gt;&lt;mi&gt;&amp;#x3C9;&lt;/mi&gt;&lt;mi&gt;T&lt;/mi&gt;&lt;mo&gt;+&lt;/mo&gt;&lt;mi&gt;cos&lt;/mi&gt;&lt;mi&gt;&amp;#x3B8;&lt;/mi&gt;&lt;mfenced&gt;&lt;mi&gt;t&lt;/mi&gt;&lt;/mfenced&gt;&lt;mfenced&gt;&lt;mrow&gt;&lt;mn&gt;1&lt;/mn&gt;&lt;mo&gt;-&lt;/mo&gt;&lt;mi&gt;cos&lt;/mi&gt;&lt;mi&gt;&amp;#x3C9;&lt;/mi&gt;&lt;mi&gt;T&lt;/mi&gt;&lt;/mrow&gt;&lt;/mfenced&gt;&lt;/mrow&gt;&lt;/mfenced&gt;&lt;/mtd&gt;&lt;/mtr&gt;&lt;/mtable&gt;&lt;/math&gt;&quot;,&quot;origin&quot;:&quot;MathType Legacy&quot;,&quot;version&quot;:&quot;v3.18.2&quot;}" title="table row cell integral subscript t superscript t plus T end superscript d y with dot on top open parentheses t close parentheses end cell equals cell v integral subscript t superscript t plus T end superscript sin theta open parentheses tau close parentheses d tau end cell row cell y open parentheses t plus T close parentheses minus y open parentheses t close parentheses end cell equals cell v integral subscript t superscript t plus T end superscript sin open parentheses theta open parentheses t close parentheses plus omega tau close parentheses d tau end cell row blank equals cell v integral subscript 0 superscript T sin theta open parentheses t close parentheses cos omega tau plus sin omega tau cos theta open parentheses t close parentheses d tau end cell row blank equals cell v over omega open square brackets sin theta open parentheses t close parentheses sin omega T plus cos theta open parentheses t close parentheses open parentheses 1 minus cos omega T close parentheses close square brackets end cell end table"/>
                    <pic:cNvPicPr/>
                  </pic:nvPicPr>
                  <pic:blipFill>
                    <a:blip r:embed="rId296" cstate="print">
                      <a:extLst>
                        <a:ext uri="{28A0092B-C50C-407E-A947-70E740481C1C}">
                          <a14:useLocalDpi xmlns:a14="http://schemas.microsoft.com/office/drawing/2010/main" val="0"/>
                        </a:ext>
                      </a:extLst>
                    </a:blip>
                    <a:stretch>
                      <a:fillRect/>
                    </a:stretch>
                  </pic:blipFill>
                  <pic:spPr>
                    <a:xfrm>
                      <a:off x="0" y="0"/>
                      <a:ext cx="3854882" cy="2034311"/>
                    </a:xfrm>
                    <a:prstGeom prst="rect">
                      <a:avLst/>
                    </a:prstGeom>
                  </pic:spPr>
                </pic:pic>
              </a:graphicData>
            </a:graphic>
          </wp:inline>
        </w:drawing>
      </w:r>
    </w:p>
    <w:p w14:paraId="7FC05337" w14:textId="77777777" w:rsidR="00D06663" w:rsidRDefault="00D06663" w:rsidP="00DA5FA1"/>
    <w:p w14:paraId="10455B72" w14:textId="77777777" w:rsidR="00D06663" w:rsidRDefault="00D06663" w:rsidP="00DA5FA1">
      <w:r>
        <w:t>Eq () can be written in terms of Tsinc(wT) functions or further simplified (matlab) to</w:t>
      </w:r>
    </w:p>
    <w:p w14:paraId="4FD1DEA2" w14:textId="77777777" w:rsidR="00D06663" w:rsidRDefault="00D06663" w:rsidP="00DA5FA1"/>
    <w:p w14:paraId="4156CBDC" w14:textId="77777777" w:rsidR="00D06663" w:rsidRDefault="00D06663" w:rsidP="00DA5FA1"/>
    <w:p w14:paraId="39D79D0D" w14:textId="77777777" w:rsidR="00D06663" w:rsidRDefault="00D06663" w:rsidP="00DA5FA1">
      <w:pPr>
        <w:jc w:val="center"/>
      </w:pPr>
      <w:r>
        <w:rPr>
          <w:noProof/>
          <w:position w:val="-28"/>
        </w:rPr>
        <w:drawing>
          <wp:inline distT="0" distB="0" distL="0" distR="0" wp14:anchorId="502080DE" wp14:editId="3D3B096F">
            <wp:extent cx="3120034" cy="416560"/>
            <wp:effectExtent l="0" t="0" r="0" b="0"/>
            <wp:docPr id="232505100" name="Picture 232505100" descr="{&quot;mathml&quot;:&quot;&lt;math style=\&quot;font-family:stix;font-size:12px;\&quot; xmlns=\&quot;http://www.w3.org/1998/Math/MathML\&quot;&gt;&lt;mi&gt;y&lt;/mi&gt;&lt;mfenced&gt;&lt;mrow&gt;&lt;mi&gt;n&lt;/mi&gt;&lt;mo&gt;+&lt;/mo&gt;&lt;mn&gt;1&lt;/mn&gt;&lt;/mrow&gt;&lt;/mfenced&gt;&lt;mo&gt;=&lt;/mo&gt;&lt;mi&gt;y&lt;/mi&gt;&lt;mfenced&gt;&lt;mi&gt;n&lt;/mi&gt;&lt;/mfenced&gt;&lt;mo&gt;+&lt;/mo&gt;&lt;mi&gt;v&lt;/mi&gt;&lt;mi&gt;T&lt;/mi&gt;&lt;mi&gt;sin&lt;/mi&gt;&lt;mtext&gt;c&lt;/mtext&gt;&lt;mfenced&gt;&lt;mfrac&gt;&lt;mrow&gt;&lt;mi&gt;&amp;#x3C9;&lt;/mi&gt;&lt;mi&gt;T&lt;/mi&gt;&lt;/mrow&gt;&lt;mn&gt;2&lt;/mn&gt;&lt;/mfrac&gt;&lt;/mfenced&gt;&lt;mi&gt;sin&lt;/mi&gt;&lt;mfenced&gt;&lt;mrow&gt;&lt;mi&gt;&amp;#x3B8;&lt;/mi&gt;&lt;mfenced&gt;&lt;mi&gt;n&lt;/mi&gt;&lt;/mfenced&gt;&lt;mo&gt;+&lt;/mo&gt;&lt;mfrac&gt;&lt;mrow&gt;&lt;mi&gt;&amp;#x3C9;&lt;/mi&gt;&lt;mi&gt;T&lt;/mi&gt;&lt;/mrow&gt;&lt;mn&gt;2&lt;/mn&gt;&lt;/mfrac&gt;&lt;/mrow&gt;&lt;/mfenced&gt;&lt;/math&gt;&quot;,&quot;origin&quot;:&quot;MathType Legacy&quot;,&quot;version&quot;:&quot;v3.18.2&quot;}" title="y open parentheses n plus 1 close parentheses equals y open parentheses n close parentheses plus v T sin text c end text open parentheses fraction numerator omega T over denominator 2 end fraction close parentheses sin open parentheses theta open parentheses n close parentheses plus fraction numerator omega T over denominator 2 end fraction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y&lt;/mi&gt;&lt;mfenced&gt;&lt;mrow&gt;&lt;mi&gt;n&lt;/mi&gt;&lt;mo&gt;+&lt;/mo&gt;&lt;mn&gt;1&lt;/mn&gt;&lt;/mrow&gt;&lt;/mfenced&gt;&lt;mo&gt;=&lt;/mo&gt;&lt;mi&gt;y&lt;/mi&gt;&lt;mfenced&gt;&lt;mi&gt;n&lt;/mi&gt;&lt;/mfenced&gt;&lt;mo&gt;+&lt;/mo&gt;&lt;mi&gt;v&lt;/mi&gt;&lt;mi&gt;T&lt;/mi&gt;&lt;mi&gt;sin&lt;/mi&gt;&lt;mtext&gt;c&lt;/mtext&gt;&lt;mfenced&gt;&lt;mfrac&gt;&lt;mrow&gt;&lt;mi&gt;&amp;#x3C9;&lt;/mi&gt;&lt;mi&gt;T&lt;/mi&gt;&lt;/mrow&gt;&lt;mn&gt;2&lt;/mn&gt;&lt;/mfrac&gt;&lt;/mfenced&gt;&lt;mi&gt;sin&lt;/mi&gt;&lt;mfenced&gt;&lt;mrow&gt;&lt;mi&gt;&amp;#x3B8;&lt;/mi&gt;&lt;mfenced&gt;&lt;mi&gt;n&lt;/mi&gt;&lt;/mfenced&gt;&lt;mo&gt;+&lt;/mo&gt;&lt;mfrac&gt;&lt;mrow&gt;&lt;mi&gt;&amp;#x3C9;&lt;/mi&gt;&lt;mi&gt;T&lt;/mi&gt;&lt;/mrow&gt;&lt;mn&gt;2&lt;/mn&gt;&lt;/mfrac&gt;&lt;/mrow&gt;&lt;/mfenced&gt;&lt;/math&gt;&quot;,&quot;origin&quot;:&quot;MathType Legacy&quot;,&quot;version&quot;:&quot;v3.18.2&quot;}" title="y open parentheses n plus 1 close parentheses equals y open parentheses n close parentheses plus v T sin text c end text open parentheses fraction numerator omega T over denominator 2 end fraction close parentheses sin open parentheses theta open parentheses n close parentheses plus fraction numerator omega T over denominator 2 end fraction close parentheses"/>
                    <pic:cNvPicPr/>
                  </pic:nvPicPr>
                  <pic:blipFill>
                    <a:blip r:embed="rId297" cstate="print">
                      <a:extLst>
                        <a:ext uri="{28A0092B-C50C-407E-A947-70E740481C1C}">
                          <a14:useLocalDpi xmlns:a14="http://schemas.microsoft.com/office/drawing/2010/main" val="0"/>
                        </a:ext>
                      </a:extLst>
                    </a:blip>
                    <a:stretch>
                      <a:fillRect/>
                    </a:stretch>
                  </pic:blipFill>
                  <pic:spPr>
                    <a:xfrm>
                      <a:off x="0" y="0"/>
                      <a:ext cx="3120034" cy="416560"/>
                    </a:xfrm>
                    <a:prstGeom prst="rect">
                      <a:avLst/>
                    </a:prstGeom>
                  </pic:spPr>
                </pic:pic>
              </a:graphicData>
            </a:graphic>
          </wp:inline>
        </w:drawing>
      </w:r>
    </w:p>
    <w:p w14:paraId="1FB0C54E" w14:textId="77777777" w:rsidR="00D06663" w:rsidRDefault="00D06663" w:rsidP="00DA5FA1">
      <w:pPr>
        <w:jc w:val="center"/>
      </w:pPr>
    </w:p>
    <w:p w14:paraId="5B8E030C" w14:textId="77777777" w:rsidR="00D06663" w:rsidRDefault="00D06663" w:rsidP="00DA5FA1">
      <w:r>
        <w:t xml:space="preserve">where as usual </w:t>
      </w:r>
      <w:r>
        <w:rPr>
          <w:noProof/>
          <w:position w:val="-5"/>
        </w:rPr>
        <w:drawing>
          <wp:inline distT="0" distB="0" distL="0" distR="0" wp14:anchorId="3ABADA32" wp14:editId="2522A5B0">
            <wp:extent cx="944880" cy="134112"/>
            <wp:effectExtent l="0" t="0" r="0" b="0"/>
            <wp:docPr id="1289894370" name="Picture 1289894370" descr="{&quot;mathml&quot;:&quot;&lt;math style=\&quot;font-family:stix;font-size:12px;\&quot; xmlns=\&quot;http://www.w3.org/1998/Math/MathML\&quot;&gt;&lt;mi&gt;y&lt;/mi&gt;&lt;mfenced&gt;&lt;mrow&gt;&lt;mi&gt;n&lt;/mi&gt;&lt;mi&gt;T&lt;/mi&gt;&lt;/mrow&gt;&lt;/mfenced&gt;&lt;mo&gt;&amp;#x2261;&lt;/mo&gt;&lt;mi&gt;y&lt;/mi&gt;&lt;mfenced&gt;&lt;mi&gt;n&lt;/mi&gt;&lt;/mfenced&gt;&lt;/math&gt;&quot;,&quot;origin&quot;:&quot;MathType Legacy&quot;,&quot;version&quot;:&quot;v3.18.2&quot;}" title="y open parentheses n T close parentheses identical to y open parentheses n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y&lt;/mi&gt;&lt;mfenced&gt;&lt;mrow&gt;&lt;mi&gt;n&lt;/mi&gt;&lt;mi&gt;T&lt;/mi&gt;&lt;/mrow&gt;&lt;/mfenced&gt;&lt;mo&gt;&amp;#x2261;&lt;/mo&gt;&lt;mi&gt;y&lt;/mi&gt;&lt;mfenced&gt;&lt;mi&gt;n&lt;/mi&gt;&lt;/mfenced&gt;&lt;/math&gt;&quot;,&quot;origin&quot;:&quot;MathType Legacy&quot;,&quot;version&quot;:&quot;v3.18.2&quot;}" title="y open parentheses n T close parentheses identical to y open parentheses n close parentheses"/>
                    <pic:cNvPicPr/>
                  </pic:nvPicPr>
                  <pic:blipFill>
                    <a:blip r:embed="rId298" cstate="print">
                      <a:extLst>
                        <a:ext uri="{28A0092B-C50C-407E-A947-70E740481C1C}">
                          <a14:useLocalDpi xmlns:a14="http://schemas.microsoft.com/office/drawing/2010/main" val="0"/>
                        </a:ext>
                      </a:extLst>
                    </a:blip>
                    <a:stretch>
                      <a:fillRect/>
                    </a:stretch>
                  </pic:blipFill>
                  <pic:spPr>
                    <a:xfrm>
                      <a:off x="0" y="0"/>
                      <a:ext cx="944880" cy="134112"/>
                    </a:xfrm>
                    <a:prstGeom prst="rect">
                      <a:avLst/>
                    </a:prstGeom>
                  </pic:spPr>
                </pic:pic>
              </a:graphicData>
            </a:graphic>
          </wp:inline>
        </w:drawing>
      </w:r>
      <w:r>
        <w:t xml:space="preserve">and which reduces to linear motion for </w:t>
      </w:r>
      <w:r>
        <w:rPr>
          <w:noProof/>
        </w:rPr>
        <w:drawing>
          <wp:inline distT="0" distB="0" distL="0" distR="0" wp14:anchorId="2B8FC0E4" wp14:editId="44E7B874">
            <wp:extent cx="353568" cy="105664"/>
            <wp:effectExtent l="0" t="0" r="0" b="0"/>
            <wp:docPr id="779246229" name="Picture 779246229" descr="{&quot;mathml&quot;:&quot;&lt;math style=\&quot;font-family:Times New Roman;font-size:12px;\&quot; xmlns=\&quot;http://www.w3.org/1998/Math/MathML\&quot;&gt;&lt;mi&gt;&amp;#x3C9;&lt;/mi&gt;&lt;mo&gt;=&lt;/mo&gt;&lt;mn&gt;0&lt;/mn&gt;&lt;/math&gt;&quot;,&quot;origin&quot;:&quot;MathType Legacy&quot;,&quot;version&quot;:&quot;v3.18.2&quot;}" title="omega equals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amp;#x3C9;&lt;/mi&gt;&lt;mo&gt;=&lt;/mo&gt;&lt;mn&gt;0&lt;/mn&gt;&lt;/math&gt;&quot;,&quot;origin&quot;:&quot;MathType Legacy&quot;,&quot;version&quot;:&quot;v3.18.2&quot;}" title="omega equals 0"/>
                    <pic:cNvPicPr/>
                  </pic:nvPicPr>
                  <pic:blipFill>
                    <a:blip r:embed="rId299" cstate="print">
                      <a:extLst>
                        <a:ext uri="{28A0092B-C50C-407E-A947-70E740481C1C}">
                          <a14:useLocalDpi xmlns:a14="http://schemas.microsoft.com/office/drawing/2010/main" val="0"/>
                        </a:ext>
                      </a:extLst>
                    </a:blip>
                    <a:stretch>
                      <a:fillRect/>
                    </a:stretch>
                  </pic:blipFill>
                  <pic:spPr>
                    <a:xfrm>
                      <a:off x="0" y="0"/>
                      <a:ext cx="353568" cy="105664"/>
                    </a:xfrm>
                    <a:prstGeom prst="rect">
                      <a:avLst/>
                    </a:prstGeom>
                  </pic:spPr>
                </pic:pic>
              </a:graphicData>
            </a:graphic>
          </wp:inline>
        </w:drawing>
      </w:r>
      <w:r>
        <w:t>.  The above steps can be repeated for x to yield</w:t>
      </w:r>
    </w:p>
    <w:p w14:paraId="7217C8A9" w14:textId="77777777" w:rsidR="00D06663" w:rsidRDefault="00D06663" w:rsidP="00DA5FA1"/>
    <w:p w14:paraId="1579EB6A" w14:textId="77777777" w:rsidR="00D06663" w:rsidRDefault="00D06663" w:rsidP="00DA5FA1">
      <w:pPr>
        <w:jc w:val="center"/>
      </w:pPr>
      <w:r>
        <w:rPr>
          <w:noProof/>
          <w:position w:val="-28"/>
        </w:rPr>
        <w:drawing>
          <wp:inline distT="0" distB="0" distL="0" distR="0" wp14:anchorId="089C1AE0" wp14:editId="55833204">
            <wp:extent cx="3137002" cy="415747"/>
            <wp:effectExtent l="0" t="0" r="0" b="0"/>
            <wp:docPr id="495235155" name="Picture 495235155" descr="{&quot;mathml&quot;:&quot;&lt;math style=\&quot;font-family:stix;font-size:12px;\&quot; xmlns=\&quot;http://www.w3.org/1998/Math/MathML\&quot;&gt;&lt;mi&gt;x&lt;/mi&gt;&lt;mfenced&gt;&lt;mrow&gt;&lt;mi&gt;n&lt;/mi&gt;&lt;mo&gt;+&lt;/mo&gt;&lt;mn&gt;1&lt;/mn&gt;&lt;/mrow&gt;&lt;/mfenced&gt;&lt;mo&gt;=&lt;/mo&gt;&lt;mi&gt;x&lt;/mi&gt;&lt;mfenced&gt;&lt;mi&gt;n&lt;/mi&gt;&lt;/mfenced&gt;&lt;mo&gt;+&lt;/mo&gt;&lt;mi&gt;v&lt;/mi&gt;&lt;mi&gt;T&lt;/mi&gt;&lt;mi&gt;sin&lt;/mi&gt;&lt;mtext&gt;c&lt;/mtext&gt;&lt;mfenced&gt;&lt;mfrac&gt;&lt;mrow&gt;&lt;mi&gt;&amp;#x3C9;&lt;/mi&gt;&lt;mi&gt;T&lt;/mi&gt;&lt;/mrow&gt;&lt;mn&gt;2&lt;/mn&gt;&lt;/mfrac&gt;&lt;/mfenced&gt;&lt;mtext&gt;cos&lt;/mtext&gt;&lt;mfenced&gt;&lt;mrow&gt;&lt;mi&gt;&amp;#x3B8;&lt;/mi&gt;&lt;mfenced&gt;&lt;mi&gt;n&lt;/mi&gt;&lt;/mfenced&gt;&lt;mo&gt;+&lt;/mo&gt;&lt;mfrac&gt;&lt;mrow&gt;&lt;mi&gt;&amp;#x3C9;&lt;/mi&gt;&lt;mi&gt;T&lt;/mi&gt;&lt;/mrow&gt;&lt;mn&gt;2&lt;/mn&gt;&lt;/mfrac&gt;&lt;/mrow&gt;&lt;/mfenced&gt;&lt;/math&gt;&quot;,&quot;origin&quot;:&quot;MathType Legacy&quot;,&quot;version&quot;:&quot;v3.18.2&quot;}" title="x open parentheses n plus 1 close parentheses equals x open parentheses n close parentheses plus v T sin text c end text open parentheses fraction numerator omega T over denominator 2 end fraction close parentheses text cos end text open parentheses theta open parentheses n close parentheses plus fraction numerator omega T over denominator 2 end fraction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x&lt;/mi&gt;&lt;mfenced&gt;&lt;mrow&gt;&lt;mi&gt;n&lt;/mi&gt;&lt;mo&gt;+&lt;/mo&gt;&lt;mn&gt;1&lt;/mn&gt;&lt;/mrow&gt;&lt;/mfenced&gt;&lt;mo&gt;=&lt;/mo&gt;&lt;mi&gt;x&lt;/mi&gt;&lt;mfenced&gt;&lt;mi&gt;n&lt;/mi&gt;&lt;/mfenced&gt;&lt;mo&gt;+&lt;/mo&gt;&lt;mi&gt;v&lt;/mi&gt;&lt;mi&gt;T&lt;/mi&gt;&lt;mi&gt;sin&lt;/mi&gt;&lt;mtext&gt;c&lt;/mtext&gt;&lt;mfenced&gt;&lt;mfrac&gt;&lt;mrow&gt;&lt;mi&gt;&amp;#x3C9;&lt;/mi&gt;&lt;mi&gt;T&lt;/mi&gt;&lt;/mrow&gt;&lt;mn&gt;2&lt;/mn&gt;&lt;/mfrac&gt;&lt;/mfenced&gt;&lt;mtext&gt;cos&lt;/mtext&gt;&lt;mfenced&gt;&lt;mrow&gt;&lt;mi&gt;&amp;#x3B8;&lt;/mi&gt;&lt;mfenced&gt;&lt;mi&gt;n&lt;/mi&gt;&lt;/mfenced&gt;&lt;mo&gt;+&lt;/mo&gt;&lt;mfrac&gt;&lt;mrow&gt;&lt;mi&gt;&amp;#x3C9;&lt;/mi&gt;&lt;mi&gt;T&lt;/mi&gt;&lt;/mrow&gt;&lt;mn&gt;2&lt;/mn&gt;&lt;/mfrac&gt;&lt;/mrow&gt;&lt;/mfenced&gt;&lt;/math&gt;&quot;,&quot;origin&quot;:&quot;MathType Legacy&quot;,&quot;version&quot;:&quot;v3.18.2&quot;}" title="x open parentheses n plus 1 close parentheses equals x open parentheses n close parentheses plus v T sin text c end text open parentheses fraction numerator omega T over denominator 2 end fraction close parentheses text cos end text open parentheses theta open parentheses n close parentheses plus fraction numerator omega T over denominator 2 end fraction close parentheses"/>
                    <pic:cNvPicPr/>
                  </pic:nvPicPr>
                  <pic:blipFill>
                    <a:blip r:embed="rId300" cstate="print">
                      <a:extLst>
                        <a:ext uri="{28A0092B-C50C-407E-A947-70E740481C1C}">
                          <a14:useLocalDpi xmlns:a14="http://schemas.microsoft.com/office/drawing/2010/main" val="0"/>
                        </a:ext>
                      </a:extLst>
                    </a:blip>
                    <a:stretch>
                      <a:fillRect/>
                    </a:stretch>
                  </pic:blipFill>
                  <pic:spPr>
                    <a:xfrm>
                      <a:off x="0" y="0"/>
                      <a:ext cx="3137002" cy="415747"/>
                    </a:xfrm>
                    <a:prstGeom prst="rect">
                      <a:avLst/>
                    </a:prstGeom>
                  </pic:spPr>
                </pic:pic>
              </a:graphicData>
            </a:graphic>
          </wp:inline>
        </w:drawing>
      </w:r>
    </w:p>
    <w:p w14:paraId="01490A44" w14:textId="77777777" w:rsidR="00D06663" w:rsidRDefault="00D06663" w:rsidP="00DA5FA1">
      <w:r>
        <w:t>The matrix representation for the combined non-linear state equation is</w:t>
      </w:r>
    </w:p>
    <w:p w14:paraId="6A1B947D" w14:textId="77777777" w:rsidR="00D06663" w:rsidRDefault="00D06663" w:rsidP="00DA5FA1"/>
    <w:p w14:paraId="3F1C6BAF" w14:textId="77777777" w:rsidR="00D06663" w:rsidRDefault="00D06663" w:rsidP="00DA5FA1">
      <w:pPr>
        <w:jc w:val="center"/>
      </w:pPr>
    </w:p>
    <w:p w14:paraId="405BE992" w14:textId="77777777" w:rsidR="00D06663" w:rsidRDefault="00D06663" w:rsidP="00DA5FA1">
      <w:pPr>
        <w:jc w:val="center"/>
      </w:pPr>
      <w:r>
        <w:rPr>
          <w:noProof/>
          <w:position w:val="-17"/>
        </w:rPr>
        <w:drawing>
          <wp:inline distT="0" distB="0" distL="0" distR="0" wp14:anchorId="43B399E4" wp14:editId="0F233A60">
            <wp:extent cx="3276380" cy="306121"/>
            <wp:effectExtent l="0" t="0" r="0" b="0"/>
            <wp:docPr id="276120084" name="Picture 276120084" descr="{&quot;mathml&quot;:&quot;&lt;math style=\&quot;font-family:Times New Roman;font-size:12px;\&quot; xmlns=\&quot;http://www.w3.org/1998/Math/MathML\&quot;&gt;&lt;mi mathvariant=\&quot;bold\&quot;&gt;x&lt;/mi&gt;&lt;mfenced&gt;&lt;mi&gt;n&lt;/mi&gt;&lt;/mfenced&gt;&lt;mo&gt;=&lt;/mo&gt;&lt;mi mathvariant=\&quot;bold\&quot;&gt;x&lt;/mi&gt;&lt;mfenced&gt;&lt;mrow&gt;&lt;mi&gt;n&lt;/mi&gt;&lt;mo&gt;-&lt;/mo&gt;&lt;mn&gt;1&lt;/mn&gt;&lt;/mrow&gt;&lt;/mfenced&gt;&lt;mo&gt;+&lt;/mo&gt;&lt;mfenced open=\&quot;[\&quot; close=\&quot;]\&quot;&gt;&lt;mtable&gt;&lt;mtr&gt;&lt;mtd&gt;&lt;msub&gt;&lt;mi mathvariant=\&quot;normal\&quot;&gt;f&lt;/mi&gt;&lt;mi&gt;x&lt;/mi&gt;&lt;/msub&gt;&lt;mfenced&gt;&lt;mrow&gt;&lt;mi&gt;&amp;#x3B8;&lt;/mi&gt;&lt;mo&gt;,&lt;/mo&gt;&lt;mi&gt;v&lt;/mi&gt;&lt;mo&gt;,&lt;/mo&gt;&lt;mi&gt;&amp;#x3C9;&lt;/mi&gt;&lt;/mrow&gt;&lt;/mfenced&gt;&lt;/mtd&gt;&lt;mtd&gt;&lt;msub&gt;&lt;mi mathvariant=\&quot;normal\&quot;&gt;f&lt;/mi&gt;&lt;mi&gt;y&lt;/mi&gt;&lt;/msub&gt;&lt;mfenced&gt;&lt;mrow&gt;&lt;mi&gt;&amp;#x3B8;&lt;/mi&gt;&lt;mo&gt;,&lt;/mo&gt;&lt;mi&gt;v&lt;/mi&gt;&lt;mo&gt;,&lt;/mo&gt;&lt;mi&gt;&amp;#x3C9;&lt;/mi&gt;&lt;/mrow&gt;&lt;/mfenced&gt;&lt;/mtd&gt;&lt;mtd&gt;&lt;mn&gt;0&lt;/mn&gt;&lt;/mtd&gt;&lt;mtd&gt;&lt;mi&gt;&amp;#x3C9;&lt;/mi&gt;&lt;mi&gt;T&lt;/mi&gt;&lt;/mtd&gt;&lt;mtd&gt;&lt;mn&gt;0&lt;/mn&gt;&lt;/mtd&gt;&lt;mtd/&gt;&lt;/mtr&gt;&lt;/mtable&gt;&lt;/mfenced&gt;&lt;/math&gt;&quot;,&quot;origin&quot;:&quot;MathType Legacy&quot;,&quot;version&quot;:&quot;v3.18.2&quot;}" title="bold x open parentheses n close parentheses equals bold x open parentheses n minus 1 close parentheses plus open square brackets table row cell straight f subscript x open parentheses theta comma v comma omega close parentheses end cell cell straight f subscript y open parentheses theta comma v comma omega close parentheses end cell 0 cell omega T end cell 0 blank end table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 mathvariant=\&quot;bold\&quot;&gt;x&lt;/mi&gt;&lt;mfenced&gt;&lt;mi&gt;n&lt;/mi&gt;&lt;/mfenced&gt;&lt;mo&gt;=&lt;/mo&gt;&lt;mi mathvariant=\&quot;bold\&quot;&gt;x&lt;/mi&gt;&lt;mfenced&gt;&lt;mrow&gt;&lt;mi&gt;n&lt;/mi&gt;&lt;mo&gt;-&lt;/mo&gt;&lt;mn&gt;1&lt;/mn&gt;&lt;/mrow&gt;&lt;/mfenced&gt;&lt;mo&gt;+&lt;/mo&gt;&lt;mfenced open=\&quot;[\&quot; close=\&quot;]\&quot;&gt;&lt;mtable&gt;&lt;mtr&gt;&lt;mtd&gt;&lt;msub&gt;&lt;mi mathvariant=\&quot;normal\&quot;&gt;f&lt;/mi&gt;&lt;mi&gt;x&lt;/mi&gt;&lt;/msub&gt;&lt;mfenced&gt;&lt;mrow&gt;&lt;mi&gt;&amp;#x3B8;&lt;/mi&gt;&lt;mo&gt;,&lt;/mo&gt;&lt;mi&gt;v&lt;/mi&gt;&lt;mo&gt;,&lt;/mo&gt;&lt;mi&gt;&amp;#x3C9;&lt;/mi&gt;&lt;/mrow&gt;&lt;/mfenced&gt;&lt;/mtd&gt;&lt;mtd&gt;&lt;msub&gt;&lt;mi mathvariant=\&quot;normal\&quot;&gt;f&lt;/mi&gt;&lt;mi&gt;y&lt;/mi&gt;&lt;/msub&gt;&lt;mfenced&gt;&lt;mrow&gt;&lt;mi&gt;&amp;#x3B8;&lt;/mi&gt;&lt;mo&gt;,&lt;/mo&gt;&lt;mi&gt;v&lt;/mi&gt;&lt;mo&gt;,&lt;/mo&gt;&lt;mi&gt;&amp;#x3C9;&lt;/mi&gt;&lt;/mrow&gt;&lt;/mfenced&gt;&lt;/mtd&gt;&lt;mtd&gt;&lt;mn&gt;0&lt;/mn&gt;&lt;/mtd&gt;&lt;mtd&gt;&lt;mi&gt;&amp;#x3C9;&lt;/mi&gt;&lt;mi&gt;T&lt;/mi&gt;&lt;/mtd&gt;&lt;mtd&gt;&lt;mn&gt;0&lt;/mn&gt;&lt;/mtd&gt;&lt;mtd/&gt;&lt;/mtr&gt;&lt;/mtable&gt;&lt;/mfenced&gt;&lt;/math&gt;&quot;,&quot;origin&quot;:&quot;MathType Legacy&quot;,&quot;version&quot;:&quot;v3.18.2&quot;}" title="bold x open parentheses n close parentheses equals bold x open parentheses n minus 1 close parentheses plus open square brackets table row cell straight f subscript x open parentheses theta comma v comma omega close parentheses end cell cell straight f subscript y open parentheses theta comma v comma omega close parentheses end cell 0 cell omega T end cell 0 blank end table close square brackets"/>
                    <pic:cNvPicPr/>
                  </pic:nvPicPr>
                  <pic:blipFill>
                    <a:blip r:embed="rId301" cstate="print">
                      <a:extLst>
                        <a:ext uri="{28A0092B-C50C-407E-A947-70E740481C1C}">
                          <a14:useLocalDpi xmlns:a14="http://schemas.microsoft.com/office/drawing/2010/main" val="0"/>
                        </a:ext>
                      </a:extLst>
                    </a:blip>
                    <a:stretch>
                      <a:fillRect/>
                    </a:stretch>
                  </pic:blipFill>
                  <pic:spPr>
                    <a:xfrm>
                      <a:off x="0" y="0"/>
                      <a:ext cx="3276380" cy="306121"/>
                    </a:xfrm>
                    <a:prstGeom prst="rect">
                      <a:avLst/>
                    </a:prstGeom>
                  </pic:spPr>
                </pic:pic>
              </a:graphicData>
            </a:graphic>
          </wp:inline>
        </w:drawing>
      </w:r>
    </w:p>
    <w:p w14:paraId="211C6D71" w14:textId="77777777" w:rsidR="00D06663" w:rsidRDefault="00D06663" w:rsidP="00DA5FA1"/>
    <w:p w14:paraId="5A9F5500" w14:textId="77777777" w:rsidR="00D06663" w:rsidRDefault="00D06663" w:rsidP="00DA5FA1">
      <w:r>
        <w:t>which can be linearized for EKF state propagation.</w:t>
      </w:r>
    </w:p>
    <w:p w14:paraId="2D8CCFBF" w14:textId="77777777" w:rsidR="00D06663" w:rsidRDefault="00D06663" w:rsidP="00DA5FA1"/>
    <w:p w14:paraId="0E0A97B3" w14:textId="77777777" w:rsidR="00D06663" w:rsidRDefault="00D06663" w:rsidP="00DA5FA1"/>
    <w:p w14:paraId="476A622D" w14:textId="77777777" w:rsidR="00D06663" w:rsidRPr="00784774" w:rsidRDefault="00D06663" w:rsidP="00DA5FA1"/>
    <w:p w14:paraId="5745425F" w14:textId="77777777" w:rsidR="00D06663" w:rsidRDefault="00D06663" w:rsidP="00DA5FA1">
      <w:pPr>
        <w:pStyle w:val="Heading2"/>
      </w:pPr>
      <w:bookmarkStart w:id="65" w:name="_Toc209787818"/>
      <w:bookmarkStart w:id="66" w:name="_Toc229857481"/>
      <w:bookmarkStart w:id="67" w:name="_Toc229926534"/>
      <w:r>
        <w:t>Range-Bearing 2D EKF Localization</w:t>
      </w:r>
      <w:bookmarkEnd w:id="65"/>
      <w:bookmarkEnd w:id="66"/>
      <w:bookmarkEnd w:id="67"/>
    </w:p>
    <w:p w14:paraId="1710112E" w14:textId="77777777" w:rsidR="00D06663" w:rsidRDefault="00D06663" w:rsidP="00DA5FA1">
      <w:pPr>
        <w:spacing w:line="360" w:lineRule="auto"/>
      </w:pPr>
    </w:p>
    <w:p w14:paraId="5E6FBCF1" w14:textId="77777777" w:rsidR="00D06663" w:rsidRDefault="00D06663" w:rsidP="00DA5FA1">
      <w:pPr>
        <w:spacing w:line="360" w:lineRule="auto"/>
      </w:pPr>
      <w:r>
        <w:t>A 2D model with range bearing measurements a priori extracted from detected features is quite simple and illustrates the basics of localization without requiring 3D pose estimation, feature extraction, complicated state dynamics or explicit frame conversions.   In localization only, e.g. not mapping as well, we assume known landmark locations in the world frame.</w:t>
      </w:r>
    </w:p>
    <w:p w14:paraId="7FB06255" w14:textId="77777777" w:rsidR="00D06663" w:rsidRDefault="00D06663" w:rsidP="00DA5FA1">
      <w:pPr>
        <w:spacing w:line="360" w:lineRule="auto"/>
      </w:pPr>
    </w:p>
    <w:p w14:paraId="2CB94F97" w14:textId="77777777" w:rsidR="00D06663" w:rsidRDefault="00D06663" w:rsidP="00DA5FA1">
      <w:pPr>
        <w:spacing w:line="360" w:lineRule="auto"/>
      </w:pPr>
      <w:r>
        <w:lastRenderedPageBreak/>
        <w:t>The discretized polar coordinated turn model described in () is used for state dynamics.  This choice results in both non-linear state and measurement equations which are linearized about the predicted estimate.  It is also possible to use a Cartesian turn model which results in linear state propagation for known turn rate, however performance can be shown to be superior in the former case.  The robot course is governed by control inputs u = (v,w) which serve as known inputs to the state estimator where deviation from truth is accounted for in the measurement noise parameters.  Since the controls are assumed known they are not required to be incorporated into the state vector, however it's possible to achieve better performance by their inclusion.??. State variables are computed in the world frame wrt a suitable origin (such as the robot's initial position) and measurements in the sensor frame are converted to the world frame inside the filter.</w:t>
      </w:r>
    </w:p>
    <w:p w14:paraId="5C2F1F4F" w14:textId="77777777" w:rsidR="00D06663" w:rsidRDefault="00D06663" w:rsidP="00DA5FA1">
      <w:pPr>
        <w:spacing w:line="360" w:lineRule="auto"/>
      </w:pPr>
      <w:r>
        <w:t xml:space="preserve"> </w:t>
      </w:r>
    </w:p>
    <w:p w14:paraId="16D0F02B" w14:textId="77777777" w:rsidR="00D06663" w:rsidRDefault="00D06663" w:rsidP="00DA5FA1">
      <w:pPr>
        <w:spacing w:line="360" w:lineRule="auto"/>
      </w:pPr>
      <w:r>
        <w:t xml:space="preserve">On board instruments provide local frame range bearing measurements (rhok,psik) to K observed landmarks at world frame positions </w:t>
      </w:r>
      <w:r>
        <w:rPr>
          <w:noProof/>
          <w:position w:val="-16"/>
        </w:rPr>
        <w:drawing>
          <wp:inline distT="0" distB="0" distL="0" distR="0" wp14:anchorId="5A780190" wp14:editId="48E0D3C5">
            <wp:extent cx="447040" cy="229616"/>
            <wp:effectExtent l="0" t="0" r="0" b="0"/>
            <wp:docPr id="392017655" name="Picture 392017655" descr="{&quot;mathml&quot;:&quot;&lt;math style=\&quot;font-family:Times New Roman;font-size:12px;\&quot; xmlns=\&quot;http://www.w3.org/1998/Math/MathML\&quot;&gt;&lt;mfenced&gt;&lt;mrow&gt;&lt;msub&gt;&lt;mi&gt;&amp;#x3B6;&lt;/mi&gt;&lt;mi&gt;k&lt;/mi&gt;&lt;/msub&gt;&lt;mo&gt;,&lt;/mo&gt;&lt;msub&gt;&lt;mi&gt;&amp;#x3B7;&lt;/mi&gt;&lt;mi&gt;k&lt;/mi&gt;&lt;/msub&gt;&lt;/mrow&gt;&lt;/mfenced&gt;&lt;/math&gt;&quot;,&quot;origin&quot;:&quot;MathType Legacy&quot;,&quot;version&quot;:&quot;v3.18.2&quot;}" title="open parentheses zeta subscript k comma eta subscript k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fenced&gt;&lt;mrow&gt;&lt;msub&gt;&lt;mi&gt;&amp;#x3B6;&lt;/mi&gt;&lt;mi&gt;k&lt;/mi&gt;&lt;/msub&gt;&lt;mo&gt;,&lt;/mo&gt;&lt;msub&gt;&lt;mi&gt;&amp;#x3B7;&lt;/mi&gt;&lt;mi&gt;k&lt;/mi&gt;&lt;/msub&gt;&lt;/mrow&gt;&lt;/mfenced&gt;&lt;/math&gt;&quot;,&quot;origin&quot;:&quot;MathType Legacy&quot;,&quot;version&quot;:&quot;v3.18.2&quot;}" title="open parentheses zeta subscript k comma eta subscript k close parentheses"/>
                    <pic:cNvPicPr/>
                  </pic:nvPicPr>
                  <pic:blipFill>
                    <a:blip r:embed="rId302" cstate="print">
                      <a:extLst>
                        <a:ext uri="{28A0092B-C50C-407E-A947-70E740481C1C}">
                          <a14:useLocalDpi xmlns:a14="http://schemas.microsoft.com/office/drawing/2010/main" val="0"/>
                        </a:ext>
                      </a:extLst>
                    </a:blip>
                    <a:stretch>
                      <a:fillRect/>
                    </a:stretch>
                  </pic:blipFill>
                  <pic:spPr>
                    <a:xfrm>
                      <a:off x="0" y="0"/>
                      <a:ext cx="447040" cy="229616"/>
                    </a:xfrm>
                    <a:prstGeom prst="rect">
                      <a:avLst/>
                    </a:prstGeom>
                  </pic:spPr>
                </pic:pic>
              </a:graphicData>
            </a:graphic>
          </wp:inline>
        </w:drawing>
      </w:r>
      <w:r>
        <w:t xml:space="preserve"> relative to the robot/target heading. Typical sensors are laser range finders, LIDAR arrays, or stereo cameras.  For now we assume perfect data association which means the kth measurement corresponds exactly to the kth landmark.  </w:t>
      </w:r>
    </w:p>
    <w:p w14:paraId="689A6C9F" w14:textId="77777777" w:rsidR="00D06663" w:rsidRDefault="00D06663" w:rsidP="00DA5FA1"/>
    <w:p w14:paraId="07460926" w14:textId="77777777" w:rsidR="00D06663" w:rsidRPr="001F6980" w:rsidRDefault="00D06663" w:rsidP="00DA5FA1"/>
    <w:p w14:paraId="24D9B42C" w14:textId="77777777" w:rsidR="00D06663" w:rsidRDefault="00D06663" w:rsidP="00DA5FA1">
      <w:r>
        <w:rPr>
          <w:noProof/>
        </w:rPr>
        <mc:AlternateContent>
          <mc:Choice Requires="wps">
            <w:drawing>
              <wp:anchor distT="0" distB="0" distL="114300" distR="114300" simplePos="0" relativeHeight="251673600" behindDoc="0" locked="0" layoutInCell="1" allowOverlap="1" wp14:anchorId="7428F9F7" wp14:editId="630A6AEB">
                <wp:simplePos x="0" y="0"/>
                <wp:positionH relativeFrom="column">
                  <wp:posOffset>823864</wp:posOffset>
                </wp:positionH>
                <wp:positionV relativeFrom="paragraph">
                  <wp:posOffset>48681</wp:posOffset>
                </wp:positionV>
                <wp:extent cx="968721" cy="0"/>
                <wp:effectExtent l="0" t="0" r="9525" b="12700"/>
                <wp:wrapNone/>
                <wp:docPr id="525334625" name="Straight Connector 9"/>
                <wp:cNvGraphicFramePr/>
                <a:graphic xmlns:a="http://schemas.openxmlformats.org/drawingml/2006/main">
                  <a:graphicData uri="http://schemas.microsoft.com/office/word/2010/wordprocessingShape">
                    <wps:wsp>
                      <wps:cNvCnPr/>
                      <wps:spPr>
                        <a:xfrm>
                          <a:off x="0" y="0"/>
                          <a:ext cx="96872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0E2F01" id="Straight Connector 9"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64.85pt,3.85pt" to="141.15pt,3.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" strokecolor="#4472c4 [3204]" strokeweight=".5pt">
                <v:stroke joinstyle="miter"/>
              </v:line>
            </w:pict>
          </mc:Fallback>
        </mc:AlternateContent>
      </w:r>
    </w:p>
    <w:p w14:paraId="4EE1CCC2" w14:textId="77777777" w:rsidR="00D06663" w:rsidRDefault="00D06663" w:rsidP="00DA5FA1"/>
    <w:p w14:paraId="477900F9" w14:textId="77777777" w:rsidR="00D06663" w:rsidRDefault="00D06663" w:rsidP="00DA5FA1">
      <w:pPr>
        <w:jc w:val="center"/>
      </w:pPr>
      <w:r>
        <w:rPr>
          <w:noProof/>
        </w:rPr>
        <w:lastRenderedPageBreak/>
        <w:drawing>
          <wp:inline distT="0" distB="0" distL="0" distR="0" wp14:anchorId="21B4B2AF" wp14:editId="2C3799F9">
            <wp:extent cx="3686873" cy="3950221"/>
            <wp:effectExtent l="0" t="0" r="0" b="0"/>
            <wp:docPr id="12796125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12544" name="Picture 1279612544"/>
                    <pic:cNvPicPr/>
                  </pic:nvPicPr>
                  <pic:blipFill>
                    <a:blip r:embed="rId303">
                      <a:extLst>
                        <a:ext uri="{28A0092B-C50C-407E-A947-70E740481C1C}">
                          <a14:useLocalDpi xmlns:a14="http://schemas.microsoft.com/office/drawing/2010/main" val="0"/>
                        </a:ext>
                      </a:extLst>
                    </a:blip>
                    <a:stretch>
                      <a:fillRect/>
                    </a:stretch>
                  </pic:blipFill>
                  <pic:spPr>
                    <a:xfrm>
                      <a:off x="0" y="0"/>
                      <a:ext cx="3692470" cy="3956218"/>
                    </a:xfrm>
                    <a:prstGeom prst="rect">
                      <a:avLst/>
                    </a:prstGeom>
                  </pic:spPr>
                </pic:pic>
              </a:graphicData>
            </a:graphic>
          </wp:inline>
        </w:drawing>
      </w:r>
    </w:p>
    <w:p w14:paraId="082729C6" w14:textId="77777777" w:rsidR="00D06663" w:rsidRDefault="00D06663" w:rsidP="00DA5FA1">
      <w:pPr>
        <w:jc w:val="center"/>
      </w:pPr>
    </w:p>
    <w:p w14:paraId="617A582F" w14:textId="77777777" w:rsidR="00D06663" w:rsidRDefault="00D06663" w:rsidP="00DA5FA1"/>
    <w:p w14:paraId="2D95F950" w14:textId="77777777" w:rsidR="00D06663" w:rsidRDefault="00D06663" w:rsidP="00DA5FA1"/>
    <w:p w14:paraId="6D8A3DAA" w14:textId="77777777" w:rsidR="00D06663" w:rsidRDefault="00D06663" w:rsidP="00DA5FA1">
      <w:r>
        <w:t xml:space="preserve">Figure () illustrates the local frame measurents have bearing measured with respect to the current heading direction and range relative to the current robot position.  </w:t>
      </w:r>
    </w:p>
    <w:p w14:paraId="6B6C8729" w14:textId="77777777" w:rsidR="00D06663" w:rsidRDefault="00D06663" w:rsidP="00DA5FA1"/>
    <w:p w14:paraId="3D8A1905" w14:textId="77777777" w:rsidR="00D06663" w:rsidRDefault="00D06663" w:rsidP="00DA5FA1"/>
    <w:p w14:paraId="75EEA8A8" w14:textId="77777777" w:rsidR="00D06663" w:rsidRDefault="00D06663" w:rsidP="00DA5FA1"/>
    <w:p w14:paraId="5FC93F0C" w14:textId="77777777" w:rsidR="00D06663" w:rsidRDefault="00D06663" w:rsidP="00DA5FA1">
      <w:r>
        <w:t xml:space="preserve">The noise free system state model for </w:t>
      </w:r>
      <w:r>
        <w:rPr>
          <w:noProof/>
          <w:position w:val="-12"/>
        </w:rPr>
        <w:drawing>
          <wp:inline distT="0" distB="0" distL="0" distR="0" wp14:anchorId="6C1ABA59" wp14:editId="0B45C856">
            <wp:extent cx="2379472" cy="229616"/>
            <wp:effectExtent l="0" t="0" r="0" b="0"/>
            <wp:docPr id="1228377985" name="Picture 1228377985" descr="{&quot;mathml&quot;:&quot;&lt;math style=\&quot;font-family:Times New Roman;font-size:12px;\&quot; xmlns=\&quot;http://www.w3.org/1998/Math/MathML\&quot;&gt;&lt;mi mathvariant=\&quot;bold\&quot;&gt;x&lt;/mi&gt;&lt;mfenced&gt;&lt;mi&gt;n&lt;/mi&gt;&lt;/mfenced&gt;&lt;mo&gt;=&lt;/mo&gt;&lt;mfenced&gt;&lt;mtable&gt;&lt;mtr&gt;&lt;mtd&gt;&lt;mi&gt;x&lt;/mi&gt;&lt;mfenced&gt;&lt;mi&gt;n&lt;/mi&gt;&lt;/mfenced&gt;&lt;/mtd&gt;&lt;mtd&gt;&lt;mi&gt;y&lt;/mi&gt;&lt;mfenced&gt;&lt;mi&gt;n&lt;/mi&gt;&lt;/mfenced&gt;&lt;/mtd&gt;&lt;mtd&gt;&lt;mi&gt;v&lt;/mi&gt;&lt;mfenced&gt;&lt;mi&gt;n&lt;/mi&gt;&lt;/mfenced&gt;&lt;/mtd&gt;&lt;mtd&gt;&lt;mi&gt;&amp;#x3B8;&lt;/mi&gt;&lt;mfenced&gt;&lt;mi&gt;n&lt;/mi&gt;&lt;/mfenced&gt;&lt;/mtd&gt;&lt;mtd&gt;&lt;mi&gt;&amp;#x3C9;&lt;/mi&gt;&lt;mfenced&gt;&lt;mi&gt;n&lt;/mi&gt;&lt;/mfenced&gt;&lt;/mtd&gt;&lt;/mtr&gt;&lt;/mtable&gt;&lt;/mfenced&gt;&lt;/math&gt;&quot;,&quot;origin&quot;:&quot;MathType Legacy&quot;,&quot;version&quot;:&quot;v3.18.2&quot;}" title="bold x open parentheses n close parentheses equals open parentheses table row cell x open parentheses n close parentheses end cell cell y open parentheses n close parentheses end cell cell v open parentheses n close parentheses end cell cell theta open parentheses n close parentheses end cell cell omega open parentheses n close parentheses end cell end table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 mathvariant=\&quot;bold\&quot;&gt;x&lt;/mi&gt;&lt;mfenced&gt;&lt;mi&gt;n&lt;/mi&gt;&lt;/mfenced&gt;&lt;mo&gt;=&lt;/mo&gt;&lt;mfenced&gt;&lt;mtable&gt;&lt;mtr&gt;&lt;mtd&gt;&lt;mi&gt;x&lt;/mi&gt;&lt;mfenced&gt;&lt;mi&gt;n&lt;/mi&gt;&lt;/mfenced&gt;&lt;/mtd&gt;&lt;mtd&gt;&lt;mi&gt;y&lt;/mi&gt;&lt;mfenced&gt;&lt;mi&gt;n&lt;/mi&gt;&lt;/mfenced&gt;&lt;/mtd&gt;&lt;mtd&gt;&lt;mi&gt;v&lt;/mi&gt;&lt;mfenced&gt;&lt;mi&gt;n&lt;/mi&gt;&lt;/mfenced&gt;&lt;/mtd&gt;&lt;mtd&gt;&lt;mi&gt;&amp;#x3B8;&lt;/mi&gt;&lt;mfenced&gt;&lt;mi&gt;n&lt;/mi&gt;&lt;/mfenced&gt;&lt;/mtd&gt;&lt;mtd&gt;&lt;mi&gt;&amp;#x3C9;&lt;/mi&gt;&lt;mfenced&gt;&lt;mi&gt;n&lt;/mi&gt;&lt;/mfenced&gt;&lt;/mtd&gt;&lt;/mtr&gt;&lt;/mtable&gt;&lt;/mfenced&gt;&lt;/math&gt;&quot;,&quot;origin&quot;:&quot;MathType Legacy&quot;,&quot;version&quot;:&quot;v3.18.2&quot;}" title="bold x open parentheses n close parentheses equals open parentheses table row cell x open parentheses n close parentheses end cell cell y open parentheses n close parentheses end cell cell v open parentheses n close parentheses end cell cell theta open parentheses n close parentheses end cell cell omega open parentheses n close parentheses end cell end table close parentheses"/>
                    <pic:cNvPicPr/>
                  </pic:nvPicPr>
                  <pic:blipFill>
                    <a:blip r:embed="rId304" cstate="print">
                      <a:extLst>
                        <a:ext uri="{28A0092B-C50C-407E-A947-70E740481C1C}">
                          <a14:useLocalDpi xmlns:a14="http://schemas.microsoft.com/office/drawing/2010/main" val="0"/>
                        </a:ext>
                      </a:extLst>
                    </a:blip>
                    <a:stretch>
                      <a:fillRect/>
                    </a:stretch>
                  </pic:blipFill>
                  <pic:spPr>
                    <a:xfrm>
                      <a:off x="0" y="0"/>
                      <a:ext cx="2379472" cy="229616"/>
                    </a:xfrm>
                    <a:prstGeom prst="rect">
                      <a:avLst/>
                    </a:prstGeom>
                  </pic:spPr>
                </pic:pic>
              </a:graphicData>
            </a:graphic>
          </wp:inline>
        </w:drawing>
      </w:r>
    </w:p>
    <w:p w14:paraId="46849F87" w14:textId="77777777" w:rsidR="00D06663" w:rsidRDefault="00D06663" w:rsidP="00DA5FA1"/>
    <w:p w14:paraId="68E8D4A8" w14:textId="77777777" w:rsidR="00D06663" w:rsidRDefault="00D06663" w:rsidP="00DA5FA1">
      <w:pPr>
        <w:jc w:val="center"/>
      </w:pPr>
      <w:r>
        <w:rPr>
          <w:noProof/>
          <w:position w:val="-31"/>
        </w:rPr>
        <w:drawing>
          <wp:inline distT="0" distB="0" distL="0" distR="0" wp14:anchorId="3D9C8EC3" wp14:editId="04780433">
            <wp:extent cx="1432560" cy="404368"/>
            <wp:effectExtent l="0" t="0" r="0" b="0"/>
            <wp:docPr id="1903929702" name="Picture 1903929702" descr="{&quot;mathml&quot;:&quot;&lt;math style=\&quot;font-family:Times New Roman;font-size:12px;\&quot; xmlns=\&quot;http://www.w3.org/1998/Math/MathML\&quot;&gt;&lt;mi mathvariant=\&quot;bold\&quot;&gt;x&lt;/mi&gt;&lt;mfenced&gt;&lt;mi&gt;n&lt;/mi&gt;&lt;/mfenced&gt;&lt;mo&gt;=&lt;/mo&gt;&lt;mi mathvariant=\&quot;bold\&quot;&gt;f&lt;/mi&gt;&lt;mfenced&gt;&lt;mrow&gt;&lt;mi mathvariant=\&quot;bold\&quot;&gt;x&lt;/mi&gt;&lt;mfenced&gt;&lt;mrow&gt;&lt;mi&gt;n&lt;/mi&gt;&lt;mo&gt;-&lt;/mo&gt;&lt;mn&gt;1&lt;/mn&gt;&lt;/mrow&gt;&lt;/mfenced&gt;&lt;mo&gt;,&lt;/mo&gt;&lt;mi mathvariant=\&quot;bold\&quot;&gt;u&lt;/mi&gt;&lt;mfenced&gt;&lt;mi mathvariant=\&quot;normal\&quot;&gt;n&lt;/mi&gt;&lt;/mfenced&gt;&lt;/mrow&gt;&lt;/mfenced&gt;&lt;mspace linebreak=\&quot;newline\&quot;/&gt;&lt;mi mathvariant=\&quot;bold\&quot;&gt;z&lt;/mi&gt;&lt;mfenced&gt;&lt;mi&gt;n&lt;/mi&gt;&lt;/mfenced&gt;&lt;mo&gt;=&lt;/mo&gt;&lt;mi mathvariant=\&quot;bold\&quot;&gt;h&lt;/mi&gt;&lt;mfenced&gt;&lt;mrow&gt;&lt;mi mathvariant=\&quot;bold\&quot;&gt;x&lt;/mi&gt;&lt;mfenced&gt;&lt;mi&gt;n&lt;/mi&gt;&lt;/mfenced&gt;&lt;/mrow&gt;&lt;/mfenced&gt;&lt;/math&gt;&quot;,&quot;origin&quot;:&quot;MathType Legacy&quot;,&quot;version&quot;:&quot;v3.18.2&quot;}" title="bold x open parentheses n close parentheses equals bold f open parentheses bold x open parentheses n minus 1 close parentheses comma bold u open parentheses straight n close parentheses close parentheses&#10;bold z open parentheses n close parentheses equals bold h open parentheses bold x open parentheses n close parentheses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 mathvariant=\&quot;bold\&quot;&gt;x&lt;/mi&gt;&lt;mfenced&gt;&lt;mi&gt;n&lt;/mi&gt;&lt;/mfenced&gt;&lt;mo&gt;=&lt;/mo&gt;&lt;mi mathvariant=\&quot;bold\&quot;&gt;f&lt;/mi&gt;&lt;mfenced&gt;&lt;mrow&gt;&lt;mi mathvariant=\&quot;bold\&quot;&gt;x&lt;/mi&gt;&lt;mfenced&gt;&lt;mrow&gt;&lt;mi&gt;n&lt;/mi&gt;&lt;mo&gt;-&lt;/mo&gt;&lt;mn&gt;1&lt;/mn&gt;&lt;/mrow&gt;&lt;/mfenced&gt;&lt;mo&gt;,&lt;/mo&gt;&lt;mi mathvariant=\&quot;bold\&quot;&gt;u&lt;/mi&gt;&lt;mfenced&gt;&lt;mi mathvariant=\&quot;normal\&quot;&gt;n&lt;/mi&gt;&lt;/mfenced&gt;&lt;/mrow&gt;&lt;/mfenced&gt;&lt;mspace linebreak=\&quot;newline\&quot;/&gt;&lt;mi mathvariant=\&quot;bold\&quot;&gt;z&lt;/mi&gt;&lt;mfenced&gt;&lt;mi&gt;n&lt;/mi&gt;&lt;/mfenced&gt;&lt;mo&gt;=&lt;/mo&gt;&lt;mi mathvariant=\&quot;bold\&quot;&gt;h&lt;/mi&gt;&lt;mfenced&gt;&lt;mrow&gt;&lt;mi mathvariant=\&quot;bold\&quot;&gt;x&lt;/mi&gt;&lt;mfenced&gt;&lt;mi&gt;n&lt;/mi&gt;&lt;/mfenced&gt;&lt;/mrow&gt;&lt;/mfenced&gt;&lt;/math&gt;&quot;,&quot;origin&quot;:&quot;MathType Legacy&quot;,&quot;version&quot;:&quot;v3.18.2&quot;}" title="bold x open parentheses n close parentheses equals bold f open parentheses bold x open parentheses n minus 1 close parentheses comma bold u open parentheses straight n close parentheses close parentheses&#10;bold z open parentheses n close parentheses equals bold h open parentheses bold x open parentheses n close parentheses close parentheses"/>
                    <pic:cNvPicPr/>
                  </pic:nvPicPr>
                  <pic:blipFill>
                    <a:blip r:embed="rId305" cstate="print">
                      <a:extLst>
                        <a:ext uri="{28A0092B-C50C-407E-A947-70E740481C1C}">
                          <a14:useLocalDpi xmlns:a14="http://schemas.microsoft.com/office/drawing/2010/main" val="0"/>
                        </a:ext>
                      </a:extLst>
                    </a:blip>
                    <a:stretch>
                      <a:fillRect/>
                    </a:stretch>
                  </pic:blipFill>
                  <pic:spPr>
                    <a:xfrm>
                      <a:off x="0" y="0"/>
                      <a:ext cx="1432560" cy="404368"/>
                    </a:xfrm>
                    <a:prstGeom prst="rect">
                      <a:avLst/>
                    </a:prstGeom>
                  </pic:spPr>
                </pic:pic>
              </a:graphicData>
            </a:graphic>
          </wp:inline>
        </w:drawing>
      </w:r>
    </w:p>
    <w:p w14:paraId="47333056" w14:textId="77777777" w:rsidR="00D06663" w:rsidRDefault="00D06663" w:rsidP="00DA5FA1">
      <w:pPr>
        <w:jc w:val="center"/>
      </w:pPr>
    </w:p>
    <w:p w14:paraId="11D21E06" w14:textId="77777777" w:rsidR="00D06663" w:rsidRDefault="00D06663" w:rsidP="00DA5FA1">
      <w:pPr>
        <w:jc w:val="center"/>
      </w:pPr>
    </w:p>
    <w:p w14:paraId="44D68A4C" w14:textId="77777777" w:rsidR="00D06663" w:rsidRDefault="00D06663" w:rsidP="00DA5FA1"/>
    <w:p w14:paraId="75844F56" w14:textId="77777777" w:rsidR="00D06663" w:rsidRDefault="00D06663" w:rsidP="00DA5FA1">
      <w:r>
        <w:t>Noise is added and then is discretized and linearized to</w:t>
      </w:r>
    </w:p>
    <w:p w14:paraId="6FE48C40" w14:textId="77777777" w:rsidR="00D06663" w:rsidRDefault="00D06663" w:rsidP="00DA5FA1"/>
    <w:p w14:paraId="2DE576C0" w14:textId="77777777" w:rsidR="00D06663" w:rsidRDefault="00D06663" w:rsidP="00DA5FA1">
      <w:pPr>
        <w:jc w:val="center"/>
      </w:pPr>
      <w:r>
        <w:rPr>
          <w:noProof/>
          <w:position w:val="-31"/>
        </w:rPr>
        <w:drawing>
          <wp:inline distT="0" distB="0" distL="0" distR="0" wp14:anchorId="1F2A8965" wp14:editId="5FEF9019">
            <wp:extent cx="2714752" cy="410464"/>
            <wp:effectExtent l="0" t="0" r="0" b="0"/>
            <wp:docPr id="1477924332" name="Picture 1477924332" descr="{&quot;mathml&quot;:&quot;&lt;math style=\&quot;font-family:Times New Roman;font-size:12px;\&quot; xmlns=\&quot;http://www.w3.org/1998/Math/MathML\&quot;&gt;&lt;mi mathvariant=\&quot;bold\&quot;&gt;x&lt;/mi&gt;&lt;mfenced&gt;&lt;mi&gt;n&lt;/mi&gt;&lt;/mfenced&gt;&lt;mo&gt;&amp;#x2245;&lt;/mo&gt;&lt;mi mathvariant=\&quot;bold\&quot;&gt;F&lt;/mi&gt;&lt;mfenced&gt;&lt;mi&gt;n&lt;/mi&gt;&lt;/mfenced&gt;&lt;mi mathvariant=\&quot;bold\&quot;&gt;x&lt;/mi&gt;&lt;mrow&gt;&lt;mo stretchy=\&quot;true\&quot; mathvariant=\&quot;italic\&quot;&gt;(&lt;/mo&gt;&lt;mi mathvariant=\&quot;italic\&quot;&gt;n&lt;/mi&gt;&lt;mo mathvariant=\&quot;italic\&quot;&gt;-&lt;/mo&gt;&lt;mn mathvariant=\&quot;italic\&quot;&gt;1&lt;/mn&gt;&lt;mo stretchy=\&quot;true\&quot; mathvariant=\&quot;italic\&quot;&gt;)&lt;/mo&gt;&lt;/mrow&gt;&lt;mo&gt;+&lt;/mo&gt;&lt;mi mathvariant=\&quot;bold\&quot;&gt;G&lt;/mi&gt;&lt;mfenced&gt;&lt;mrow&gt;&lt;mi mathvariant=\&quot;bold\&quot;&gt;x&lt;/mi&gt;&lt;mfenced&gt;&lt;mrow&gt;&lt;mi&gt;n&lt;/mi&gt;&lt;mo&gt;-&lt;/mo&gt;&lt;mn&gt;1&lt;/mn&gt;&lt;/mrow&gt;&lt;/mfenced&gt;&lt;mo&gt;,&lt;/mo&gt;&lt;mi mathvariant=\&quot;bold\&quot;&gt;u&lt;/mi&gt;&lt;mfenced&gt;&lt;mi&gt;n&lt;/mi&gt;&lt;/mfenced&gt;&lt;/mrow&gt;&lt;/mfenced&gt;&lt;mi mathvariant=\&quot;bold\&quot;&gt;q&lt;/mi&gt;&lt;mfenced&gt;&lt;mi&gt;n&lt;/mi&gt;&lt;/mfenced&gt;&lt;mspace linebreak=\&quot;newline\&quot;/&gt;&lt;mi mathvariant=\&quot;bold\&quot;&gt;z&lt;/mi&gt;&lt;mfenced&gt;&lt;mi&gt;n&lt;/mi&gt;&lt;/mfenced&gt;&lt;mo&gt;&amp;#x2245;&lt;/mo&gt;&lt;mi mathvariant=\&quot;bold\&quot;&gt;H&lt;/mi&gt;&lt;mfenced&gt;&lt;mi&gt;n&lt;/mi&gt;&lt;/mfenced&gt;&lt;mi mathvariant=\&quot;bold\&quot;&gt;x&lt;/mi&gt;&lt;mrow&gt;&lt;mo stretchy=\&quot;true\&quot; mathvariant=\&quot;italic\&quot;&gt;(&lt;/mo&gt;&lt;mi mathvariant=\&quot;italic\&quot;&gt;n&lt;/mi&gt;&lt;mo stretchy=\&quot;true\&quot; mathvariant=\&quot;italic\&quot;&gt;)&lt;/mo&gt;&lt;/mrow&gt;&lt;mo&gt;+&lt;/mo&gt;&lt;mi mathvariant=\&quot;bold\&quot;&gt;r&lt;/mi&gt;&lt;mfenced&gt;&lt;mi&gt;n&lt;/mi&gt;&lt;/mfenced&gt;&lt;/math&gt;&quot;,&quot;origin&quot;:&quot;MathType Legacy&quot;,&quot;version&quot;:&quot;v3.18.2&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 mathvariant=\&quot;bold\&quot;&gt;x&lt;/mi&gt;&lt;mfenced&gt;&lt;mi&gt;n&lt;/mi&gt;&lt;/mfenced&gt;&lt;mo&gt;&amp;#x2245;&lt;/mo&gt;&lt;mi mathvariant=\&quot;bold\&quot;&gt;F&lt;/mi&gt;&lt;mfenced&gt;&lt;mi&gt;n&lt;/mi&gt;&lt;/mfenced&gt;&lt;mi mathvariant=\&quot;bold\&quot;&gt;x&lt;/mi&gt;&lt;mrow&gt;&lt;mo stretchy=\&quot;true\&quot; mathvariant=\&quot;italic\&quot;&gt;(&lt;/mo&gt;&lt;mi mathvariant=\&quot;italic\&quot;&gt;n&lt;/mi&gt;&lt;mo mathvariant=\&quot;italic\&quot;&gt;-&lt;/mo&gt;&lt;mn mathvariant=\&quot;italic\&quot;&gt;1&lt;/mn&gt;&lt;mo stretchy=\&quot;true\&quot; mathvariant=\&quot;italic\&quot;&gt;)&lt;/mo&gt;&lt;/mrow&gt;&lt;mo&gt;+&lt;/mo&gt;&lt;mi mathvariant=\&quot;bold\&quot;&gt;G&lt;/mi&gt;&lt;mfenced&gt;&lt;mrow&gt;&lt;mi mathvariant=\&quot;bold\&quot;&gt;x&lt;/mi&gt;&lt;mfenced&gt;&lt;mrow&gt;&lt;mi&gt;n&lt;/mi&gt;&lt;mo&gt;-&lt;/mo&gt;&lt;mn&gt;1&lt;/mn&gt;&lt;/mrow&gt;&lt;/mfenced&gt;&lt;mo&gt;,&lt;/mo&gt;&lt;mi mathvariant=\&quot;bold\&quot;&gt;u&lt;/mi&gt;&lt;mfenced&gt;&lt;mi&gt;n&lt;/mi&gt;&lt;/mfenced&gt;&lt;/mrow&gt;&lt;/mfenced&gt;&lt;mi mathvariant=\&quot;bold\&quot;&gt;q&lt;/mi&gt;&lt;mfenced&gt;&lt;mi&gt;n&lt;/mi&gt;&lt;/mfenced&gt;&lt;mspace linebreak=\&quot;newline\&quot;/&gt;&lt;mi mathvariant=\&quot;bold\&quot;&gt;z&lt;/mi&gt;&lt;mfenced&gt;&lt;mi&gt;n&lt;/mi&gt;&lt;/mfenced&gt;&lt;mo&gt;&amp;#x2245;&lt;/mo&gt;&lt;mi mathvariant=\&quot;bold\&quot;&gt;H&lt;/mi&gt;&lt;mfenced&gt;&lt;mi&gt;n&lt;/mi&gt;&lt;/mfenced&gt;&lt;mi mathvariant=\&quot;bold\&quot;&gt;x&lt;/mi&gt;&lt;mrow&gt;&lt;mo stretchy=\&quot;true\&quot; mathvariant=\&quot;italic\&quot;&gt;(&lt;/mo&gt;&lt;mi mathvariant=\&quot;italic\&quot;&gt;n&lt;/mi&gt;&lt;mo stretchy=\&quot;true\&quot; mathvariant=\&quot;italic\&quot;&gt;)&lt;/mo&gt;&lt;/mrow&gt;&lt;mo&gt;+&lt;/mo&gt;&lt;mi mathvariant=\&quot;bold\&quot;&gt;r&lt;/mi&gt;&lt;mfenced&gt;&lt;mi&gt;n&lt;/mi&gt;&lt;/mfenced&gt;&lt;/math&gt;&quot;,&quot;origin&quot;:&quot;MathType Legacy&quot;,&quot;version&quot;:&quot;v3.18.2&quot;}"/>
                    <pic:cNvPicPr/>
                  </pic:nvPicPr>
                  <pic:blipFill>
                    <a:blip r:embed="rId306" cstate="print">
                      <a:extLst>
                        <a:ext uri="{28A0092B-C50C-407E-A947-70E740481C1C}">
                          <a14:useLocalDpi xmlns:a14="http://schemas.microsoft.com/office/drawing/2010/main" val="0"/>
                        </a:ext>
                      </a:extLst>
                    </a:blip>
                    <a:stretch>
                      <a:fillRect/>
                    </a:stretch>
                  </pic:blipFill>
                  <pic:spPr>
                    <a:xfrm>
                      <a:off x="0" y="0"/>
                      <a:ext cx="2714752" cy="410464"/>
                    </a:xfrm>
                    <a:prstGeom prst="rect">
                      <a:avLst/>
                    </a:prstGeom>
                  </pic:spPr>
                </pic:pic>
              </a:graphicData>
            </a:graphic>
          </wp:inline>
        </w:drawing>
      </w:r>
    </w:p>
    <w:p w14:paraId="57097532" w14:textId="77777777" w:rsidR="00D06663" w:rsidRDefault="00D06663" w:rsidP="00DA5FA1"/>
    <w:p w14:paraId="20E1EA04" w14:textId="77777777" w:rsidR="00D06663" w:rsidRDefault="00D06663" w:rsidP="00DA5FA1"/>
    <w:p w14:paraId="15DB4FAE" w14:textId="77777777" w:rsidR="00D06663" w:rsidRDefault="00D06663" w:rsidP="00DA5FA1">
      <w:r>
        <w:t>Differentiating ()-() results in the linearized zero bearing rate state matrices, respectively</w:t>
      </w:r>
    </w:p>
    <w:p w14:paraId="198C90D8" w14:textId="77777777" w:rsidR="00D06663" w:rsidRDefault="00D06663" w:rsidP="00DA5FA1"/>
    <w:p w14:paraId="409D5EA6" w14:textId="77777777" w:rsidR="00D06663" w:rsidRDefault="00D06663" w:rsidP="00DA5FA1"/>
    <w:p w14:paraId="7044D846" w14:textId="77777777" w:rsidR="00D06663" w:rsidRDefault="00D06663" w:rsidP="00DA5FA1">
      <w:pPr>
        <w:ind w:left="-1350"/>
      </w:pPr>
      <w:r>
        <w:rPr>
          <w:noProof/>
          <w:position w:val="-87"/>
        </w:rPr>
        <w:drawing>
          <wp:inline distT="0" distB="0" distL="0" distR="0" wp14:anchorId="2CFFEC7A" wp14:editId="711FBDB6">
            <wp:extent cx="7238797" cy="1671252"/>
            <wp:effectExtent l="0" t="0" r="0" b="0"/>
            <wp:docPr id="261215485" name="Picture 261215485" descr="{&quot;mathml&quot;:&quot;&lt;math style=\&quot;font-family:Times New Roman;font-size:12px;\&quot; xmlns=\&quot;http://www.w3.org/1998/Math/MathML\&quot;&gt;&lt;mi&gt;F&lt;/mi&gt;&lt;mfenced&gt;&lt;mi mathvariant=\&quot;bold\&quot;&gt;x&lt;/mi&gt;&lt;/mfenced&gt;&lt;mo&gt;=&lt;/mo&gt;&lt;mfenced open=\&quot;[\&quot; close=\&quot;]\&quot;&gt;&lt;mtable&gt;&lt;mtr&gt;&lt;mtd&gt;&lt;mn&gt;1&lt;/mn&gt;&lt;/mtd&gt;&lt;mtd&gt;&lt;mn&gt;0&lt;/mn&gt;&lt;/mtd&gt;&lt;mtd&gt;&lt;mi&gt;T&lt;/mi&gt;&lt;mi&gt;sin&lt;/mi&gt;&lt;mtext&gt;c&lt;/mtext&gt;&lt;mfenced&gt;&lt;mfrac&gt;&lt;mrow&gt;&lt;mi&gt;&amp;#x3C9;&lt;/mi&gt;&lt;mi&gt;T&lt;/mi&gt;&lt;/mrow&gt;&lt;mn&gt;2&lt;/mn&gt;&lt;/mfrac&gt;&lt;/mfenced&gt;&lt;mtext&gt;cos&lt;/mtext&gt;&lt;mfenced&gt;&lt;mrow&gt;&lt;mi&gt;&amp;#x3B8;&lt;/mi&gt;&lt;mo&gt;+&lt;/mo&gt;&lt;mfrac&gt;&lt;mrow&gt;&lt;mi&gt;&amp;#x3C9;&lt;/mi&gt;&lt;mi&gt;T&lt;/mi&gt;&lt;/mrow&gt;&lt;mn&gt;2&lt;/mn&gt;&lt;/mfrac&gt;&lt;/mrow&gt;&lt;/mfenced&gt;&lt;/mtd&gt;&lt;mtd&gt;&lt;mo&gt;-&lt;/mo&gt;&lt;mi&gt;v&lt;/mi&gt;&lt;mi&gt;T&lt;/mi&gt;&lt;mo&gt;&amp;#xA0;&lt;/mo&gt;&lt;mi&gt;sinc&lt;/mi&gt;&lt;mfenced&gt;&lt;mfrac&gt;&lt;mrow&gt;&lt;mi&gt;T&lt;/mi&gt;&lt;mi&gt;&amp;#x3C9;&lt;/mi&gt;&lt;/mrow&gt;&lt;mn&gt;2&lt;/mn&gt;&lt;/mfrac&gt;&lt;/mfenced&gt;&lt;mi&gt;sin&lt;/mi&gt;&lt;mfenced&gt;&lt;mrow&gt;&lt;mi&gt;&amp;#x3B8;&lt;/mi&gt;&lt;mo&gt;&amp;#xA0;&lt;/mo&gt;&lt;mo&gt;+&lt;/mo&gt;&lt;mfrac&gt;&lt;mrow&gt;&lt;mo&gt;&amp;#xA0;&lt;/mo&gt;&lt;mi&gt;T&lt;/mi&gt;&lt;mi&gt;&amp;#x3C9;&lt;/mi&gt;&lt;/mrow&gt;&lt;mn&gt;2&lt;/mn&gt;&lt;/mfrac&gt;&lt;/mrow&gt;&lt;/mfenced&gt;&lt;/mtd&gt;&lt;mtd&gt;&lt;mfrac&gt;&lt;mi&gt;v&lt;/mi&gt;&lt;msup&gt;&lt;mi&gt;&amp;#x3C9;&lt;/mi&gt;&lt;mn&gt;2&lt;/mn&gt;&lt;/msup&gt;&lt;/mfrac&gt;&lt;mo&gt;(&lt;/mo&gt;&lt;mi&gt;T&lt;/mi&gt;&lt;mi&gt;&amp;#x3C9;&lt;/mi&gt;&lt;mi&gt;cos&lt;/mi&gt;&lt;mfenced&gt;&lt;mrow&gt;&lt;mi&gt;&amp;#x3B8;&lt;/mi&gt;&lt;mo&gt;+&lt;/mo&gt;&lt;mi&gt;T&lt;/mi&gt;&lt;mi&gt;&amp;#x3C9;&lt;/mi&gt;&lt;/mrow&gt;&lt;/mfenced&gt;&lt;mo&gt;-&lt;/mo&gt;&lt;mi&gt;sin&lt;/mi&gt;&lt;mo&gt;(&lt;/mo&gt;&lt;mi&gt;&amp;#x3B8;&lt;/mi&gt;&lt;mo&gt;+&lt;/mo&gt;&lt;mi&gt;T&lt;/mi&gt;&lt;mi&gt;&amp;#x3C9;&lt;/mi&gt;&lt;mo&gt;)&lt;/mo&gt;&lt;mo&gt;+&lt;/mo&gt;&lt;mi&gt;sin&lt;/mi&gt;&lt;mi&gt;&amp;#x3B8;&lt;/mi&gt;&lt;mo&gt;)&lt;/mo&gt;&lt;/mtd&gt;&lt;/mtr&gt;&lt;mtr&gt;&lt;mtd&gt;&lt;mn&gt;0&lt;/mn&gt;&lt;/mtd&gt;&lt;mtd&gt;&lt;mn&gt;1&lt;/mn&gt;&lt;/mtd&gt;&lt;mtd&gt;&lt;mi&gt;T&lt;/mi&gt;&lt;mi&gt;sin&lt;/mi&gt;&lt;mtext&gt;c&lt;/mtext&gt;&lt;mfenced&gt;&lt;mfrac&gt;&lt;mrow&gt;&lt;mi&gt;&amp;#x3C9;&lt;/mi&gt;&lt;mi&gt;T&lt;/mi&gt;&lt;/mrow&gt;&lt;mn&gt;2&lt;/mn&gt;&lt;/mfrac&gt;&lt;/mfenced&gt;&lt;mtext&gt;sin&lt;/mtext&gt;&lt;mfenced&gt;&lt;mrow&gt;&lt;mi&gt;&amp;#x3B8;&lt;/mi&gt;&lt;mo&gt;+&lt;/mo&gt;&lt;mfrac&gt;&lt;mrow&gt;&lt;mi&gt;&amp;#x3C9;&lt;/mi&gt;&lt;mi&gt;T&lt;/mi&gt;&lt;/mrow&gt;&lt;mn&gt;2&lt;/mn&gt;&lt;/mfrac&gt;&lt;/mrow&gt;&lt;/mfenced&gt;&lt;/mtd&gt;&lt;mtd&gt;&lt;mi&gt;v&lt;/mi&gt;&lt;mi&gt;T&lt;/mi&gt;&lt;mo&gt;&amp;#xA0;&lt;/mo&gt;&lt;mi&gt;sinc&lt;/mi&gt;&lt;mfenced&gt;&lt;mfrac&gt;&lt;mrow&gt;&lt;mi&gt;T&lt;/mi&gt;&lt;mi&gt;&amp;#x3C9;&lt;/mi&gt;&lt;/mrow&gt;&lt;mn&gt;2&lt;/mn&gt;&lt;/mfrac&gt;&lt;/mfenced&gt;&lt;mi&gt;cos&lt;/mi&gt;&lt;mfenced&gt;&lt;mrow&gt;&lt;mi&gt;&amp;#x3B8;&lt;/mi&gt;&lt;mo&gt;&amp;#xA0;&lt;/mo&gt;&lt;mo&gt;+&lt;/mo&gt;&lt;mfrac&gt;&lt;mrow&gt;&lt;mo&gt;&amp;#xA0;&lt;/mo&gt;&lt;mi&gt;T&lt;/mi&gt;&lt;mi&gt;&amp;#x3C9;&lt;/mi&gt;&lt;/mrow&gt;&lt;mn&gt;2&lt;/mn&gt;&lt;/mfrac&gt;&lt;/mrow&gt;&lt;/mfenced&gt;&lt;/mtd&gt;&lt;mtd&gt;&lt;mfrac&gt;&lt;mi&gt;v&lt;/mi&gt;&lt;msup&gt;&lt;mi&gt;&amp;#x3C9;&lt;/mi&gt;&lt;mn&gt;2&lt;/mn&gt;&lt;/msup&gt;&lt;/mfrac&gt;&lt;mo&gt;(&lt;/mo&gt;&lt;mi&gt;T&lt;/mi&gt;&lt;mi&gt;&amp;#x3C9;&lt;/mi&gt;&lt;mi&gt;sin&lt;/mi&gt;&lt;mfenced&gt;&lt;mrow&gt;&lt;mi&gt;&amp;#x3B8;&lt;/mi&gt;&lt;mo&gt;+&lt;/mo&gt;&lt;mi&gt;T&lt;/mi&gt;&lt;mi&gt;&amp;#x3C9;&lt;/mi&gt;&lt;/mrow&gt;&lt;/mfenced&gt;&lt;mo&gt;-&lt;/mo&gt;&lt;mi&gt;cos&lt;/mi&gt;&lt;mo&gt;(&lt;/mo&gt;&lt;mi&gt;&amp;#x3B8;&lt;/mi&gt;&lt;mo&gt;+&lt;/mo&gt;&lt;mi&gt;T&lt;/mi&gt;&lt;mi&gt;&amp;#x3C9;&lt;/mi&gt;&lt;mo&gt;)&lt;/mo&gt;&lt;mo&gt;-&lt;/mo&gt;&lt;mi&gt;cos&lt;/mi&gt;&lt;mi&gt;&amp;#x3B8;&lt;/mi&gt;&lt;mo&gt;)&lt;/mo&gt;&lt;/mtd&gt;&lt;/mtr&gt;&lt;mtr&gt;&lt;mtd&gt;&lt;mn&gt;0&lt;/mn&gt;&lt;/mtd&gt;&lt;mtd&gt;&lt;mn&gt;0&lt;/mn&gt;&lt;/mtd&gt;&lt;mtd&gt;&lt;mn&gt;1&lt;/mn&gt;&lt;/mtd&gt;&lt;mtd&gt;&lt;mn&gt;0&lt;/mn&gt;&lt;/mtd&gt;&lt;mtd&gt;&lt;mn&gt;0&lt;/mn&gt;&lt;/mtd&gt;&lt;/mtr&gt;&lt;mtr&gt;&lt;mtd&gt;&lt;mn&gt;0&lt;/mn&gt;&lt;/mtd&gt;&lt;mtd&gt;&lt;mn&gt;0&lt;/mn&gt;&lt;/mtd&gt;&lt;mtd&gt;&lt;mn&gt;0&lt;/mn&gt;&lt;/mtd&gt;&lt;mtd&gt;&lt;mn&gt;1&lt;/mn&gt;&lt;/mtd&gt;&lt;mtd&gt;&lt;mi&gt;T&lt;/mi&gt;&lt;/mtd&gt;&lt;/mtr&gt;&lt;mtr&gt;&lt;mtd&gt;&lt;mn&gt;0&lt;/mn&gt;&lt;/mtd&gt;&lt;mtd&gt;&lt;mn&gt;0&lt;/mn&gt;&lt;/mtd&gt;&lt;mtd&gt;&lt;mn&gt;0&lt;/mn&gt;&lt;/mtd&gt;&lt;mtd&gt;&lt;mn&gt;0&lt;/mn&gt;&lt;/mtd&gt;&lt;mtd&gt;&lt;mn&gt;1&lt;/mn&gt;&lt;/mtd&gt;&lt;/mtr&gt;&lt;/mtable&gt;&lt;/mfenced&gt;&lt;/math&gt;&quot;,&quot;origin&quot;:&quot;MathType Legacy&quot;,&quot;version&quot;:&quot;v3.18.2&quot;}" title="F open parentheses bold x close parentheses equals open square brackets table row 1 0 cell T sin text c end text open parentheses fraction numerator omega T over denominator 2 end fraction close parentheses text cos end text open parentheses theta plus fraction numerator omega T over denominator 2 end fraction close parentheses end cell cell negative v T space sinc open parentheses fraction numerator T omega over denominator 2 end fraction close parentheses sin open parentheses theta space plus fraction numerator space T omega over denominator 2 end fraction close parentheses end cell cell v over omega squared left parenthesis T omega cos open parentheses theta plus T omega close parentheses minus sin left parenthesis theta plus T omega right parenthesis plus sin theta right parenthesis end cell row 0 1 cell T sin text c end text open parentheses fraction numerator omega T over denominator 2 end fraction close parentheses text sin end text open parentheses theta plus fraction numerator omega T over denominator 2 end fraction close parentheses end cell cell v T space sinc open parentheses fraction numerator T omega over denominator 2 end fraction close parentheses cos open parentheses theta space plus fraction numerator space T omega over denominator 2 end fraction close parentheses end cell cell v over omega squared left parenthesis T omega sin open parentheses theta plus T omega close parentheses minus cos left parenthesis theta plus T omega right parenthesis minus cos theta right parenthesis end cell row 0 0 1 0 0 row 0 0 0 1 T row 0 0 0 0 1 end table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F&lt;/mi&gt;&lt;mfenced&gt;&lt;mi mathvariant=\&quot;bold\&quot;&gt;x&lt;/mi&gt;&lt;/mfenced&gt;&lt;mo&gt;=&lt;/mo&gt;&lt;mfenced open=\&quot;[\&quot; close=\&quot;]\&quot;&gt;&lt;mtable&gt;&lt;mtr&gt;&lt;mtd&gt;&lt;mn&gt;1&lt;/mn&gt;&lt;/mtd&gt;&lt;mtd&gt;&lt;mn&gt;0&lt;/mn&gt;&lt;/mtd&gt;&lt;mtd&gt;&lt;mi&gt;T&lt;/mi&gt;&lt;mi&gt;sin&lt;/mi&gt;&lt;mtext&gt;c&lt;/mtext&gt;&lt;mfenced&gt;&lt;mfrac&gt;&lt;mrow&gt;&lt;mi&gt;&amp;#x3C9;&lt;/mi&gt;&lt;mi&gt;T&lt;/mi&gt;&lt;/mrow&gt;&lt;mn&gt;2&lt;/mn&gt;&lt;/mfrac&gt;&lt;/mfenced&gt;&lt;mtext&gt;cos&lt;/mtext&gt;&lt;mfenced&gt;&lt;mrow&gt;&lt;mi&gt;&amp;#x3B8;&lt;/mi&gt;&lt;mo&gt;+&lt;/mo&gt;&lt;mfrac&gt;&lt;mrow&gt;&lt;mi&gt;&amp;#x3C9;&lt;/mi&gt;&lt;mi&gt;T&lt;/mi&gt;&lt;/mrow&gt;&lt;mn&gt;2&lt;/mn&gt;&lt;/mfrac&gt;&lt;/mrow&gt;&lt;/mfenced&gt;&lt;/mtd&gt;&lt;mtd&gt;&lt;mo&gt;-&lt;/mo&gt;&lt;mi&gt;v&lt;/mi&gt;&lt;mi&gt;T&lt;/mi&gt;&lt;mo&gt;&amp;#xA0;&lt;/mo&gt;&lt;mi&gt;sinc&lt;/mi&gt;&lt;mfenced&gt;&lt;mfrac&gt;&lt;mrow&gt;&lt;mi&gt;T&lt;/mi&gt;&lt;mi&gt;&amp;#x3C9;&lt;/mi&gt;&lt;/mrow&gt;&lt;mn&gt;2&lt;/mn&gt;&lt;/mfrac&gt;&lt;/mfenced&gt;&lt;mi&gt;sin&lt;/mi&gt;&lt;mfenced&gt;&lt;mrow&gt;&lt;mi&gt;&amp;#x3B8;&lt;/mi&gt;&lt;mo&gt;&amp;#xA0;&lt;/mo&gt;&lt;mo&gt;+&lt;/mo&gt;&lt;mfrac&gt;&lt;mrow&gt;&lt;mo&gt;&amp;#xA0;&lt;/mo&gt;&lt;mi&gt;T&lt;/mi&gt;&lt;mi&gt;&amp;#x3C9;&lt;/mi&gt;&lt;/mrow&gt;&lt;mn&gt;2&lt;/mn&gt;&lt;/mfrac&gt;&lt;/mrow&gt;&lt;/mfenced&gt;&lt;/mtd&gt;&lt;mtd&gt;&lt;mfrac&gt;&lt;mi&gt;v&lt;/mi&gt;&lt;msup&gt;&lt;mi&gt;&amp;#x3C9;&lt;/mi&gt;&lt;mn&gt;2&lt;/mn&gt;&lt;/msup&gt;&lt;/mfrac&gt;&lt;mo&gt;(&lt;/mo&gt;&lt;mi&gt;T&lt;/mi&gt;&lt;mi&gt;&amp;#x3C9;&lt;/mi&gt;&lt;mi&gt;cos&lt;/mi&gt;&lt;mfenced&gt;&lt;mrow&gt;&lt;mi&gt;&amp;#x3B8;&lt;/mi&gt;&lt;mo&gt;+&lt;/mo&gt;&lt;mi&gt;T&lt;/mi&gt;&lt;mi&gt;&amp;#x3C9;&lt;/mi&gt;&lt;/mrow&gt;&lt;/mfenced&gt;&lt;mo&gt;-&lt;/mo&gt;&lt;mi&gt;sin&lt;/mi&gt;&lt;mo&gt;(&lt;/mo&gt;&lt;mi&gt;&amp;#x3B8;&lt;/mi&gt;&lt;mo&gt;+&lt;/mo&gt;&lt;mi&gt;T&lt;/mi&gt;&lt;mi&gt;&amp;#x3C9;&lt;/mi&gt;&lt;mo&gt;)&lt;/mo&gt;&lt;mo&gt;+&lt;/mo&gt;&lt;mi&gt;sin&lt;/mi&gt;&lt;mi&gt;&amp;#x3B8;&lt;/mi&gt;&lt;mo&gt;)&lt;/mo&gt;&lt;/mtd&gt;&lt;/mtr&gt;&lt;mtr&gt;&lt;mtd&gt;&lt;mn&gt;0&lt;/mn&gt;&lt;/mtd&gt;&lt;mtd&gt;&lt;mn&gt;1&lt;/mn&gt;&lt;/mtd&gt;&lt;mtd&gt;&lt;mi&gt;T&lt;/mi&gt;&lt;mi&gt;sin&lt;/mi&gt;&lt;mtext&gt;c&lt;/mtext&gt;&lt;mfenced&gt;&lt;mfrac&gt;&lt;mrow&gt;&lt;mi&gt;&amp;#x3C9;&lt;/mi&gt;&lt;mi&gt;T&lt;/mi&gt;&lt;/mrow&gt;&lt;mn&gt;2&lt;/mn&gt;&lt;/mfrac&gt;&lt;/mfenced&gt;&lt;mtext&gt;sin&lt;/mtext&gt;&lt;mfenced&gt;&lt;mrow&gt;&lt;mi&gt;&amp;#x3B8;&lt;/mi&gt;&lt;mo&gt;+&lt;/mo&gt;&lt;mfrac&gt;&lt;mrow&gt;&lt;mi&gt;&amp;#x3C9;&lt;/mi&gt;&lt;mi&gt;T&lt;/mi&gt;&lt;/mrow&gt;&lt;mn&gt;2&lt;/mn&gt;&lt;/mfrac&gt;&lt;/mrow&gt;&lt;/mfenced&gt;&lt;/mtd&gt;&lt;mtd&gt;&lt;mi&gt;v&lt;/mi&gt;&lt;mi&gt;T&lt;/mi&gt;&lt;mo&gt;&amp;#xA0;&lt;/mo&gt;&lt;mi&gt;sinc&lt;/mi&gt;&lt;mfenced&gt;&lt;mfrac&gt;&lt;mrow&gt;&lt;mi&gt;T&lt;/mi&gt;&lt;mi&gt;&amp;#x3C9;&lt;/mi&gt;&lt;/mrow&gt;&lt;mn&gt;2&lt;/mn&gt;&lt;/mfrac&gt;&lt;/mfenced&gt;&lt;mi&gt;cos&lt;/mi&gt;&lt;mfenced&gt;&lt;mrow&gt;&lt;mi&gt;&amp;#x3B8;&lt;/mi&gt;&lt;mo&gt;&amp;#xA0;&lt;/mo&gt;&lt;mo&gt;+&lt;/mo&gt;&lt;mfrac&gt;&lt;mrow&gt;&lt;mo&gt;&amp;#xA0;&lt;/mo&gt;&lt;mi&gt;T&lt;/mi&gt;&lt;mi&gt;&amp;#x3C9;&lt;/mi&gt;&lt;/mrow&gt;&lt;mn&gt;2&lt;/mn&gt;&lt;/mfrac&gt;&lt;/mrow&gt;&lt;/mfenced&gt;&lt;/mtd&gt;&lt;mtd&gt;&lt;mfrac&gt;&lt;mi&gt;v&lt;/mi&gt;&lt;msup&gt;&lt;mi&gt;&amp;#x3C9;&lt;/mi&gt;&lt;mn&gt;2&lt;/mn&gt;&lt;/msup&gt;&lt;/mfrac&gt;&lt;mo&gt;(&lt;/mo&gt;&lt;mi&gt;T&lt;/mi&gt;&lt;mi&gt;&amp;#x3C9;&lt;/mi&gt;&lt;mi&gt;sin&lt;/mi&gt;&lt;mfenced&gt;&lt;mrow&gt;&lt;mi&gt;&amp;#x3B8;&lt;/mi&gt;&lt;mo&gt;+&lt;/mo&gt;&lt;mi&gt;T&lt;/mi&gt;&lt;mi&gt;&amp;#x3C9;&lt;/mi&gt;&lt;/mrow&gt;&lt;/mfenced&gt;&lt;mo&gt;-&lt;/mo&gt;&lt;mi&gt;cos&lt;/mi&gt;&lt;mo&gt;(&lt;/mo&gt;&lt;mi&gt;&amp;#x3B8;&lt;/mi&gt;&lt;mo&gt;+&lt;/mo&gt;&lt;mi&gt;T&lt;/mi&gt;&lt;mi&gt;&amp;#x3C9;&lt;/mi&gt;&lt;mo&gt;)&lt;/mo&gt;&lt;mo&gt;-&lt;/mo&gt;&lt;mi&gt;cos&lt;/mi&gt;&lt;mi&gt;&amp;#x3B8;&lt;/mi&gt;&lt;mo&gt;)&lt;/mo&gt;&lt;/mtd&gt;&lt;/mtr&gt;&lt;mtr&gt;&lt;mtd&gt;&lt;mn&gt;0&lt;/mn&gt;&lt;/mtd&gt;&lt;mtd&gt;&lt;mn&gt;0&lt;/mn&gt;&lt;/mtd&gt;&lt;mtd&gt;&lt;mn&gt;1&lt;/mn&gt;&lt;/mtd&gt;&lt;mtd&gt;&lt;mn&gt;0&lt;/mn&gt;&lt;/mtd&gt;&lt;mtd&gt;&lt;mn&gt;0&lt;/mn&gt;&lt;/mtd&gt;&lt;/mtr&gt;&lt;mtr&gt;&lt;mtd&gt;&lt;mn&gt;0&lt;/mn&gt;&lt;/mtd&gt;&lt;mtd&gt;&lt;mn&gt;0&lt;/mn&gt;&lt;/mtd&gt;&lt;mtd&gt;&lt;mn&gt;0&lt;/mn&gt;&lt;/mtd&gt;&lt;mtd&gt;&lt;mn&gt;1&lt;/mn&gt;&lt;/mtd&gt;&lt;mtd&gt;&lt;mi&gt;T&lt;/mi&gt;&lt;/mtd&gt;&lt;/mtr&gt;&lt;mtr&gt;&lt;mtd&gt;&lt;mn&gt;0&lt;/mn&gt;&lt;/mtd&gt;&lt;mtd&gt;&lt;mn&gt;0&lt;/mn&gt;&lt;/mtd&gt;&lt;mtd&gt;&lt;mn&gt;0&lt;/mn&gt;&lt;/mtd&gt;&lt;mtd&gt;&lt;mn&gt;0&lt;/mn&gt;&lt;/mtd&gt;&lt;mtd&gt;&lt;mn&gt;1&lt;/mn&gt;&lt;/mtd&gt;&lt;/mtr&gt;&lt;/mtable&gt;&lt;/mfenced&gt;&lt;/math&gt;&quot;,&quot;origin&quot;:&quot;MathType Legacy&quot;,&quot;version&quot;:&quot;v3.18.2&quot;}" title="F open parentheses bold x close parentheses equals open square brackets table row 1 0 cell T sin text c end text open parentheses fraction numerator omega T over denominator 2 end fraction close parentheses text cos end text open parentheses theta plus fraction numerator omega T over denominator 2 end fraction close parentheses end cell cell negative v T space sinc open parentheses fraction numerator T omega over denominator 2 end fraction close parentheses sin open parentheses theta space plus fraction numerator space T omega over denominator 2 end fraction close parentheses end cell cell v over omega squared left parenthesis T omega cos open parentheses theta plus T omega close parentheses minus sin left parenthesis theta plus T omega right parenthesis plus sin theta right parenthesis end cell row 0 1 cell T sin text c end text open parentheses fraction numerator omega T over denominator 2 end fraction close parentheses text sin end text open parentheses theta plus fraction numerator omega T over denominator 2 end fraction close parentheses end cell cell v T space sinc open parentheses fraction numerator T omega over denominator 2 end fraction close parentheses cos open parentheses theta space plus fraction numerator space T omega over denominator 2 end fraction close parentheses end cell cell v over omega squared left parenthesis T omega sin open parentheses theta plus T omega close parentheses minus cos left parenthesis theta plus T omega right parenthesis minus cos theta right parenthesis end cell row 0 0 1 0 0 row 0 0 0 1 T row 0 0 0 0 1 end table close square brackets"/>
                    <pic:cNvPicPr/>
                  </pic:nvPicPr>
                  <pic:blipFill>
                    <a:blip r:embed="rId307">
                      <a:extLst>
                        <a:ext uri="{28A0092B-C50C-407E-A947-70E740481C1C}">
                          <a14:useLocalDpi xmlns:a14="http://schemas.microsoft.com/office/drawing/2010/main" val="0"/>
                        </a:ext>
                      </a:extLst>
                    </a:blip>
                    <a:stretch>
                      <a:fillRect/>
                    </a:stretch>
                  </pic:blipFill>
                  <pic:spPr>
                    <a:xfrm>
                      <a:off x="0" y="0"/>
                      <a:ext cx="7238797" cy="1671252"/>
                    </a:xfrm>
                    <a:prstGeom prst="rect">
                      <a:avLst/>
                    </a:prstGeom>
                  </pic:spPr>
                </pic:pic>
              </a:graphicData>
            </a:graphic>
          </wp:inline>
        </w:drawing>
      </w:r>
    </w:p>
    <w:p w14:paraId="1C29EAB2" w14:textId="77777777" w:rsidR="00D06663" w:rsidRDefault="00D06663" w:rsidP="00DA5FA1"/>
    <w:p w14:paraId="0F1D6C7C" w14:textId="77777777" w:rsidR="00D06663" w:rsidRDefault="00D06663" w:rsidP="00DA5FA1"/>
    <w:p w14:paraId="76D77EE6" w14:textId="77777777" w:rsidR="00D06663" w:rsidRDefault="00D06663" w:rsidP="00DA5FA1">
      <w:pPr>
        <w:jc w:val="center"/>
      </w:pPr>
      <w:r>
        <w:rPr>
          <w:noProof/>
          <w:position w:val="-87"/>
        </w:rPr>
        <w:drawing>
          <wp:inline distT="0" distB="0" distL="0" distR="0" wp14:anchorId="69BDF490" wp14:editId="32CF90B7">
            <wp:extent cx="3465474" cy="1198778"/>
            <wp:effectExtent l="0" t="0" r="0" b="0"/>
            <wp:docPr id="118454275" name="Picture 118454275" descr="{&quot;mathml&quot;:&quot;&lt;math style=\&quot;font-family:Times New Roman;font-size:12px;\&quot; xmlns=\&quot;http://www.w3.org/1998/Math/MathML\&quot;&gt;&lt;msub&gt;&lt;mi&gt;F&lt;/mi&gt;&lt;mn&gt;0&lt;/mn&gt;&lt;/msub&gt;&lt;mfenced&gt;&lt;mi mathvariant=\&quot;bold\&quot;&gt;x&lt;/mi&gt;&lt;/mfenced&gt;&lt;mo&gt;&amp;#x2261;&lt;/mo&gt;&lt;munder&gt;&lt;mi&gt;lim&lt;/mi&gt;&lt;mrow&gt;&lt;mi&gt;&amp;#x3C9;&lt;/mi&gt;&lt;mo&gt;&amp;#x2192;&lt;/mo&gt;&lt;mn&gt;0&lt;/mn&gt;&lt;/mrow&gt;&lt;/munder&gt;&lt;mi&gt;F&lt;/mi&gt;&lt;mfenced&gt;&lt;mi mathvariant=\&quot;bold\&quot;&gt;x&lt;/mi&gt;&lt;/mfenced&gt;&lt;mo&gt;=&lt;/mo&gt;&lt;mfenced open=\&quot;[\&quot; close=\&quot;]\&quot;&gt;&lt;mtable&gt;&lt;mtr&gt;&lt;mtd&gt;&lt;mn&gt;1&lt;/mn&gt;&lt;/mtd&gt;&lt;mtd&gt;&lt;mn&gt;0&lt;/mn&gt;&lt;/mtd&gt;&lt;mtd&gt;&lt;mi&gt;T&lt;/mi&gt;&lt;mi&gt;cos&lt;/mi&gt;&lt;mi&gt;&amp;#x3B8;&lt;/mi&gt;&lt;/mtd&gt;&lt;mtd&gt;&lt;mo&gt;-&lt;/mo&gt;&lt;mi&gt;v&lt;/mi&gt;&lt;mi&gt;T&lt;/mi&gt;&lt;mi&gt;sin&lt;/mi&gt;&lt;mi&gt;&amp;#x3B8;&lt;/mi&gt;&lt;/mtd&gt;&lt;mtd&gt;&lt;mo&gt;-&lt;/mo&gt;&lt;mi&gt;v&lt;/mi&gt;&lt;msup&gt;&lt;mi&gt;T&lt;/mi&gt;&lt;mn&gt;2&lt;/mn&gt;&lt;/msup&gt;&lt;mi&gt;sin&lt;/mi&gt;&lt;mi&gt;&amp;#x3B8;&lt;/mi&gt;&lt;/mtd&gt;&lt;/mtr&gt;&lt;mtr&gt;&lt;mtd&gt;&lt;mn&gt;0&lt;/mn&gt;&lt;/mtd&gt;&lt;mtd&gt;&lt;mn&gt;1&lt;/mn&gt;&lt;/mtd&gt;&lt;mtd&gt;&lt;mi&gt;T&lt;/mi&gt;&lt;mi&gt;sin&lt;/mi&gt;&lt;mi&gt;&amp;#x3B8;&lt;/mi&gt;&lt;/mtd&gt;&lt;mtd&gt;&lt;mi&gt;v&lt;/mi&gt;&lt;mi&gt;T&lt;/mi&gt;&lt;mi&gt;cos&lt;/mi&gt;&lt;mi&gt;&amp;#x3B8;&lt;/mi&gt;&lt;/mtd&gt;&lt;mtd&gt;&lt;mi&gt;v&lt;/mi&gt;&lt;msup&gt;&lt;mi&gt;T&lt;/mi&gt;&lt;mn&gt;2&lt;/mn&gt;&lt;/msup&gt;&lt;mi&gt;cos&lt;/mi&gt;&lt;mi&gt;&amp;#x3B8;&lt;/mi&gt;&lt;/mtd&gt;&lt;/mtr&gt;&lt;mtr&gt;&lt;mtd&gt;&lt;mn&gt;0&lt;/mn&gt;&lt;/mtd&gt;&lt;mtd&gt;&lt;mn&gt;0&lt;/mn&gt;&lt;/mtd&gt;&lt;mtd&gt;&lt;mn&gt;1&lt;/mn&gt;&lt;/mtd&gt;&lt;mtd&gt;&lt;mn&gt;0&lt;/mn&gt;&lt;/mtd&gt;&lt;mtd&gt;&lt;mn&gt;0&lt;/mn&gt;&lt;/mtd&gt;&lt;/mtr&gt;&lt;mtr&gt;&lt;mtd&gt;&lt;mn&gt;0&lt;/mn&gt;&lt;/mtd&gt;&lt;mtd&gt;&lt;mn&gt;0&lt;/mn&gt;&lt;/mtd&gt;&lt;mtd&gt;&lt;mn&gt;0&lt;/mn&gt;&lt;/mtd&gt;&lt;mtd&gt;&lt;mn&gt;1&lt;/mn&gt;&lt;/mtd&gt;&lt;mtd&gt;&lt;mi&gt;T&lt;/mi&gt;&lt;/mtd&gt;&lt;/mtr&gt;&lt;mtr&gt;&lt;mtd&gt;&lt;mn&gt;0&lt;/mn&gt;&lt;/mtd&gt;&lt;mtd&gt;&lt;mn&gt;0&lt;/mn&gt;&lt;/mtd&gt;&lt;mtd&gt;&lt;mn&gt;0&lt;/mn&gt;&lt;/mtd&gt;&lt;mtd&gt;&lt;mn&gt;0&lt;/mn&gt;&lt;/mtd&gt;&lt;mtd&gt;&lt;mn&gt;1&lt;/mn&gt;&lt;/mtd&gt;&lt;/mtr&gt;&lt;/mtable&gt;&lt;/mfenced&gt;&lt;/math&gt;&quot;,&quot;origin&quot;:&quot;MathType Legacy&quot;,&quot;version&quot;:&quot;v3.18.2&quot;}" title="F subscript 0 open parentheses bold x close parentheses identical to limit as omega rightwards arrow 0 of F open parentheses bold x close parentheses equals open square brackets table row 1 0 cell T cos theta end cell cell negative v T sin theta end cell cell negative v T squared sin theta end cell row 0 1 cell T sin theta end cell cell v T cos theta end cell cell v T squared cos theta end cell row 0 0 1 0 0 row 0 0 0 1 T row 0 0 0 0 1 end table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i&gt;F&lt;/mi&gt;&lt;mn&gt;0&lt;/mn&gt;&lt;/msub&gt;&lt;mfenced&gt;&lt;mi mathvariant=\&quot;bold\&quot;&gt;x&lt;/mi&gt;&lt;/mfenced&gt;&lt;mo&gt;&amp;#x2261;&lt;/mo&gt;&lt;munder&gt;&lt;mi&gt;lim&lt;/mi&gt;&lt;mrow&gt;&lt;mi&gt;&amp;#x3C9;&lt;/mi&gt;&lt;mo&gt;&amp;#x2192;&lt;/mo&gt;&lt;mn&gt;0&lt;/mn&gt;&lt;/mrow&gt;&lt;/munder&gt;&lt;mi&gt;F&lt;/mi&gt;&lt;mfenced&gt;&lt;mi mathvariant=\&quot;bold\&quot;&gt;x&lt;/mi&gt;&lt;/mfenced&gt;&lt;mo&gt;=&lt;/mo&gt;&lt;mfenced open=\&quot;[\&quot; close=\&quot;]\&quot;&gt;&lt;mtable&gt;&lt;mtr&gt;&lt;mtd&gt;&lt;mn&gt;1&lt;/mn&gt;&lt;/mtd&gt;&lt;mtd&gt;&lt;mn&gt;0&lt;/mn&gt;&lt;/mtd&gt;&lt;mtd&gt;&lt;mi&gt;T&lt;/mi&gt;&lt;mi&gt;cos&lt;/mi&gt;&lt;mi&gt;&amp;#x3B8;&lt;/mi&gt;&lt;/mtd&gt;&lt;mtd&gt;&lt;mo&gt;-&lt;/mo&gt;&lt;mi&gt;v&lt;/mi&gt;&lt;mi&gt;T&lt;/mi&gt;&lt;mi&gt;sin&lt;/mi&gt;&lt;mi&gt;&amp;#x3B8;&lt;/mi&gt;&lt;/mtd&gt;&lt;mtd&gt;&lt;mo&gt;-&lt;/mo&gt;&lt;mi&gt;v&lt;/mi&gt;&lt;msup&gt;&lt;mi&gt;T&lt;/mi&gt;&lt;mn&gt;2&lt;/mn&gt;&lt;/msup&gt;&lt;mi&gt;sin&lt;/mi&gt;&lt;mi&gt;&amp;#x3B8;&lt;/mi&gt;&lt;/mtd&gt;&lt;/mtr&gt;&lt;mtr&gt;&lt;mtd&gt;&lt;mn&gt;0&lt;/mn&gt;&lt;/mtd&gt;&lt;mtd&gt;&lt;mn&gt;1&lt;/mn&gt;&lt;/mtd&gt;&lt;mtd&gt;&lt;mi&gt;T&lt;/mi&gt;&lt;mi&gt;sin&lt;/mi&gt;&lt;mi&gt;&amp;#x3B8;&lt;/mi&gt;&lt;/mtd&gt;&lt;mtd&gt;&lt;mi&gt;v&lt;/mi&gt;&lt;mi&gt;T&lt;/mi&gt;&lt;mi&gt;cos&lt;/mi&gt;&lt;mi&gt;&amp;#x3B8;&lt;/mi&gt;&lt;/mtd&gt;&lt;mtd&gt;&lt;mi&gt;v&lt;/mi&gt;&lt;msup&gt;&lt;mi&gt;T&lt;/mi&gt;&lt;mn&gt;2&lt;/mn&gt;&lt;/msup&gt;&lt;mi&gt;cos&lt;/mi&gt;&lt;mi&gt;&amp;#x3B8;&lt;/mi&gt;&lt;/mtd&gt;&lt;/mtr&gt;&lt;mtr&gt;&lt;mtd&gt;&lt;mn&gt;0&lt;/mn&gt;&lt;/mtd&gt;&lt;mtd&gt;&lt;mn&gt;0&lt;/mn&gt;&lt;/mtd&gt;&lt;mtd&gt;&lt;mn&gt;1&lt;/mn&gt;&lt;/mtd&gt;&lt;mtd&gt;&lt;mn&gt;0&lt;/mn&gt;&lt;/mtd&gt;&lt;mtd&gt;&lt;mn&gt;0&lt;/mn&gt;&lt;/mtd&gt;&lt;/mtr&gt;&lt;mtr&gt;&lt;mtd&gt;&lt;mn&gt;0&lt;/mn&gt;&lt;/mtd&gt;&lt;mtd&gt;&lt;mn&gt;0&lt;/mn&gt;&lt;/mtd&gt;&lt;mtd&gt;&lt;mn&gt;0&lt;/mn&gt;&lt;/mtd&gt;&lt;mtd&gt;&lt;mn&gt;1&lt;/mn&gt;&lt;/mtd&gt;&lt;mtd&gt;&lt;mi&gt;T&lt;/mi&gt;&lt;/mtd&gt;&lt;/mtr&gt;&lt;mtr&gt;&lt;mtd&gt;&lt;mn&gt;0&lt;/mn&gt;&lt;/mtd&gt;&lt;mtd&gt;&lt;mn&gt;0&lt;/mn&gt;&lt;/mtd&gt;&lt;mtd&gt;&lt;mn&gt;0&lt;/mn&gt;&lt;/mtd&gt;&lt;mtd&gt;&lt;mn&gt;0&lt;/mn&gt;&lt;/mtd&gt;&lt;mtd&gt;&lt;mn&gt;1&lt;/mn&gt;&lt;/mtd&gt;&lt;/mtr&gt;&lt;/mtable&gt;&lt;/mfenced&gt;&lt;/math&gt;&quot;,&quot;origin&quot;:&quot;MathType Legacy&quot;,&quot;version&quot;:&quot;v3.18.2&quot;}" title="F subscript 0 open parentheses bold x close parentheses identical to limit as omega rightwards arrow 0 of F open parentheses bold x close parentheses equals open square brackets table row 1 0 cell T cos theta end cell cell negative v T sin theta end cell cell negative v T squared sin theta end cell row 0 1 cell T sin theta end cell cell v T cos theta end cell cell v T squared cos theta end cell row 0 0 1 0 0 row 0 0 0 1 T row 0 0 0 0 1 end table close square brackets"/>
                    <pic:cNvPicPr/>
                  </pic:nvPicPr>
                  <pic:blipFill>
                    <a:blip r:embed="rId308" cstate="print">
                      <a:extLst>
                        <a:ext uri="{28A0092B-C50C-407E-A947-70E740481C1C}">
                          <a14:useLocalDpi xmlns:a14="http://schemas.microsoft.com/office/drawing/2010/main" val="0"/>
                        </a:ext>
                      </a:extLst>
                    </a:blip>
                    <a:stretch>
                      <a:fillRect/>
                    </a:stretch>
                  </pic:blipFill>
                  <pic:spPr>
                    <a:xfrm>
                      <a:off x="0" y="0"/>
                      <a:ext cx="3465474" cy="1198778"/>
                    </a:xfrm>
                    <a:prstGeom prst="rect">
                      <a:avLst/>
                    </a:prstGeom>
                  </pic:spPr>
                </pic:pic>
              </a:graphicData>
            </a:graphic>
          </wp:inline>
        </w:drawing>
      </w:r>
    </w:p>
    <w:p w14:paraId="442C440D" w14:textId="77777777" w:rsidR="00D06663" w:rsidRDefault="00D06663" w:rsidP="00DA5FA1"/>
    <w:p w14:paraId="713B825B" w14:textId="77777777" w:rsidR="00D06663" w:rsidRDefault="00D06663" w:rsidP="00DA5FA1"/>
    <w:p w14:paraId="1304E2E2" w14:textId="77777777" w:rsidR="00D06663" w:rsidRDefault="00D06663" w:rsidP="00DA5FA1">
      <w:r>
        <w:t>For process noise we select constant normal and tangential acceleration a, alpha during the sampling interval which are manifested as zero mean normal random variables.  The function of the process noise is to model the uncertainty in the state estimate whose dynamics do not include acceleration, and thus the filter can only be made aware of such motion through external imposed uncertainty. Substituting</w:t>
      </w:r>
    </w:p>
    <w:p w14:paraId="3D80BB50" w14:textId="77777777" w:rsidR="00D06663" w:rsidRDefault="00D06663" w:rsidP="00DA5FA1"/>
    <w:p w14:paraId="0E9EC348" w14:textId="77777777" w:rsidR="00D06663" w:rsidRDefault="00D06663" w:rsidP="00DA5FA1">
      <w:pPr>
        <w:jc w:val="center"/>
      </w:pPr>
      <w:r>
        <w:rPr>
          <w:noProof/>
          <w:position w:val="-4"/>
        </w:rPr>
        <w:drawing>
          <wp:inline distT="0" distB="0" distL="0" distR="0" wp14:anchorId="6516D279" wp14:editId="37955049">
            <wp:extent cx="835152" cy="152400"/>
            <wp:effectExtent l="0" t="0" r="0" b="0"/>
            <wp:docPr id="1326622536" name="Picture 1326622536" descr="{&quot;mathml&quot;:&quot;&lt;math style=\&quot;font-family:Times New Roman;font-size:12px;\&quot; xmlns=\&quot;http://www.w3.org/1998/Math/MathML\&quot;&gt;&lt;mi&gt;v&lt;/mi&gt;&lt;mfenced&gt;&lt;mi&gt;t&lt;/mi&gt;&lt;/mfenced&gt;&lt;mo&gt;=&lt;/mo&gt;&lt;mi&gt;v&lt;/mi&gt;&lt;mn&gt;0&lt;/mn&gt;&lt;mo&gt;+&lt;/mo&gt;&lt;mi&gt;a&lt;/mi&gt;&lt;mi&gt;t&lt;/mi&gt;&lt;/math&gt;&quot;,&quot;origin&quot;:&quot;MathType Legacy&quot;,&quot;version&quot;:&quot;v3.18.2&quot;}" title="v open parentheses t close parentheses equals v 0 plus a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v&lt;/mi&gt;&lt;mfenced&gt;&lt;mi&gt;t&lt;/mi&gt;&lt;/mfenced&gt;&lt;mo&gt;=&lt;/mo&gt;&lt;mi&gt;v&lt;/mi&gt;&lt;mn&gt;0&lt;/mn&gt;&lt;mo&gt;+&lt;/mo&gt;&lt;mi&gt;a&lt;/mi&gt;&lt;mi&gt;t&lt;/mi&gt;&lt;/math&gt;&quot;,&quot;origin&quot;:&quot;MathType Legacy&quot;,&quot;version&quot;:&quot;v3.18.2&quot;}" title="v open parentheses t close parentheses equals v 0 plus a t"/>
                    <pic:cNvPicPr/>
                  </pic:nvPicPr>
                  <pic:blipFill>
                    <a:blip r:embed="rId309" cstate="print">
                      <a:extLst>
                        <a:ext uri="{28A0092B-C50C-407E-A947-70E740481C1C}">
                          <a14:useLocalDpi xmlns:a14="http://schemas.microsoft.com/office/drawing/2010/main" val="0"/>
                        </a:ext>
                      </a:extLst>
                    </a:blip>
                    <a:stretch>
                      <a:fillRect/>
                    </a:stretch>
                  </pic:blipFill>
                  <pic:spPr>
                    <a:xfrm>
                      <a:off x="0" y="0"/>
                      <a:ext cx="835152" cy="152400"/>
                    </a:xfrm>
                    <a:prstGeom prst="rect">
                      <a:avLst/>
                    </a:prstGeom>
                  </pic:spPr>
                </pic:pic>
              </a:graphicData>
            </a:graphic>
          </wp:inline>
        </w:drawing>
      </w:r>
    </w:p>
    <w:p w14:paraId="7BB6651D" w14:textId="77777777" w:rsidR="00D06663" w:rsidRDefault="00D06663" w:rsidP="00DA5FA1">
      <w:pPr>
        <w:jc w:val="center"/>
      </w:pPr>
      <w:r>
        <w:rPr>
          <w:noProof/>
          <w:position w:val="-17"/>
        </w:rPr>
        <w:drawing>
          <wp:inline distT="0" distB="0" distL="0" distR="0" wp14:anchorId="7635E2AC" wp14:editId="0C45DEBE">
            <wp:extent cx="1304544" cy="371856"/>
            <wp:effectExtent l="0" t="0" r="0" b="0"/>
            <wp:docPr id="1068352402" name="Picture 1068352402" descr="{&quot;mathml&quot;:&quot;&lt;math style=\&quot;font-family:Times New Roman;font-size:12px;\&quot; xmlns=\&quot;http://www.w3.org/1998/Math/MathML\&quot;&gt;&lt;mi&gt;&amp;#x3B8;&lt;/mi&gt;&lt;mfenced&gt;&lt;mi&gt;t&lt;/mi&gt;&lt;/mfenced&gt;&lt;mo&gt;=&lt;/mo&gt;&lt;msub&gt;&lt;mi&gt;&amp;#x3B8;&lt;/mi&gt;&lt;mn&gt;0&lt;/mn&gt;&lt;/msub&gt;&lt;mo&gt;+&lt;/mo&gt;&lt;mi&gt;&amp;#x3C9;&lt;/mi&gt;&lt;mi&gt;t&lt;/mi&gt;&lt;mo&gt;+&lt;/mo&gt;&lt;mi&gt;&amp;#x3B1;&lt;/mi&gt;&lt;mfrac&gt;&lt;msup&gt;&lt;mi&gt;t&lt;/mi&gt;&lt;mn&gt;2&lt;/mn&gt;&lt;/msup&gt;&lt;mn&gt;2&lt;/mn&gt;&lt;/mfrac&gt;&lt;/math&gt;&quot;,&quot;origin&quot;:&quot;MathType Legacy&quot;,&quot;version&quot;:&quot;v3.18.2&quot;}" title="theta open parentheses t close parentheses equals theta subscript 0 plus omega t plus alpha t squared ove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amp;#x3B8;&lt;/mi&gt;&lt;mfenced&gt;&lt;mi&gt;t&lt;/mi&gt;&lt;/mfenced&gt;&lt;mo&gt;=&lt;/mo&gt;&lt;msub&gt;&lt;mi&gt;&amp;#x3B8;&lt;/mi&gt;&lt;mn&gt;0&lt;/mn&gt;&lt;/msub&gt;&lt;mo&gt;+&lt;/mo&gt;&lt;mi&gt;&amp;#x3C9;&lt;/mi&gt;&lt;mi&gt;t&lt;/mi&gt;&lt;mo&gt;+&lt;/mo&gt;&lt;mi&gt;&amp;#x3B1;&lt;/mi&gt;&lt;mfrac&gt;&lt;msup&gt;&lt;mi&gt;t&lt;/mi&gt;&lt;mn&gt;2&lt;/mn&gt;&lt;/msup&gt;&lt;mn&gt;2&lt;/mn&gt;&lt;/mfrac&gt;&lt;/math&gt;&quot;,&quot;origin&quot;:&quot;MathType Legacy&quot;,&quot;version&quot;:&quot;v3.18.2&quot;}" title="theta open parentheses t close parentheses equals theta subscript 0 plus omega t plus alpha t squared over 2"/>
                    <pic:cNvPicPr/>
                  </pic:nvPicPr>
                  <pic:blipFill>
                    <a:blip r:embed="rId310" cstate="print">
                      <a:extLst>
                        <a:ext uri="{28A0092B-C50C-407E-A947-70E740481C1C}">
                          <a14:useLocalDpi xmlns:a14="http://schemas.microsoft.com/office/drawing/2010/main" val="0"/>
                        </a:ext>
                      </a:extLst>
                    </a:blip>
                    <a:stretch>
                      <a:fillRect/>
                    </a:stretch>
                  </pic:blipFill>
                  <pic:spPr>
                    <a:xfrm>
                      <a:off x="0" y="0"/>
                      <a:ext cx="1304544" cy="371856"/>
                    </a:xfrm>
                    <a:prstGeom prst="rect">
                      <a:avLst/>
                    </a:prstGeom>
                  </pic:spPr>
                </pic:pic>
              </a:graphicData>
            </a:graphic>
          </wp:inline>
        </w:drawing>
      </w:r>
    </w:p>
    <w:p w14:paraId="1F520013" w14:textId="77777777" w:rsidR="00D06663" w:rsidRDefault="00D06663" w:rsidP="00DA5FA1"/>
    <w:p w14:paraId="27D99A04" w14:textId="77777777" w:rsidR="00D06663" w:rsidRDefault="00D06663" w:rsidP="00DA5FA1"/>
    <w:p w14:paraId="61F65F5F" w14:textId="77777777" w:rsidR="00D06663" w:rsidRDefault="00D06663" w:rsidP="00DA5FA1">
      <w:r>
        <w:t>into () and attempting a direct integration as in section () results in a very complicated nonlinear expression.  Another possibility is to assume constant heading between sampling instants, in which case the normal acceleration adds the required uncertainty term as a function of the unknown acceleration a.  Then using ()-() in the direct integration additional terms</w:t>
      </w:r>
    </w:p>
    <w:p w14:paraId="43B5AA23" w14:textId="77777777" w:rsidR="00D06663" w:rsidRDefault="00D06663" w:rsidP="00DA5FA1"/>
    <w:p w14:paraId="2B4CC666" w14:textId="77777777" w:rsidR="00D06663" w:rsidRDefault="00D06663" w:rsidP="00DA5FA1"/>
    <w:p w14:paraId="3B640E0C" w14:textId="77777777" w:rsidR="00D06663" w:rsidRDefault="00D06663" w:rsidP="006510E4">
      <w:pPr>
        <w:jc w:val="center"/>
      </w:pPr>
      <w:r>
        <w:rPr>
          <w:noProof/>
          <w:position w:val="-77"/>
        </w:rPr>
        <w:drawing>
          <wp:inline distT="0" distB="0" distL="0" distR="0" wp14:anchorId="6F7ED50B" wp14:editId="6FC005C6">
            <wp:extent cx="2310384" cy="985520"/>
            <wp:effectExtent l="0" t="0" r="0" b="0"/>
            <wp:docPr id="1701194473" name="Picture 1701194473" descr="{&quot;mathml&quot;:&quot;&lt;math style=\&quot;font-family:Times New Roman;font-size:12px;\&quot; xmlns=\&quot;http://www.w3.org/1998/Math/MathML\&quot;&gt;&lt;msub&gt;&lt;mi&gt;q&lt;/mi&gt;&lt;mrow&gt;&lt;mi&gt;a&lt;/mi&gt;&lt;mi&gt;x&lt;/mi&gt;&lt;/mrow&gt;&lt;/msub&gt;&lt;mo&gt;=&lt;/mo&gt;&lt;mi&gt;cos&lt;/mi&gt;&lt;mi&gt;&amp;#x3B8;&lt;/mi&gt;&lt;mfenced&gt;&lt;mi&gt;t&lt;/mi&gt;&lt;/mfenced&gt;&lt;msubsup&gt;&lt;mo&gt;&amp;#x222B;&lt;/mo&gt;&lt;mn&gt;0&lt;/mn&gt;&lt;mi&gt;T&lt;/mi&gt;&lt;/msubsup&gt;&lt;mi&gt;a&lt;/mi&gt;&lt;mi&gt;&amp;#x3C4;&lt;/mi&gt;&lt;mo&gt;d&lt;/mo&gt;&lt;mi&gt;&amp;#x3C4;&lt;/mi&gt;&lt;mo&gt;=&lt;/mo&gt;&lt;mi&gt;a&lt;/mi&gt;&lt;mfrac&gt;&lt;msup&gt;&lt;mi&gt;T&lt;/mi&gt;&lt;mn&gt;2&lt;/mn&gt;&lt;/msup&gt;&lt;mn&gt;2&lt;/mn&gt;&lt;/mfrac&gt;&lt;mi&gt;cos&lt;/mi&gt;&lt;mi&gt;&amp;#x3B8;&lt;/mi&gt;&lt;mfenced&gt;&lt;mi&gt;t&lt;/mi&gt;&lt;/mfenced&gt;&lt;mspace linebreak=\&quot;newline\&quot;/&gt;&lt;msub&gt;&lt;mi&gt;q&lt;/mi&gt;&lt;mrow&gt;&lt;mi&gt;a&lt;/mi&gt;&lt;mi&gt;y&lt;/mi&gt;&lt;/mrow&gt;&lt;/msub&gt;&lt;mo&gt;=&lt;/mo&gt;&lt;mi&gt;sin&lt;/mi&gt;&lt;mi&gt;&amp;#x3B8;&lt;/mi&gt;&lt;mfenced&gt;&lt;mi&gt;t&lt;/mi&gt;&lt;/mfenced&gt;&lt;msubsup&gt;&lt;mo&gt;&amp;#x222B;&lt;/mo&gt;&lt;mn&gt;0&lt;/mn&gt;&lt;mi&gt;T&lt;/mi&gt;&lt;/msubsup&gt;&lt;mi&gt;a&lt;/mi&gt;&lt;mi&gt;&amp;#x3C4;&lt;/mi&gt;&lt;mo&gt;d&lt;/mo&gt;&lt;mi&gt;&amp;#x3C4;&lt;/mi&gt;&lt;mo&gt;=&lt;/mo&gt;&lt;mi&gt;a&lt;/mi&gt;&lt;mfrac&gt;&lt;msup&gt;&lt;mi&gt;T&lt;/mi&gt;&lt;mn&gt;2&lt;/mn&gt;&lt;/msup&gt;&lt;mn&gt;2&lt;/mn&gt;&lt;/mfrac&gt;&lt;mi&gt;sin&lt;/mi&gt;&lt;mi&gt;&amp;#x3B8;&lt;/mi&gt;&lt;mfenced&gt;&lt;mi&gt;t&lt;/mi&gt;&lt;/mfenced&gt;&lt;/math&gt;&quot;,&quot;origin&quot;:&quot;MathType Legacy&quot;,&quot;version&quot;:&quot;v3.18.2&quot;}" title="q subscript a x end subscript equals cos theta open parentheses t close parentheses integral subscript 0 superscript T a tau d tau equals a T squared over 2 cos theta open parentheses t close parentheses&#10;q subscript a y end subscript equals sin theta open parentheses t close parentheses integral subscript 0 superscript T a tau d tau equals a T squared over 2 sin theta open parentheses t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i&gt;q&lt;/mi&gt;&lt;mrow&gt;&lt;mi&gt;a&lt;/mi&gt;&lt;mi&gt;x&lt;/mi&gt;&lt;/mrow&gt;&lt;/msub&gt;&lt;mo&gt;=&lt;/mo&gt;&lt;mi&gt;cos&lt;/mi&gt;&lt;mi&gt;&amp;#x3B8;&lt;/mi&gt;&lt;mfenced&gt;&lt;mi&gt;t&lt;/mi&gt;&lt;/mfenced&gt;&lt;msubsup&gt;&lt;mo&gt;&amp;#x222B;&lt;/mo&gt;&lt;mn&gt;0&lt;/mn&gt;&lt;mi&gt;T&lt;/mi&gt;&lt;/msubsup&gt;&lt;mi&gt;a&lt;/mi&gt;&lt;mi&gt;&amp;#x3C4;&lt;/mi&gt;&lt;mo&gt;d&lt;/mo&gt;&lt;mi&gt;&amp;#x3C4;&lt;/mi&gt;&lt;mo&gt;=&lt;/mo&gt;&lt;mi&gt;a&lt;/mi&gt;&lt;mfrac&gt;&lt;msup&gt;&lt;mi&gt;T&lt;/mi&gt;&lt;mn&gt;2&lt;/mn&gt;&lt;/msup&gt;&lt;mn&gt;2&lt;/mn&gt;&lt;/mfrac&gt;&lt;mi&gt;cos&lt;/mi&gt;&lt;mi&gt;&amp;#x3B8;&lt;/mi&gt;&lt;mfenced&gt;&lt;mi&gt;t&lt;/mi&gt;&lt;/mfenced&gt;&lt;mspace linebreak=\&quot;newline\&quot;/&gt;&lt;msub&gt;&lt;mi&gt;q&lt;/mi&gt;&lt;mrow&gt;&lt;mi&gt;a&lt;/mi&gt;&lt;mi&gt;y&lt;/mi&gt;&lt;/mrow&gt;&lt;/msub&gt;&lt;mo&gt;=&lt;/mo&gt;&lt;mi&gt;sin&lt;/mi&gt;&lt;mi&gt;&amp;#x3B8;&lt;/mi&gt;&lt;mfenced&gt;&lt;mi&gt;t&lt;/mi&gt;&lt;/mfenced&gt;&lt;msubsup&gt;&lt;mo&gt;&amp;#x222B;&lt;/mo&gt;&lt;mn&gt;0&lt;/mn&gt;&lt;mi&gt;T&lt;/mi&gt;&lt;/msubsup&gt;&lt;mi&gt;a&lt;/mi&gt;&lt;mi&gt;&amp;#x3C4;&lt;/mi&gt;&lt;mo&gt;d&lt;/mo&gt;&lt;mi&gt;&amp;#x3C4;&lt;/mi&gt;&lt;mo&gt;=&lt;/mo&gt;&lt;mi&gt;a&lt;/mi&gt;&lt;mfrac&gt;&lt;msup&gt;&lt;mi&gt;T&lt;/mi&gt;&lt;mn&gt;2&lt;/mn&gt;&lt;/msup&gt;&lt;mn&gt;2&lt;/mn&gt;&lt;/mfrac&gt;&lt;mi&gt;sin&lt;/mi&gt;&lt;mi&gt;&amp;#x3B8;&lt;/mi&gt;&lt;mfenced&gt;&lt;mi&gt;t&lt;/mi&gt;&lt;/mfenced&gt;&lt;/math&gt;&quot;,&quot;origin&quot;:&quot;MathType Legacy&quot;,&quot;version&quot;:&quot;v3.18.2&quot;}" title="q subscript a x end subscript equals cos theta open parentheses t close parentheses integral subscript 0 superscript T a tau d tau equals a T squared over 2 cos theta open parentheses t close parentheses&#10;q subscript a y end subscript equals sin theta open parentheses t close parentheses integral subscript 0 superscript T a tau d tau equals a T squared over 2 sin theta open parentheses t close parentheses"/>
                    <pic:cNvPicPr/>
                  </pic:nvPicPr>
                  <pic:blipFill>
                    <a:blip r:embed="rId311" cstate="print">
                      <a:extLst>
                        <a:ext uri="{28A0092B-C50C-407E-A947-70E740481C1C}">
                          <a14:useLocalDpi xmlns:a14="http://schemas.microsoft.com/office/drawing/2010/main" val="0"/>
                        </a:ext>
                      </a:extLst>
                    </a:blip>
                    <a:stretch>
                      <a:fillRect/>
                    </a:stretch>
                  </pic:blipFill>
                  <pic:spPr>
                    <a:xfrm>
                      <a:off x="0" y="0"/>
                      <a:ext cx="2310384" cy="985520"/>
                    </a:xfrm>
                    <a:prstGeom prst="rect">
                      <a:avLst/>
                    </a:prstGeom>
                  </pic:spPr>
                </pic:pic>
              </a:graphicData>
            </a:graphic>
          </wp:inline>
        </w:drawing>
      </w:r>
    </w:p>
    <w:p w14:paraId="087BB7C8" w14:textId="77777777" w:rsidR="00D06663" w:rsidRDefault="00D06663" w:rsidP="00DA5FA1">
      <w:r>
        <w:t>and linear terms</w:t>
      </w:r>
    </w:p>
    <w:p w14:paraId="0D4629D5" w14:textId="77777777" w:rsidR="00D06663" w:rsidRDefault="00D06663" w:rsidP="00DA5FA1"/>
    <w:p w14:paraId="57BF905E" w14:textId="77777777" w:rsidR="00D06663" w:rsidRDefault="00D06663" w:rsidP="00DA5FA1">
      <w:pPr>
        <w:jc w:val="center"/>
      </w:pPr>
      <w:r>
        <w:rPr>
          <w:noProof/>
          <w:position w:val="-13"/>
        </w:rPr>
        <w:lastRenderedPageBreak/>
        <w:drawing>
          <wp:inline distT="0" distB="0" distL="0" distR="0" wp14:anchorId="34AA63A8" wp14:editId="07BDFF13">
            <wp:extent cx="642112" cy="1009904"/>
            <wp:effectExtent l="0" t="0" r="0" b="0"/>
            <wp:docPr id="1339089686" name="Picture 1339089686" descr="{&quot;mathml&quot;:&quot;&lt;math style=\&quot;font-family:Times New Roman;font-size:12px;\&quot; xmlns=\&quot;http://www.w3.org/1998/Math/MathML\&quot;&gt;&lt;msub&gt;&lt;mi&gt;q&lt;/mi&gt;&lt;mi&gt;v&lt;/mi&gt;&lt;/msub&gt;&lt;mo&gt;=&lt;/mo&gt;&lt;mi&gt;T&lt;/mi&gt;&lt;mi&gt;a&lt;/mi&gt;&lt;mspace linebreak=\&quot;newline\&quot;/&gt;&lt;msub&gt;&lt;mi&gt;q&lt;/mi&gt;&lt;mi&gt;&amp;#x3B8;&lt;/mi&gt;&lt;/msub&gt;&lt;mo&gt;=&lt;/mo&gt;&lt;mfrac&gt;&lt;msup&gt;&lt;mi&gt;T&lt;/mi&gt;&lt;mn&gt;2&lt;/mn&gt;&lt;/msup&gt;&lt;mn&gt;2&lt;/mn&gt;&lt;/mfrac&gt;&lt;mi&gt;&amp;#x3B1;&lt;/mi&gt;&lt;mspace linebreak=\&quot;newline\&quot;/&gt;&lt;msub&gt;&lt;mi&gt;q&lt;/mi&gt;&lt;mi&gt;&amp;#x3C9;&lt;/mi&gt;&lt;/msub&gt;&lt;mo&gt;=&lt;/mo&gt;&lt;mi&gt;T&lt;/mi&gt;&lt;mi&gt;&amp;#x3B1;&lt;/mi&gt;&lt;mspace linebreak=\&quot;newline\&quot;/&gt;&lt;/math&gt;&quot;,&quot;origin&quot;:&quot;MathType Legacy&quot;,&quot;version&quot;:&quot;v3.18.2&quot;}" title="q subscript v equals T a&#10;q subscript theta equals T squared over 2 alpha&#10;q subscript omega equals T alph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i&gt;q&lt;/mi&gt;&lt;mi&gt;v&lt;/mi&gt;&lt;/msub&gt;&lt;mo&gt;=&lt;/mo&gt;&lt;mi&gt;T&lt;/mi&gt;&lt;mi&gt;a&lt;/mi&gt;&lt;mspace linebreak=\&quot;newline\&quot;/&gt;&lt;msub&gt;&lt;mi&gt;q&lt;/mi&gt;&lt;mi&gt;&amp;#x3B8;&lt;/mi&gt;&lt;/msub&gt;&lt;mo&gt;=&lt;/mo&gt;&lt;mfrac&gt;&lt;msup&gt;&lt;mi&gt;T&lt;/mi&gt;&lt;mn&gt;2&lt;/mn&gt;&lt;/msup&gt;&lt;mn&gt;2&lt;/mn&gt;&lt;/mfrac&gt;&lt;mi&gt;&amp;#x3B1;&lt;/mi&gt;&lt;mspace linebreak=\&quot;newline\&quot;/&gt;&lt;msub&gt;&lt;mi&gt;q&lt;/mi&gt;&lt;mi&gt;&amp;#x3C9;&lt;/mi&gt;&lt;/msub&gt;&lt;mo&gt;=&lt;/mo&gt;&lt;mi&gt;T&lt;/mi&gt;&lt;mi&gt;&amp;#x3B1;&lt;/mi&gt;&lt;mspace linebreak=\&quot;newline\&quot;/&gt;&lt;/math&gt;&quot;,&quot;origin&quot;:&quot;MathType Legacy&quot;,&quot;version&quot;:&quot;v3.18.2&quot;}" title="q subscript v equals T a&#10;q subscript theta equals T squared over 2 alpha&#10;q subscript omega equals T alpha&#10;"/>
                    <pic:cNvPicPr/>
                  </pic:nvPicPr>
                  <pic:blipFill>
                    <a:blip r:embed="rId312" cstate="print">
                      <a:extLst>
                        <a:ext uri="{28A0092B-C50C-407E-A947-70E740481C1C}">
                          <a14:useLocalDpi xmlns:a14="http://schemas.microsoft.com/office/drawing/2010/main" val="0"/>
                        </a:ext>
                      </a:extLst>
                    </a:blip>
                    <a:stretch>
                      <a:fillRect/>
                    </a:stretch>
                  </pic:blipFill>
                  <pic:spPr>
                    <a:xfrm>
                      <a:off x="0" y="0"/>
                      <a:ext cx="642112" cy="1009904"/>
                    </a:xfrm>
                    <a:prstGeom prst="rect">
                      <a:avLst/>
                    </a:prstGeom>
                  </pic:spPr>
                </pic:pic>
              </a:graphicData>
            </a:graphic>
          </wp:inline>
        </w:drawing>
      </w:r>
    </w:p>
    <w:p w14:paraId="6B1244A1" w14:textId="77777777" w:rsidR="00D06663" w:rsidRDefault="00D06663" w:rsidP="00DA5FA1"/>
    <w:p w14:paraId="36DFD691" w14:textId="77777777" w:rsidR="00D06663" w:rsidRDefault="00D06663" w:rsidP="00DA5FA1">
      <w:r>
        <w:t>Therefore we can write the complete state equation including an additive dynamical uncertainty as</w:t>
      </w:r>
    </w:p>
    <w:p w14:paraId="443738BD" w14:textId="77777777" w:rsidR="00D06663" w:rsidRDefault="00D06663" w:rsidP="00DA5FA1"/>
    <w:p w14:paraId="1588901E" w14:textId="77777777" w:rsidR="00D06663" w:rsidRDefault="00D06663" w:rsidP="00DA5FA1"/>
    <w:p w14:paraId="330D8021" w14:textId="77777777" w:rsidR="00D06663" w:rsidRDefault="00D06663" w:rsidP="00DA5FA1">
      <w:pPr>
        <w:jc w:val="center"/>
      </w:pPr>
      <w:r>
        <w:rPr>
          <w:noProof/>
          <w:position w:val="-5"/>
        </w:rPr>
        <w:drawing>
          <wp:inline distT="0" distB="0" distL="0" distR="0" wp14:anchorId="1EEF239E" wp14:editId="425ADCA5">
            <wp:extent cx="3571079" cy="161781"/>
            <wp:effectExtent l="0" t="0" r="0" b="0"/>
            <wp:docPr id="2087401583" name="Picture 2087401583" descr="{&quot;mathml&quot;:&quot;&lt;math style=\&quot;font-family:Times New Roman;font-size:12px;\&quot; xmlns=\&quot;http://www.w3.org/1998/Math/MathML\&quot;&gt;&lt;mi mathvariant=\&quot;bold\&quot;&gt;x&lt;/mi&gt;&lt;mfenced&gt;&lt;mi&gt;n&lt;/mi&gt;&lt;/mfenced&gt;&lt;mo&gt;=&lt;/mo&gt;&lt;mi mathvariant=\&quot;bold\&quot;&gt;x&lt;/mi&gt;&lt;mfenced&gt;&lt;mrow&gt;&lt;mi&gt;n&lt;/mi&gt;&lt;mo&gt;-&lt;/mo&gt;&lt;mn&gt;1&lt;/mn&gt;&lt;/mrow&gt;&lt;/mfenced&gt;&lt;mo&gt;+&lt;/mo&gt;&lt;mi mathvariant=\&quot;bold\&quot;&gt;f&lt;/mi&gt;&lt;mfenced&gt;&lt;mrow&gt;&lt;mi mathvariant=\&quot;bold\&quot;&gt;x&lt;/mi&gt;&lt;mfenced&gt;&lt;mrow&gt;&lt;mi&gt;n&lt;/mi&gt;&lt;mo&gt;-&lt;/mo&gt;&lt;mn&gt;1&lt;/mn&gt;&lt;/mrow&gt;&lt;/mfenced&gt;&lt;mo&gt;,&lt;/mo&gt;&lt;mi mathvariant=\&quot;bold\&quot;&gt;u&lt;/mi&gt;&lt;mfenced&gt;&lt;mi mathvariant=\&quot;normal\&quot;&gt;n&lt;/mi&gt;&lt;/mfenced&gt;&lt;/mrow&gt;&lt;/mfenced&gt;&lt;mo&gt;+&lt;/mo&gt;&lt;mi mathvariant=\&quot;bold\&quot;&gt;G&lt;/mi&gt;&lt;mfenced&gt;&lt;mrow&gt;&lt;mi mathvariant=\&quot;bold\&quot;&gt;x&lt;/mi&gt;&lt;mfenced&gt;&lt;mrow&gt;&lt;mi&gt;n&lt;/mi&gt;&lt;mo&gt;-&lt;/mo&gt;&lt;mn&gt;1&lt;/mn&gt;&lt;/mrow&gt;&lt;/mfenced&gt;&lt;mo&gt;,&lt;/mo&gt;&lt;mi mathvariant=\&quot;bold\&quot;&gt;u&lt;/mi&gt;&lt;mfenced&gt;&lt;mi mathvariant=\&quot;normal\&quot;&gt;n&lt;/mi&gt;&lt;/mfenced&gt;&lt;/mrow&gt;&lt;/mfenced&gt;&lt;mi mathvariant=\&quot;bold\&quot;&gt;q&lt;/mi&gt;&lt;mfenced&gt;&lt;mi&gt;n&lt;/mi&gt;&lt;/mfenced&gt;&lt;/math&gt;&quot;,&quot;origin&quot;:&quot;MathType Legacy&quot;,&quot;version&quot;:&quot;v3.18.2&quot;}" title="bold x open parentheses n close parentheses equals bold x open parentheses n minus 1 close parentheses plus bold f open parentheses bold x open parentheses n minus 1 close parentheses comma bold u open parentheses straight n close parentheses close parentheses plus bold G open parentheses bold x open parentheses n minus 1 close parentheses comma bold u open parentheses straight n close parentheses close parentheses bold q open parentheses n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 mathvariant=\&quot;bold\&quot;&gt;x&lt;/mi&gt;&lt;mfenced&gt;&lt;mi&gt;n&lt;/mi&gt;&lt;/mfenced&gt;&lt;mo&gt;=&lt;/mo&gt;&lt;mi mathvariant=\&quot;bold\&quot;&gt;x&lt;/mi&gt;&lt;mfenced&gt;&lt;mrow&gt;&lt;mi&gt;n&lt;/mi&gt;&lt;mo&gt;-&lt;/mo&gt;&lt;mn&gt;1&lt;/mn&gt;&lt;/mrow&gt;&lt;/mfenced&gt;&lt;mo&gt;+&lt;/mo&gt;&lt;mi mathvariant=\&quot;bold\&quot;&gt;f&lt;/mi&gt;&lt;mfenced&gt;&lt;mrow&gt;&lt;mi mathvariant=\&quot;bold\&quot;&gt;x&lt;/mi&gt;&lt;mfenced&gt;&lt;mrow&gt;&lt;mi&gt;n&lt;/mi&gt;&lt;mo&gt;-&lt;/mo&gt;&lt;mn&gt;1&lt;/mn&gt;&lt;/mrow&gt;&lt;/mfenced&gt;&lt;mo&gt;,&lt;/mo&gt;&lt;mi mathvariant=\&quot;bold\&quot;&gt;u&lt;/mi&gt;&lt;mfenced&gt;&lt;mi mathvariant=\&quot;normal\&quot;&gt;n&lt;/mi&gt;&lt;/mfenced&gt;&lt;/mrow&gt;&lt;/mfenced&gt;&lt;mo&gt;+&lt;/mo&gt;&lt;mi mathvariant=\&quot;bold\&quot;&gt;G&lt;/mi&gt;&lt;mfenced&gt;&lt;mrow&gt;&lt;mi mathvariant=\&quot;bold\&quot;&gt;x&lt;/mi&gt;&lt;mfenced&gt;&lt;mrow&gt;&lt;mi&gt;n&lt;/mi&gt;&lt;mo&gt;-&lt;/mo&gt;&lt;mn&gt;1&lt;/mn&gt;&lt;/mrow&gt;&lt;/mfenced&gt;&lt;mo&gt;,&lt;/mo&gt;&lt;mi mathvariant=\&quot;bold\&quot;&gt;u&lt;/mi&gt;&lt;mfenced&gt;&lt;mi mathvariant=\&quot;normal\&quot;&gt;n&lt;/mi&gt;&lt;/mfenced&gt;&lt;/mrow&gt;&lt;/mfenced&gt;&lt;mi mathvariant=\&quot;bold\&quot;&gt;q&lt;/mi&gt;&lt;mfenced&gt;&lt;mi&gt;n&lt;/mi&gt;&lt;/mfenced&gt;&lt;/math&gt;&quot;,&quot;origin&quot;:&quot;MathType Legacy&quot;,&quot;version&quot;:&quot;v3.18.2&quot;}" title="bold x open parentheses n close parentheses equals bold x open parentheses n minus 1 close parentheses plus bold f open parentheses bold x open parentheses n minus 1 close parentheses comma bold u open parentheses straight n close parentheses close parentheses plus bold G open parentheses bold x open parentheses n minus 1 close parentheses comma bold u open parentheses straight n close parentheses close parentheses bold q open parentheses n close parentheses"/>
                    <pic:cNvPicPr/>
                  </pic:nvPicPr>
                  <pic:blipFill>
                    <a:blip r:embed="rId313" cstate="print">
                      <a:extLst>
                        <a:ext uri="{28A0092B-C50C-407E-A947-70E740481C1C}">
                          <a14:useLocalDpi xmlns:a14="http://schemas.microsoft.com/office/drawing/2010/main" val="0"/>
                        </a:ext>
                      </a:extLst>
                    </a:blip>
                    <a:stretch>
                      <a:fillRect/>
                    </a:stretch>
                  </pic:blipFill>
                  <pic:spPr>
                    <a:xfrm>
                      <a:off x="0" y="0"/>
                      <a:ext cx="3571079" cy="161781"/>
                    </a:xfrm>
                    <a:prstGeom prst="rect">
                      <a:avLst/>
                    </a:prstGeom>
                  </pic:spPr>
                </pic:pic>
              </a:graphicData>
            </a:graphic>
          </wp:inline>
        </w:drawing>
      </w:r>
    </w:p>
    <w:p w14:paraId="27F9326E" w14:textId="77777777" w:rsidR="00D06663" w:rsidRDefault="00D06663" w:rsidP="00DA5FA1">
      <w:pPr>
        <w:jc w:val="center"/>
      </w:pPr>
    </w:p>
    <w:p w14:paraId="1E106188" w14:textId="77777777" w:rsidR="00D06663" w:rsidRDefault="00D06663" w:rsidP="00DA5FA1">
      <w:r>
        <w:t xml:space="preserve">where </w:t>
      </w:r>
    </w:p>
    <w:p w14:paraId="757A6164" w14:textId="77777777" w:rsidR="00D06663" w:rsidRDefault="00D06663" w:rsidP="00DA5FA1"/>
    <w:p w14:paraId="72F72200" w14:textId="77777777" w:rsidR="00D06663" w:rsidRDefault="00D06663" w:rsidP="00DA5FA1">
      <w:pPr>
        <w:jc w:val="center"/>
      </w:pPr>
      <w:r>
        <w:rPr>
          <w:noProof/>
          <w:position w:val="-142"/>
        </w:rPr>
        <w:drawing>
          <wp:inline distT="0" distB="0" distL="0" distR="0" wp14:anchorId="52CB6C33" wp14:editId="6102C0A9">
            <wp:extent cx="1320800" cy="1906016"/>
            <wp:effectExtent l="0" t="0" r="0" b="0"/>
            <wp:docPr id="95983933" name="Picture 95983933" descr="{&quot;mathml&quot;:&quot;&lt;math style=\&quot;font-family:Times New Roman;font-size:12px;\&quot; xmlns=\&quot;http://www.w3.org/1998/Math/MathML\&quot;&gt;&lt;mi&gt;G&lt;/mi&gt;&lt;mo&gt;=&lt;/mo&gt;&lt;mfenced open=\&quot;[\&quot; close=\&quot;]\&quot;&gt;&lt;mtable&gt;&lt;mtr&gt;&lt;mtd&gt;&lt;mfrac&gt;&lt;msup&gt;&lt;mi&gt;T&lt;/mi&gt;&lt;mn&gt;2&lt;/mn&gt;&lt;/msup&gt;&lt;mn&gt;2&lt;/mn&gt;&lt;/mfrac&gt;&lt;mi&gt;cos&lt;/mi&gt;&lt;mi&gt;&amp;#x3B8;&lt;/mi&gt;&lt;/mtd&gt;&lt;mtd&gt;&lt;mn&gt;0&lt;/mn&gt;&lt;/mtd&gt;&lt;/mtr&gt;&lt;mtr&gt;&lt;mtd&gt;&lt;mfrac&gt;&lt;msup&gt;&lt;mi&gt;T&lt;/mi&gt;&lt;mn&gt;2&lt;/mn&gt;&lt;/msup&gt;&lt;mn&gt;2&lt;/mn&gt;&lt;/mfrac&gt;&lt;mi&gt;sin&lt;/mi&gt;&lt;mi&gt;&amp;#x3B8;&lt;/mi&gt;&lt;/mtd&gt;&lt;mtd&gt;&lt;mn&gt;0&lt;/mn&gt;&lt;/mtd&gt;&lt;/mtr&gt;&lt;mtr&gt;&lt;mtd&gt;&lt;mi&gt;T&lt;/mi&gt;&lt;/mtd&gt;&lt;mtd&gt;&lt;mn&gt;0&lt;/mn&gt;&lt;/mtd&gt;&lt;/mtr&gt;&lt;mtr&gt;&lt;mtd&gt;&lt;mn&gt;0&lt;/mn&gt;&lt;/mtd&gt;&lt;mtd&gt;&lt;mfrac&gt;&lt;msup&gt;&lt;mi&gt;T&lt;/mi&gt;&lt;mn&gt;2&lt;/mn&gt;&lt;/msup&gt;&lt;mn&gt;2&lt;/mn&gt;&lt;/mfrac&gt;&lt;/mtd&gt;&lt;/mtr&gt;&lt;mtr&gt;&lt;mtd/&gt;&lt;mtd&gt;&lt;mi&gt;T&lt;/mi&gt;&lt;/mtd&gt;&lt;/mtr&gt;&lt;/mtable&gt;&lt;/mfenced&gt;&lt;/math&gt;&quot;,&quot;origin&quot;:&quot;MathType Legacy&quot;,&quot;version&quot;:&quot;v3.18.2&quot;}" title="G equals open square brackets table row cell T squared over 2 cos theta end cell 0 row cell T squared over 2 sin theta end cell 0 row T 0 row 0 cell T squared over 2 end cell row blank T end table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G&lt;/mi&gt;&lt;mo&gt;=&lt;/mo&gt;&lt;mfenced open=\&quot;[\&quot; close=\&quot;]\&quot;&gt;&lt;mtable&gt;&lt;mtr&gt;&lt;mtd&gt;&lt;mfrac&gt;&lt;msup&gt;&lt;mi&gt;T&lt;/mi&gt;&lt;mn&gt;2&lt;/mn&gt;&lt;/msup&gt;&lt;mn&gt;2&lt;/mn&gt;&lt;/mfrac&gt;&lt;mi&gt;cos&lt;/mi&gt;&lt;mi&gt;&amp;#x3B8;&lt;/mi&gt;&lt;/mtd&gt;&lt;mtd&gt;&lt;mn&gt;0&lt;/mn&gt;&lt;/mtd&gt;&lt;/mtr&gt;&lt;mtr&gt;&lt;mtd&gt;&lt;mfrac&gt;&lt;msup&gt;&lt;mi&gt;T&lt;/mi&gt;&lt;mn&gt;2&lt;/mn&gt;&lt;/msup&gt;&lt;mn&gt;2&lt;/mn&gt;&lt;/mfrac&gt;&lt;mi&gt;sin&lt;/mi&gt;&lt;mi&gt;&amp;#x3B8;&lt;/mi&gt;&lt;/mtd&gt;&lt;mtd&gt;&lt;mn&gt;0&lt;/mn&gt;&lt;/mtd&gt;&lt;/mtr&gt;&lt;mtr&gt;&lt;mtd&gt;&lt;mi&gt;T&lt;/mi&gt;&lt;/mtd&gt;&lt;mtd&gt;&lt;mn&gt;0&lt;/mn&gt;&lt;/mtd&gt;&lt;/mtr&gt;&lt;mtr&gt;&lt;mtd&gt;&lt;mn&gt;0&lt;/mn&gt;&lt;/mtd&gt;&lt;mtd&gt;&lt;mfrac&gt;&lt;msup&gt;&lt;mi&gt;T&lt;/mi&gt;&lt;mn&gt;2&lt;/mn&gt;&lt;/msup&gt;&lt;mn&gt;2&lt;/mn&gt;&lt;/mfrac&gt;&lt;/mtd&gt;&lt;/mtr&gt;&lt;mtr&gt;&lt;mtd/&gt;&lt;mtd&gt;&lt;mi&gt;T&lt;/mi&gt;&lt;/mtd&gt;&lt;/mtr&gt;&lt;/mtable&gt;&lt;/mfenced&gt;&lt;/math&gt;&quot;,&quot;origin&quot;:&quot;MathType Legacy&quot;,&quot;version&quot;:&quot;v3.18.2&quot;}" title="G equals open square brackets table row cell T squared over 2 cos theta end cell 0 row cell T squared over 2 sin theta end cell 0 row T 0 row 0 cell T squared over 2 end cell row blank T end table close square brackets"/>
                    <pic:cNvPicPr/>
                  </pic:nvPicPr>
                  <pic:blipFill>
                    <a:blip r:embed="rId314" cstate="print">
                      <a:extLst>
                        <a:ext uri="{28A0092B-C50C-407E-A947-70E740481C1C}">
                          <a14:useLocalDpi xmlns:a14="http://schemas.microsoft.com/office/drawing/2010/main" val="0"/>
                        </a:ext>
                      </a:extLst>
                    </a:blip>
                    <a:stretch>
                      <a:fillRect/>
                    </a:stretch>
                  </pic:blipFill>
                  <pic:spPr>
                    <a:xfrm>
                      <a:off x="0" y="0"/>
                      <a:ext cx="1320800" cy="1906016"/>
                    </a:xfrm>
                    <a:prstGeom prst="rect">
                      <a:avLst/>
                    </a:prstGeom>
                  </pic:spPr>
                </pic:pic>
              </a:graphicData>
            </a:graphic>
          </wp:inline>
        </w:drawing>
      </w:r>
    </w:p>
    <w:p w14:paraId="0DE050C4" w14:textId="77777777" w:rsidR="00D06663" w:rsidRDefault="00D06663" w:rsidP="00DA5FA1">
      <w:pPr>
        <w:jc w:val="center"/>
      </w:pPr>
    </w:p>
    <w:p w14:paraId="71871EEE" w14:textId="77777777" w:rsidR="00D06663" w:rsidRDefault="00D06663" w:rsidP="00DA5FA1">
      <w:r>
        <w:t>and</w:t>
      </w:r>
    </w:p>
    <w:p w14:paraId="67BA8559" w14:textId="77777777" w:rsidR="00D06663" w:rsidRDefault="00D06663" w:rsidP="00DA5FA1"/>
    <w:p w14:paraId="799A8EF4" w14:textId="77777777" w:rsidR="00D06663" w:rsidRDefault="00D06663" w:rsidP="00DA5FA1">
      <w:r>
        <w:rPr>
          <w:noProof/>
          <w:position w:val="-44"/>
        </w:rPr>
        <w:drawing>
          <wp:inline distT="0" distB="0" distL="0" distR="0" wp14:anchorId="41A5EEF5" wp14:editId="15CD057F">
            <wp:extent cx="778256" cy="229616"/>
            <wp:effectExtent l="0" t="0" r="0" b="0"/>
            <wp:docPr id="1058829016" name="Picture 1058829016" descr="{&quot;mathml&quot;:&quot;&lt;math style=\&quot;font-family:Times New Roman;font-size:12px;\&quot; xmlns=\&quot;http://www.w3.org/1998/Math/MathML\&quot;&gt;&lt;mi mathvariant=\&quot;bold-italic\&quot;&gt;q&lt;/mi&gt;&lt;mo&gt;~&lt;/mo&gt;&lt;mi&gt;N&lt;/mi&gt;&lt;mfenced&gt;&lt;mrow&gt;&lt;mn mathvariant=\&quot;bold\&quot;&gt;0&lt;/mn&gt;&lt;mo&gt;,&lt;/mo&gt;&lt;msub&gt;&lt;mi mathvariant=\&quot;bold\&quot;&gt;Q&lt;/mi&gt;&lt;mn&gt;0&lt;/mn&gt;&lt;/msub&gt;&lt;/mrow&gt;&lt;/mfenced&gt;&lt;/math&gt;&quot;,&quot;origin&quot;:&quot;MathType Legacy&quot;,&quot;version&quot;:&quot;v3.18.2&quot;}" title="bold italic q tilde N open parentheses bold 0 comma bold Q subscript 0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 mathvariant=\&quot;bold-italic\&quot;&gt;q&lt;/mi&gt;&lt;mo&gt;~&lt;/mo&gt;&lt;mi&gt;N&lt;/mi&gt;&lt;mfenced&gt;&lt;mrow&gt;&lt;mn mathvariant=\&quot;bold\&quot;&gt;0&lt;/mn&gt;&lt;mo&gt;,&lt;/mo&gt;&lt;msub&gt;&lt;mi mathvariant=\&quot;bold\&quot;&gt;Q&lt;/mi&gt;&lt;mn&gt;0&lt;/mn&gt;&lt;/msub&gt;&lt;/mrow&gt;&lt;/mfenced&gt;&lt;/math&gt;&quot;,&quot;origin&quot;:&quot;MathType Legacy&quot;,&quot;version&quot;:&quot;v3.18.2&quot;}" title="bold italic q tilde N open parentheses bold 0 comma bold Q subscript 0 close parentheses"/>
                    <pic:cNvPicPr/>
                  </pic:nvPicPr>
                  <pic:blipFill>
                    <a:blip r:embed="rId315" cstate="print">
                      <a:extLst>
                        <a:ext uri="{28A0092B-C50C-407E-A947-70E740481C1C}">
                          <a14:useLocalDpi xmlns:a14="http://schemas.microsoft.com/office/drawing/2010/main" val="0"/>
                        </a:ext>
                      </a:extLst>
                    </a:blip>
                    <a:stretch>
                      <a:fillRect/>
                    </a:stretch>
                  </pic:blipFill>
                  <pic:spPr>
                    <a:xfrm>
                      <a:off x="0" y="0"/>
                      <a:ext cx="778256" cy="229616"/>
                    </a:xfrm>
                    <a:prstGeom prst="rect">
                      <a:avLst/>
                    </a:prstGeom>
                  </pic:spPr>
                </pic:pic>
              </a:graphicData>
            </a:graphic>
          </wp:inline>
        </w:drawing>
      </w:r>
    </w:p>
    <w:p w14:paraId="396B2EDC" w14:textId="77777777" w:rsidR="00D06663" w:rsidRDefault="00D06663" w:rsidP="00DA5FA1">
      <w:r>
        <w:t xml:space="preserve">with total process noise covariance </w:t>
      </w:r>
    </w:p>
    <w:p w14:paraId="5FF1904D" w14:textId="77777777" w:rsidR="00D06663" w:rsidRDefault="00D06663" w:rsidP="00DA5FA1"/>
    <w:p w14:paraId="5139C6C5" w14:textId="77777777" w:rsidR="00D06663" w:rsidRDefault="00D06663" w:rsidP="00DA5FA1">
      <w:pPr>
        <w:jc w:val="center"/>
      </w:pPr>
      <w:r>
        <w:rPr>
          <w:noProof/>
          <w:position w:val="-13"/>
        </w:rPr>
        <w:drawing>
          <wp:inline distT="0" distB="0" distL="0" distR="0" wp14:anchorId="7558A077" wp14:editId="6410F26F">
            <wp:extent cx="1897888" cy="219456"/>
            <wp:effectExtent l="0" t="0" r="0" b="0"/>
            <wp:docPr id="826661203" name="Picture 826661203" descr="{&quot;mathml&quot;:&quot;&lt;math style=\&quot;font-family:Times New Roman;font-size:12px;\&quot; xmlns=\&quot;http://www.w3.org/1998/Math/MathML\&quot;&gt;&lt;mi mathvariant=\&quot;bold\&quot;&gt;Q&lt;/mi&gt;&lt;mfenced&gt;&lt;mi&gt;n&lt;/mi&gt;&lt;/mfenced&gt;&lt;mo&gt;=&lt;/mo&gt;&lt;mi mathvariant=\&quot;bold\&quot;&gt;G&lt;/mi&gt;&lt;mfenced&gt;&lt;mi&gt;n&lt;/mi&gt;&lt;/mfenced&gt;&lt;msubsup&gt;&lt;mtext&gt;diag(&amp;#x3C3;&lt;/mtext&gt;&lt;mi mathvariant=\&quot;normal\&quot;&gt;v&lt;/mi&gt;&lt;mn&gt;2&lt;/mn&gt;&lt;/msubsup&gt;&lt;mtext&gt;,&lt;/mtext&gt;&lt;msubsup&gt;&lt;mi mathvariant=\&quot;normal\&quot;&gt;&amp;#x3C3;&lt;/mi&gt;&lt;mi mathvariant=\&quot;normal\&quot;&gt;&amp;#x3C9;&lt;/mi&gt;&lt;mn&gt;2&lt;/mn&gt;&lt;/msubsup&gt;&lt;mtext&gt;)&lt;/mtext&gt;&lt;msup&gt;&lt;mi mathvariant=\&quot;bold\&quot;&gt;G&lt;/mi&gt;&lt;mi mathvariant=\&quot;bold\&quot;&gt;T&lt;/mi&gt;&lt;/msup&gt;&lt;mfenced&gt;&lt;mi&gt;n&lt;/mi&gt;&lt;/mfenced&gt;&lt;/math&gt;&quot;,&quot;origin&quot;:&quot;MathType Legacy&quot;,&quot;version&quot;:&quot;v3.18.2&quot;}" title="bold Q open parentheses n close parentheses equals bold G open parentheses n close parentheses text diag(σ end text subscript straight v superscript 2 text , end text straight sigma subscript straight omega superscript 2 text ) end text bold G to the power of bold T open parentheses n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 mathvariant=\&quot;bold\&quot;&gt;Q&lt;/mi&gt;&lt;mfenced&gt;&lt;mi&gt;n&lt;/mi&gt;&lt;/mfenced&gt;&lt;mo&gt;=&lt;/mo&gt;&lt;mi mathvariant=\&quot;bold\&quot;&gt;G&lt;/mi&gt;&lt;mfenced&gt;&lt;mi&gt;n&lt;/mi&gt;&lt;/mfenced&gt;&lt;msubsup&gt;&lt;mtext&gt;diag(&amp;#x3C3;&lt;/mtext&gt;&lt;mi mathvariant=\&quot;normal\&quot;&gt;v&lt;/mi&gt;&lt;mn&gt;2&lt;/mn&gt;&lt;/msubsup&gt;&lt;mtext&gt;,&lt;/mtext&gt;&lt;msubsup&gt;&lt;mi mathvariant=\&quot;normal\&quot;&gt;&amp;#x3C3;&lt;/mi&gt;&lt;mi mathvariant=\&quot;normal\&quot;&gt;&amp;#x3C9;&lt;/mi&gt;&lt;mn&gt;2&lt;/mn&gt;&lt;/msubsup&gt;&lt;mtext&gt;)&lt;/mtext&gt;&lt;msup&gt;&lt;mi mathvariant=\&quot;bold\&quot;&gt;G&lt;/mi&gt;&lt;mi mathvariant=\&quot;bold\&quot;&gt;T&lt;/mi&gt;&lt;/msup&gt;&lt;mfenced&gt;&lt;mi&gt;n&lt;/mi&gt;&lt;/mfenced&gt;&lt;/math&gt;&quot;,&quot;origin&quot;:&quot;MathType Legacy&quot;,&quot;version&quot;:&quot;v3.18.2&quot;}" title="bold Q open parentheses n close parentheses equals bold G open parentheses n close parentheses text diag(σ end text subscript straight v superscript 2 text , end text straight sigma subscript straight omega superscript 2 text ) end text bold G to the power of bold T open parentheses n close parentheses"/>
                    <pic:cNvPicPr/>
                  </pic:nvPicPr>
                  <pic:blipFill>
                    <a:blip r:embed="rId316" cstate="print">
                      <a:extLst>
                        <a:ext uri="{28A0092B-C50C-407E-A947-70E740481C1C}">
                          <a14:useLocalDpi xmlns:a14="http://schemas.microsoft.com/office/drawing/2010/main" val="0"/>
                        </a:ext>
                      </a:extLst>
                    </a:blip>
                    <a:stretch>
                      <a:fillRect/>
                    </a:stretch>
                  </pic:blipFill>
                  <pic:spPr>
                    <a:xfrm>
                      <a:off x="0" y="0"/>
                      <a:ext cx="1897888" cy="219456"/>
                    </a:xfrm>
                    <a:prstGeom prst="rect">
                      <a:avLst/>
                    </a:prstGeom>
                  </pic:spPr>
                </pic:pic>
              </a:graphicData>
            </a:graphic>
          </wp:inline>
        </w:drawing>
      </w:r>
    </w:p>
    <w:p w14:paraId="308B4384" w14:textId="77777777" w:rsidR="00D06663" w:rsidRDefault="00D06663" w:rsidP="00DA5FA1">
      <w:pPr>
        <w:jc w:val="center"/>
      </w:pPr>
    </w:p>
    <w:p w14:paraId="69A9F186" w14:textId="77777777" w:rsidR="00D06663" w:rsidRDefault="00D06663" w:rsidP="00DA5FA1">
      <w:pPr>
        <w:jc w:val="center"/>
      </w:pPr>
    </w:p>
    <w:p w14:paraId="37A381F7" w14:textId="77777777" w:rsidR="00D06663" w:rsidRDefault="00D06663" w:rsidP="00DA5FA1">
      <w:r>
        <w:t>The other possibility is to expand the nonlinear portion of () in a first order Taylor series about the previous time step and use the differential terms as the residual acceleration uncertainty.  This procedure propagates the uncertainty from control space to state to obtain the state space.</w:t>
      </w:r>
    </w:p>
    <w:p w14:paraId="16BDA3DE" w14:textId="77777777" w:rsidR="00D06663" w:rsidRDefault="00D06663" w:rsidP="00DA5FA1"/>
    <w:p w14:paraId="04444BE7" w14:textId="77777777" w:rsidR="00D06663" w:rsidRDefault="00D06663" w:rsidP="00DA5FA1"/>
    <w:p w14:paraId="4B207EA3" w14:textId="77777777" w:rsidR="00D06663" w:rsidRDefault="00D06663" w:rsidP="00DA5FA1">
      <w:r>
        <w:t>We have</w:t>
      </w:r>
    </w:p>
    <w:p w14:paraId="38A70304" w14:textId="77777777" w:rsidR="00D06663" w:rsidRDefault="00D06663" w:rsidP="00DA5FA1"/>
    <w:p w14:paraId="7A2B7516" w14:textId="77777777" w:rsidR="00D06663" w:rsidRDefault="00D06663" w:rsidP="00DA5FA1">
      <w:pPr>
        <w:jc w:val="center"/>
      </w:pPr>
      <w:r>
        <w:rPr>
          <w:noProof/>
          <w:position w:val="-58"/>
        </w:rPr>
        <w:lastRenderedPageBreak/>
        <w:drawing>
          <wp:inline distT="0" distB="0" distL="0" distR="0" wp14:anchorId="79317A3E" wp14:editId="3B04CDE0">
            <wp:extent cx="5654192" cy="2603805"/>
            <wp:effectExtent l="0" t="0" r="0" b="0"/>
            <wp:docPr id="1929474145" name="Picture 1929474145" descr="{&quot;mathml&quot;:&quot;&lt;math style=\&quot;font-family:Times New Roman;font-size:12px;\&quot; xmlns=\&quot;http://www.w3.org/1998/Math/MathML\&quot;&gt;&lt;mtable columnspacing=\&quot;0px\&quot; columnalign=\&quot;right center left\&quot;&gt;&lt;mtr&gt;&lt;mtd&gt;&lt;msub&gt;&lt;mi&gt;f&lt;/mi&gt;&lt;mi&gt;x&lt;/mi&gt;&lt;/msub&gt;&lt;mfenced&gt;&lt;mrow&gt;&lt;mi&gt;&amp;#x3B8;&lt;/mi&gt;&lt;mfenced&gt;&lt;mi&gt;n&lt;/mi&gt;&lt;/mfenced&gt;&lt;mo&gt;,&lt;/mo&gt;&lt;mi&gt;u&lt;/mi&gt;&lt;mfenced&gt;&lt;mi&gt;n&lt;/mi&gt;&lt;/mfenced&gt;&lt;/mrow&gt;&lt;/mfenced&gt;&lt;/mtd&gt;&lt;mtd&gt;&lt;mo&gt;=&lt;/mo&gt;&lt;/mtd&gt;&lt;mtd&gt;&lt;msub&gt;&lt;mi&gt;f&lt;/mi&gt;&lt;mi&gt;x&lt;/mi&gt;&lt;/msub&gt;&lt;mfenced&gt;&lt;mrow&gt;&lt;mi&gt;&amp;#x3B8;&lt;/mi&gt;&lt;mfenced&gt;&lt;mrow&gt;&lt;mi&gt;n&lt;/mi&gt;&lt;mo&gt;-&lt;/mo&gt;&lt;mn&gt;1&lt;/mn&gt;&lt;/mrow&gt;&lt;/mfenced&gt;&lt;mo&gt;,&lt;/mo&gt;&lt;mi&gt;u&lt;/mi&gt;&lt;mfenced&gt;&lt;mrow&gt;&lt;mi&gt;n&lt;/mi&gt;&lt;mo&gt;-&lt;/mo&gt;&lt;mn&gt;1&lt;/mn&gt;&lt;/mrow&gt;&lt;/mfenced&gt;&lt;/mrow&gt;&lt;/mfenced&gt;&lt;mo&gt;+&lt;/mo&gt;&lt;mfrac&gt;&lt;mrow&gt;&lt;mo&gt;&amp;#x2202;&lt;/mo&gt;&lt;msub&gt;&lt;mi&gt;f&lt;/mi&gt;&lt;mi&gt;x&lt;/mi&gt;&lt;/msub&gt;&lt;mfenced&gt;&lt;mrow&gt;&lt;mi&gt;n&lt;/mi&gt;&lt;mo&gt;-&lt;/mo&gt;&lt;mn&gt;1&lt;/mn&gt;&lt;/mrow&gt;&lt;/mfenced&gt;&lt;/mrow&gt;&lt;mrow&gt;&lt;mo&gt;&amp;#x2202;&lt;/mo&gt;&lt;mi&gt;v&lt;/mi&gt;&lt;/mrow&gt;&lt;/mfrac&gt;&lt;mi&gt;&amp;#x394;&lt;/mi&gt;&lt;mi&gt;v&lt;/mi&gt;&lt;mo&gt;+&lt;/mo&gt;&lt;mfrac&gt;&lt;mrow&gt;&lt;mo&gt;&amp;#x2202;&lt;/mo&gt;&lt;msub&gt;&lt;mi&gt;f&lt;/mi&gt;&lt;mi&gt;x&lt;/mi&gt;&lt;/msub&gt;&lt;mfenced&gt;&lt;mrow&gt;&lt;mi&gt;n&lt;/mi&gt;&lt;mo&gt;-&lt;/mo&gt;&lt;mn&gt;1&lt;/mn&gt;&lt;/mrow&gt;&lt;/mfenced&gt;&lt;/mrow&gt;&lt;mrow&gt;&lt;mo&gt;&amp;#x2202;&lt;/mo&gt;&lt;mi&gt;&amp;#x3B8;&lt;/mi&gt;&lt;/mrow&gt;&lt;/mfrac&gt;&lt;mi&gt;&amp;#x394;&lt;/mi&gt;&lt;mi&gt;&amp;#x3B8;&lt;/mi&gt;&lt;mo&gt;+&lt;/mo&gt;&lt;mfrac&gt;&lt;mrow&gt;&lt;mo&gt;&amp;#x2202;&lt;/mo&gt;&lt;msub&gt;&lt;mi&gt;f&lt;/mi&gt;&lt;mi&gt;x&lt;/mi&gt;&lt;/msub&gt;&lt;mfenced&gt;&lt;mrow&gt;&lt;mi&gt;n&lt;/mi&gt;&lt;mo&gt;-&lt;/mo&gt;&lt;mn&gt;1&lt;/mn&gt;&lt;/mrow&gt;&lt;/mfenced&gt;&lt;/mrow&gt;&lt;mrow&gt;&lt;mo&gt;&amp;#x2202;&lt;/mo&gt;&lt;mi&gt;&amp;#x3C9;&lt;/mi&gt;&lt;/mrow&gt;&lt;/mfrac&gt;&lt;mi&gt;&amp;#x394;&lt;/mi&gt;&lt;mi&gt;&amp;#x3C9;&lt;/mi&gt;&lt;/mtd&gt;&lt;/mtr&gt;&lt;mtr&gt;&lt;mtd/&gt;&lt;mtd&gt;&lt;mo&gt;=&lt;/mo&gt;&lt;/mtd&gt;&lt;mtd&gt;&lt;msub&gt;&lt;mi&gt;f&lt;/mi&gt;&lt;mi&gt;x&lt;/mi&gt;&lt;/msub&gt;&lt;mfenced&gt;&lt;mrow&gt;&lt;mi&gt;&amp;#x3B8;&lt;/mi&gt;&lt;mfenced&gt;&lt;mrow&gt;&lt;mi&gt;n&lt;/mi&gt;&lt;mo&gt;-&lt;/mo&gt;&lt;mn&gt;1&lt;/mn&gt;&lt;/mrow&gt;&lt;/mfenced&gt;&lt;mo&gt;,&lt;/mo&gt;&lt;mi&gt;u&lt;/mi&gt;&lt;mfenced&gt;&lt;mrow&gt;&lt;mi&gt;n&lt;/mi&gt;&lt;mo&gt;-&lt;/mo&gt;&lt;mn&gt;1&lt;/mn&gt;&lt;/mrow&gt;&lt;/mfenced&gt;&lt;/mrow&gt;&lt;/mfenced&gt;&lt;mo&gt;+&lt;/mo&gt;&lt;mi&gt;a&lt;/mi&gt;&lt;mi&gt;T&lt;/mi&gt;&lt;mfrac&gt;&lt;mrow&gt;&lt;mo&gt;&amp;#x2202;&lt;/mo&gt;&lt;msub&gt;&lt;mi&gt;f&lt;/mi&gt;&lt;mi&gt;x&lt;/mi&gt;&lt;/msub&gt;&lt;mfenced&gt;&lt;mrow&gt;&lt;mi&gt;n&lt;/mi&gt;&lt;mo&gt;-&lt;/mo&gt;&lt;mn&gt;1&lt;/mn&gt;&lt;/mrow&gt;&lt;/mfenced&gt;&lt;/mrow&gt;&lt;mrow&gt;&lt;mo&gt;&amp;#x2202;&lt;/mo&gt;&lt;mi&gt;v&lt;/mi&gt;&lt;/mrow&gt;&lt;/mfrac&gt;&lt;mo&gt;+&lt;/mo&gt;&lt;mfrac&gt;&lt;mrow&gt;&lt;mo&gt;&amp;#x2202;&lt;/mo&gt;&lt;msub&gt;&lt;mi&gt;f&lt;/mi&gt;&lt;mi&gt;x&lt;/mi&gt;&lt;/msub&gt;&lt;mfenced&gt;&lt;mrow&gt;&lt;mi&gt;n&lt;/mi&gt;&lt;mo&gt;-&lt;/mo&gt;&lt;mn&gt;1&lt;/mn&gt;&lt;/mrow&gt;&lt;/mfenced&gt;&lt;/mrow&gt;&lt;mrow&gt;&lt;mo&gt;&amp;#x2202;&lt;/mo&gt;&lt;mi&gt;&amp;#x3B8;&lt;/mi&gt;&lt;/mrow&gt;&lt;/mfrac&gt;&lt;mi&gt;&amp;#x394;&lt;/mi&gt;&lt;mi&gt;&amp;#x3B8;&lt;/mi&gt;&lt;mo&gt;+&lt;/mo&gt;&lt;mi&gt;&amp;#x3B1;&lt;/mi&gt;&lt;mi&gt;T&lt;/mi&gt;&lt;mfrac&gt;&lt;mrow&gt;&lt;mo&gt;&amp;#x2202;&lt;/mo&gt;&lt;msub&gt;&lt;mi&gt;f&lt;/mi&gt;&lt;mi&gt;x&lt;/mi&gt;&lt;/msub&gt;&lt;mfenced&gt;&lt;mrow&gt;&lt;mi&gt;n&lt;/mi&gt;&lt;mo&gt;-&lt;/mo&gt;&lt;mn&gt;1&lt;/mn&gt;&lt;/mrow&gt;&lt;/mfenced&gt;&lt;/mrow&gt;&lt;mrow&gt;&lt;mo&gt;&amp;#x2202;&lt;/mo&gt;&lt;mi&gt;&amp;#x3C9;&lt;/mi&gt;&lt;/mrow&gt;&lt;/mfrac&gt;&lt;/mtd&gt;&lt;/mtr&gt;&lt;mtr&gt;&lt;mtd&gt;&lt;msub&gt;&lt;mi&gt;f&lt;/mi&gt;&lt;mi&gt;y&lt;/mi&gt;&lt;/msub&gt;&lt;mfenced&gt;&lt;mrow&gt;&lt;mi&gt;&amp;#x3B8;&lt;/mi&gt;&lt;mfenced&gt;&lt;mi&gt;n&lt;/mi&gt;&lt;/mfenced&gt;&lt;mo&gt;,&lt;/mo&gt;&lt;mi&gt;u&lt;/mi&gt;&lt;mfenced&gt;&lt;mi&gt;n&lt;/mi&gt;&lt;/mfenced&gt;&lt;/mrow&gt;&lt;/mfenced&gt;&lt;/mtd&gt;&lt;mtd&gt;&lt;mo&gt;=&lt;/mo&gt;&lt;/mtd&gt;&lt;mtd&gt;&lt;msub&gt;&lt;mi&gt;f&lt;/mi&gt;&lt;mi&gt;y&lt;/mi&gt;&lt;/msub&gt;&lt;mfenced&gt;&lt;mrow&gt;&lt;mi&gt;&amp;#x3B8;&lt;/mi&gt;&lt;mfenced&gt;&lt;mrow&gt;&lt;mi&gt;n&lt;/mi&gt;&lt;mo&gt;-&lt;/mo&gt;&lt;mn&gt;1&lt;/mn&gt;&lt;/mrow&gt;&lt;/mfenced&gt;&lt;mo&gt;,&lt;/mo&gt;&lt;mi&gt;u&lt;/mi&gt;&lt;mfenced&gt;&lt;mrow&gt;&lt;mi&gt;n&lt;/mi&gt;&lt;mo&gt;-&lt;/mo&gt;&lt;mn&gt;1&lt;/mn&gt;&lt;/mrow&gt;&lt;/mfenced&gt;&lt;/mrow&gt;&lt;/mfenced&gt;&lt;mo&gt;+&lt;/mo&gt;&lt;mi&gt;a&lt;/mi&gt;&lt;mi&gt;T&lt;/mi&gt;&lt;mfrac&gt;&lt;mrow&gt;&lt;mo&gt;&amp;#x2202;&lt;/mo&gt;&lt;msub&gt;&lt;mi&gt;f&lt;/mi&gt;&lt;mi&gt;y&lt;/mi&gt;&lt;/msub&gt;&lt;mfenced&gt;&lt;mrow&gt;&lt;mi&gt;n&lt;/mi&gt;&lt;mo&gt;-&lt;/mo&gt;&lt;mn&gt;1&lt;/mn&gt;&lt;/mrow&gt;&lt;/mfenced&gt;&lt;/mrow&gt;&lt;mrow&gt;&lt;mo&gt;&amp;#x2202;&lt;/mo&gt;&lt;mi&gt;v&lt;/mi&gt;&lt;/mrow&gt;&lt;/mfrac&gt;&lt;mo&gt;+&lt;/mo&gt;&lt;mi&gt;&amp;#x3B1;&lt;/mi&gt;&lt;mi&gt;T&lt;/mi&gt;&lt;mfrac&gt;&lt;mrow&gt;&lt;mo&gt;&amp;#x2202;&lt;/mo&gt;&lt;msub&gt;&lt;mi&gt;f&lt;/mi&gt;&lt;mi&gt;y&lt;/mi&gt;&lt;/msub&gt;&lt;mfenced&gt;&lt;mrow&gt;&lt;mi&gt;n&lt;/mi&gt;&lt;mo&gt;-&lt;/mo&gt;&lt;mn&gt;1&lt;/mn&gt;&lt;/mrow&gt;&lt;/mfenced&gt;&lt;/mrow&gt;&lt;mrow&gt;&lt;mo&gt;&amp;#x2202;&lt;/mo&gt;&lt;mi&gt;&amp;#x3B8;&lt;/mi&gt;&lt;/mrow&gt;&lt;/mfrac&gt;&lt;mo&gt;+&lt;/mo&gt;&lt;mfrac&gt;&lt;mrow&gt;&lt;mo&gt;&amp;#x2202;&lt;/mo&gt;&lt;msub&gt;&lt;mi&gt;f&lt;/mi&gt;&lt;mi&gt;y&lt;/mi&gt;&lt;/msub&gt;&lt;mfenced&gt;&lt;mrow&gt;&lt;mi&gt;n&lt;/mi&gt;&lt;mo&gt;-&lt;/mo&gt;&lt;mn&gt;1&lt;/mn&gt;&lt;/mrow&gt;&lt;/mfenced&gt;&lt;/mrow&gt;&lt;mrow&gt;&lt;mo&gt;&amp;#x2202;&lt;/mo&gt;&lt;mi&gt;&amp;#x3C9;&lt;/mi&gt;&lt;/mrow&gt;&lt;/mfrac&gt;&lt;mi&gt;&amp;#x394;&lt;/mi&gt;&lt;mi&gt;&amp;#x3C9;&lt;/mi&gt;&lt;/mtd&gt;&lt;/mtr&gt;&lt;mtr&gt;&lt;mtd&gt;&lt;mi&gt;v&lt;/mi&gt;&lt;mfenced&gt;&lt;mi&gt;n&lt;/mi&gt;&lt;/mfenced&gt;&lt;/mtd&gt;&lt;mtd&gt;&lt;mo&gt;=&lt;/mo&gt;&lt;/mtd&gt;&lt;mtd&gt;&lt;mi&gt;v&lt;/mi&gt;&lt;mfenced&gt;&lt;mrow&gt;&lt;mi&gt;n&lt;/mi&gt;&lt;mo&gt;-&lt;/mo&gt;&lt;mn&gt;1&lt;/mn&gt;&lt;/mrow&gt;&lt;/mfenced&gt;&lt;mo&gt;+&lt;/mo&gt;&lt;mi&gt;a&lt;/mi&gt;&lt;mi&gt;T&lt;/mi&gt;&lt;/mtd&gt;&lt;/mtr&gt;&lt;mtr&gt;&lt;mtd&gt;&lt;mi&gt;&amp;#x3B8;&lt;/mi&gt;&lt;mfenced&gt;&lt;mi&gt;n&lt;/mi&gt;&lt;/mfenced&gt;&lt;/mtd&gt;&lt;mtd&gt;&lt;mo&gt;=&lt;/mo&gt;&lt;/mtd&gt;&lt;mtd&gt;&lt;mi&gt;&amp;#x3B8;&lt;/mi&gt;&lt;mfenced&gt;&lt;mrow&gt;&lt;mi&gt;n&lt;/mi&gt;&lt;mo&gt;-&lt;/mo&gt;&lt;mn&gt;1&lt;/mn&gt;&lt;/mrow&gt;&lt;/mfenced&gt;&lt;mo&gt;+&lt;/mo&gt;&lt;mi&gt;&amp;#x3C9;&lt;/mi&gt;&lt;mfenced&gt;&lt;mi&gt;n&lt;/mi&gt;&lt;/mfenced&gt;&lt;mi&gt;T&lt;/mi&gt;&lt;mo&gt;+&lt;/mo&gt;&lt;mfrac&gt;&lt;mrow&gt;&lt;mi&gt;&amp;#x3B1;&lt;/mi&gt;&lt;msup&gt;&lt;mi&gt;T&lt;/mi&gt;&lt;mn&gt;2&lt;/mn&gt;&lt;/msup&gt;&lt;/mrow&gt;&lt;mn&gt;2&lt;/mn&gt;&lt;/mfrac&gt;&lt;/mtd&gt;&lt;/mtr&gt;&lt;mtr&gt;&lt;mtd&gt;&lt;mi&gt;&amp;#x3C9;&lt;/mi&gt;&lt;mfenced&gt;&lt;mi&gt;n&lt;/mi&gt;&lt;/mfenced&gt;&lt;/mtd&gt;&lt;mtd&gt;&lt;mo&gt;=&lt;/mo&gt;&lt;/mtd&gt;&lt;mtd&gt;&lt;mi&gt;&amp;#x3C9;&lt;/mi&gt;&lt;mfenced&gt;&lt;mrow&gt;&lt;mi&gt;n&lt;/mi&gt;&lt;mo&gt;-&lt;/mo&gt;&lt;mn&gt;1&lt;/mn&gt;&lt;/mrow&gt;&lt;/mfenced&gt;&lt;mo&gt;+&lt;/mo&gt;&lt;mi&gt;&amp;#x3B1;&lt;/mi&gt;&lt;mi&gt;T&lt;/mi&gt;&lt;/mtd&gt;&lt;/mtr&gt;&lt;/mtable&gt;&lt;/math&gt;&quot;,&quot;origin&quot;:&quot;MathType Legacy&quot;,&quot;version&quot;:&quot;v3.18.2&quot;}" title="table row cell f subscript x open parentheses theta open parentheses n close parentheses comma u open parentheses n close parentheses close parentheses end cell equals cell f subscript x open parentheses theta open parentheses n minus 1 close parentheses comma u open parentheses n minus 1 close parentheses close parentheses plus fraction numerator partial differential f subscript x open parentheses n minus 1 close parentheses over denominator partial differential v end fraction capital delta v plus fraction numerator partial differential f subscript x open parentheses n minus 1 close parentheses over denominator partial differential theta end fraction capital delta theta plus fraction numerator partial differential f subscript x open parentheses n minus 1 close parentheses over denominator partial differential omega end fraction capital delta omega end cell row blank equals cell f subscript x open parentheses theta open parentheses n minus 1 close parentheses comma u open parentheses n minus 1 close parentheses close parentheses plus a T fraction numerator partial differential f subscript x open parentheses n minus 1 close parentheses over denominator partial differential v end fraction plus fraction numerator partial differential f subscript x open parentheses n minus 1 close parentheses over denominator partial differential theta end fraction capital delta theta plus alpha T fraction numerator partial differential f subscript x open parentheses n minus 1 close parentheses over denominator partial differential omega end fraction end cell row cell f subscript y open parentheses theta open parentheses n close parentheses comma u open parentheses n close parentheses close parentheses end cell equals cell f subscript y open parentheses theta open parentheses n minus 1 close parentheses comma u open parentheses n minus 1 close parentheses close parentheses plus a T fraction numerator partial differential f subscript y open parentheses n minus 1 close parentheses over denominator partial differential v end fraction plus alpha T fraction numerator partial differential f subscript y open parentheses n minus 1 close parentheses over denominator partial differential theta end fraction plus fraction numerator partial differential f subscript y open parentheses n minus 1 close parentheses over denominator partial differential omega end fraction capital delta omega end cell row cell v open parentheses n close parentheses end cell equals cell v open parentheses n minus 1 close parentheses plus a T end cell row cell theta open parentheses n close parentheses end cell equals cell theta open parentheses n minus 1 close parentheses plus omega open parentheses n close parentheses T plus fraction numerator alpha T squared over denominator 2 end fraction end cell row cell omega open parentheses n close parentheses end cell equals cell omega open parentheses n minus 1 close parentheses plus alpha T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table columnspacing=\&quot;0px\&quot; columnalign=\&quot;right center left\&quot;&gt;&lt;mtr&gt;&lt;mtd&gt;&lt;msub&gt;&lt;mi&gt;f&lt;/mi&gt;&lt;mi&gt;x&lt;/mi&gt;&lt;/msub&gt;&lt;mfenced&gt;&lt;mrow&gt;&lt;mi&gt;&amp;#x3B8;&lt;/mi&gt;&lt;mfenced&gt;&lt;mi&gt;n&lt;/mi&gt;&lt;/mfenced&gt;&lt;mo&gt;,&lt;/mo&gt;&lt;mi&gt;u&lt;/mi&gt;&lt;mfenced&gt;&lt;mi&gt;n&lt;/mi&gt;&lt;/mfenced&gt;&lt;/mrow&gt;&lt;/mfenced&gt;&lt;/mtd&gt;&lt;mtd&gt;&lt;mo&gt;=&lt;/mo&gt;&lt;/mtd&gt;&lt;mtd&gt;&lt;msub&gt;&lt;mi&gt;f&lt;/mi&gt;&lt;mi&gt;x&lt;/mi&gt;&lt;/msub&gt;&lt;mfenced&gt;&lt;mrow&gt;&lt;mi&gt;&amp;#x3B8;&lt;/mi&gt;&lt;mfenced&gt;&lt;mrow&gt;&lt;mi&gt;n&lt;/mi&gt;&lt;mo&gt;-&lt;/mo&gt;&lt;mn&gt;1&lt;/mn&gt;&lt;/mrow&gt;&lt;/mfenced&gt;&lt;mo&gt;,&lt;/mo&gt;&lt;mi&gt;u&lt;/mi&gt;&lt;mfenced&gt;&lt;mrow&gt;&lt;mi&gt;n&lt;/mi&gt;&lt;mo&gt;-&lt;/mo&gt;&lt;mn&gt;1&lt;/mn&gt;&lt;/mrow&gt;&lt;/mfenced&gt;&lt;/mrow&gt;&lt;/mfenced&gt;&lt;mo&gt;+&lt;/mo&gt;&lt;mfrac&gt;&lt;mrow&gt;&lt;mo&gt;&amp;#x2202;&lt;/mo&gt;&lt;msub&gt;&lt;mi&gt;f&lt;/mi&gt;&lt;mi&gt;x&lt;/mi&gt;&lt;/msub&gt;&lt;mfenced&gt;&lt;mrow&gt;&lt;mi&gt;n&lt;/mi&gt;&lt;mo&gt;-&lt;/mo&gt;&lt;mn&gt;1&lt;/mn&gt;&lt;/mrow&gt;&lt;/mfenced&gt;&lt;/mrow&gt;&lt;mrow&gt;&lt;mo&gt;&amp;#x2202;&lt;/mo&gt;&lt;mi&gt;v&lt;/mi&gt;&lt;/mrow&gt;&lt;/mfrac&gt;&lt;mi&gt;&amp;#x394;&lt;/mi&gt;&lt;mi&gt;v&lt;/mi&gt;&lt;mo&gt;+&lt;/mo&gt;&lt;mfrac&gt;&lt;mrow&gt;&lt;mo&gt;&amp;#x2202;&lt;/mo&gt;&lt;msub&gt;&lt;mi&gt;f&lt;/mi&gt;&lt;mi&gt;x&lt;/mi&gt;&lt;/msub&gt;&lt;mfenced&gt;&lt;mrow&gt;&lt;mi&gt;n&lt;/mi&gt;&lt;mo&gt;-&lt;/mo&gt;&lt;mn&gt;1&lt;/mn&gt;&lt;/mrow&gt;&lt;/mfenced&gt;&lt;/mrow&gt;&lt;mrow&gt;&lt;mo&gt;&amp;#x2202;&lt;/mo&gt;&lt;mi&gt;&amp;#x3B8;&lt;/mi&gt;&lt;/mrow&gt;&lt;/mfrac&gt;&lt;mi&gt;&amp;#x394;&lt;/mi&gt;&lt;mi&gt;&amp;#x3B8;&lt;/mi&gt;&lt;mo&gt;+&lt;/mo&gt;&lt;mfrac&gt;&lt;mrow&gt;&lt;mo&gt;&amp;#x2202;&lt;/mo&gt;&lt;msub&gt;&lt;mi&gt;f&lt;/mi&gt;&lt;mi&gt;x&lt;/mi&gt;&lt;/msub&gt;&lt;mfenced&gt;&lt;mrow&gt;&lt;mi&gt;n&lt;/mi&gt;&lt;mo&gt;-&lt;/mo&gt;&lt;mn&gt;1&lt;/mn&gt;&lt;/mrow&gt;&lt;/mfenced&gt;&lt;/mrow&gt;&lt;mrow&gt;&lt;mo&gt;&amp;#x2202;&lt;/mo&gt;&lt;mi&gt;&amp;#x3C9;&lt;/mi&gt;&lt;/mrow&gt;&lt;/mfrac&gt;&lt;mi&gt;&amp;#x394;&lt;/mi&gt;&lt;mi&gt;&amp;#x3C9;&lt;/mi&gt;&lt;/mtd&gt;&lt;/mtr&gt;&lt;mtr&gt;&lt;mtd/&gt;&lt;mtd&gt;&lt;mo&gt;=&lt;/mo&gt;&lt;/mtd&gt;&lt;mtd&gt;&lt;msub&gt;&lt;mi&gt;f&lt;/mi&gt;&lt;mi&gt;x&lt;/mi&gt;&lt;/msub&gt;&lt;mfenced&gt;&lt;mrow&gt;&lt;mi&gt;&amp;#x3B8;&lt;/mi&gt;&lt;mfenced&gt;&lt;mrow&gt;&lt;mi&gt;n&lt;/mi&gt;&lt;mo&gt;-&lt;/mo&gt;&lt;mn&gt;1&lt;/mn&gt;&lt;/mrow&gt;&lt;/mfenced&gt;&lt;mo&gt;,&lt;/mo&gt;&lt;mi&gt;u&lt;/mi&gt;&lt;mfenced&gt;&lt;mrow&gt;&lt;mi&gt;n&lt;/mi&gt;&lt;mo&gt;-&lt;/mo&gt;&lt;mn&gt;1&lt;/mn&gt;&lt;/mrow&gt;&lt;/mfenced&gt;&lt;/mrow&gt;&lt;/mfenced&gt;&lt;mo&gt;+&lt;/mo&gt;&lt;mi&gt;a&lt;/mi&gt;&lt;mi&gt;T&lt;/mi&gt;&lt;mfrac&gt;&lt;mrow&gt;&lt;mo&gt;&amp;#x2202;&lt;/mo&gt;&lt;msub&gt;&lt;mi&gt;f&lt;/mi&gt;&lt;mi&gt;x&lt;/mi&gt;&lt;/msub&gt;&lt;mfenced&gt;&lt;mrow&gt;&lt;mi&gt;n&lt;/mi&gt;&lt;mo&gt;-&lt;/mo&gt;&lt;mn&gt;1&lt;/mn&gt;&lt;/mrow&gt;&lt;/mfenced&gt;&lt;/mrow&gt;&lt;mrow&gt;&lt;mo&gt;&amp;#x2202;&lt;/mo&gt;&lt;mi&gt;v&lt;/mi&gt;&lt;/mrow&gt;&lt;/mfrac&gt;&lt;mo&gt;+&lt;/mo&gt;&lt;mfrac&gt;&lt;mrow&gt;&lt;mo&gt;&amp;#x2202;&lt;/mo&gt;&lt;msub&gt;&lt;mi&gt;f&lt;/mi&gt;&lt;mi&gt;x&lt;/mi&gt;&lt;/msub&gt;&lt;mfenced&gt;&lt;mrow&gt;&lt;mi&gt;n&lt;/mi&gt;&lt;mo&gt;-&lt;/mo&gt;&lt;mn&gt;1&lt;/mn&gt;&lt;/mrow&gt;&lt;/mfenced&gt;&lt;/mrow&gt;&lt;mrow&gt;&lt;mo&gt;&amp;#x2202;&lt;/mo&gt;&lt;mi&gt;&amp;#x3B8;&lt;/mi&gt;&lt;/mrow&gt;&lt;/mfrac&gt;&lt;mi&gt;&amp;#x394;&lt;/mi&gt;&lt;mi&gt;&amp;#x3B8;&lt;/mi&gt;&lt;mo&gt;+&lt;/mo&gt;&lt;mi&gt;&amp;#x3B1;&lt;/mi&gt;&lt;mi&gt;T&lt;/mi&gt;&lt;mfrac&gt;&lt;mrow&gt;&lt;mo&gt;&amp;#x2202;&lt;/mo&gt;&lt;msub&gt;&lt;mi&gt;f&lt;/mi&gt;&lt;mi&gt;x&lt;/mi&gt;&lt;/msub&gt;&lt;mfenced&gt;&lt;mrow&gt;&lt;mi&gt;n&lt;/mi&gt;&lt;mo&gt;-&lt;/mo&gt;&lt;mn&gt;1&lt;/mn&gt;&lt;/mrow&gt;&lt;/mfenced&gt;&lt;/mrow&gt;&lt;mrow&gt;&lt;mo&gt;&amp;#x2202;&lt;/mo&gt;&lt;mi&gt;&amp;#x3C9;&lt;/mi&gt;&lt;/mrow&gt;&lt;/mfrac&gt;&lt;/mtd&gt;&lt;/mtr&gt;&lt;mtr&gt;&lt;mtd&gt;&lt;msub&gt;&lt;mi&gt;f&lt;/mi&gt;&lt;mi&gt;y&lt;/mi&gt;&lt;/msub&gt;&lt;mfenced&gt;&lt;mrow&gt;&lt;mi&gt;&amp;#x3B8;&lt;/mi&gt;&lt;mfenced&gt;&lt;mi&gt;n&lt;/mi&gt;&lt;/mfenced&gt;&lt;mo&gt;,&lt;/mo&gt;&lt;mi&gt;u&lt;/mi&gt;&lt;mfenced&gt;&lt;mi&gt;n&lt;/mi&gt;&lt;/mfenced&gt;&lt;/mrow&gt;&lt;/mfenced&gt;&lt;/mtd&gt;&lt;mtd&gt;&lt;mo&gt;=&lt;/mo&gt;&lt;/mtd&gt;&lt;mtd&gt;&lt;msub&gt;&lt;mi&gt;f&lt;/mi&gt;&lt;mi&gt;y&lt;/mi&gt;&lt;/msub&gt;&lt;mfenced&gt;&lt;mrow&gt;&lt;mi&gt;&amp;#x3B8;&lt;/mi&gt;&lt;mfenced&gt;&lt;mrow&gt;&lt;mi&gt;n&lt;/mi&gt;&lt;mo&gt;-&lt;/mo&gt;&lt;mn&gt;1&lt;/mn&gt;&lt;/mrow&gt;&lt;/mfenced&gt;&lt;mo&gt;,&lt;/mo&gt;&lt;mi&gt;u&lt;/mi&gt;&lt;mfenced&gt;&lt;mrow&gt;&lt;mi&gt;n&lt;/mi&gt;&lt;mo&gt;-&lt;/mo&gt;&lt;mn&gt;1&lt;/mn&gt;&lt;/mrow&gt;&lt;/mfenced&gt;&lt;/mrow&gt;&lt;/mfenced&gt;&lt;mo&gt;+&lt;/mo&gt;&lt;mi&gt;a&lt;/mi&gt;&lt;mi&gt;T&lt;/mi&gt;&lt;mfrac&gt;&lt;mrow&gt;&lt;mo&gt;&amp;#x2202;&lt;/mo&gt;&lt;msub&gt;&lt;mi&gt;f&lt;/mi&gt;&lt;mi&gt;y&lt;/mi&gt;&lt;/msub&gt;&lt;mfenced&gt;&lt;mrow&gt;&lt;mi&gt;n&lt;/mi&gt;&lt;mo&gt;-&lt;/mo&gt;&lt;mn&gt;1&lt;/mn&gt;&lt;/mrow&gt;&lt;/mfenced&gt;&lt;/mrow&gt;&lt;mrow&gt;&lt;mo&gt;&amp;#x2202;&lt;/mo&gt;&lt;mi&gt;v&lt;/mi&gt;&lt;/mrow&gt;&lt;/mfrac&gt;&lt;mo&gt;+&lt;/mo&gt;&lt;mi&gt;&amp;#x3B1;&lt;/mi&gt;&lt;mi&gt;T&lt;/mi&gt;&lt;mfrac&gt;&lt;mrow&gt;&lt;mo&gt;&amp;#x2202;&lt;/mo&gt;&lt;msub&gt;&lt;mi&gt;f&lt;/mi&gt;&lt;mi&gt;y&lt;/mi&gt;&lt;/msub&gt;&lt;mfenced&gt;&lt;mrow&gt;&lt;mi&gt;n&lt;/mi&gt;&lt;mo&gt;-&lt;/mo&gt;&lt;mn&gt;1&lt;/mn&gt;&lt;/mrow&gt;&lt;/mfenced&gt;&lt;/mrow&gt;&lt;mrow&gt;&lt;mo&gt;&amp;#x2202;&lt;/mo&gt;&lt;mi&gt;&amp;#x3B8;&lt;/mi&gt;&lt;/mrow&gt;&lt;/mfrac&gt;&lt;mo&gt;+&lt;/mo&gt;&lt;mfrac&gt;&lt;mrow&gt;&lt;mo&gt;&amp;#x2202;&lt;/mo&gt;&lt;msub&gt;&lt;mi&gt;f&lt;/mi&gt;&lt;mi&gt;y&lt;/mi&gt;&lt;/msub&gt;&lt;mfenced&gt;&lt;mrow&gt;&lt;mi&gt;n&lt;/mi&gt;&lt;mo&gt;-&lt;/mo&gt;&lt;mn&gt;1&lt;/mn&gt;&lt;/mrow&gt;&lt;/mfenced&gt;&lt;/mrow&gt;&lt;mrow&gt;&lt;mo&gt;&amp;#x2202;&lt;/mo&gt;&lt;mi&gt;&amp;#x3C9;&lt;/mi&gt;&lt;/mrow&gt;&lt;/mfrac&gt;&lt;mi&gt;&amp;#x394;&lt;/mi&gt;&lt;mi&gt;&amp;#x3C9;&lt;/mi&gt;&lt;/mtd&gt;&lt;/mtr&gt;&lt;mtr&gt;&lt;mtd&gt;&lt;mi&gt;v&lt;/mi&gt;&lt;mfenced&gt;&lt;mi&gt;n&lt;/mi&gt;&lt;/mfenced&gt;&lt;/mtd&gt;&lt;mtd&gt;&lt;mo&gt;=&lt;/mo&gt;&lt;/mtd&gt;&lt;mtd&gt;&lt;mi&gt;v&lt;/mi&gt;&lt;mfenced&gt;&lt;mrow&gt;&lt;mi&gt;n&lt;/mi&gt;&lt;mo&gt;-&lt;/mo&gt;&lt;mn&gt;1&lt;/mn&gt;&lt;/mrow&gt;&lt;/mfenced&gt;&lt;mo&gt;+&lt;/mo&gt;&lt;mi&gt;a&lt;/mi&gt;&lt;mi&gt;T&lt;/mi&gt;&lt;/mtd&gt;&lt;/mtr&gt;&lt;mtr&gt;&lt;mtd&gt;&lt;mi&gt;&amp;#x3B8;&lt;/mi&gt;&lt;mfenced&gt;&lt;mi&gt;n&lt;/mi&gt;&lt;/mfenced&gt;&lt;/mtd&gt;&lt;mtd&gt;&lt;mo&gt;=&lt;/mo&gt;&lt;/mtd&gt;&lt;mtd&gt;&lt;mi&gt;&amp;#x3B8;&lt;/mi&gt;&lt;mfenced&gt;&lt;mrow&gt;&lt;mi&gt;n&lt;/mi&gt;&lt;mo&gt;-&lt;/mo&gt;&lt;mn&gt;1&lt;/mn&gt;&lt;/mrow&gt;&lt;/mfenced&gt;&lt;mo&gt;+&lt;/mo&gt;&lt;mi&gt;&amp;#x3C9;&lt;/mi&gt;&lt;mfenced&gt;&lt;mi&gt;n&lt;/mi&gt;&lt;/mfenced&gt;&lt;mi&gt;T&lt;/mi&gt;&lt;mo&gt;+&lt;/mo&gt;&lt;mfrac&gt;&lt;mrow&gt;&lt;mi&gt;&amp;#x3B1;&lt;/mi&gt;&lt;msup&gt;&lt;mi&gt;T&lt;/mi&gt;&lt;mn&gt;2&lt;/mn&gt;&lt;/msup&gt;&lt;/mrow&gt;&lt;mn&gt;2&lt;/mn&gt;&lt;/mfrac&gt;&lt;/mtd&gt;&lt;/mtr&gt;&lt;mtr&gt;&lt;mtd&gt;&lt;mi&gt;&amp;#x3C9;&lt;/mi&gt;&lt;mfenced&gt;&lt;mi&gt;n&lt;/mi&gt;&lt;/mfenced&gt;&lt;/mtd&gt;&lt;mtd&gt;&lt;mo&gt;=&lt;/mo&gt;&lt;/mtd&gt;&lt;mtd&gt;&lt;mi&gt;&amp;#x3C9;&lt;/mi&gt;&lt;mfenced&gt;&lt;mrow&gt;&lt;mi&gt;n&lt;/mi&gt;&lt;mo&gt;-&lt;/mo&gt;&lt;mn&gt;1&lt;/mn&gt;&lt;/mrow&gt;&lt;/mfenced&gt;&lt;mo&gt;+&lt;/mo&gt;&lt;mi&gt;&amp;#x3B1;&lt;/mi&gt;&lt;mi&gt;T&lt;/mi&gt;&lt;/mtd&gt;&lt;/mtr&gt;&lt;/mtable&gt;&lt;/math&gt;&quot;,&quot;origin&quot;:&quot;MathType Legacy&quot;,&quot;version&quot;:&quot;v3.18.2&quot;}" title="table row cell f subscript x open parentheses theta open parentheses n close parentheses comma u open parentheses n close parentheses close parentheses end cell equals cell f subscript x open parentheses theta open parentheses n minus 1 close parentheses comma u open parentheses n minus 1 close parentheses close parentheses plus fraction numerator partial differential f subscript x open parentheses n minus 1 close parentheses over denominator partial differential v end fraction capital delta v plus fraction numerator partial differential f subscript x open parentheses n minus 1 close parentheses over denominator partial differential theta end fraction capital delta theta plus fraction numerator partial differential f subscript x open parentheses n minus 1 close parentheses over denominator partial differential omega end fraction capital delta omega end cell row blank equals cell f subscript x open parentheses theta open parentheses n minus 1 close parentheses comma u open parentheses n minus 1 close parentheses close parentheses plus a T fraction numerator partial differential f subscript x open parentheses n minus 1 close parentheses over denominator partial differential v end fraction plus fraction numerator partial differential f subscript x open parentheses n minus 1 close parentheses over denominator partial differential theta end fraction capital delta theta plus alpha T fraction numerator partial differential f subscript x open parentheses n minus 1 close parentheses over denominator partial differential omega end fraction end cell row cell f subscript y open parentheses theta open parentheses n close parentheses comma u open parentheses n close parentheses close parentheses end cell equals cell f subscript y open parentheses theta open parentheses n minus 1 close parentheses comma u open parentheses n minus 1 close parentheses close parentheses plus a T fraction numerator partial differential f subscript y open parentheses n minus 1 close parentheses over denominator partial differential v end fraction plus alpha T fraction numerator partial differential f subscript y open parentheses n minus 1 close parentheses over denominator partial differential theta end fraction plus fraction numerator partial differential f subscript y open parentheses n minus 1 close parentheses over denominator partial differential omega end fraction capital delta omega end cell row cell v open parentheses n close parentheses end cell equals cell v open parentheses n minus 1 close parentheses plus a T end cell row cell theta open parentheses n close parentheses end cell equals cell theta open parentheses n minus 1 close parentheses plus omega open parentheses n close parentheses T plus fraction numerator alpha T squared over denominator 2 end fraction end cell row cell omega open parentheses n close parentheses end cell equals cell omega open parentheses n minus 1 close parentheses plus alpha T end cell end table"/>
                    <pic:cNvPicPr/>
                  </pic:nvPicPr>
                  <pic:blipFill>
                    <a:blip r:embed="rId317" cstate="print">
                      <a:extLst>
                        <a:ext uri="{28A0092B-C50C-407E-A947-70E740481C1C}">
                          <a14:useLocalDpi xmlns:a14="http://schemas.microsoft.com/office/drawing/2010/main" val="0"/>
                        </a:ext>
                      </a:extLst>
                    </a:blip>
                    <a:stretch>
                      <a:fillRect/>
                    </a:stretch>
                  </pic:blipFill>
                  <pic:spPr>
                    <a:xfrm>
                      <a:off x="0" y="0"/>
                      <a:ext cx="5654192" cy="2603805"/>
                    </a:xfrm>
                    <a:prstGeom prst="rect">
                      <a:avLst/>
                    </a:prstGeom>
                  </pic:spPr>
                </pic:pic>
              </a:graphicData>
            </a:graphic>
          </wp:inline>
        </w:drawing>
      </w:r>
    </w:p>
    <w:p w14:paraId="7037B584" w14:textId="77777777" w:rsidR="00D06663" w:rsidRDefault="00D06663" w:rsidP="00DA5FA1"/>
    <w:p w14:paraId="243B71C8" w14:textId="77777777" w:rsidR="00D06663" w:rsidRDefault="00D06663" w:rsidP="00DA5FA1">
      <w:r>
        <w:t xml:space="preserve">Thus the process covariance </w:t>
      </w:r>
      <w:r>
        <w:rPr>
          <w:noProof/>
          <w:position w:val="-13"/>
        </w:rPr>
        <w:drawing>
          <wp:inline distT="0" distB="0" distL="0" distR="0" wp14:anchorId="7317A08C" wp14:editId="6C7700D6">
            <wp:extent cx="764032" cy="217424"/>
            <wp:effectExtent l="0" t="0" r="0" b="0"/>
            <wp:docPr id="1091700094" name="Picture 1091700094" descr="{&quot;mathml&quot;:&quot;&lt;math style=\&quot;font-family:Times New Roman;font-size:12px;\&quot; xmlns=\&quot;http://www.w3.org/1998/Math/MathML\&quot;&gt;&lt;mi&gt;Q&lt;/mi&gt;&lt;mo&gt;=&lt;/mo&gt;&lt;msub&gt;&lt;mi mathvariant=\&quot;bold\&quot;&gt;GQ&lt;/mi&gt;&lt;mn&gt;0&lt;/mn&gt;&lt;/msub&gt;&lt;msup&gt;&lt;mi mathvariant=\&quot;bold\&quot;&gt;G&lt;/mi&gt;&lt;mi&gt;T&lt;/mi&gt;&lt;/msup&gt;&lt;/math&gt;&quot;,&quot;origin&quot;:&quot;MathType Legacy&quot;,&quot;version&quot;:&quot;v3.18.2&quot;}" title="Q equals bold GQ subscript 0 bold G to the power of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Q&lt;/mi&gt;&lt;mo&gt;=&lt;/mo&gt;&lt;msub&gt;&lt;mi mathvariant=\&quot;bold\&quot;&gt;GQ&lt;/mi&gt;&lt;mn&gt;0&lt;/mn&gt;&lt;/msub&gt;&lt;msup&gt;&lt;mi mathvariant=\&quot;bold\&quot;&gt;G&lt;/mi&gt;&lt;mi&gt;T&lt;/mi&gt;&lt;/msup&gt;&lt;/math&gt;&quot;,&quot;origin&quot;:&quot;MathType Legacy&quot;,&quot;version&quot;:&quot;v3.18.2&quot;}" title="Q equals bold GQ subscript 0 bold G to the power of T"/>
                    <pic:cNvPicPr/>
                  </pic:nvPicPr>
                  <pic:blipFill>
                    <a:blip r:embed="rId318" cstate="print">
                      <a:extLst>
                        <a:ext uri="{28A0092B-C50C-407E-A947-70E740481C1C}">
                          <a14:useLocalDpi xmlns:a14="http://schemas.microsoft.com/office/drawing/2010/main" val="0"/>
                        </a:ext>
                      </a:extLst>
                    </a:blip>
                    <a:stretch>
                      <a:fillRect/>
                    </a:stretch>
                  </pic:blipFill>
                  <pic:spPr>
                    <a:xfrm>
                      <a:off x="0" y="0"/>
                      <a:ext cx="764032" cy="217424"/>
                    </a:xfrm>
                    <a:prstGeom prst="rect">
                      <a:avLst/>
                    </a:prstGeom>
                  </pic:spPr>
                </pic:pic>
              </a:graphicData>
            </a:graphic>
          </wp:inline>
        </w:drawing>
      </w:r>
      <w:r>
        <w:t>can again be written in terms of a G matrix containing partial derivatives with respect to the uncertain control variables.  Range and bearing are measured wrt vehicle reference frame therefore the world coordinate measurements are</w:t>
      </w:r>
    </w:p>
    <w:p w14:paraId="1788BDA1" w14:textId="77777777" w:rsidR="00D06663" w:rsidRDefault="00D06663" w:rsidP="00DA5FA1"/>
    <w:p w14:paraId="73DF9743" w14:textId="77777777" w:rsidR="00D06663" w:rsidRDefault="00D06663" w:rsidP="00DA5FA1">
      <w:pPr>
        <w:jc w:val="center"/>
      </w:pPr>
    </w:p>
    <w:p w14:paraId="63BAD402" w14:textId="77777777" w:rsidR="00D06663" w:rsidRDefault="00D06663" w:rsidP="00DA5FA1">
      <w:pPr>
        <w:jc w:val="center"/>
      </w:pPr>
      <w:r>
        <w:rPr>
          <w:noProof/>
          <w:position w:val="-36"/>
        </w:rPr>
        <w:drawing>
          <wp:inline distT="0" distB="0" distL="0" distR="0" wp14:anchorId="2C67F3D3" wp14:editId="2B01B6A7">
            <wp:extent cx="1495552" cy="560832"/>
            <wp:effectExtent l="0" t="0" r="0" b="0"/>
            <wp:docPr id="713621574" name="Picture 713621574" descr="{&quot;mathml&quot;:&quot;&lt;math style=\&quot;font-family:Times New Roman;font-size:12px;\&quot; xmlns=\&quot;http://www.w3.org/1998/Math/MathML\&quot;&gt;&lt;mtable columnspacing=\&quot;0px\&quot; columnalign=\&quot;right center left\&quot;&gt;&lt;mtr&gt;&lt;mtd&gt;&lt;msub&gt;&lt;mi mathvariant=\&quot;bold\&quot;&gt;z&lt;/mi&gt;&lt;mi&gt;k&lt;/mi&gt;&lt;/msub&gt;&lt;mfenced&gt;&lt;mi&gt;n&lt;/mi&gt;&lt;/mfenced&gt;&lt;/mtd&gt;&lt;mtd&gt;&lt;mo&gt;=&lt;/mo&gt;&lt;/mtd&gt;&lt;mtd&gt;&lt;mfenced open=\&quot;[\&quot; close=\&quot;]\&quot;&gt;&lt;mtable&gt;&lt;mtr&gt;&lt;mtd&gt;&lt;msub&gt;&lt;mi&gt;&amp;#x3C1;&lt;/mi&gt;&lt;mi&gt;k&lt;/mi&gt;&lt;/msub&gt;&lt;mfenced&gt;&lt;mi&gt;n&lt;/mi&gt;&lt;/mfenced&gt;&lt;/mtd&gt;&lt;/mtr&gt;&lt;mtr&gt;&lt;mtd&gt;&lt;msub&gt;&lt;mi&gt;&amp;#x3C8;&lt;/mi&gt;&lt;mi&gt;k&lt;/mi&gt;&lt;/msub&gt;&lt;mfenced&gt;&lt;mi&gt;n&lt;/mi&gt;&lt;/mfenced&gt;&lt;/mtd&gt;&lt;/mtr&gt;&lt;/mtable&gt;&lt;/mfenced&gt;&lt;mo&gt;+&lt;/mo&gt;&lt;mi mathvariant=\&quot;bold\&quot;&gt;n&lt;/mi&gt;&lt;mfenced&gt;&lt;mi&gt;n&lt;/mi&gt;&lt;/mfenced&gt;&lt;/mtd&gt;&lt;/mtr&gt;&lt;/mtable&gt;&lt;/math&gt;&quot;,&quot;origin&quot;:&quot;MathType Legacy&quot;,&quot;version&quot;:&quot;v3.18.2&quot;}" title="table row cell bold z subscript k open parentheses n close parentheses end cell equals cell open square brackets table row cell rho subscript k open parentheses n close parentheses end cell row cell psi subscript k open parentheses n close parentheses end cell end table close square brackets plus bold n open parentheses n close parentheses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table columnspacing=\&quot;0px\&quot; columnalign=\&quot;right center left\&quot;&gt;&lt;mtr&gt;&lt;mtd&gt;&lt;msub&gt;&lt;mi mathvariant=\&quot;bold\&quot;&gt;z&lt;/mi&gt;&lt;mi&gt;k&lt;/mi&gt;&lt;/msub&gt;&lt;mfenced&gt;&lt;mi&gt;n&lt;/mi&gt;&lt;/mfenced&gt;&lt;/mtd&gt;&lt;mtd&gt;&lt;mo&gt;=&lt;/mo&gt;&lt;/mtd&gt;&lt;mtd&gt;&lt;mfenced open=\&quot;[\&quot; close=\&quot;]\&quot;&gt;&lt;mtable&gt;&lt;mtr&gt;&lt;mtd&gt;&lt;msub&gt;&lt;mi&gt;&amp;#x3C1;&lt;/mi&gt;&lt;mi&gt;k&lt;/mi&gt;&lt;/msub&gt;&lt;mfenced&gt;&lt;mi&gt;n&lt;/mi&gt;&lt;/mfenced&gt;&lt;/mtd&gt;&lt;/mtr&gt;&lt;mtr&gt;&lt;mtd&gt;&lt;msub&gt;&lt;mi&gt;&amp;#x3C8;&lt;/mi&gt;&lt;mi&gt;k&lt;/mi&gt;&lt;/msub&gt;&lt;mfenced&gt;&lt;mi&gt;n&lt;/mi&gt;&lt;/mfenced&gt;&lt;/mtd&gt;&lt;/mtr&gt;&lt;/mtable&gt;&lt;/mfenced&gt;&lt;mo&gt;+&lt;/mo&gt;&lt;mi mathvariant=\&quot;bold\&quot;&gt;n&lt;/mi&gt;&lt;mfenced&gt;&lt;mi&gt;n&lt;/mi&gt;&lt;/mfenced&gt;&lt;/mtd&gt;&lt;/mtr&gt;&lt;/mtable&gt;&lt;/math&gt;&quot;,&quot;origin&quot;:&quot;MathType Legacy&quot;,&quot;version&quot;:&quot;v3.18.2&quot;}" title="table row cell bold z subscript k open parentheses n close parentheses end cell equals cell open square brackets table row cell rho subscript k open parentheses n close parentheses end cell row cell psi subscript k open parentheses n close parentheses end cell end table close square brackets plus bold n open parentheses n close parentheses end cell end table"/>
                    <pic:cNvPicPr/>
                  </pic:nvPicPr>
                  <pic:blipFill>
                    <a:blip r:embed="rId319" cstate="print">
                      <a:extLst>
                        <a:ext uri="{28A0092B-C50C-407E-A947-70E740481C1C}">
                          <a14:useLocalDpi xmlns:a14="http://schemas.microsoft.com/office/drawing/2010/main" val="0"/>
                        </a:ext>
                      </a:extLst>
                    </a:blip>
                    <a:stretch>
                      <a:fillRect/>
                    </a:stretch>
                  </pic:blipFill>
                  <pic:spPr>
                    <a:xfrm>
                      <a:off x="0" y="0"/>
                      <a:ext cx="1495552" cy="560832"/>
                    </a:xfrm>
                    <a:prstGeom prst="rect">
                      <a:avLst/>
                    </a:prstGeom>
                  </pic:spPr>
                </pic:pic>
              </a:graphicData>
            </a:graphic>
          </wp:inline>
        </w:drawing>
      </w:r>
    </w:p>
    <w:p w14:paraId="11643582" w14:textId="77777777" w:rsidR="00D06663" w:rsidRDefault="00D06663" w:rsidP="00DA5FA1"/>
    <w:p w14:paraId="4C657B77" w14:textId="77777777" w:rsidR="00D06663" w:rsidRDefault="00D06663" w:rsidP="00DA5FA1">
      <w:pPr>
        <w:jc w:val="center"/>
      </w:pPr>
      <w:r>
        <w:rPr>
          <w:noProof/>
          <w:position w:val="-66"/>
        </w:rPr>
        <w:drawing>
          <wp:inline distT="0" distB="0" distL="0" distR="0" wp14:anchorId="7BC8E5B4" wp14:editId="2630D915">
            <wp:extent cx="3165975" cy="1268103"/>
            <wp:effectExtent l="0" t="0" r="0" b="0"/>
            <wp:docPr id="780944967" name="Picture 780944967" descr="{&quot;mathml&quot;:&quot;&lt;math style=\&quot;font-family:Times New Roman;font-size:12px;\&quot; xmlns=\&quot;http://www.w3.org/1998/Math/MathML\&quot;&gt;&lt;mtable columnspacing=\&quot;0px\&quot; columnalign=\&quot;right center left\&quot;&gt;&lt;mtr&gt;&lt;mtd&gt;&lt;msub&gt;&lt;mi mathvariant=\&quot;bold\&quot;&gt;z&lt;/mi&gt;&lt;mi&gt;k&lt;/mi&gt;&lt;/msub&gt;&lt;mfenced&gt;&lt;mi&gt;n&lt;/mi&gt;&lt;/mfenced&gt;&lt;/mtd&gt;&lt;mtd&gt;&lt;mo&gt;=&lt;/mo&gt;&lt;/mtd&gt;&lt;mtd&gt;&lt;mi mathvariant=\&quot;bold\&quot;&gt;h&lt;/mi&gt;&lt;mfenced&gt;&lt;mrow&gt;&lt;mi mathvariant=\&quot;bold\&quot;&gt;x&lt;/mi&gt;&lt;mfenced&gt;&lt;mi&gt;n&lt;/mi&gt;&lt;/mfenced&gt;&lt;/mrow&gt;&lt;/mfenced&gt;&lt;mo&gt;+&lt;/mo&gt;&lt;mi mathvariant=\&quot;bold\&quot;&gt;r&lt;/mi&gt;&lt;/mtd&gt;&lt;/mtr&gt;&lt;mtr&gt;&lt;mtd/&gt;&lt;mtd&gt;&lt;mo&gt;=&lt;/mo&gt;&lt;/mtd&gt;&lt;mtd&gt;&lt;mfenced open=\&quot;[\&quot; close=\&quot;]\&quot;&gt;&lt;mtable&gt;&lt;mtr&gt;&lt;mtd&gt;&lt;msqrt&gt;&lt;msup&gt;&lt;mfenced&gt;&lt;mrow&gt;&lt;msub&gt;&lt;mi&gt;&amp;#x3B6;&lt;/mi&gt;&lt;mi&gt;k&lt;/mi&gt;&lt;/msub&gt;&lt;mfenced&gt;&lt;mi&gt;n&lt;/mi&gt;&lt;/mfenced&gt;&lt;mo&gt;-&lt;/mo&gt;&lt;mi&gt;x&lt;/mi&gt;&lt;mfenced&gt;&lt;mi&gt;n&lt;/mi&gt;&lt;/mfenced&gt;&lt;/mrow&gt;&lt;/mfenced&gt;&lt;mn&gt;2&lt;/mn&gt;&lt;/msup&gt;&lt;mo&gt;+&lt;/mo&gt;&lt;msup&gt;&lt;mfenced&gt;&lt;mrow&gt;&lt;msub&gt;&lt;mi&gt;&amp;#x3B7;&lt;/mi&gt;&lt;mi&gt;k&lt;/mi&gt;&lt;/msub&gt;&lt;mfenced&gt;&lt;mi&gt;n&lt;/mi&gt;&lt;/mfenced&gt;&lt;mo&gt;-&lt;/mo&gt;&lt;mi&gt;y&lt;/mi&gt;&lt;mfenced&gt;&lt;mi&gt;n&lt;/mi&gt;&lt;/mfenced&gt;&lt;/mrow&gt;&lt;/mfenced&gt;&lt;mn&gt;2&lt;/mn&gt;&lt;/msup&gt;&lt;/msqrt&gt;&lt;/mtd&gt;&lt;/mtr&gt;&lt;mtr&gt;&lt;mtd&gt;&lt;msup&gt;&lt;mi&gt;tan&lt;/mi&gt;&lt;mrow&gt;&lt;mo&gt;-&lt;/mo&gt;&lt;mn&gt;1&lt;/mn&gt;&lt;/mrow&gt;&lt;/msup&gt;&lt;mfrac&gt;&lt;mrow&gt;&lt;msub&gt;&lt;mi&gt;&amp;#x3B7;&lt;/mi&gt;&lt;mi&gt;k&lt;/mi&gt;&lt;/msub&gt;&lt;mfenced&gt;&lt;mi&gt;n&lt;/mi&gt;&lt;/mfenced&gt;&lt;mo&gt;-&lt;/mo&gt;&lt;mi&gt;y&lt;/mi&gt;&lt;mfenced&gt;&lt;mi&gt;n&lt;/mi&gt;&lt;/mfenced&gt;&lt;/mrow&gt;&lt;mrow&gt;&lt;msub&gt;&lt;mi&gt;&amp;#x3B6;&lt;/mi&gt;&lt;mi&gt;k&lt;/mi&gt;&lt;/msub&gt;&lt;mfenced&gt;&lt;mi&gt;n&lt;/mi&gt;&lt;/mfenced&gt;&lt;mo&gt;-&lt;/mo&gt;&lt;mi&gt;x&lt;/mi&gt;&lt;mfenced&gt;&lt;mi&gt;n&lt;/mi&gt;&lt;/mfenced&gt;&lt;/mrow&gt;&lt;/mfrac&gt;&lt;mo&gt;-&lt;/mo&gt;&lt;mi&gt;&amp;#x3B8;&lt;/mi&gt;&lt;mfenced&gt;&lt;mi&gt;n&lt;/mi&gt;&lt;/mfenced&gt;&lt;/mtd&gt;&lt;/mtr&gt;&lt;/mtable&gt;&lt;/mfenced&gt;&lt;mo&gt;+&lt;/mo&gt;&lt;mi mathvariant=\&quot;bold\&quot;&gt;n&lt;/mi&gt;&lt;/mtd&gt;&lt;/mtr&gt;&lt;/mtable&gt;&lt;/math&gt;&quot;,&quot;origin&quot;:&quot;MathType Legacy&quot;,&quot;version&quot;:&quot;v3.18.2&quot;}" title="table row cell bold z subscript k open parentheses n close parentheses end cell equals cell bold h open parentheses bold x open parentheses n close parentheses close parentheses plus bold r end cell row blank equals cell open square brackets table row cell square root of open parentheses zeta subscript k open parentheses n close parentheses minus x open parentheses n close parentheses close parentheses squared plus open parentheses eta subscript k open parentheses n close parentheses minus y open parentheses n close parentheses close parentheses squared end root end cell row cell tan to the power of negative 1 end exponent fraction numerator eta subscript k open parentheses n close parentheses minus y open parentheses n close parentheses over denominator zeta subscript k open parentheses n close parentheses minus x open parentheses n close parentheses end fraction minus theta open parentheses n close parentheses end cell end table close square brackets plus bold n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table columnspacing=\&quot;0px\&quot; columnalign=\&quot;right center left\&quot;&gt;&lt;mtr&gt;&lt;mtd&gt;&lt;msub&gt;&lt;mi mathvariant=\&quot;bold\&quot;&gt;z&lt;/mi&gt;&lt;mi&gt;k&lt;/mi&gt;&lt;/msub&gt;&lt;mfenced&gt;&lt;mi&gt;n&lt;/mi&gt;&lt;/mfenced&gt;&lt;/mtd&gt;&lt;mtd&gt;&lt;mo&gt;=&lt;/mo&gt;&lt;/mtd&gt;&lt;mtd&gt;&lt;mi mathvariant=\&quot;bold\&quot;&gt;h&lt;/mi&gt;&lt;mfenced&gt;&lt;mrow&gt;&lt;mi mathvariant=\&quot;bold\&quot;&gt;x&lt;/mi&gt;&lt;mfenced&gt;&lt;mi&gt;n&lt;/mi&gt;&lt;/mfenced&gt;&lt;/mrow&gt;&lt;/mfenced&gt;&lt;mo&gt;+&lt;/mo&gt;&lt;mi mathvariant=\&quot;bold\&quot;&gt;r&lt;/mi&gt;&lt;/mtd&gt;&lt;/mtr&gt;&lt;mtr&gt;&lt;mtd/&gt;&lt;mtd&gt;&lt;mo&gt;=&lt;/mo&gt;&lt;/mtd&gt;&lt;mtd&gt;&lt;mfenced open=\&quot;[\&quot; close=\&quot;]\&quot;&gt;&lt;mtable&gt;&lt;mtr&gt;&lt;mtd&gt;&lt;msqrt&gt;&lt;msup&gt;&lt;mfenced&gt;&lt;mrow&gt;&lt;msub&gt;&lt;mi&gt;&amp;#x3B6;&lt;/mi&gt;&lt;mi&gt;k&lt;/mi&gt;&lt;/msub&gt;&lt;mfenced&gt;&lt;mi&gt;n&lt;/mi&gt;&lt;/mfenced&gt;&lt;mo&gt;-&lt;/mo&gt;&lt;mi&gt;x&lt;/mi&gt;&lt;mfenced&gt;&lt;mi&gt;n&lt;/mi&gt;&lt;/mfenced&gt;&lt;/mrow&gt;&lt;/mfenced&gt;&lt;mn&gt;2&lt;/mn&gt;&lt;/msup&gt;&lt;mo&gt;+&lt;/mo&gt;&lt;msup&gt;&lt;mfenced&gt;&lt;mrow&gt;&lt;msub&gt;&lt;mi&gt;&amp;#x3B7;&lt;/mi&gt;&lt;mi&gt;k&lt;/mi&gt;&lt;/msub&gt;&lt;mfenced&gt;&lt;mi&gt;n&lt;/mi&gt;&lt;/mfenced&gt;&lt;mo&gt;-&lt;/mo&gt;&lt;mi&gt;y&lt;/mi&gt;&lt;mfenced&gt;&lt;mi&gt;n&lt;/mi&gt;&lt;/mfenced&gt;&lt;/mrow&gt;&lt;/mfenced&gt;&lt;mn&gt;2&lt;/mn&gt;&lt;/msup&gt;&lt;/msqrt&gt;&lt;/mtd&gt;&lt;/mtr&gt;&lt;mtr&gt;&lt;mtd&gt;&lt;msup&gt;&lt;mi&gt;tan&lt;/mi&gt;&lt;mrow&gt;&lt;mo&gt;-&lt;/mo&gt;&lt;mn&gt;1&lt;/mn&gt;&lt;/mrow&gt;&lt;/msup&gt;&lt;mfrac&gt;&lt;mrow&gt;&lt;msub&gt;&lt;mi&gt;&amp;#x3B7;&lt;/mi&gt;&lt;mi&gt;k&lt;/mi&gt;&lt;/msub&gt;&lt;mfenced&gt;&lt;mi&gt;n&lt;/mi&gt;&lt;/mfenced&gt;&lt;mo&gt;-&lt;/mo&gt;&lt;mi&gt;y&lt;/mi&gt;&lt;mfenced&gt;&lt;mi&gt;n&lt;/mi&gt;&lt;/mfenced&gt;&lt;/mrow&gt;&lt;mrow&gt;&lt;msub&gt;&lt;mi&gt;&amp;#x3B6;&lt;/mi&gt;&lt;mi&gt;k&lt;/mi&gt;&lt;/msub&gt;&lt;mfenced&gt;&lt;mi&gt;n&lt;/mi&gt;&lt;/mfenced&gt;&lt;mo&gt;-&lt;/mo&gt;&lt;mi&gt;x&lt;/mi&gt;&lt;mfenced&gt;&lt;mi&gt;n&lt;/mi&gt;&lt;/mfenced&gt;&lt;/mrow&gt;&lt;/mfrac&gt;&lt;mo&gt;-&lt;/mo&gt;&lt;mi&gt;&amp;#x3B8;&lt;/mi&gt;&lt;mfenced&gt;&lt;mi&gt;n&lt;/mi&gt;&lt;/mfenced&gt;&lt;/mtd&gt;&lt;/mtr&gt;&lt;/mtable&gt;&lt;/mfenced&gt;&lt;mo&gt;+&lt;/mo&gt;&lt;mi mathvariant=\&quot;bold\&quot;&gt;n&lt;/mi&gt;&lt;/mtd&gt;&lt;/mtr&gt;&lt;/mtable&gt;&lt;/math&gt;&quot;,&quot;origin&quot;:&quot;MathType Legacy&quot;,&quot;version&quot;:&quot;v3.18.2&quot;}" title="table row cell bold z subscript k open parentheses n close parentheses end cell equals cell bold h open parentheses bold x open parentheses n close parentheses close parentheses plus bold r end cell row blank equals cell open square brackets table row cell square root of open parentheses zeta subscript k open parentheses n close parentheses minus x open parentheses n close parentheses close parentheses squared plus open parentheses eta subscript k open parentheses n close parentheses minus y open parentheses n close parentheses close parentheses squared end root end cell row cell tan to the power of negative 1 end exponent fraction numerator eta subscript k open parentheses n close parentheses minus y open parentheses n close parentheses over denominator zeta subscript k open parentheses n close parentheses minus x open parentheses n close parentheses end fraction minus theta open parentheses n close parentheses end cell end table close square brackets plus bold n end cell end table"/>
                    <pic:cNvPicPr/>
                  </pic:nvPicPr>
                  <pic:blipFill>
                    <a:blip r:embed="rId320" cstate="print">
                      <a:extLst>
                        <a:ext uri="{28A0092B-C50C-407E-A947-70E740481C1C}">
                          <a14:useLocalDpi xmlns:a14="http://schemas.microsoft.com/office/drawing/2010/main" val="0"/>
                        </a:ext>
                      </a:extLst>
                    </a:blip>
                    <a:stretch>
                      <a:fillRect/>
                    </a:stretch>
                  </pic:blipFill>
                  <pic:spPr>
                    <a:xfrm>
                      <a:off x="0" y="0"/>
                      <a:ext cx="3165975" cy="1268103"/>
                    </a:xfrm>
                    <a:prstGeom prst="rect">
                      <a:avLst/>
                    </a:prstGeom>
                  </pic:spPr>
                </pic:pic>
              </a:graphicData>
            </a:graphic>
          </wp:inline>
        </w:drawing>
      </w:r>
    </w:p>
    <w:p w14:paraId="6C3E69C2" w14:textId="77777777" w:rsidR="00D06663" w:rsidRDefault="00D06663" w:rsidP="00DA5FA1">
      <w:pPr>
        <w:jc w:val="center"/>
      </w:pPr>
    </w:p>
    <w:p w14:paraId="316C160A" w14:textId="77777777" w:rsidR="00D06663" w:rsidRDefault="00D06663" w:rsidP="00DA5FA1"/>
    <w:p w14:paraId="1A9639F4" w14:textId="77777777" w:rsidR="00D06663" w:rsidRDefault="00D06663" w:rsidP="00DA5FA1"/>
    <w:p w14:paraId="103A0196" w14:textId="77777777" w:rsidR="00D06663" w:rsidRDefault="00D06663" w:rsidP="00DA5FA1">
      <w:r>
        <w:t>Since atan2 has a discontinuity  +/-180 deg, it is important to check the innovations operation and unwrap the angle.  As the noise increases the bearing can oscillate close to the discontinuity.  Or if the true bearing is constant at say, 359 deg, noise will cause frequent pi changes.  When adding angles it is important to check to make sure the sum is in the correct range, say 0-359 or -179 to 180.</w:t>
      </w:r>
    </w:p>
    <w:p w14:paraId="1C5B96F5" w14:textId="77777777" w:rsidR="00D06663" w:rsidRDefault="00D06663" w:rsidP="00DA5FA1"/>
    <w:p w14:paraId="00BB0914" w14:textId="77777777" w:rsidR="00D06663" w:rsidRDefault="00D06663" w:rsidP="00DA5FA1">
      <w:r>
        <w:t>Linearization matrix is for the kth measurement is</w:t>
      </w:r>
    </w:p>
    <w:p w14:paraId="2257F01A" w14:textId="77777777" w:rsidR="00D06663" w:rsidRDefault="00D06663" w:rsidP="00DA5FA1"/>
    <w:p w14:paraId="22A2D2E4" w14:textId="77777777" w:rsidR="00D06663" w:rsidRDefault="00D06663" w:rsidP="00DA5FA1">
      <w:pPr>
        <w:jc w:val="center"/>
      </w:pPr>
      <w:r>
        <w:rPr>
          <w:noProof/>
          <w:position w:val="-25"/>
        </w:rPr>
        <w:lastRenderedPageBreak/>
        <w:drawing>
          <wp:inline distT="0" distB="0" distL="0" distR="0" wp14:anchorId="427D7136" wp14:editId="616CF0E4">
            <wp:extent cx="2556256" cy="1207008"/>
            <wp:effectExtent l="0" t="0" r="0" b="0"/>
            <wp:docPr id="355959400" name="Picture 355959400" descr="{&quot;mathml&quot;:&quot;&lt;math style=\&quot;font-family:Times New Roman;font-size:12px;\&quot; xmlns=\&quot;http://www.w3.org/1998/Math/MathML\&quot;&gt;&lt;msub&gt;&lt;mi mathvariant=\&quot;bold\&quot;&gt;H&lt;/mi&gt;&lt;mi&gt;k&lt;/mi&gt;&lt;/msub&gt;&lt;mfenced&gt;&lt;mi mathvariant=\&quot;bold\&quot;&gt;x&lt;/mi&gt;&lt;/mfenced&gt;&lt;mo&gt;=&lt;/mo&gt;&lt;mfenced open=\&quot;[\&quot; close=\&quot;]\&quot;&gt;&lt;mtable&gt;&lt;mtr&gt;&lt;mtd&gt;&lt;mo&gt;-&lt;/mo&gt;&lt;mfrac&gt;&lt;mrow&gt;&lt;msub&gt;&lt;mi&gt;&amp;#x3B6;&lt;/mi&gt;&lt;mi&gt;k&lt;/mi&gt;&lt;/msub&gt;&lt;mo&gt;-&lt;/mo&gt;&lt;mi&gt;x&lt;/mi&gt;&lt;/mrow&gt;&lt;msub&gt;&lt;mi&gt;d&lt;/mi&gt;&lt;mi&gt;k&lt;/mi&gt;&lt;/msub&gt;&lt;/mfrac&gt;&lt;/mtd&gt;&lt;mtd&gt;&lt;mo&gt;-&lt;/mo&gt;&lt;mfrac&gt;&lt;mrow&gt;&lt;msub&gt;&lt;mi&gt;&amp;#x3B7;&lt;/mi&gt;&lt;mi&gt;k&lt;/mi&gt;&lt;/msub&gt;&lt;mo&gt;-&lt;/mo&gt;&lt;mi&gt;y&lt;/mi&gt;&lt;/mrow&gt;&lt;msub&gt;&lt;mi&gt;d&lt;/mi&gt;&lt;mi&gt;k&lt;/mi&gt;&lt;/msub&gt;&lt;/mfrac&gt;&lt;/mtd&gt;&lt;mtd&gt;&lt;mn&gt;0&lt;/mn&gt;&lt;/mtd&gt;&lt;mtd&gt;&lt;mn&gt;0&lt;/mn&gt;&lt;/mtd&gt;&lt;mtd&gt;&lt;mn&gt;0&lt;/mn&gt;&lt;/mtd&gt;&lt;/mtr&gt;&lt;mtr&gt;&lt;mtd&gt;&lt;mfrac&gt;&lt;mrow&gt;&lt;msub&gt;&lt;mi&gt;&amp;#x3B7;&lt;/mi&gt;&lt;mi&gt;k&lt;/mi&gt;&lt;/msub&gt;&lt;mo&gt;-&lt;/mo&gt;&lt;mi&gt;y&lt;/mi&gt;&lt;/mrow&gt;&lt;msubsup&gt;&lt;mi&gt;d&lt;/mi&gt;&lt;mi&gt;k&lt;/mi&gt;&lt;mn&gt;2&lt;/mn&gt;&lt;/msubsup&gt;&lt;/mfrac&gt;&lt;/mtd&gt;&lt;mtd&gt;&lt;mo&gt;-&lt;/mo&gt;&lt;mfrac&gt;&lt;mrow&gt;&lt;msub&gt;&lt;mi&gt;&amp;#x3B6;&lt;/mi&gt;&lt;mi&gt;k&lt;/mi&gt;&lt;/msub&gt;&lt;mo&gt;-&lt;/mo&gt;&lt;mi&gt;x&lt;/mi&gt;&lt;/mrow&gt;&lt;msubsup&gt;&lt;mi&gt;d&lt;/mi&gt;&lt;mi&gt;k&lt;/mi&gt;&lt;mn&gt;2&lt;/mn&gt;&lt;/msubsup&gt;&lt;/mfrac&gt;&lt;/mtd&gt;&lt;mtd&gt;&lt;mn&gt;0&lt;/mn&gt;&lt;/mtd&gt;&lt;mtd&gt;&lt;mo&gt;-&lt;/mo&gt;&lt;mn&gt;1&lt;/mn&gt;&lt;/mtd&gt;&lt;mtd&gt;&lt;mn&gt;0&lt;/mn&gt;&lt;/mtd&gt;&lt;/mtr&gt;&lt;/mtable&gt;&lt;/mfenced&gt;&lt;/math&gt;&quot;,&quot;origin&quot;:&quot;MathType Legacy&quot;,&quot;version&quot;:&quot;v3.18.2&quot;}" title="bold H subscript k open parentheses bold x close parentheses equals open square brackets table row cell negative fraction numerator zeta subscript k minus x over denominator d subscript k end fraction end cell cell negative fraction numerator eta subscript k minus y over denominator d subscript k end fraction end cell 0 0 0 row cell fraction numerator eta subscript k minus y over denominator d subscript k superscript 2 end fraction end cell cell negative fraction numerator zeta subscript k minus x over denominator d subscript k superscript 2 end fraction end cell 0 cell negative 1 end cell 0 end table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i mathvariant=\&quot;bold\&quot;&gt;H&lt;/mi&gt;&lt;mi&gt;k&lt;/mi&gt;&lt;/msub&gt;&lt;mfenced&gt;&lt;mi mathvariant=\&quot;bold\&quot;&gt;x&lt;/mi&gt;&lt;/mfenced&gt;&lt;mo&gt;=&lt;/mo&gt;&lt;mfenced open=\&quot;[\&quot; close=\&quot;]\&quot;&gt;&lt;mtable&gt;&lt;mtr&gt;&lt;mtd&gt;&lt;mo&gt;-&lt;/mo&gt;&lt;mfrac&gt;&lt;mrow&gt;&lt;msub&gt;&lt;mi&gt;&amp;#x3B6;&lt;/mi&gt;&lt;mi&gt;k&lt;/mi&gt;&lt;/msub&gt;&lt;mo&gt;-&lt;/mo&gt;&lt;mi&gt;x&lt;/mi&gt;&lt;/mrow&gt;&lt;msub&gt;&lt;mi&gt;d&lt;/mi&gt;&lt;mi&gt;k&lt;/mi&gt;&lt;/msub&gt;&lt;/mfrac&gt;&lt;/mtd&gt;&lt;mtd&gt;&lt;mo&gt;-&lt;/mo&gt;&lt;mfrac&gt;&lt;mrow&gt;&lt;msub&gt;&lt;mi&gt;&amp;#x3B7;&lt;/mi&gt;&lt;mi&gt;k&lt;/mi&gt;&lt;/msub&gt;&lt;mo&gt;-&lt;/mo&gt;&lt;mi&gt;y&lt;/mi&gt;&lt;/mrow&gt;&lt;msub&gt;&lt;mi&gt;d&lt;/mi&gt;&lt;mi&gt;k&lt;/mi&gt;&lt;/msub&gt;&lt;/mfrac&gt;&lt;/mtd&gt;&lt;mtd&gt;&lt;mn&gt;0&lt;/mn&gt;&lt;/mtd&gt;&lt;mtd&gt;&lt;mn&gt;0&lt;/mn&gt;&lt;/mtd&gt;&lt;mtd&gt;&lt;mn&gt;0&lt;/mn&gt;&lt;/mtd&gt;&lt;/mtr&gt;&lt;mtr&gt;&lt;mtd&gt;&lt;mfrac&gt;&lt;mrow&gt;&lt;msub&gt;&lt;mi&gt;&amp;#x3B7;&lt;/mi&gt;&lt;mi&gt;k&lt;/mi&gt;&lt;/msub&gt;&lt;mo&gt;-&lt;/mo&gt;&lt;mi&gt;y&lt;/mi&gt;&lt;/mrow&gt;&lt;msubsup&gt;&lt;mi&gt;d&lt;/mi&gt;&lt;mi&gt;k&lt;/mi&gt;&lt;mn&gt;2&lt;/mn&gt;&lt;/msubsup&gt;&lt;/mfrac&gt;&lt;/mtd&gt;&lt;mtd&gt;&lt;mo&gt;-&lt;/mo&gt;&lt;mfrac&gt;&lt;mrow&gt;&lt;msub&gt;&lt;mi&gt;&amp;#x3B6;&lt;/mi&gt;&lt;mi&gt;k&lt;/mi&gt;&lt;/msub&gt;&lt;mo&gt;-&lt;/mo&gt;&lt;mi&gt;x&lt;/mi&gt;&lt;/mrow&gt;&lt;msubsup&gt;&lt;mi&gt;d&lt;/mi&gt;&lt;mi&gt;k&lt;/mi&gt;&lt;mn&gt;2&lt;/mn&gt;&lt;/msubsup&gt;&lt;/mfrac&gt;&lt;/mtd&gt;&lt;mtd&gt;&lt;mn&gt;0&lt;/mn&gt;&lt;/mtd&gt;&lt;mtd&gt;&lt;mo&gt;-&lt;/mo&gt;&lt;mn&gt;1&lt;/mn&gt;&lt;/mtd&gt;&lt;mtd&gt;&lt;mn&gt;0&lt;/mn&gt;&lt;/mtd&gt;&lt;/mtr&gt;&lt;/mtable&gt;&lt;/mfenced&gt;&lt;/math&gt;&quot;,&quot;origin&quot;:&quot;MathType Legacy&quot;,&quot;version&quot;:&quot;v3.18.2&quot;}" title="bold H subscript k open parentheses bold x close parentheses equals open square brackets table row cell negative fraction numerator zeta subscript k minus x over denominator d subscript k end fraction end cell cell negative fraction numerator eta subscript k minus y over denominator d subscript k end fraction end cell 0 0 0 row cell fraction numerator eta subscript k minus y over denominator d subscript k superscript 2 end fraction end cell cell negative fraction numerator zeta subscript k minus x over denominator d subscript k superscript 2 end fraction end cell 0 cell negative 1 end cell 0 end table close square brackets"/>
                    <pic:cNvPicPr/>
                  </pic:nvPicPr>
                  <pic:blipFill>
                    <a:blip r:embed="rId321" cstate="print">
                      <a:extLst>
                        <a:ext uri="{28A0092B-C50C-407E-A947-70E740481C1C}">
                          <a14:useLocalDpi xmlns:a14="http://schemas.microsoft.com/office/drawing/2010/main" val="0"/>
                        </a:ext>
                      </a:extLst>
                    </a:blip>
                    <a:stretch>
                      <a:fillRect/>
                    </a:stretch>
                  </pic:blipFill>
                  <pic:spPr>
                    <a:xfrm>
                      <a:off x="0" y="0"/>
                      <a:ext cx="2556256" cy="1207008"/>
                    </a:xfrm>
                    <a:prstGeom prst="rect">
                      <a:avLst/>
                    </a:prstGeom>
                  </pic:spPr>
                </pic:pic>
              </a:graphicData>
            </a:graphic>
          </wp:inline>
        </w:drawing>
      </w:r>
    </w:p>
    <w:p w14:paraId="5B8131B5" w14:textId="77777777" w:rsidR="00D06663" w:rsidRDefault="00D06663" w:rsidP="00DA5FA1"/>
    <w:p w14:paraId="065CC9C8" w14:textId="77777777" w:rsidR="00D06663" w:rsidRDefault="00D06663" w:rsidP="00DA5FA1">
      <w:r>
        <w:t xml:space="preserve">where </w:t>
      </w:r>
    </w:p>
    <w:p w14:paraId="30B5B16F" w14:textId="77777777" w:rsidR="00D06663" w:rsidRDefault="00D06663" w:rsidP="00DA5FA1"/>
    <w:p w14:paraId="4564B682" w14:textId="77777777" w:rsidR="00D06663" w:rsidRDefault="00D06663" w:rsidP="00DA5FA1">
      <w:pPr>
        <w:jc w:val="center"/>
      </w:pPr>
      <w:r>
        <w:rPr>
          <w:noProof/>
          <w:position w:val="-22"/>
        </w:rPr>
        <w:drawing>
          <wp:inline distT="0" distB="0" distL="0" distR="0" wp14:anchorId="2B625796" wp14:editId="76C6D986">
            <wp:extent cx="1727200" cy="323088"/>
            <wp:effectExtent l="0" t="0" r="0" b="0"/>
            <wp:docPr id="1508959240" name="Picture 1508959240" descr="{&quot;mathml&quot;:&quot;&lt;math style=\&quot;font-family:Times New Roman;font-size:12px;\&quot; xmlns=\&quot;http://www.w3.org/1998/Math/MathML\&quot;&gt;&lt;msub&gt;&lt;mi&gt;d&lt;/mi&gt;&lt;mi&gt;k&lt;/mi&gt;&lt;/msub&gt;&lt;mo&gt;=&lt;/mo&gt;&lt;msqrt&gt;&lt;msup&gt;&lt;mfenced&gt;&lt;mrow&gt;&lt;msub&gt;&lt;mi&gt;&amp;#x3B6;&lt;/mi&gt;&lt;mi&gt;k&lt;/mi&gt;&lt;/msub&gt;&lt;mo&gt;-&lt;/mo&gt;&lt;mi&gt;x&lt;/mi&gt;&lt;/mrow&gt;&lt;/mfenced&gt;&lt;mn&gt;2&lt;/mn&gt;&lt;/msup&gt;&lt;mo&gt;+&lt;/mo&gt;&lt;msup&gt;&lt;mfenced&gt;&lt;mrow&gt;&lt;msub&gt;&lt;mi&gt;&amp;#x3B7;&lt;/mi&gt;&lt;mi&gt;k&lt;/mi&gt;&lt;/msub&gt;&lt;mo&gt;-&lt;/mo&gt;&lt;mi&gt;y&lt;/mi&gt;&lt;/mrow&gt;&lt;/mfenced&gt;&lt;mn&gt;2&lt;/mn&gt;&lt;/msup&gt;&lt;/msqrt&gt;&lt;/math&gt;&quot;,&quot;origin&quot;:&quot;MathType Legacy&quot;,&quot;version&quot;:&quot;v3.18.2&quot;}" title="d subscript k equals square root of open parentheses zeta subscript k minus x close parentheses squared plus open parentheses eta subscript k minus y close parentheses squared end r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i&gt;d&lt;/mi&gt;&lt;mi&gt;k&lt;/mi&gt;&lt;/msub&gt;&lt;mo&gt;=&lt;/mo&gt;&lt;msqrt&gt;&lt;msup&gt;&lt;mfenced&gt;&lt;mrow&gt;&lt;msub&gt;&lt;mi&gt;&amp;#x3B6;&lt;/mi&gt;&lt;mi&gt;k&lt;/mi&gt;&lt;/msub&gt;&lt;mo&gt;-&lt;/mo&gt;&lt;mi&gt;x&lt;/mi&gt;&lt;/mrow&gt;&lt;/mfenced&gt;&lt;mn&gt;2&lt;/mn&gt;&lt;/msup&gt;&lt;mo&gt;+&lt;/mo&gt;&lt;msup&gt;&lt;mfenced&gt;&lt;mrow&gt;&lt;msub&gt;&lt;mi&gt;&amp;#x3B7;&lt;/mi&gt;&lt;mi&gt;k&lt;/mi&gt;&lt;/msub&gt;&lt;mo&gt;-&lt;/mo&gt;&lt;mi&gt;y&lt;/mi&gt;&lt;/mrow&gt;&lt;/mfenced&gt;&lt;mn&gt;2&lt;/mn&gt;&lt;/msup&gt;&lt;/msqrt&gt;&lt;/math&gt;&quot;,&quot;origin&quot;:&quot;MathType Legacy&quot;,&quot;version&quot;:&quot;v3.18.2&quot;}" title="d subscript k equals square root of open parentheses zeta subscript k minus x close parentheses squared plus open parentheses eta subscript k minus y close parentheses squared end root"/>
                    <pic:cNvPicPr/>
                  </pic:nvPicPr>
                  <pic:blipFill>
                    <a:blip r:embed="rId322" cstate="print">
                      <a:extLst>
                        <a:ext uri="{28A0092B-C50C-407E-A947-70E740481C1C}">
                          <a14:useLocalDpi xmlns:a14="http://schemas.microsoft.com/office/drawing/2010/main" val="0"/>
                        </a:ext>
                      </a:extLst>
                    </a:blip>
                    <a:stretch>
                      <a:fillRect/>
                    </a:stretch>
                  </pic:blipFill>
                  <pic:spPr>
                    <a:xfrm>
                      <a:off x="0" y="0"/>
                      <a:ext cx="1727200" cy="323088"/>
                    </a:xfrm>
                    <a:prstGeom prst="rect">
                      <a:avLst/>
                    </a:prstGeom>
                  </pic:spPr>
                </pic:pic>
              </a:graphicData>
            </a:graphic>
          </wp:inline>
        </w:drawing>
      </w:r>
    </w:p>
    <w:p w14:paraId="43BA6222" w14:textId="77777777" w:rsidR="00D06663" w:rsidRDefault="00D06663" w:rsidP="00DA5FA1">
      <w:pPr>
        <w:jc w:val="center"/>
      </w:pPr>
    </w:p>
    <w:p w14:paraId="60538213" w14:textId="77777777" w:rsidR="00D06663" w:rsidRDefault="00D06663" w:rsidP="00DA5FA1">
      <w:r>
        <w:t>This can also be written as</w:t>
      </w:r>
    </w:p>
    <w:p w14:paraId="7EB1F6EE" w14:textId="77777777" w:rsidR="00D06663" w:rsidRDefault="00D06663" w:rsidP="00DA5FA1"/>
    <w:p w14:paraId="0C5AF51C" w14:textId="77777777" w:rsidR="00D06663" w:rsidRDefault="00D06663" w:rsidP="00DA5FA1">
      <w:pPr>
        <w:jc w:val="center"/>
      </w:pPr>
      <w:r>
        <w:rPr>
          <w:noProof/>
          <w:position w:val="-37"/>
        </w:rPr>
        <w:drawing>
          <wp:inline distT="0" distB="0" distL="0" distR="0" wp14:anchorId="4593E72F" wp14:editId="5618D981">
            <wp:extent cx="2791968" cy="548640"/>
            <wp:effectExtent l="0" t="0" r="0" b="0"/>
            <wp:docPr id="122732704" name="Picture 122732704" descr="{&quot;mathml&quot;:&quot;&lt;math style=\&quot;font-family:Times New Roman;font-size:12px;\&quot; xmlns=\&quot;http://www.w3.org/1998/Math/MathML\&quot;&gt;&lt;msub&gt;&lt;mi mathvariant=\&quot;bold\&quot;&gt;H&lt;/mi&gt;&lt;mi&gt;k&lt;/mi&gt;&lt;/msub&gt;&lt;mfenced&gt;&lt;mi mathvariant=\&quot;bold\&quot;&gt;x&lt;/mi&gt;&lt;/mfenced&gt;&lt;mo&gt;=&lt;/mo&gt;&lt;mfrac&gt;&lt;mn&gt;1&lt;/mn&gt;&lt;msub&gt;&lt;mi&gt;d&lt;/mi&gt;&lt;mi&gt;k&lt;/mi&gt;&lt;/msub&gt;&lt;/mfrac&gt;&lt;mfenced open=\&quot;[\&quot; close=\&quot;]\&quot;&gt;&lt;mtable&gt;&lt;mtr&gt;&lt;mtd&gt;&lt;mo&gt;-&lt;/mo&gt;&lt;mi&gt;&amp;#x394;&lt;/mi&gt;&lt;msub&gt;&lt;mi&gt;x&lt;/mi&gt;&lt;mi&gt;k&lt;/mi&gt;&lt;/msub&gt;&lt;/mtd&gt;&lt;mtd&gt;&lt;mo&gt;-&lt;/mo&gt;&lt;mi&gt;&amp;#x394;&lt;/mi&gt;&lt;msub&gt;&lt;mi&gt;y&lt;/mi&gt;&lt;mi&gt;k&lt;/mi&gt;&lt;/msub&gt;&lt;/mtd&gt;&lt;mtd&gt;&lt;mn&gt;0&lt;/mn&gt;&lt;/mtd&gt;&lt;mtd&gt;&lt;mn&gt;0&lt;/mn&gt;&lt;/mtd&gt;&lt;mtd&gt;&lt;mn&gt;0&lt;/mn&gt;&lt;/mtd&gt;&lt;/mtr&gt;&lt;mtr&gt;&lt;mtd&gt;&lt;msup&gt;&lt;mi&gt;d&lt;/mi&gt;&lt;mrow&gt;&lt;mo&gt;-&lt;/mo&gt;&lt;mn&gt;1&lt;/mn&gt;&lt;/mrow&gt;&lt;/msup&gt;&lt;mi&gt;&amp;#x394;&lt;/mi&gt;&lt;msub&gt;&lt;mi&gt;y&lt;/mi&gt;&lt;mi&gt;k&lt;/mi&gt;&lt;/msub&gt;&lt;/mtd&gt;&lt;mtd&gt;&lt;mo&gt;-&lt;/mo&gt;&lt;msup&gt;&lt;mi&gt;d&lt;/mi&gt;&lt;mrow&gt;&lt;mo&gt;-&lt;/mo&gt;&lt;mn&gt;1&lt;/mn&gt;&lt;/mrow&gt;&lt;/msup&gt;&lt;mi&gt;&amp;#x394;&lt;/mi&gt;&lt;msub&gt;&lt;mi&gt;x&lt;/mi&gt;&lt;mi&gt;k&lt;/mi&gt;&lt;/msub&gt;&lt;/mtd&gt;&lt;mtd&gt;&lt;mn&gt;0&lt;/mn&gt;&lt;/mtd&gt;&lt;mtd&gt;&lt;mo&gt;-&lt;/mo&gt;&lt;msub&gt;&lt;mi&gt;d&lt;/mi&gt;&lt;mi&gt;k&lt;/mi&gt;&lt;/msub&gt;&lt;/mtd&gt;&lt;mtd&gt;&lt;mn&gt;0&lt;/mn&gt;&lt;/mtd&gt;&lt;/mtr&gt;&lt;/mtable&gt;&lt;/mfenced&gt;&lt;/math&gt;&quot;,&quot;origin&quot;:&quot;MathType Legacy&quot;,&quot;version&quot;:&quot;v3.18.2&quot;}" title="bold H subscript k open parentheses bold x close parentheses equals 1 over d subscript k open square brackets table row cell negative capital delta x subscript k end cell cell negative capital delta y subscript k end cell 0 0 0 row cell d to the power of negative 1 end exponent capital delta y subscript k end cell cell negative d to the power of negative 1 end exponent capital delta x subscript k end cell 0 cell negative d subscript k end cell 0 end table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i mathvariant=\&quot;bold\&quot;&gt;H&lt;/mi&gt;&lt;mi&gt;k&lt;/mi&gt;&lt;/msub&gt;&lt;mfenced&gt;&lt;mi mathvariant=\&quot;bold\&quot;&gt;x&lt;/mi&gt;&lt;/mfenced&gt;&lt;mo&gt;=&lt;/mo&gt;&lt;mfrac&gt;&lt;mn&gt;1&lt;/mn&gt;&lt;msub&gt;&lt;mi&gt;d&lt;/mi&gt;&lt;mi&gt;k&lt;/mi&gt;&lt;/msub&gt;&lt;/mfrac&gt;&lt;mfenced open=\&quot;[\&quot; close=\&quot;]\&quot;&gt;&lt;mtable&gt;&lt;mtr&gt;&lt;mtd&gt;&lt;mo&gt;-&lt;/mo&gt;&lt;mi&gt;&amp;#x394;&lt;/mi&gt;&lt;msub&gt;&lt;mi&gt;x&lt;/mi&gt;&lt;mi&gt;k&lt;/mi&gt;&lt;/msub&gt;&lt;/mtd&gt;&lt;mtd&gt;&lt;mo&gt;-&lt;/mo&gt;&lt;mi&gt;&amp;#x394;&lt;/mi&gt;&lt;msub&gt;&lt;mi&gt;y&lt;/mi&gt;&lt;mi&gt;k&lt;/mi&gt;&lt;/msub&gt;&lt;/mtd&gt;&lt;mtd&gt;&lt;mn&gt;0&lt;/mn&gt;&lt;/mtd&gt;&lt;mtd&gt;&lt;mn&gt;0&lt;/mn&gt;&lt;/mtd&gt;&lt;mtd&gt;&lt;mn&gt;0&lt;/mn&gt;&lt;/mtd&gt;&lt;/mtr&gt;&lt;mtr&gt;&lt;mtd&gt;&lt;msup&gt;&lt;mi&gt;d&lt;/mi&gt;&lt;mrow&gt;&lt;mo&gt;-&lt;/mo&gt;&lt;mn&gt;1&lt;/mn&gt;&lt;/mrow&gt;&lt;/msup&gt;&lt;mi&gt;&amp;#x394;&lt;/mi&gt;&lt;msub&gt;&lt;mi&gt;y&lt;/mi&gt;&lt;mi&gt;k&lt;/mi&gt;&lt;/msub&gt;&lt;/mtd&gt;&lt;mtd&gt;&lt;mo&gt;-&lt;/mo&gt;&lt;msup&gt;&lt;mi&gt;d&lt;/mi&gt;&lt;mrow&gt;&lt;mo&gt;-&lt;/mo&gt;&lt;mn&gt;1&lt;/mn&gt;&lt;/mrow&gt;&lt;/msup&gt;&lt;mi&gt;&amp;#x394;&lt;/mi&gt;&lt;msub&gt;&lt;mi&gt;x&lt;/mi&gt;&lt;mi&gt;k&lt;/mi&gt;&lt;/msub&gt;&lt;/mtd&gt;&lt;mtd&gt;&lt;mn&gt;0&lt;/mn&gt;&lt;/mtd&gt;&lt;mtd&gt;&lt;mo&gt;-&lt;/mo&gt;&lt;msub&gt;&lt;mi&gt;d&lt;/mi&gt;&lt;mi&gt;k&lt;/mi&gt;&lt;/msub&gt;&lt;/mtd&gt;&lt;mtd&gt;&lt;mn&gt;0&lt;/mn&gt;&lt;/mtd&gt;&lt;/mtr&gt;&lt;/mtable&gt;&lt;/mfenced&gt;&lt;/math&gt;&quot;,&quot;origin&quot;:&quot;MathType Legacy&quot;,&quot;version&quot;:&quot;v3.18.2&quot;}" title="bold H subscript k open parentheses bold x close parentheses equals 1 over d subscript k open square brackets table row cell negative capital delta x subscript k end cell cell negative capital delta y subscript k end cell 0 0 0 row cell d to the power of negative 1 end exponent capital delta y subscript k end cell cell negative d to the power of negative 1 end exponent capital delta x subscript k end cell 0 cell negative d subscript k end cell 0 end table close square brackets"/>
                    <pic:cNvPicPr/>
                  </pic:nvPicPr>
                  <pic:blipFill>
                    <a:blip r:embed="rId323" cstate="print">
                      <a:extLst>
                        <a:ext uri="{28A0092B-C50C-407E-A947-70E740481C1C}">
                          <a14:useLocalDpi xmlns:a14="http://schemas.microsoft.com/office/drawing/2010/main" val="0"/>
                        </a:ext>
                      </a:extLst>
                    </a:blip>
                    <a:stretch>
                      <a:fillRect/>
                    </a:stretch>
                  </pic:blipFill>
                  <pic:spPr>
                    <a:xfrm>
                      <a:off x="0" y="0"/>
                      <a:ext cx="2791968" cy="548640"/>
                    </a:xfrm>
                    <a:prstGeom prst="rect">
                      <a:avLst/>
                    </a:prstGeom>
                  </pic:spPr>
                </pic:pic>
              </a:graphicData>
            </a:graphic>
          </wp:inline>
        </w:drawing>
      </w:r>
    </w:p>
    <w:p w14:paraId="1879F530" w14:textId="77777777" w:rsidR="00D06663" w:rsidRDefault="00D06663" w:rsidP="00DA5FA1"/>
    <w:p w14:paraId="19BFE6E4" w14:textId="77777777" w:rsidR="00D06663" w:rsidRDefault="00D06663" w:rsidP="00DA5FA1">
      <w:r>
        <w:t xml:space="preserve">The measurement covariance accounts for noisy sensor outputs and is assumed to be zero mean Gaussian, e.g. </w:t>
      </w:r>
    </w:p>
    <w:p w14:paraId="720971FF" w14:textId="77777777" w:rsidR="00D06663" w:rsidRDefault="00D06663" w:rsidP="00DA5FA1">
      <w:pPr>
        <w:jc w:val="center"/>
      </w:pPr>
      <w:r>
        <w:rPr>
          <w:noProof/>
          <w:position w:val="-44"/>
        </w:rPr>
        <w:drawing>
          <wp:inline distT="0" distB="0" distL="0" distR="0" wp14:anchorId="125D0521" wp14:editId="159A7F9C">
            <wp:extent cx="859536" cy="670560"/>
            <wp:effectExtent l="0" t="0" r="0" b="0"/>
            <wp:docPr id="1023201159" name="Picture 1023201159" descr="{&quot;mathml&quot;:&quot;&lt;math style=\&quot;font-family:Times New Roman;font-size:12px;\&quot; xmlns=\&quot;http://www.w3.org/1998/Math/MathML\&quot;&gt;&lt;mi mathvariant=\&quot;bold\&quot;&gt;R&lt;/mi&gt;&lt;mo&gt;=&lt;/mo&gt;&lt;mfenced open=\&quot;[\&quot; close=\&quot;]\&quot;&gt;&lt;mtable&gt;&lt;mtr&gt;&lt;mtd&gt;&lt;msubsup&gt;&lt;mi&gt;&amp;#x3C3;&lt;/mi&gt;&lt;mi&gt;r&lt;/mi&gt;&lt;mn&gt;2&lt;/mn&gt;&lt;/msubsup&gt;&lt;/mtd&gt;&lt;mtd/&gt;&lt;/mtr&gt;&lt;mtr&gt;&lt;mtd/&gt;&lt;mtd&gt;&lt;msubsup&gt;&lt;mi&gt;&amp;#x3C3;&lt;/mi&gt;&lt;mi&gt;&amp;#x3B8;&lt;/mi&gt;&lt;mn&gt;2&lt;/mn&gt;&lt;/msubsup&gt;&lt;/mtd&gt;&lt;/mtr&gt;&lt;/mtable&gt;&lt;/mfenced&gt;&lt;/math&gt;&quot;,&quot;origin&quot;:&quot;MathType Legacy&quot;,&quot;version&quot;:&quot;v3.18.2&quot;}" title="bold R equals open square brackets table row cell sigma subscript r superscript 2 end cell blank row blank cell sigma subscript theta superscript 2 end cell end table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 mathvariant=\&quot;bold\&quot;&gt;R&lt;/mi&gt;&lt;mo&gt;=&lt;/mo&gt;&lt;mfenced open=\&quot;[\&quot; close=\&quot;]\&quot;&gt;&lt;mtable&gt;&lt;mtr&gt;&lt;mtd&gt;&lt;msubsup&gt;&lt;mi&gt;&amp;#x3C3;&lt;/mi&gt;&lt;mi&gt;r&lt;/mi&gt;&lt;mn&gt;2&lt;/mn&gt;&lt;/msubsup&gt;&lt;/mtd&gt;&lt;mtd/&gt;&lt;/mtr&gt;&lt;mtr&gt;&lt;mtd/&gt;&lt;mtd&gt;&lt;msubsup&gt;&lt;mi&gt;&amp;#x3C3;&lt;/mi&gt;&lt;mi&gt;&amp;#x3B8;&lt;/mi&gt;&lt;mn&gt;2&lt;/mn&gt;&lt;/msubsup&gt;&lt;/mtd&gt;&lt;/mtr&gt;&lt;/mtable&gt;&lt;/mfenced&gt;&lt;/math&gt;&quot;,&quot;origin&quot;:&quot;MathType Legacy&quot;,&quot;version&quot;:&quot;v3.18.2&quot;}" title="bold R equals open square brackets table row cell sigma subscript r superscript 2 end cell blank row blank cell sigma subscript theta superscript 2 end cell end table close square brackets"/>
                    <pic:cNvPicPr/>
                  </pic:nvPicPr>
                  <pic:blipFill>
                    <a:blip r:embed="rId324" cstate="print">
                      <a:extLst>
                        <a:ext uri="{28A0092B-C50C-407E-A947-70E740481C1C}">
                          <a14:useLocalDpi xmlns:a14="http://schemas.microsoft.com/office/drawing/2010/main" val="0"/>
                        </a:ext>
                      </a:extLst>
                    </a:blip>
                    <a:stretch>
                      <a:fillRect/>
                    </a:stretch>
                  </pic:blipFill>
                  <pic:spPr>
                    <a:xfrm>
                      <a:off x="0" y="0"/>
                      <a:ext cx="859536" cy="670560"/>
                    </a:xfrm>
                    <a:prstGeom prst="rect">
                      <a:avLst/>
                    </a:prstGeom>
                  </pic:spPr>
                </pic:pic>
              </a:graphicData>
            </a:graphic>
          </wp:inline>
        </w:drawing>
      </w:r>
    </w:p>
    <w:p w14:paraId="6F67342D" w14:textId="77777777" w:rsidR="00D06663" w:rsidRDefault="00D06663" w:rsidP="00DA5FA1"/>
    <w:p w14:paraId="65499BCE" w14:textId="77777777" w:rsidR="00D06663" w:rsidRDefault="00D06663" w:rsidP="00DA5FA1">
      <w:r>
        <w:t>Measurements from each sensor are processed sequentially to obtain successive state corrections.  Due to independence, for a linear filter the order does not matter.  However, for non-linear filters small improvements can be made in linearization if more accurate sensors are processed first.</w:t>
      </w:r>
    </w:p>
    <w:p w14:paraId="53EB189C" w14:textId="77777777" w:rsidR="00D06663" w:rsidRDefault="00D06663" w:rsidP="00DA5FA1">
      <w:r>
        <w:t>Initialization</w:t>
      </w:r>
    </w:p>
    <w:p w14:paraId="7D1BEC4A" w14:textId="77777777" w:rsidR="00D06663" w:rsidRDefault="00D06663" w:rsidP="00DA5FA1"/>
    <w:p w14:paraId="3344C7FF" w14:textId="77777777" w:rsidR="00D06663" w:rsidRDefault="00D06663" w:rsidP="00DA5FA1">
      <w:r>
        <w:t>Simulation results</w:t>
      </w:r>
    </w:p>
    <w:p w14:paraId="70B957E0" w14:textId="77777777" w:rsidR="00D06663" w:rsidRDefault="00D06663" w:rsidP="00DA5FA1"/>
    <w:p w14:paraId="116D2F34" w14:textId="77777777" w:rsidR="00D06663" w:rsidRDefault="00D06663" w:rsidP="00DA5FA1">
      <w:r w:rsidRPr="00B525D8">
        <w:rPr>
          <w:noProof/>
        </w:rPr>
        <w:lastRenderedPageBreak/>
        <w:drawing>
          <wp:inline distT="0" distB="0" distL="0" distR="0" wp14:anchorId="631E351F" wp14:editId="18E8E1F9">
            <wp:extent cx="5943600" cy="3866515"/>
            <wp:effectExtent l="0" t="0" r="0" b="0"/>
            <wp:docPr id="1492515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515511" name=""/>
                    <pic:cNvPicPr/>
                  </pic:nvPicPr>
                  <pic:blipFill>
                    <a:blip r:embed="rId325"/>
                    <a:stretch>
                      <a:fillRect/>
                    </a:stretch>
                  </pic:blipFill>
                  <pic:spPr>
                    <a:xfrm>
                      <a:off x="0" y="0"/>
                      <a:ext cx="5943600" cy="3866515"/>
                    </a:xfrm>
                    <a:prstGeom prst="rect">
                      <a:avLst/>
                    </a:prstGeom>
                  </pic:spPr>
                </pic:pic>
              </a:graphicData>
            </a:graphic>
          </wp:inline>
        </w:drawing>
      </w:r>
    </w:p>
    <w:p w14:paraId="24B896EA" w14:textId="77777777" w:rsidR="00D06663" w:rsidRDefault="00D06663" w:rsidP="00DA5FA1">
      <w:r w:rsidRPr="00B525D8">
        <w:rPr>
          <w:noProof/>
        </w:rPr>
        <w:drawing>
          <wp:inline distT="0" distB="0" distL="0" distR="0" wp14:anchorId="3931BCAA" wp14:editId="441F89DE">
            <wp:extent cx="5943600" cy="3667760"/>
            <wp:effectExtent l="0" t="0" r="0" b="2540"/>
            <wp:docPr id="2067556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56551" name=""/>
                    <pic:cNvPicPr/>
                  </pic:nvPicPr>
                  <pic:blipFill>
                    <a:blip r:embed="rId326"/>
                    <a:stretch>
                      <a:fillRect/>
                    </a:stretch>
                  </pic:blipFill>
                  <pic:spPr>
                    <a:xfrm>
                      <a:off x="0" y="0"/>
                      <a:ext cx="5943600" cy="3667760"/>
                    </a:xfrm>
                    <a:prstGeom prst="rect">
                      <a:avLst/>
                    </a:prstGeom>
                  </pic:spPr>
                </pic:pic>
              </a:graphicData>
            </a:graphic>
          </wp:inline>
        </w:drawing>
      </w:r>
    </w:p>
    <w:p w14:paraId="58824B40" w14:textId="2F906D0F" w:rsidR="00D06663" w:rsidRDefault="001229BC" w:rsidP="001229BC">
      <w:pPr>
        <w:pStyle w:val="Heading4"/>
      </w:pPr>
      <w:r>
        <w:t>Simulated Results</w:t>
      </w:r>
    </w:p>
    <w:p w14:paraId="64DABC6F" w14:textId="77777777" w:rsidR="001229BC" w:rsidRDefault="001229BC" w:rsidP="001229BC">
      <w:r>
        <w:t>K=50, heading error 2 deg, range error 2 m, T=1s</w:t>
      </w:r>
    </w:p>
    <w:p w14:paraId="367BDECB" w14:textId="77777777" w:rsidR="001229BC" w:rsidRDefault="001229BC" w:rsidP="001229BC">
      <w:r w:rsidRPr="00657D95">
        <w:rPr>
          <w:noProof/>
        </w:rPr>
        <w:lastRenderedPageBreak/>
        <w:drawing>
          <wp:inline distT="0" distB="0" distL="0" distR="0" wp14:anchorId="2EA21021" wp14:editId="1A5184D4">
            <wp:extent cx="5943600" cy="3820160"/>
            <wp:effectExtent l="0" t="0" r="0" b="2540"/>
            <wp:docPr id="283149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49665" name=""/>
                    <pic:cNvPicPr/>
                  </pic:nvPicPr>
                  <pic:blipFill>
                    <a:blip r:embed="rId327"/>
                    <a:stretch>
                      <a:fillRect/>
                    </a:stretch>
                  </pic:blipFill>
                  <pic:spPr>
                    <a:xfrm>
                      <a:off x="0" y="0"/>
                      <a:ext cx="5943600" cy="3820160"/>
                    </a:xfrm>
                    <a:prstGeom prst="rect">
                      <a:avLst/>
                    </a:prstGeom>
                  </pic:spPr>
                </pic:pic>
              </a:graphicData>
            </a:graphic>
          </wp:inline>
        </w:drawing>
      </w:r>
    </w:p>
    <w:p w14:paraId="491EDDDF" w14:textId="77777777" w:rsidR="001229BC" w:rsidRDefault="001229BC" w:rsidP="001229BC"/>
    <w:p w14:paraId="4032A2D5" w14:textId="77777777" w:rsidR="001229BC" w:rsidRDefault="001229BC" w:rsidP="001229BC">
      <w:r w:rsidRPr="00657D95">
        <w:rPr>
          <w:noProof/>
        </w:rPr>
        <w:drawing>
          <wp:inline distT="0" distB="0" distL="0" distR="0" wp14:anchorId="44616D64" wp14:editId="68AE6DE4">
            <wp:extent cx="5943600" cy="3826510"/>
            <wp:effectExtent l="0" t="0" r="0" b="0"/>
            <wp:docPr id="1343386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86102" name=""/>
                    <pic:cNvPicPr/>
                  </pic:nvPicPr>
                  <pic:blipFill>
                    <a:blip r:embed="rId328"/>
                    <a:stretch>
                      <a:fillRect/>
                    </a:stretch>
                  </pic:blipFill>
                  <pic:spPr>
                    <a:xfrm>
                      <a:off x="0" y="0"/>
                      <a:ext cx="5943600" cy="3826510"/>
                    </a:xfrm>
                    <a:prstGeom prst="rect">
                      <a:avLst/>
                    </a:prstGeom>
                  </pic:spPr>
                </pic:pic>
              </a:graphicData>
            </a:graphic>
          </wp:inline>
        </w:drawing>
      </w:r>
    </w:p>
    <w:p w14:paraId="719D91A7" w14:textId="77777777" w:rsidR="001229BC" w:rsidRDefault="001229BC" w:rsidP="001229BC"/>
    <w:p w14:paraId="44E9B06C" w14:textId="77777777" w:rsidR="001229BC" w:rsidRPr="00AD0501" w:rsidRDefault="001229BC" w:rsidP="001229BC">
      <w:r w:rsidRPr="00657D95">
        <w:rPr>
          <w:noProof/>
        </w:rPr>
        <w:lastRenderedPageBreak/>
        <w:drawing>
          <wp:inline distT="0" distB="0" distL="0" distR="0" wp14:anchorId="06BAB87F" wp14:editId="44448C7F">
            <wp:extent cx="5943600" cy="3830955"/>
            <wp:effectExtent l="0" t="0" r="0" b="4445"/>
            <wp:docPr id="6011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0639" name=""/>
                    <pic:cNvPicPr/>
                  </pic:nvPicPr>
                  <pic:blipFill>
                    <a:blip r:embed="rId329"/>
                    <a:stretch>
                      <a:fillRect/>
                    </a:stretch>
                  </pic:blipFill>
                  <pic:spPr>
                    <a:xfrm>
                      <a:off x="0" y="0"/>
                      <a:ext cx="5943600" cy="3830955"/>
                    </a:xfrm>
                    <a:prstGeom prst="rect">
                      <a:avLst/>
                    </a:prstGeom>
                  </pic:spPr>
                </pic:pic>
              </a:graphicData>
            </a:graphic>
          </wp:inline>
        </w:drawing>
      </w:r>
    </w:p>
    <w:p w14:paraId="542209B5" w14:textId="77777777" w:rsidR="001229BC" w:rsidRDefault="001229BC" w:rsidP="001229BC">
      <w:r w:rsidRPr="00657D95">
        <w:rPr>
          <w:noProof/>
        </w:rPr>
        <w:drawing>
          <wp:inline distT="0" distB="0" distL="0" distR="0" wp14:anchorId="14CEABFF" wp14:editId="57A91087">
            <wp:extent cx="5943600" cy="3826510"/>
            <wp:effectExtent l="0" t="0" r="0" b="0"/>
            <wp:docPr id="824415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415185" name=""/>
                    <pic:cNvPicPr/>
                  </pic:nvPicPr>
                  <pic:blipFill>
                    <a:blip r:embed="rId330"/>
                    <a:stretch>
                      <a:fillRect/>
                    </a:stretch>
                  </pic:blipFill>
                  <pic:spPr>
                    <a:xfrm>
                      <a:off x="0" y="0"/>
                      <a:ext cx="5943600" cy="3826510"/>
                    </a:xfrm>
                    <a:prstGeom prst="rect">
                      <a:avLst/>
                    </a:prstGeom>
                  </pic:spPr>
                </pic:pic>
              </a:graphicData>
            </a:graphic>
          </wp:inline>
        </w:drawing>
      </w:r>
    </w:p>
    <w:p w14:paraId="38DB42DD" w14:textId="77777777" w:rsidR="001229BC" w:rsidRDefault="001229BC" w:rsidP="001229BC"/>
    <w:p w14:paraId="4EA0F785" w14:textId="77777777" w:rsidR="001229BC" w:rsidRDefault="001229BC" w:rsidP="001229BC">
      <w:r w:rsidRPr="00657D95">
        <w:rPr>
          <w:noProof/>
        </w:rPr>
        <w:lastRenderedPageBreak/>
        <w:drawing>
          <wp:inline distT="0" distB="0" distL="0" distR="0" wp14:anchorId="0BEC0268" wp14:editId="782510D1">
            <wp:extent cx="5943600" cy="3800475"/>
            <wp:effectExtent l="0" t="0" r="0" b="0"/>
            <wp:docPr id="1390356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56424" name=""/>
                    <pic:cNvPicPr/>
                  </pic:nvPicPr>
                  <pic:blipFill>
                    <a:blip r:embed="rId331"/>
                    <a:stretch>
                      <a:fillRect/>
                    </a:stretch>
                  </pic:blipFill>
                  <pic:spPr>
                    <a:xfrm>
                      <a:off x="0" y="0"/>
                      <a:ext cx="5943600" cy="3800475"/>
                    </a:xfrm>
                    <a:prstGeom prst="rect">
                      <a:avLst/>
                    </a:prstGeom>
                  </pic:spPr>
                </pic:pic>
              </a:graphicData>
            </a:graphic>
          </wp:inline>
        </w:drawing>
      </w:r>
    </w:p>
    <w:p w14:paraId="10447DFD" w14:textId="77777777" w:rsidR="001229BC" w:rsidRDefault="001229BC" w:rsidP="001229BC"/>
    <w:p w14:paraId="46ED1AA7" w14:textId="77777777" w:rsidR="001229BC" w:rsidRDefault="001229BC" w:rsidP="00DA5FA1"/>
    <w:p w14:paraId="198DB197" w14:textId="77777777" w:rsidR="00D06663" w:rsidRDefault="00D06663" w:rsidP="00DA5FA1">
      <w:pPr>
        <w:pStyle w:val="Heading2"/>
      </w:pPr>
      <w:bookmarkStart w:id="68" w:name="_Toc209787819"/>
      <w:bookmarkStart w:id="69" w:name="_Toc229857482"/>
      <w:bookmarkStart w:id="70" w:name="_Toc229926535"/>
      <w:r>
        <w:t>Range-Bearing 2D EKF Localization and Mapping</w:t>
      </w:r>
      <w:bookmarkEnd w:id="68"/>
      <w:bookmarkEnd w:id="69"/>
      <w:bookmarkEnd w:id="70"/>
    </w:p>
    <w:p w14:paraId="6BE2B170" w14:textId="77777777" w:rsidR="00D06663" w:rsidRDefault="00D06663" w:rsidP="00DA5FA1"/>
    <w:p w14:paraId="72BE0FBE" w14:textId="77777777" w:rsidR="00D06663" w:rsidRDefault="00D06663" w:rsidP="00DA5FA1">
      <w:r>
        <w:t>A common application in robotics is navigation in an unknown environment.  Now, the landmark locations are unknown, e.g. the map, as well as the target state, e.g. the pose.  To estimate the map, we now include the K landmark positions () in the state vector which has dimension 2K + 5 (or 3).  In this development, we will assume all K landmarks are observed at each n.  However, landmarks can also be added when new ones occur.  Some heuristics and theory describe procedures for this.  Again we assume perfect data association.</w:t>
      </w:r>
    </w:p>
    <w:p w14:paraId="006EE82F" w14:textId="77777777" w:rsidR="00D06663" w:rsidRDefault="00D06663" w:rsidP="00DA5FA1"/>
    <w:p w14:paraId="39CE05CD" w14:textId="77777777" w:rsidR="00D06663" w:rsidRDefault="00D06663" w:rsidP="00DA5FA1">
      <w:r>
        <w:t>The state vector becomes</w:t>
      </w:r>
    </w:p>
    <w:p w14:paraId="2FC16231" w14:textId="77777777" w:rsidR="00D06663" w:rsidRDefault="00D06663" w:rsidP="00DA5FA1"/>
    <w:p w14:paraId="28E0B324" w14:textId="6D07DE4D" w:rsidR="00D06663" w:rsidRDefault="001229BC" w:rsidP="00DA5FA1">
      <w:pPr>
        <w:jc w:val="center"/>
      </w:pPr>
      <w:r>
        <w:rPr>
          <w:noProof/>
          <w:position w:val="-14"/>
        </w:rPr>
        <w:drawing>
          <wp:inline distT="0" distB="0" distL="0" distR="0" wp14:anchorId="61E81C8B" wp14:editId="2DA0F5F2">
            <wp:extent cx="2288032" cy="570992"/>
            <wp:effectExtent l="0" t="0" r="0" b="0"/>
            <wp:docPr id="1888633660" name="Picture 1888633660" descr="{&quot;mathml&quot;:&quot;&lt;math style=\&quot;font-family:stix;font-size:12px;\&quot; xmlns=\&quot;http://www.w3.org/1998/Math/MathML\&quot;&gt;&lt;mtable columnspacing=\&quot;0px\&quot; columnalign=\&quot;right center left\&quot;&gt;&lt;mtr&gt;&lt;mtd&gt;&lt;mi mathvariant=\&quot;bold\&quot;&gt;x&lt;/mi&gt;&lt;/mtd&gt;&lt;mtd&gt;&lt;mo&gt;=&lt;/mo&gt;&lt;/mtd&gt;&lt;mtd&gt;&lt;mfenced open=\&quot;[\&quot; close=\&quot;]\&quot;&gt;&lt;mrow&gt;&lt;mtable&gt;&lt;mtr&gt;&lt;mtd&gt;&lt;mi&gt;x&lt;/mi&gt;&lt;/mtd&gt;&lt;mtd&gt;&lt;mi&gt;y&lt;/mi&gt;&lt;/mtd&gt;&lt;mtd&gt;&lt;mi&gt;v&lt;/mi&gt;&lt;/mtd&gt;&lt;mtd&gt;&lt;mi&gt;&amp;#x3B8;&lt;/mi&gt;&lt;/mtd&gt;&lt;mtd&gt;&lt;mi&gt;&amp;#x3C9;&lt;/mi&gt;&lt;/mtd&gt;&lt;mtd&gt;&lt;msub&gt;&lt;mi&gt;&amp;#x3BE;&lt;/mi&gt;&lt;mn&gt;1&lt;/mn&gt;&lt;/msub&gt;&lt;/mtd&gt;&lt;/mtr&gt;&lt;/mtable&gt;&lt;mtable&gt;&lt;mtr&gt;&lt;mtd&gt;&lt;msub&gt;&lt;mi&gt;&amp;#x3B7;&lt;/mi&gt;&lt;mn&gt;1&lt;/mn&gt;&lt;/msub&gt;&lt;/mtd&gt;&lt;/mtr&gt;&lt;/mtable&gt;&lt;mo&gt;&amp;#x22EF;&lt;/mo&gt;&lt;mtable&gt;&lt;mtr&gt;&lt;mtd&gt;&lt;msub&gt;&lt;mi&gt;&amp;#x3BE;&lt;/mi&gt;&lt;mi&gt;K&lt;/mi&gt;&lt;/msub&gt;&lt;/mtd&gt;&lt;mtd&gt;&lt;msub&gt;&lt;mi&gt;&amp;#x3B7;&lt;/mi&gt;&lt;mi&gt;K&lt;/mi&gt;&lt;/msub&gt;&lt;/mtd&gt;&lt;/mtr&gt;&lt;/mtable&gt;&lt;/mrow&gt;&lt;/mfenced&gt;&lt;/mtd&gt;&lt;/mtr&gt;&lt;mtr&gt;&lt;mtd/&gt;&lt;mtd&gt;&lt;mo&gt;=&lt;/mo&gt;&lt;/mtd&gt;&lt;mtd&gt;&lt;mfenced open=\&quot;[\&quot; close=\&quot;]\&quot;&gt;&lt;mtable&gt;&lt;mtr&gt;&lt;mtd&gt;&lt;mi mathvariant=\&quot;bold\&quot;&gt;s&lt;/mi&gt;&lt;/mtd&gt;&lt;mtd&gt;&lt;mi mathvariant=\&quot;bold\&quot;&gt;m&lt;/mi&gt;&lt;/mtd&gt;&lt;/mtr&gt;&lt;/mtable&gt;&lt;/mfenced&gt;&lt;/mtd&gt;&lt;/mtr&gt;&lt;/mtable&gt;&lt;/math&gt;&quot;,&quot;origin&quot;:&quot;MathType Legacy&quot;,&quot;version&quot;:&quot;v3.23.0&quot;}" title="table row bold x equals cell open square brackets table row x y v theta omega cell xi subscript 1 end cell end table table row cell eta subscript 1 end cell end table midline horizontal ellipsis table row cell xi subscript K end cell cell eta subscript K end cell end table close square brackets end cell row blank equals cell open square brackets table row bold s bold m end table close square brackets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table columnspacing=\&quot;0px\&quot; columnalign=\&quot;right center left\&quot;&gt;&lt;mtr&gt;&lt;mtd&gt;&lt;mi mathvariant=\&quot;bold\&quot;&gt;x&lt;/mi&gt;&lt;/mtd&gt;&lt;mtd&gt;&lt;mo&gt;=&lt;/mo&gt;&lt;/mtd&gt;&lt;mtd&gt;&lt;mfenced open=\&quot;[\&quot; close=\&quot;]\&quot;&gt;&lt;mrow&gt;&lt;mtable&gt;&lt;mtr&gt;&lt;mtd&gt;&lt;mi&gt;x&lt;/mi&gt;&lt;/mtd&gt;&lt;mtd&gt;&lt;mi&gt;y&lt;/mi&gt;&lt;/mtd&gt;&lt;mtd&gt;&lt;mi&gt;v&lt;/mi&gt;&lt;/mtd&gt;&lt;mtd&gt;&lt;mi&gt;&amp;#x3B8;&lt;/mi&gt;&lt;/mtd&gt;&lt;mtd&gt;&lt;mi&gt;&amp;#x3C9;&lt;/mi&gt;&lt;/mtd&gt;&lt;mtd&gt;&lt;msub&gt;&lt;mi&gt;&amp;#x3BE;&lt;/mi&gt;&lt;mn&gt;1&lt;/mn&gt;&lt;/msub&gt;&lt;/mtd&gt;&lt;/mtr&gt;&lt;/mtable&gt;&lt;mtable&gt;&lt;mtr&gt;&lt;mtd&gt;&lt;msub&gt;&lt;mi&gt;&amp;#x3B7;&lt;/mi&gt;&lt;mn&gt;1&lt;/mn&gt;&lt;/msub&gt;&lt;/mtd&gt;&lt;/mtr&gt;&lt;/mtable&gt;&lt;mo&gt;&amp;#x22EF;&lt;/mo&gt;&lt;mtable&gt;&lt;mtr&gt;&lt;mtd&gt;&lt;msub&gt;&lt;mi&gt;&amp;#x3BE;&lt;/mi&gt;&lt;mi&gt;K&lt;/mi&gt;&lt;/msub&gt;&lt;/mtd&gt;&lt;mtd&gt;&lt;msub&gt;&lt;mi&gt;&amp;#x3B7;&lt;/mi&gt;&lt;mi&gt;K&lt;/mi&gt;&lt;/msub&gt;&lt;/mtd&gt;&lt;/mtr&gt;&lt;/mtable&gt;&lt;/mrow&gt;&lt;/mfenced&gt;&lt;/mtd&gt;&lt;/mtr&gt;&lt;mtr&gt;&lt;mtd/&gt;&lt;mtd&gt;&lt;mo&gt;=&lt;/mo&gt;&lt;/mtd&gt;&lt;mtd&gt;&lt;mfenced open=\&quot;[\&quot; close=\&quot;]\&quot;&gt;&lt;mtable&gt;&lt;mtr&gt;&lt;mtd&gt;&lt;mi mathvariant=\&quot;bold\&quot;&gt;s&lt;/mi&gt;&lt;/mtd&gt;&lt;mtd&gt;&lt;mi mathvariant=\&quot;bold\&quot;&gt;m&lt;/mi&gt;&lt;/mtd&gt;&lt;/mtr&gt;&lt;/mtable&gt;&lt;/mfenced&gt;&lt;/mtd&gt;&lt;/mtr&gt;&lt;/mtable&gt;&lt;/math&gt;&quot;,&quot;origin&quot;:&quot;MathType Legacy&quot;,&quot;version&quot;:&quot;v3.23.0&quot;}" title="table row bold x equals cell open square brackets table row x y v theta omega cell xi subscript 1 end cell end table table row cell eta subscript 1 end cell end table midline horizontal ellipsis table row cell xi subscript K end cell cell eta subscript K end cell end table close square brackets end cell row blank equals cell open square brackets table row bold s bold m end table close square brackets end cell end table"/>
                    <pic:cNvPicPr/>
                  </pic:nvPicPr>
                  <pic:blipFill>
                    <a:blip r:embed="rId332" cstate="print">
                      <a:extLst>
                        <a:ext uri="{28A0092B-C50C-407E-A947-70E740481C1C}">
                          <a14:useLocalDpi xmlns:a14="http://schemas.microsoft.com/office/drawing/2010/main" val="0"/>
                        </a:ext>
                      </a:extLst>
                    </a:blip>
                    <a:stretch>
                      <a:fillRect/>
                    </a:stretch>
                  </pic:blipFill>
                  <pic:spPr>
                    <a:xfrm>
                      <a:off x="0" y="0"/>
                      <a:ext cx="2288032" cy="570992"/>
                    </a:xfrm>
                    <a:prstGeom prst="rect">
                      <a:avLst/>
                    </a:prstGeom>
                  </pic:spPr>
                </pic:pic>
              </a:graphicData>
            </a:graphic>
          </wp:inline>
        </w:drawing>
      </w:r>
    </w:p>
    <w:p w14:paraId="4F452E8A" w14:textId="77777777" w:rsidR="00D06663" w:rsidRDefault="00D06663" w:rsidP="00DA5FA1">
      <w:r>
        <w:t>and the error covariance is</w:t>
      </w:r>
    </w:p>
    <w:p w14:paraId="2C174265" w14:textId="77777777" w:rsidR="00D06663" w:rsidRDefault="00D06663" w:rsidP="00DA5FA1"/>
    <w:p w14:paraId="135AE380" w14:textId="77777777" w:rsidR="00D06663" w:rsidRDefault="00D06663" w:rsidP="00DA5FA1">
      <w:pPr>
        <w:jc w:val="center"/>
      </w:pPr>
      <w:r>
        <w:rPr>
          <w:noProof/>
          <w:position w:val="-36"/>
        </w:rPr>
        <w:drawing>
          <wp:inline distT="0" distB="0" distL="0" distR="0" wp14:anchorId="5A2306C9" wp14:editId="6B909F01">
            <wp:extent cx="1034288" cy="542544"/>
            <wp:effectExtent l="0" t="0" r="0" b="0"/>
            <wp:docPr id="1271198365" name="Picture 1271198365" descr="{&quot;mathml&quot;:&quot;&lt;math style=\&quot;font-family:Times New Roman;font-size:12px;\&quot; xmlns=\&quot;http://www.w3.org/1998/Math/MathML\&quot;&gt;&lt;mi&gt;P&lt;/mi&gt;&lt;mo&gt;=&lt;/mo&gt;&lt;mfenced open=\&quot;[\&quot; close=\&quot;]\&quot;&gt;&lt;mtable&gt;&lt;mtr&gt;&lt;mtd&gt;&lt;msub&gt;&lt;mi&gt;P&lt;/mi&gt;&lt;mi&gt;x&lt;/mi&gt;&lt;/msub&gt;&lt;/mtd&gt;&lt;mtd&gt;&lt;msub&gt;&lt;mi&gt;P&lt;/mi&gt;&lt;mrow&gt;&lt;mi&gt;x&lt;/mi&gt;&lt;mi&gt;m&lt;/mi&gt;&lt;/mrow&gt;&lt;/msub&gt;&lt;/mtd&gt;&lt;/mtr&gt;&lt;mtr&gt;&lt;mtd&gt;&lt;msubsup&gt;&lt;mi&gt;P&lt;/mi&gt;&lt;mrow&gt;&lt;mi&gt;x&lt;/mi&gt;&lt;mi&gt;m&lt;/mi&gt;&lt;/mrow&gt;&lt;mi&gt;T&lt;/mi&gt;&lt;/msubsup&gt;&lt;/mtd&gt;&lt;mtd&gt;&lt;msub&gt;&lt;mi&gt;P&lt;/mi&gt;&lt;mi&gt;m&lt;/mi&gt;&lt;/msub&gt;&lt;/mtd&gt;&lt;/mtr&gt;&lt;/mtable&gt;&lt;/mfenced&gt;&lt;/math&gt;&quot;,&quot;origin&quot;:&quot;MathType Legacy&quot;,&quot;version&quot;:&quot;v3.18.2&quot;}" title="P equals open square brackets table row cell P subscript x end cell cell P subscript x m end subscript end cell row cell P subscript x m end subscript superscript T end cell cell P subscript m end cell end table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P&lt;/mi&gt;&lt;mo&gt;=&lt;/mo&gt;&lt;mfenced open=\&quot;[\&quot; close=\&quot;]\&quot;&gt;&lt;mtable&gt;&lt;mtr&gt;&lt;mtd&gt;&lt;msub&gt;&lt;mi&gt;P&lt;/mi&gt;&lt;mi&gt;x&lt;/mi&gt;&lt;/msub&gt;&lt;/mtd&gt;&lt;mtd&gt;&lt;msub&gt;&lt;mi&gt;P&lt;/mi&gt;&lt;mrow&gt;&lt;mi&gt;x&lt;/mi&gt;&lt;mi&gt;m&lt;/mi&gt;&lt;/mrow&gt;&lt;/msub&gt;&lt;/mtd&gt;&lt;/mtr&gt;&lt;mtr&gt;&lt;mtd&gt;&lt;msubsup&gt;&lt;mi&gt;P&lt;/mi&gt;&lt;mrow&gt;&lt;mi&gt;x&lt;/mi&gt;&lt;mi&gt;m&lt;/mi&gt;&lt;/mrow&gt;&lt;mi&gt;T&lt;/mi&gt;&lt;/msubsup&gt;&lt;/mtd&gt;&lt;mtd&gt;&lt;msub&gt;&lt;mi&gt;P&lt;/mi&gt;&lt;mi&gt;m&lt;/mi&gt;&lt;/msub&gt;&lt;/mtd&gt;&lt;/mtr&gt;&lt;/mtable&gt;&lt;/mfenced&gt;&lt;/math&gt;&quot;,&quot;origin&quot;:&quot;MathType Legacy&quot;,&quot;version&quot;:&quot;v3.18.2&quot;}" title="P equals open square brackets table row cell P subscript x end cell cell P subscript x m end subscript end cell row cell P subscript x m end subscript superscript T end cell cell P subscript m end cell end table close square brackets"/>
                    <pic:cNvPicPr/>
                  </pic:nvPicPr>
                  <pic:blipFill>
                    <a:blip r:embed="rId333" cstate="print">
                      <a:extLst>
                        <a:ext uri="{28A0092B-C50C-407E-A947-70E740481C1C}">
                          <a14:useLocalDpi xmlns:a14="http://schemas.microsoft.com/office/drawing/2010/main" val="0"/>
                        </a:ext>
                      </a:extLst>
                    </a:blip>
                    <a:stretch>
                      <a:fillRect/>
                    </a:stretch>
                  </pic:blipFill>
                  <pic:spPr>
                    <a:xfrm>
                      <a:off x="0" y="0"/>
                      <a:ext cx="1034288" cy="542544"/>
                    </a:xfrm>
                    <a:prstGeom prst="rect">
                      <a:avLst/>
                    </a:prstGeom>
                  </pic:spPr>
                </pic:pic>
              </a:graphicData>
            </a:graphic>
          </wp:inline>
        </w:drawing>
      </w:r>
    </w:p>
    <w:p w14:paraId="20D671EE" w14:textId="77777777" w:rsidR="00D06663" w:rsidRDefault="00D06663" w:rsidP="00DA5FA1"/>
    <w:p w14:paraId="5DDD756D" w14:textId="77777777" w:rsidR="00D06663" w:rsidRDefault="00D06663" w:rsidP="00DA5FA1">
      <w:r>
        <w:t>The landmarks are assumed fixed, so no motion model is required.  Same as localization.</w:t>
      </w:r>
    </w:p>
    <w:p w14:paraId="13EEB8C2" w14:textId="77777777" w:rsidR="00D06663" w:rsidRDefault="00D06663" w:rsidP="00DA5FA1"/>
    <w:p w14:paraId="48329C01" w14:textId="77777777" w:rsidR="00D06663" w:rsidRDefault="00D06663" w:rsidP="00DA5FA1">
      <w:r>
        <w:t xml:space="preserve">The landmark locations are initialized by inverting the measurement function and substituting the current robot pose from the predicted estimate </w:t>
      </w:r>
      <w:r>
        <w:rPr>
          <w:noProof/>
          <w:position w:val="-6"/>
        </w:rPr>
        <w:drawing>
          <wp:inline distT="0" distB="0" distL="0" distR="0" wp14:anchorId="76FD46C7" wp14:editId="6D914164">
            <wp:extent cx="355600" cy="156464"/>
            <wp:effectExtent l="0" t="0" r="0" b="0"/>
            <wp:docPr id="632747801" name="Picture 632747801" descr="{&quot;mathml&quot;:&quot;&lt;math style=\&quot;font-family:stix;font-size:12px;\&quot; xmlns=\&quot;http://www.w3.org/1998/Math/MathML\&quot;&gt;&lt;mover&gt;&lt;mi mathvariant=\&quot;bold\&quot;&gt;x&lt;/mi&gt;&lt;mo mathvariant=\&quot;bold\&quot;&gt;&amp;#xAF;&lt;/mo&gt;&lt;/mover&gt;&lt;mfenced&gt;&lt;mi&gt;n&lt;/mi&gt;&lt;/mfenced&gt;&lt;/math&gt;&quot;,&quot;origin&quot;:&quot;MathType Legacy&quot;,&quot;version&quot;:&quot;v3.18.2&quot;}" title="bold x with bold bar on top open parentheses n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over&gt;&lt;mi mathvariant=\&quot;bold\&quot;&gt;x&lt;/mi&gt;&lt;mo mathvariant=\&quot;bold\&quot;&gt;&amp;#xAF;&lt;/mo&gt;&lt;/mover&gt;&lt;mfenced&gt;&lt;mi&gt;n&lt;/mi&gt;&lt;/mfenced&gt;&lt;/math&gt;&quot;,&quot;origin&quot;:&quot;MathType Legacy&quot;,&quot;version&quot;:&quot;v3.18.2&quot;}" title="bold x with bold bar on top open parentheses n close parentheses"/>
                    <pic:cNvPicPr/>
                  </pic:nvPicPr>
                  <pic:blipFill>
                    <a:blip r:embed="rId334" cstate="print">
                      <a:extLst>
                        <a:ext uri="{28A0092B-C50C-407E-A947-70E740481C1C}">
                          <a14:useLocalDpi xmlns:a14="http://schemas.microsoft.com/office/drawing/2010/main" val="0"/>
                        </a:ext>
                      </a:extLst>
                    </a:blip>
                    <a:stretch>
                      <a:fillRect/>
                    </a:stretch>
                  </pic:blipFill>
                  <pic:spPr>
                    <a:xfrm>
                      <a:off x="0" y="0"/>
                      <a:ext cx="355600" cy="156464"/>
                    </a:xfrm>
                    <a:prstGeom prst="rect">
                      <a:avLst/>
                    </a:prstGeom>
                  </pic:spPr>
                </pic:pic>
              </a:graphicData>
            </a:graphic>
          </wp:inline>
        </w:drawing>
      </w:r>
      <w:r>
        <w:t>as values for x,y and theta.  Thus we have</w:t>
      </w:r>
    </w:p>
    <w:p w14:paraId="5897AEAC" w14:textId="77777777" w:rsidR="00D06663" w:rsidRDefault="00D06663" w:rsidP="00DA5FA1"/>
    <w:p w14:paraId="4E14F44B" w14:textId="77777777" w:rsidR="00D06663" w:rsidRDefault="00D06663" w:rsidP="00DA5FA1">
      <w:pPr>
        <w:jc w:val="center"/>
      </w:pPr>
      <w:r>
        <w:rPr>
          <w:noProof/>
          <w:position w:val="-14"/>
        </w:rPr>
        <w:drawing>
          <wp:inline distT="0" distB="0" distL="0" distR="0" wp14:anchorId="78869854" wp14:editId="4BED5988">
            <wp:extent cx="1322832" cy="514096"/>
            <wp:effectExtent l="0" t="0" r="0" b="0"/>
            <wp:docPr id="1377064859" name="Picture 1377064859" descr="{&quot;mathml&quot;:&quot;&lt;math style=\&quot;font-family:stix;font-size:12px;\&quot; xmlns=\&quot;http://www.w3.org/1998/Math/MathML\&quot;&gt;&lt;msub&gt;&lt;mover&gt;&lt;mi&gt;&amp;#x3BE;&lt;/mi&gt;&lt;mo&gt;&amp;#xAF;&lt;/mo&gt;&lt;/mover&gt;&lt;mi&gt;k&lt;/mi&gt;&lt;/msub&gt;&lt;mo&gt;=&lt;/mo&gt;&lt;mover&gt;&lt;mi&gt;x&lt;/mi&gt;&lt;mo&gt;&amp;#xAF;&lt;/mo&gt;&lt;/mover&gt;&lt;mo&gt;+&lt;/mo&gt;&lt;mi&gt;&amp;#x3C1;&lt;/mi&gt;&lt;mi&gt;cos&lt;/mi&gt;&lt;mfenced&gt;&lt;mrow&gt;&lt;mi&gt;&amp;#x3C8;&lt;/mi&gt;&lt;mo&gt;+&lt;/mo&gt;&lt;menclose notation=\&quot;top\&quot;&gt;&lt;mi&gt;&amp;#x3B8;&lt;/mi&gt;&lt;/menclose&gt;&lt;/mrow&gt;&lt;/mfenced&gt;&lt;mspace linebreak=\&quot;newline\&quot;/&gt;&lt;msub&gt;&lt;mover&gt;&lt;mi&gt;&amp;#x3B7;&lt;/mi&gt;&lt;mo&gt;&amp;#xAF;&lt;/mo&gt;&lt;/mover&gt;&lt;mi&gt;k&lt;/mi&gt;&lt;/msub&gt;&lt;mo&gt;=&lt;/mo&gt;&lt;menclose notation=\&quot;top\&quot;&gt;&lt;mi&gt;y&lt;/mi&gt;&lt;/menclose&gt;&lt;mo&gt;+&lt;/mo&gt;&lt;mi&gt;&amp;#x3C1;&lt;/mi&gt;&lt;mi&gt;sin&lt;/mi&gt;&lt;mfenced&gt;&lt;mrow&gt;&lt;mi&gt;&amp;#x3C8;&lt;/mi&gt;&lt;mo&gt;+&lt;/mo&gt;&lt;menclose notation=\&quot;top\&quot;&gt;&lt;mi&gt;&amp;#x3B8;&lt;/mi&gt;&lt;/menclose&gt;&lt;/mrow&gt;&lt;/mfenced&gt;&lt;/math&gt;&quot;,&quot;origin&quot;:&quot;MathType Legacy&quot;,&quot;version&quot;:&quot;v3.22.0&quot;}" title="xi with bar on top subscript k equals x with bar on top plus rho cos open parentheses psi plus top enclose theta close parentheses&#10;eta with bar on top subscript k equals top enclose y plus rho sin open parentheses psi plus top enclose theta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over&gt;&lt;mi&gt;&amp;#x3BE;&lt;/mi&gt;&lt;mo&gt;&amp;#xAF;&lt;/mo&gt;&lt;/mover&gt;&lt;mi&gt;k&lt;/mi&gt;&lt;/msub&gt;&lt;mo&gt;=&lt;/mo&gt;&lt;mover&gt;&lt;mi&gt;x&lt;/mi&gt;&lt;mo&gt;&amp;#xAF;&lt;/mo&gt;&lt;/mover&gt;&lt;mo&gt;+&lt;/mo&gt;&lt;mi&gt;&amp;#x3C1;&lt;/mi&gt;&lt;mi&gt;cos&lt;/mi&gt;&lt;mfenced&gt;&lt;mrow&gt;&lt;mi&gt;&amp;#x3C8;&lt;/mi&gt;&lt;mo&gt;+&lt;/mo&gt;&lt;menclose notation=\&quot;top\&quot;&gt;&lt;mi&gt;&amp;#x3B8;&lt;/mi&gt;&lt;/menclose&gt;&lt;/mrow&gt;&lt;/mfenced&gt;&lt;mspace linebreak=\&quot;newline\&quot;/&gt;&lt;msub&gt;&lt;mover&gt;&lt;mi&gt;&amp;#x3B7;&lt;/mi&gt;&lt;mo&gt;&amp;#xAF;&lt;/mo&gt;&lt;/mover&gt;&lt;mi&gt;k&lt;/mi&gt;&lt;/msub&gt;&lt;mo&gt;=&lt;/mo&gt;&lt;menclose notation=\&quot;top\&quot;&gt;&lt;mi&gt;y&lt;/mi&gt;&lt;/menclose&gt;&lt;mo&gt;+&lt;/mo&gt;&lt;mi&gt;&amp;#x3C1;&lt;/mi&gt;&lt;mi&gt;sin&lt;/mi&gt;&lt;mfenced&gt;&lt;mrow&gt;&lt;mi&gt;&amp;#x3C8;&lt;/mi&gt;&lt;mo&gt;+&lt;/mo&gt;&lt;menclose notation=\&quot;top\&quot;&gt;&lt;mi&gt;&amp;#x3B8;&lt;/mi&gt;&lt;/menclose&gt;&lt;/mrow&gt;&lt;/mfenced&gt;&lt;/math&gt;&quot;,&quot;origin&quot;:&quot;MathType Legacy&quot;,&quot;version&quot;:&quot;v3.22.0&quot;}" title="xi with bar on top subscript k equals x with bar on top plus rho cos open parentheses psi plus top enclose theta close parentheses&#10;eta with bar on top subscript k equals top enclose y plus rho sin open parentheses psi plus top enclose theta close parentheses"/>
                    <pic:cNvPicPr/>
                  </pic:nvPicPr>
                  <pic:blipFill>
                    <a:blip r:embed="rId335" cstate="print">
                      <a:extLst>
                        <a:ext uri="{28A0092B-C50C-407E-A947-70E740481C1C}">
                          <a14:useLocalDpi xmlns:a14="http://schemas.microsoft.com/office/drawing/2010/main" val="0"/>
                        </a:ext>
                      </a:extLst>
                    </a:blip>
                    <a:stretch>
                      <a:fillRect/>
                    </a:stretch>
                  </pic:blipFill>
                  <pic:spPr>
                    <a:xfrm>
                      <a:off x="0" y="0"/>
                      <a:ext cx="1322832" cy="514096"/>
                    </a:xfrm>
                    <a:prstGeom prst="rect">
                      <a:avLst/>
                    </a:prstGeom>
                  </pic:spPr>
                </pic:pic>
              </a:graphicData>
            </a:graphic>
          </wp:inline>
        </w:drawing>
      </w:r>
    </w:p>
    <w:p w14:paraId="14ECCC19" w14:textId="77777777" w:rsidR="00D06663" w:rsidRDefault="00D06663" w:rsidP="00DA5FA1"/>
    <w:p w14:paraId="5B5E8F4E" w14:textId="77777777" w:rsidR="00D06663" w:rsidRDefault="00D06663" w:rsidP="00DA5FA1">
      <w:r>
        <w:t>for the predicted initial landmark locations which used in the measurement functions, h and H.  The measurement function is extended to include the landmarks and subsequent jacobians.  The measurement linearized matrix must now include in addition to the derivatives of pose the derivatives wrt the landmark positions which are identical but opposite sign to () and thus will have blocks</w:t>
      </w:r>
    </w:p>
    <w:p w14:paraId="55AC9454" w14:textId="77777777" w:rsidR="00D06663" w:rsidRDefault="00D06663" w:rsidP="00DA5FA1"/>
    <w:p w14:paraId="58C3310E" w14:textId="77777777" w:rsidR="00D06663" w:rsidRDefault="00D06663" w:rsidP="00DA5FA1">
      <w:pPr>
        <w:jc w:val="center"/>
      </w:pPr>
      <w:r>
        <w:rPr>
          <w:noProof/>
          <w:position w:val="-25"/>
        </w:rPr>
        <w:drawing>
          <wp:inline distT="0" distB="0" distL="0" distR="0" wp14:anchorId="26F0C25A" wp14:editId="7D5CC1C5">
            <wp:extent cx="1908048" cy="1207008"/>
            <wp:effectExtent l="0" t="0" r="0" b="0"/>
            <wp:docPr id="200650113" name="Picture 200650113" descr="{&quot;mathml&quot;:&quot;&lt;math style=\&quot;font-family:Times New Roman;font-size:12px;\&quot; xmlns=\&quot;http://www.w3.org/1998/Math/MathML\&quot;&gt;&lt;mi mathvariant=\&quot;bold\&quot;&gt;H&lt;/mi&gt;&lt;mfenced&gt;&lt;msub&gt;&lt;mi mathvariant=\&quot;bold\&quot;&gt;m&lt;/mi&gt;&lt;mi&gt;k&lt;/mi&gt;&lt;/msub&gt;&lt;/mfenced&gt;&lt;mo&gt;=&lt;/mo&gt;&lt;mfenced open=\&quot;[\&quot; close=\&quot;]\&quot;&gt;&lt;mtable&gt;&lt;mtr&gt;&lt;mtd&gt;&lt;mfrac&gt;&lt;mrow&gt;&lt;msub&gt;&lt;mi&gt;&amp;#x3B6;&lt;/mi&gt;&lt;mi&gt;k&lt;/mi&gt;&lt;/msub&gt;&lt;mo&gt;-&lt;/mo&gt;&lt;mi&gt;x&lt;/mi&gt;&lt;/mrow&gt;&lt;msub&gt;&lt;mi&gt;d&lt;/mi&gt;&lt;mi&gt;k&lt;/mi&gt;&lt;/msub&gt;&lt;/mfrac&gt;&lt;/mtd&gt;&lt;mtd&gt;&lt;mfrac&gt;&lt;mrow&gt;&lt;msub&gt;&lt;mi&gt;&amp;#x3B7;&lt;/mi&gt;&lt;mi&gt;k&lt;/mi&gt;&lt;/msub&gt;&lt;mo&gt;-&lt;/mo&gt;&lt;mi&gt;y&lt;/mi&gt;&lt;/mrow&gt;&lt;msub&gt;&lt;mi&gt;d&lt;/mi&gt;&lt;mi&gt;k&lt;/mi&gt;&lt;/msub&gt;&lt;/mfrac&gt;&lt;/mtd&gt;&lt;/mtr&gt;&lt;mtr&gt;&lt;mtd&gt;&lt;mo&gt;-&lt;/mo&gt;&lt;mfrac&gt;&lt;mrow&gt;&lt;msub&gt;&lt;mi&gt;&amp;#x3B7;&lt;/mi&gt;&lt;mi&gt;k&lt;/mi&gt;&lt;/msub&gt;&lt;mo&gt;-&lt;/mo&gt;&lt;mi&gt;y&lt;/mi&gt;&lt;/mrow&gt;&lt;msubsup&gt;&lt;mi&gt;d&lt;/mi&gt;&lt;mi&gt;k&lt;/mi&gt;&lt;mn&gt;2&lt;/mn&gt;&lt;/msubsup&gt;&lt;/mfrac&gt;&lt;/mtd&gt;&lt;mtd&gt;&lt;mfrac&gt;&lt;mrow&gt;&lt;msub&gt;&lt;mi&gt;&amp;#x3B6;&lt;/mi&gt;&lt;mi&gt;k&lt;/mi&gt;&lt;/msub&gt;&lt;mo&gt;-&lt;/mo&gt;&lt;mi&gt;x&lt;/mi&gt;&lt;/mrow&gt;&lt;msubsup&gt;&lt;mi&gt;d&lt;/mi&gt;&lt;mi&gt;k&lt;/mi&gt;&lt;mn&gt;2&lt;/mn&gt;&lt;/msubsup&gt;&lt;/mfrac&gt;&lt;/mtd&gt;&lt;/mtr&gt;&lt;/mtable&gt;&lt;/mfenced&gt;&lt;/math&gt;&quot;,&quot;origin&quot;:&quot;MathType Legacy&quot;,&quot;version&quot;:&quot;v3.18.2&quot;}" title="bold H open parentheses bold m subscript k close parentheses equals open square brackets table row cell fraction numerator zeta subscript k minus x over denominator d subscript k end fraction end cell cell fraction numerator eta subscript k minus y over denominator d subscript k end fraction end cell row cell negative fraction numerator eta subscript k minus y over denominator d subscript k superscript 2 end fraction end cell cell fraction numerator zeta subscript k minus x over denominator d subscript k superscript 2 end fraction end cell end table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 mathvariant=\&quot;bold\&quot;&gt;H&lt;/mi&gt;&lt;mfenced&gt;&lt;msub&gt;&lt;mi mathvariant=\&quot;bold\&quot;&gt;m&lt;/mi&gt;&lt;mi&gt;k&lt;/mi&gt;&lt;/msub&gt;&lt;/mfenced&gt;&lt;mo&gt;=&lt;/mo&gt;&lt;mfenced open=\&quot;[\&quot; close=\&quot;]\&quot;&gt;&lt;mtable&gt;&lt;mtr&gt;&lt;mtd&gt;&lt;mfrac&gt;&lt;mrow&gt;&lt;msub&gt;&lt;mi&gt;&amp;#x3B6;&lt;/mi&gt;&lt;mi&gt;k&lt;/mi&gt;&lt;/msub&gt;&lt;mo&gt;-&lt;/mo&gt;&lt;mi&gt;x&lt;/mi&gt;&lt;/mrow&gt;&lt;msub&gt;&lt;mi&gt;d&lt;/mi&gt;&lt;mi&gt;k&lt;/mi&gt;&lt;/msub&gt;&lt;/mfrac&gt;&lt;/mtd&gt;&lt;mtd&gt;&lt;mfrac&gt;&lt;mrow&gt;&lt;msub&gt;&lt;mi&gt;&amp;#x3B7;&lt;/mi&gt;&lt;mi&gt;k&lt;/mi&gt;&lt;/msub&gt;&lt;mo&gt;-&lt;/mo&gt;&lt;mi&gt;y&lt;/mi&gt;&lt;/mrow&gt;&lt;msub&gt;&lt;mi&gt;d&lt;/mi&gt;&lt;mi&gt;k&lt;/mi&gt;&lt;/msub&gt;&lt;/mfrac&gt;&lt;/mtd&gt;&lt;/mtr&gt;&lt;mtr&gt;&lt;mtd&gt;&lt;mo&gt;-&lt;/mo&gt;&lt;mfrac&gt;&lt;mrow&gt;&lt;msub&gt;&lt;mi&gt;&amp;#x3B7;&lt;/mi&gt;&lt;mi&gt;k&lt;/mi&gt;&lt;/msub&gt;&lt;mo&gt;-&lt;/mo&gt;&lt;mi&gt;y&lt;/mi&gt;&lt;/mrow&gt;&lt;msubsup&gt;&lt;mi&gt;d&lt;/mi&gt;&lt;mi&gt;k&lt;/mi&gt;&lt;mn&gt;2&lt;/mn&gt;&lt;/msubsup&gt;&lt;/mfrac&gt;&lt;/mtd&gt;&lt;mtd&gt;&lt;mfrac&gt;&lt;mrow&gt;&lt;msub&gt;&lt;mi&gt;&amp;#x3B6;&lt;/mi&gt;&lt;mi&gt;k&lt;/mi&gt;&lt;/msub&gt;&lt;mo&gt;-&lt;/mo&gt;&lt;mi&gt;x&lt;/mi&gt;&lt;/mrow&gt;&lt;msubsup&gt;&lt;mi&gt;d&lt;/mi&gt;&lt;mi&gt;k&lt;/mi&gt;&lt;mn&gt;2&lt;/mn&gt;&lt;/msubsup&gt;&lt;/mfrac&gt;&lt;/mtd&gt;&lt;/mtr&gt;&lt;/mtable&gt;&lt;/mfenced&gt;&lt;/math&gt;&quot;,&quot;origin&quot;:&quot;MathType Legacy&quot;,&quot;version&quot;:&quot;v3.18.2&quot;}" title="bold H open parentheses bold m subscript k close parentheses equals open square brackets table row cell fraction numerator zeta subscript k minus x over denominator d subscript k end fraction end cell cell fraction numerator eta subscript k minus y over denominator d subscript k end fraction end cell row cell negative fraction numerator eta subscript k minus y over denominator d subscript k superscript 2 end fraction end cell cell fraction numerator zeta subscript k minus x over denominator d subscript k superscript 2 end fraction end cell end table close square brackets"/>
                    <pic:cNvPicPr/>
                  </pic:nvPicPr>
                  <pic:blipFill>
                    <a:blip r:embed="rId336" cstate="print">
                      <a:extLst>
                        <a:ext uri="{28A0092B-C50C-407E-A947-70E740481C1C}">
                          <a14:useLocalDpi xmlns:a14="http://schemas.microsoft.com/office/drawing/2010/main" val="0"/>
                        </a:ext>
                      </a:extLst>
                    </a:blip>
                    <a:stretch>
                      <a:fillRect/>
                    </a:stretch>
                  </pic:blipFill>
                  <pic:spPr>
                    <a:xfrm>
                      <a:off x="0" y="0"/>
                      <a:ext cx="1908048" cy="1207008"/>
                    </a:xfrm>
                    <a:prstGeom prst="rect">
                      <a:avLst/>
                    </a:prstGeom>
                  </pic:spPr>
                </pic:pic>
              </a:graphicData>
            </a:graphic>
          </wp:inline>
        </w:drawing>
      </w:r>
    </w:p>
    <w:p w14:paraId="533DDE6C" w14:textId="77777777" w:rsidR="00D06663" w:rsidRDefault="00D06663" w:rsidP="00DA5FA1"/>
    <w:p w14:paraId="078AA423" w14:textId="77777777" w:rsidR="00D06663" w:rsidRDefault="00D06663" w:rsidP="00DA5FA1">
      <w:r>
        <w:t>Setting the origin to be the location of the robot at t=0, we can initialize the heading to zero.  The coordinate system will then be with respect to the initial heading.  Alternatively, an external sensor can be used to set the heading, say wrt to North.</w:t>
      </w:r>
    </w:p>
    <w:p w14:paraId="6CC79074" w14:textId="77777777" w:rsidR="00D06663" w:rsidRDefault="00D06663" w:rsidP="00DA5FA1"/>
    <w:p w14:paraId="3EFDA5C1" w14:textId="77777777" w:rsidR="00D06663" w:rsidRDefault="00D06663" w:rsidP="00DA5FA1"/>
    <w:p w14:paraId="23CCC172" w14:textId="77777777" w:rsidR="00D06663" w:rsidRDefault="00D06663" w:rsidP="00DA5FA1"/>
    <w:p w14:paraId="0125EE36" w14:textId="77777777" w:rsidR="00D06663" w:rsidRDefault="00D06663" w:rsidP="00DA5FA1"/>
    <w:p w14:paraId="27303F26" w14:textId="77777777" w:rsidR="00D06663" w:rsidRDefault="00D06663" w:rsidP="00DA5FA1"/>
    <w:p w14:paraId="00F34AC2" w14:textId="77777777" w:rsidR="00D06663" w:rsidRDefault="00D06663" w:rsidP="00DA5FA1"/>
    <w:p w14:paraId="1087AB11" w14:textId="77777777" w:rsidR="00D06663" w:rsidRDefault="00D06663" w:rsidP="00DA5FA1"/>
    <w:p w14:paraId="3FBA57F2" w14:textId="77777777" w:rsidR="00D06663" w:rsidRDefault="00D06663" w:rsidP="00DA5FA1">
      <w:r>
        <w:t>Data structures can either be worked through large sparse matrices or expansion upon measurement receipt.  Prediction is order K complexity, and correction is order K^2 for inverting a K x K symmetric matrix.  The EKF can be used to estimate the state.</w:t>
      </w:r>
    </w:p>
    <w:p w14:paraId="6ACCC56A" w14:textId="77777777" w:rsidR="00D06663" w:rsidRDefault="00D06663" w:rsidP="00DA5FA1"/>
    <w:p w14:paraId="4CBE5FEE" w14:textId="77777777" w:rsidR="00D06663" w:rsidRDefault="00D06663" w:rsidP="0087019C">
      <w:pPr>
        <w:pStyle w:val="Heading3"/>
      </w:pPr>
      <w:bookmarkStart w:id="71" w:name="_Toc229857483"/>
      <w:bookmarkStart w:id="72" w:name="_Toc229926536"/>
      <w:r>
        <w:t>Simulated Results</w:t>
      </w:r>
      <w:bookmarkEnd w:id="71"/>
      <w:bookmarkEnd w:id="72"/>
    </w:p>
    <w:p w14:paraId="3E730102" w14:textId="77777777" w:rsidR="00D06663" w:rsidRDefault="00D06663" w:rsidP="00DA5FA1"/>
    <w:p w14:paraId="6B821CE3" w14:textId="77777777" w:rsidR="00D06663" w:rsidRDefault="00D06663" w:rsidP="00897A13">
      <w:pPr>
        <w:pStyle w:val="Heading2"/>
      </w:pPr>
      <w:bookmarkStart w:id="73" w:name="_Toc229857484"/>
      <w:bookmarkStart w:id="74" w:name="_Toc229926537"/>
      <w:r>
        <w:t>3-D Visual SLAM</w:t>
      </w:r>
      <w:bookmarkEnd w:id="73"/>
      <w:bookmarkEnd w:id="74"/>
    </w:p>
    <w:p w14:paraId="799B29EC" w14:textId="77777777" w:rsidR="00D06663" w:rsidRDefault="00D06663" w:rsidP="00536BC9"/>
    <w:p w14:paraId="50A42D82" w14:textId="77777777" w:rsidR="00D06663" w:rsidRDefault="00D06663" w:rsidP="00536BC9">
      <w:r>
        <w:t xml:space="preserve">Stereo cameras function as range-bearing sensors thus with a number of landmarks a least squares simultaneous solution for robot and landmark positions is possible.  The known camera baseline provides scale to the problem which allows for distance estimation.  Monostatic cameras combined with odometry replicate a stereo configuration with the odometry providing the </w:t>
      </w:r>
      <w:r>
        <w:lastRenderedPageBreak/>
        <w:t>predicted baseline.  Motion must be such that it creates a parallax, ideally perpendicular to bearing line.  If the robot position is known, the landmark position can be estimate from two bearing angles, the displacement between bearing views via law of sines.</w:t>
      </w:r>
    </w:p>
    <w:p w14:paraId="4572A7EC" w14:textId="77777777" w:rsidR="00D06663" w:rsidRDefault="00D06663" w:rsidP="00536BC9"/>
    <w:p w14:paraId="3FFF41AF" w14:textId="77777777" w:rsidR="00B47A44" w:rsidRDefault="00B47A44" w:rsidP="00536BC9"/>
    <w:p w14:paraId="50FC8EA8" w14:textId="2481FD43" w:rsidR="00B47A44" w:rsidRDefault="00B47A44" w:rsidP="00B47A44">
      <w:r>
        <w:t>In Mono-SLAM since only attitude and position are visible during correction there are various gauge freedoms which apply.  For example rotation or translation of both frames results in an indistinguisable configuration.  Also universal scaling in the projection function cancels out, hence the camera measurements remain unchanged for a a scale change.</w:t>
      </w:r>
      <w:r w:rsidR="007B226C">
        <w:t xml:space="preserve">  The addition of an accelerometer removes scale gauge freedoms because it is calibrated in metric units, e.g. m/s^2.  </w:t>
      </w:r>
    </w:p>
    <w:p w14:paraId="03F997A1" w14:textId="77777777" w:rsidR="00B47A44" w:rsidRDefault="00B47A44" w:rsidP="00B47A44">
      <w:r>
        <w:t>In stereo, get range and bearing measurements to features throughout the image</w:t>
      </w:r>
    </w:p>
    <w:p w14:paraId="746B3C7D" w14:textId="77777777" w:rsidR="00B47A44" w:rsidRDefault="00B47A44" w:rsidP="00536BC9"/>
    <w:p w14:paraId="5AA0DE73" w14:textId="3C5231FE" w:rsidR="00D06663" w:rsidRDefault="00812E7E" w:rsidP="00536BC9">
      <w:r>
        <w:t>In vision systems, z is the typically the direction of travel optical axis, whereas in tracking z is vertical. To accommodate this a rotation or axis swap (y to z or x to z) is made by a rotation matrix</w:t>
      </w:r>
    </w:p>
    <w:p w14:paraId="261E3868" w14:textId="77777777" w:rsidR="00812E7E" w:rsidRDefault="00812E7E" w:rsidP="00536BC9"/>
    <w:p w14:paraId="2E4D7B3E" w14:textId="6DAFDA96" w:rsidR="00812E7E" w:rsidRDefault="00812E7E" w:rsidP="00812E7E">
      <w:pPr>
        <w:jc w:val="center"/>
      </w:pPr>
      <w:r>
        <w:rPr>
          <w:noProof/>
          <w:position w:val="-46"/>
        </w:rPr>
        <w:drawing>
          <wp:inline distT="0" distB="0" distL="0" distR="0" wp14:anchorId="0E619279" wp14:editId="3FA81EB6">
            <wp:extent cx="1243584" cy="670560"/>
            <wp:effectExtent l="0" t="0" r="0" b="0"/>
            <wp:docPr id="1329871914" name="Picture 1329871914" descr="{&quot;mathml&quot;:&quot;&lt;math style=\&quot;font-family:Times New Roman;font-size:12px;\&quot; xmlns=\&quot;http://www.w3.org/1998/Math/MathML\&quot;&gt;&lt;msub&gt;&lt;mi&gt;R&lt;/mi&gt;&lt;mrow&gt;&lt;mi&gt;b&lt;/mi&gt;&lt;mo&gt;&amp;#x2192;&lt;/mo&gt;&lt;mi&gt;c&lt;/mi&gt;&lt;/mrow&gt;&lt;/msub&gt;&lt;mo&gt;=&lt;/mo&gt;&lt;mfenced open=\&quot;[\&quot; close=\&quot;]\&quot;&gt;&lt;mtable&gt;&lt;mtr&gt;&lt;mtd&gt;&lt;mn&gt;1&lt;/mn&gt;&lt;/mtd&gt;&lt;mtd&gt;&lt;mn&gt;0&lt;/mn&gt;&lt;/mtd&gt;&lt;mtd&gt;&lt;mn&gt;0&lt;/mn&gt;&lt;/mtd&gt;&lt;/mtr&gt;&lt;mtr&gt;&lt;mtd&gt;&lt;mn&gt;0&lt;/mn&gt;&lt;/mtd&gt;&lt;mtd&gt;&lt;mn&gt;0&lt;/mn&gt;&lt;/mtd&gt;&lt;mtd&gt;&lt;mn&gt;1&lt;/mn&gt;&lt;/mtd&gt;&lt;/mtr&gt;&lt;mtr&gt;&lt;mtd&gt;&lt;mn&gt;0&lt;/mn&gt;&lt;/mtd&gt;&lt;mtd&gt;&lt;mo&gt;&amp;#xB1;&lt;/mo&gt;&lt;mn&gt;1&lt;/mn&gt;&lt;/mtd&gt;&lt;mtd&gt;&lt;mn&gt;0&lt;/mn&gt;&lt;/mtd&gt;&lt;/mtr&gt;&lt;/mtable&gt;&lt;/mfenced&gt;&lt;/math&gt;&quot;,&quot;origin&quot;:&quot;MathType Legacy&quot;,&quot;version&quot;:&quot;v3.26.0&quot;}" title="R subscript b rightwards arrow c end subscript equals open square brackets table row 1 0 0 row 0 0 1 row 0 cell plus-or-minus 1 end cell 0 end table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i&gt;R&lt;/mi&gt;&lt;mrow&gt;&lt;mi&gt;b&lt;/mi&gt;&lt;mo&gt;&amp;#x2192;&lt;/mo&gt;&lt;mi&gt;c&lt;/mi&gt;&lt;/mrow&gt;&lt;/msub&gt;&lt;mo&gt;=&lt;/mo&gt;&lt;mfenced open=\&quot;[\&quot; close=\&quot;]\&quot;&gt;&lt;mtable&gt;&lt;mtr&gt;&lt;mtd&gt;&lt;mn&gt;1&lt;/mn&gt;&lt;/mtd&gt;&lt;mtd&gt;&lt;mn&gt;0&lt;/mn&gt;&lt;/mtd&gt;&lt;mtd&gt;&lt;mn&gt;0&lt;/mn&gt;&lt;/mtd&gt;&lt;/mtr&gt;&lt;mtr&gt;&lt;mtd&gt;&lt;mn&gt;0&lt;/mn&gt;&lt;/mtd&gt;&lt;mtd&gt;&lt;mn&gt;0&lt;/mn&gt;&lt;/mtd&gt;&lt;mtd&gt;&lt;mn&gt;1&lt;/mn&gt;&lt;/mtd&gt;&lt;/mtr&gt;&lt;mtr&gt;&lt;mtd&gt;&lt;mn&gt;0&lt;/mn&gt;&lt;/mtd&gt;&lt;mtd&gt;&lt;mo&gt;&amp;#xB1;&lt;/mo&gt;&lt;mn&gt;1&lt;/mn&gt;&lt;/mtd&gt;&lt;mtd&gt;&lt;mn&gt;0&lt;/mn&gt;&lt;/mtd&gt;&lt;/mtr&gt;&lt;/mtable&gt;&lt;/mfenced&gt;&lt;/math&gt;&quot;,&quot;origin&quot;:&quot;MathType Legacy&quot;,&quot;version&quot;:&quot;v3.26.0&quot;}" title="R subscript b rightwards arrow c end subscript equals open square brackets table row 1 0 0 row 0 0 1 row 0 cell plus-or-minus 1 end cell 0 end table close square brackets"/>
                    <pic:cNvPicPr/>
                  </pic:nvPicPr>
                  <pic:blipFill>
                    <a:blip r:embed="rId337" cstate="print">
                      <a:extLst>
                        <a:ext uri="{28A0092B-C50C-407E-A947-70E740481C1C}">
                          <a14:useLocalDpi xmlns:a14="http://schemas.microsoft.com/office/drawing/2010/main" val="0"/>
                        </a:ext>
                      </a:extLst>
                    </a:blip>
                    <a:stretch>
                      <a:fillRect/>
                    </a:stretch>
                  </pic:blipFill>
                  <pic:spPr>
                    <a:xfrm>
                      <a:off x="0" y="0"/>
                      <a:ext cx="1243584" cy="670560"/>
                    </a:xfrm>
                    <a:prstGeom prst="rect">
                      <a:avLst/>
                    </a:prstGeom>
                  </pic:spPr>
                </pic:pic>
              </a:graphicData>
            </a:graphic>
          </wp:inline>
        </w:drawing>
      </w:r>
    </w:p>
    <w:p w14:paraId="0C878677" w14:textId="77777777" w:rsidR="00812E7E" w:rsidRDefault="00812E7E" w:rsidP="00536BC9"/>
    <w:p w14:paraId="556C284D" w14:textId="0F6645F7" w:rsidR="00812E7E" w:rsidRDefault="00812E7E" w:rsidP="00536BC9">
      <w:r>
        <w:t>Therefore, when construct</w:t>
      </w:r>
      <w:r w:rsidR="00673FAA">
        <w:t>ing</w:t>
      </w:r>
      <w:r>
        <w:t xml:space="preserve"> the camera matrix P, Rbc premultiplies R.</w:t>
      </w:r>
    </w:p>
    <w:p w14:paraId="568EEC54" w14:textId="77777777" w:rsidR="00812E7E" w:rsidRDefault="00812E7E" w:rsidP="00536BC9"/>
    <w:p w14:paraId="6882DA2F" w14:textId="3152F507" w:rsidR="00D06663" w:rsidRDefault="00D06663" w:rsidP="00536BC9">
      <w:r>
        <w:t>A robot navigates in an inertial world frame W observing visual landmarks pk in the camera frame C (there can be other frames which necessitate additional transformations).  The location of a point rk in W corresponding to pk in C is given by the from frame or forward transformation function</w:t>
      </w:r>
    </w:p>
    <w:p w14:paraId="7EF9394D" w14:textId="77777777" w:rsidR="00D06663" w:rsidRDefault="00D06663" w:rsidP="00536BC9"/>
    <w:p w14:paraId="3A184552" w14:textId="77777777" w:rsidR="00D06663" w:rsidRDefault="00D06663" w:rsidP="00536BC9">
      <w:pPr>
        <w:jc w:val="center"/>
      </w:pPr>
      <w:r>
        <w:rPr>
          <w:noProof/>
          <w:position w:val="-10"/>
        </w:rPr>
        <w:drawing>
          <wp:inline distT="0" distB="0" distL="0" distR="0" wp14:anchorId="7A66036B" wp14:editId="369E20E6">
            <wp:extent cx="739648" cy="164592"/>
            <wp:effectExtent l="0" t="0" r="0" b="0"/>
            <wp:docPr id="1115311963" name="Picture 1115311963" descr="{&quot;mathml&quot;:&quot;&lt;math style=\&quot;font-family:stix;font-size:12px;\&quot; xmlns=\&quot;http://www.w3.org/1998/Math/MathML\&quot;&gt;&lt;msub&gt;&lt;mi&gt;r&lt;/mi&gt;&lt;mi&gt;k&lt;/mi&gt;&lt;/msub&gt;&lt;mo&gt;=&lt;/mo&gt;&lt;mi&gt;R&lt;/mi&gt;&lt;msub&gt;&lt;mi&gt;p&lt;/mi&gt;&lt;mi&gt;k&lt;/mi&gt;&lt;/msub&gt;&lt;mo&gt;+&lt;/mo&gt;&lt;mi&gt;r&lt;/mi&gt;&lt;/math&gt;&quot;,&quot;origin&quot;:&quot;MathType Legacy&quot;,&quot;version&quot;:&quot;v3.23.0&quot;}" title="r subscript k equals R p subscript k plus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r&lt;/mi&gt;&lt;mi&gt;k&lt;/mi&gt;&lt;/msub&gt;&lt;mo&gt;=&lt;/mo&gt;&lt;mi&gt;R&lt;/mi&gt;&lt;msub&gt;&lt;mi&gt;p&lt;/mi&gt;&lt;mi&gt;k&lt;/mi&gt;&lt;/msub&gt;&lt;mo&gt;+&lt;/mo&gt;&lt;mi&gt;r&lt;/mi&gt;&lt;/math&gt;&quot;,&quot;origin&quot;:&quot;MathType Legacy&quot;,&quot;version&quot;:&quot;v3.23.0&quot;}" title="r subscript k equals R p subscript k plus r"/>
                    <pic:cNvPicPr/>
                  </pic:nvPicPr>
                  <pic:blipFill>
                    <a:blip r:embed="rId338" cstate="print">
                      <a:extLst>
                        <a:ext uri="{28A0092B-C50C-407E-A947-70E740481C1C}">
                          <a14:useLocalDpi xmlns:a14="http://schemas.microsoft.com/office/drawing/2010/main" val="0"/>
                        </a:ext>
                      </a:extLst>
                    </a:blip>
                    <a:stretch>
                      <a:fillRect/>
                    </a:stretch>
                  </pic:blipFill>
                  <pic:spPr>
                    <a:xfrm>
                      <a:off x="0" y="0"/>
                      <a:ext cx="739648" cy="164592"/>
                    </a:xfrm>
                    <a:prstGeom prst="rect">
                      <a:avLst/>
                    </a:prstGeom>
                  </pic:spPr>
                </pic:pic>
              </a:graphicData>
            </a:graphic>
          </wp:inline>
        </w:drawing>
      </w:r>
    </w:p>
    <w:p w14:paraId="5028287D" w14:textId="77777777" w:rsidR="00D06663" w:rsidRDefault="00D06663" w:rsidP="00536BC9"/>
    <w:p w14:paraId="2FA62B1D" w14:textId="6D189F6E" w:rsidR="00D06663" w:rsidRDefault="00D06663" w:rsidP="00536BC9">
      <w:r>
        <w:t xml:space="preserve">where R rotates C to W and r defines the robot position in W.  </w:t>
      </w:r>
      <w:r w:rsidR="001F6711">
        <w:t xml:space="preserve">Eq () defines a triangle composed of the long side rk (in W), the vector Rpk (in W) and r (in W).  </w:t>
      </w:r>
      <w:r>
        <w:t>R is parameterized by the robot attitude in terms of Euler angles, quaternions, or axis-angle representation.  The to frame or backward transformation function converts world/navigation/reference frame to local measurements via</w:t>
      </w:r>
    </w:p>
    <w:p w14:paraId="14D0BA00" w14:textId="77777777" w:rsidR="00D06663" w:rsidRDefault="00D06663" w:rsidP="00536BC9"/>
    <w:p w14:paraId="267C49E6" w14:textId="77777777" w:rsidR="00D06663" w:rsidRDefault="00D06663" w:rsidP="00536BC9">
      <w:pPr>
        <w:jc w:val="center"/>
      </w:pPr>
      <w:r>
        <w:rPr>
          <w:noProof/>
          <w:position w:val="-13"/>
        </w:rPr>
        <w:drawing>
          <wp:inline distT="0" distB="0" distL="0" distR="0" wp14:anchorId="6B60E926" wp14:editId="7FDD4F96">
            <wp:extent cx="1022096" cy="229616"/>
            <wp:effectExtent l="0" t="0" r="0" b="0"/>
            <wp:docPr id="1984716921" name="Picture 1984716921" descr="{&quot;mathml&quot;:&quot;&lt;math style=\&quot;font-family:stix;font-size:12px;\&quot; xmlns=\&quot;http://www.w3.org/1998/Math/MathML\&quot;&gt;&lt;msub&gt;&lt;mi&gt;p&lt;/mi&gt;&lt;mi&gt;k&lt;/mi&gt;&lt;/msub&gt;&lt;mo&gt;=&lt;/mo&gt;&lt;msup&gt;&lt;mi&gt;R&lt;/mi&gt;&lt;mi&gt;T&lt;/mi&gt;&lt;/msup&gt;&lt;mfenced&gt;&lt;mrow&gt;&lt;msub&gt;&lt;mi&gt;r&lt;/mi&gt;&lt;mi&gt;k&lt;/mi&gt;&lt;/msub&gt;&lt;mo&gt;-&lt;/mo&gt;&lt;mi&gt;r&lt;/mi&gt;&lt;/mrow&gt;&lt;/mfenced&gt;&lt;/math&gt;&quot;,&quot;origin&quot;:&quot;MathType Legacy&quot;,&quot;version&quot;:&quot;v3.23.0&quot;}" title="p subscript k equals R to the power of T open parentheses r subscript k minus r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p&lt;/mi&gt;&lt;mi&gt;k&lt;/mi&gt;&lt;/msub&gt;&lt;mo&gt;=&lt;/mo&gt;&lt;msup&gt;&lt;mi&gt;R&lt;/mi&gt;&lt;mi&gt;T&lt;/mi&gt;&lt;/msup&gt;&lt;mfenced&gt;&lt;mrow&gt;&lt;msub&gt;&lt;mi&gt;r&lt;/mi&gt;&lt;mi&gt;k&lt;/mi&gt;&lt;/msub&gt;&lt;mo&gt;-&lt;/mo&gt;&lt;mi&gt;r&lt;/mi&gt;&lt;/mrow&gt;&lt;/mfenced&gt;&lt;/math&gt;&quot;,&quot;origin&quot;:&quot;MathType Legacy&quot;,&quot;version&quot;:&quot;v3.23.0&quot;}" title="p subscript k equals R to the power of T open parentheses r subscript k minus r close parentheses"/>
                    <pic:cNvPicPr/>
                  </pic:nvPicPr>
                  <pic:blipFill>
                    <a:blip r:embed="rId339" cstate="print">
                      <a:extLst>
                        <a:ext uri="{28A0092B-C50C-407E-A947-70E740481C1C}">
                          <a14:useLocalDpi xmlns:a14="http://schemas.microsoft.com/office/drawing/2010/main" val="0"/>
                        </a:ext>
                      </a:extLst>
                    </a:blip>
                    <a:stretch>
                      <a:fillRect/>
                    </a:stretch>
                  </pic:blipFill>
                  <pic:spPr>
                    <a:xfrm>
                      <a:off x="0" y="0"/>
                      <a:ext cx="1022096" cy="229616"/>
                    </a:xfrm>
                    <a:prstGeom prst="rect">
                      <a:avLst/>
                    </a:prstGeom>
                  </pic:spPr>
                </pic:pic>
              </a:graphicData>
            </a:graphic>
          </wp:inline>
        </w:drawing>
      </w:r>
    </w:p>
    <w:p w14:paraId="092BC35E" w14:textId="77777777" w:rsidR="00D06663" w:rsidRDefault="00D06663" w:rsidP="00536BC9">
      <w:pPr>
        <w:jc w:val="center"/>
      </w:pPr>
    </w:p>
    <w:p w14:paraId="6EF29336" w14:textId="77777777" w:rsidR="00D06663" w:rsidRPr="00536BC9" w:rsidRDefault="00D06663" w:rsidP="00536BC9">
      <w:r>
        <w:t>In () the local position vector is first translated to the World origin then oppositely rotated to align with W.</w:t>
      </w:r>
    </w:p>
    <w:p w14:paraId="6B0662F2" w14:textId="77777777" w:rsidR="00D06663" w:rsidRDefault="00D06663" w:rsidP="00536BC9">
      <w:pPr>
        <w:jc w:val="center"/>
      </w:pPr>
      <w:r>
        <w:rPr>
          <w:noProof/>
        </w:rPr>
        <w:lastRenderedPageBreak/>
        <w:drawing>
          <wp:inline distT="0" distB="0" distL="0" distR="0" wp14:anchorId="68432633" wp14:editId="3AC8FF0D">
            <wp:extent cx="4251246" cy="4357315"/>
            <wp:effectExtent l="0" t="0" r="0" b="0"/>
            <wp:docPr id="333586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340" cstate="print">
                      <a:extLst>
                        <a:ext uri="{28A0092B-C50C-407E-A947-70E740481C1C}">
                          <a14:useLocalDpi xmlns:a14="http://schemas.microsoft.com/office/drawing/2010/main" val="0"/>
                        </a:ext>
                      </a:extLst>
                    </a:blip>
                    <a:srcRect/>
                    <a:stretch>
                      <a:fillRect/>
                    </a:stretch>
                  </pic:blipFill>
                  <pic:spPr bwMode="auto">
                    <a:xfrm>
                      <a:off x="0" y="0"/>
                      <a:ext cx="4288662" cy="4395664"/>
                    </a:xfrm>
                    <a:prstGeom prst="rect">
                      <a:avLst/>
                    </a:prstGeom>
                    <a:noFill/>
                    <a:ln>
                      <a:noFill/>
                    </a:ln>
                  </pic:spPr>
                </pic:pic>
              </a:graphicData>
            </a:graphic>
          </wp:inline>
        </w:drawing>
      </w:r>
    </w:p>
    <w:p w14:paraId="4C3C5C2E" w14:textId="4E21EFF9" w:rsidR="001F6711" w:rsidRDefault="001F6711" w:rsidP="00536BC9">
      <w:r>
        <w:t>You can add sub and superscripts to help keep track of the frames, however, for two frames its easier to draw the picture and use the from frame transformation as the base transformation.  Then for example the the translation of the origin in C-frame is r (in C) = -Rt*r</w:t>
      </w:r>
    </w:p>
    <w:p w14:paraId="6E175D4C" w14:textId="77777777" w:rsidR="001F6711" w:rsidRDefault="001F6711" w:rsidP="00536BC9"/>
    <w:p w14:paraId="6F0EC024" w14:textId="42A925AE" w:rsidR="00D06663" w:rsidRDefault="00D06663" w:rsidP="00536BC9">
      <w:r>
        <w:t xml:space="preserve">The state vector </w:t>
      </w:r>
    </w:p>
    <w:p w14:paraId="23EE2A61" w14:textId="77777777" w:rsidR="00D06663" w:rsidRDefault="00D06663" w:rsidP="00536BC9"/>
    <w:p w14:paraId="02DC841D" w14:textId="77777777" w:rsidR="00D06663" w:rsidRDefault="00D06663" w:rsidP="00BA2C89">
      <w:pPr>
        <w:jc w:val="center"/>
      </w:pPr>
      <w:r>
        <w:rPr>
          <w:noProof/>
          <w:position w:val="-14"/>
        </w:rPr>
        <w:drawing>
          <wp:inline distT="0" distB="0" distL="0" distR="0" wp14:anchorId="499F5A70" wp14:editId="015D45B2">
            <wp:extent cx="1906016" cy="229616"/>
            <wp:effectExtent l="0" t="0" r="0" b="0"/>
            <wp:docPr id="1838707027" name="Picture 1838707027" descr="{&quot;mathml&quot;:&quot;&lt;math style=\&quot;font-family:stix;font-size:12px;\&quot; xmlns=\&quot;http://www.w3.org/1998/Math/MathML\&quot;&gt;&lt;mi&gt;x&lt;/mi&gt;&lt;mo&gt;=&lt;/mo&gt;&lt;mfenced&gt;&lt;mrow&gt;&lt;mi&gt;r&lt;/mi&gt;&lt;mo&gt;&amp;#xA0;&lt;/mo&gt;&lt;mi&gt;&amp;#x3C8;&lt;/mi&gt;&lt;mo&gt;&amp;#xA0;&lt;/mo&gt;&lt;msub&gt;&lt;mi&gt;r&lt;/mi&gt;&lt;mn&gt;1&lt;/mn&gt;&lt;/msub&gt;&lt;mo&gt;&amp;#xA0;&lt;/mo&gt;&lt;msub&gt;&lt;mi&gt;r&lt;/mi&gt;&lt;mn&gt;2&lt;/mn&gt;&lt;/msub&gt;&lt;mo&gt;&amp;#xA0;&lt;/mo&gt;&lt;mo&gt;.&lt;/mo&gt;&lt;mo&gt;.&lt;/mo&gt;&lt;mo&gt;.&lt;/mo&gt;&lt;mo&gt;&amp;#xA0;&lt;/mo&gt;&lt;msub&gt;&lt;mi&gt;r&lt;/mi&gt;&lt;mi&gt;K&lt;/mi&gt;&lt;/msub&gt;&lt;/mrow&gt;&lt;/mfenced&gt;&lt;mo&gt;=&lt;/mo&gt;&lt;mfenced&gt;&lt;mrow&gt;&lt;mi&gt;s&lt;/mi&gt;&lt;mo&gt;&amp;#xA0;&lt;/mo&gt;&lt;mi&gt;m&lt;/mi&gt;&lt;/mrow&gt;&lt;/mfenced&gt;&lt;/math&gt;&quot;,&quot;origin&quot;:&quot;MathType Legacy&quot;,&quot;version&quot;:&quot;v3.23.0&quot;}" title="x equals open parentheses r space psi space r subscript 1 space r subscript 2 space... space r subscript K close parentheses equals open parentheses s space m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x&lt;/mi&gt;&lt;mo&gt;=&lt;/mo&gt;&lt;mfenced&gt;&lt;mrow&gt;&lt;mi&gt;r&lt;/mi&gt;&lt;mo&gt;&amp;#xA0;&lt;/mo&gt;&lt;mi&gt;&amp;#x3C8;&lt;/mi&gt;&lt;mo&gt;&amp;#xA0;&lt;/mo&gt;&lt;msub&gt;&lt;mi&gt;r&lt;/mi&gt;&lt;mn&gt;1&lt;/mn&gt;&lt;/msub&gt;&lt;mo&gt;&amp;#xA0;&lt;/mo&gt;&lt;msub&gt;&lt;mi&gt;r&lt;/mi&gt;&lt;mn&gt;2&lt;/mn&gt;&lt;/msub&gt;&lt;mo&gt;&amp;#xA0;&lt;/mo&gt;&lt;mo&gt;.&lt;/mo&gt;&lt;mo&gt;.&lt;/mo&gt;&lt;mo&gt;.&lt;/mo&gt;&lt;mo&gt;&amp;#xA0;&lt;/mo&gt;&lt;msub&gt;&lt;mi&gt;r&lt;/mi&gt;&lt;mi&gt;K&lt;/mi&gt;&lt;/msub&gt;&lt;/mrow&gt;&lt;/mfenced&gt;&lt;mo&gt;=&lt;/mo&gt;&lt;mfenced&gt;&lt;mrow&gt;&lt;mi&gt;s&lt;/mi&gt;&lt;mo&gt;&amp;#xA0;&lt;/mo&gt;&lt;mi&gt;m&lt;/mi&gt;&lt;/mrow&gt;&lt;/mfenced&gt;&lt;/math&gt;&quot;,&quot;origin&quot;:&quot;MathType Legacy&quot;,&quot;version&quot;:&quot;v3.23.0&quot;}" title="x equals open parentheses r space psi space r subscript 1 space r subscript 2 space... space r subscript K close parentheses equals open parentheses s space m close parentheses"/>
                    <pic:cNvPicPr/>
                  </pic:nvPicPr>
                  <pic:blipFill>
                    <a:blip r:embed="rId341" cstate="print">
                      <a:extLst>
                        <a:ext uri="{28A0092B-C50C-407E-A947-70E740481C1C}">
                          <a14:useLocalDpi xmlns:a14="http://schemas.microsoft.com/office/drawing/2010/main" val="0"/>
                        </a:ext>
                      </a:extLst>
                    </a:blip>
                    <a:stretch>
                      <a:fillRect/>
                    </a:stretch>
                  </pic:blipFill>
                  <pic:spPr>
                    <a:xfrm>
                      <a:off x="0" y="0"/>
                      <a:ext cx="1906016" cy="229616"/>
                    </a:xfrm>
                    <a:prstGeom prst="rect">
                      <a:avLst/>
                    </a:prstGeom>
                  </pic:spPr>
                </pic:pic>
              </a:graphicData>
            </a:graphic>
          </wp:inline>
        </w:drawing>
      </w:r>
    </w:p>
    <w:p w14:paraId="60C4FAD7" w14:textId="77777777" w:rsidR="00D06663" w:rsidRDefault="00D06663" w:rsidP="00536BC9"/>
    <w:p w14:paraId="7FD7EDAF" w14:textId="77777777" w:rsidR="00D06663" w:rsidRDefault="00D06663" w:rsidP="00536BC9">
      <w:r>
        <w:t>is minimally comprised of the attitude psi or q, the robot position r, and the landmark positions rk all in the world frame.  There are a</w:t>
      </w:r>
      <w:r w:rsidRPr="00BA2C89">
        <w:t xml:space="preserve"> </w:t>
      </w:r>
      <w:r>
        <w:t>few basic parts to VSLAM: state model linearization, measurement linearization, and optimization method.  First we discuss the measurement models for mono and stereo cameras. Then state models, and finally two front end parameter estimation schemes will be discussed , EKF and least squares iterative search.</w:t>
      </w:r>
    </w:p>
    <w:p w14:paraId="19C652C7" w14:textId="77777777" w:rsidR="00D06663" w:rsidRDefault="00D06663" w:rsidP="00536BC9"/>
    <w:p w14:paraId="68626E0A" w14:textId="77777777" w:rsidR="00D06663" w:rsidRDefault="00D06663" w:rsidP="00536BC9">
      <w:r>
        <w:t>The light ray emanating from a 3D feature point pk is projected onto the image plane of the camera and converted to a 2D pixel value yk = (uk,vk) by the photodetector.  See section (computer vision) for details.  If there are K landmarks, the 2K dimensional measurement vector contains pixel coordinates for each feature location</w:t>
      </w:r>
    </w:p>
    <w:p w14:paraId="232455FE" w14:textId="77777777" w:rsidR="00D06663" w:rsidRDefault="00D06663" w:rsidP="00536BC9"/>
    <w:p w14:paraId="4403BB61" w14:textId="77777777" w:rsidR="00D06663" w:rsidRDefault="00D06663" w:rsidP="00BA2C89">
      <w:pPr>
        <w:jc w:val="center"/>
      </w:pPr>
      <w:r>
        <w:rPr>
          <w:noProof/>
          <w:position w:val="-14"/>
        </w:rPr>
        <w:drawing>
          <wp:inline distT="0" distB="0" distL="0" distR="0" wp14:anchorId="72476A52" wp14:editId="38C6AF85">
            <wp:extent cx="1198880" cy="229616"/>
            <wp:effectExtent l="0" t="0" r="0" b="0"/>
            <wp:docPr id="1944252311" name="Picture 1944252311" descr="{&quot;mathml&quot;:&quot;&lt;math style=\&quot;font-family:stix;font-size:12px;\&quot; xmlns=\&quot;http://www.w3.org/1998/Math/MathML\&quot;&gt;&lt;mi&gt;y&lt;/mi&gt;&lt;mo&gt;=&lt;/mo&gt;&lt;mfenced&gt;&lt;mrow&gt;&lt;msub&gt;&lt;mi&gt;y&lt;/mi&gt;&lt;mn&gt;1&lt;/mn&gt;&lt;/msub&gt;&lt;mo&gt;&amp;#xA0;&lt;/mo&gt;&lt;msub&gt;&lt;mi&gt;y&lt;/mi&gt;&lt;mn&gt;2&lt;/mn&gt;&lt;/msub&gt;&lt;mo&gt;,&lt;/mo&gt;&lt;mo&gt;.&lt;/mo&gt;&lt;mo&gt;.&lt;/mo&gt;&lt;mo&gt;.&lt;/mo&gt;&lt;mo&gt;,&lt;/mo&gt;&lt;msub&gt;&lt;mi&gt;y&lt;/mi&gt;&lt;mi&gt;K&lt;/mi&gt;&lt;/msub&gt;&lt;/mrow&gt;&lt;/mfenced&gt;&lt;/math&gt;&quot;,&quot;origin&quot;:&quot;MathType Legacy&quot;,&quot;version&quot;:&quot;v3.23.0&quot;}" title="y equals open parentheses y subscript 1 space y subscript 2 comma... comma y subscript K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y&lt;/mi&gt;&lt;mo&gt;=&lt;/mo&gt;&lt;mfenced&gt;&lt;mrow&gt;&lt;msub&gt;&lt;mi&gt;y&lt;/mi&gt;&lt;mn&gt;1&lt;/mn&gt;&lt;/msub&gt;&lt;mo&gt;&amp;#xA0;&lt;/mo&gt;&lt;msub&gt;&lt;mi&gt;y&lt;/mi&gt;&lt;mn&gt;2&lt;/mn&gt;&lt;/msub&gt;&lt;mo&gt;,&lt;/mo&gt;&lt;mo&gt;.&lt;/mo&gt;&lt;mo&gt;.&lt;/mo&gt;&lt;mo&gt;.&lt;/mo&gt;&lt;mo&gt;,&lt;/mo&gt;&lt;msub&gt;&lt;mi&gt;y&lt;/mi&gt;&lt;mi&gt;K&lt;/mi&gt;&lt;/msub&gt;&lt;/mrow&gt;&lt;/mfenced&gt;&lt;/math&gt;&quot;,&quot;origin&quot;:&quot;MathType Legacy&quot;,&quot;version&quot;:&quot;v3.23.0&quot;}" title="y equals open parentheses y subscript 1 space y subscript 2 comma... comma y subscript K close parentheses"/>
                    <pic:cNvPicPr/>
                  </pic:nvPicPr>
                  <pic:blipFill>
                    <a:blip r:embed="rId342" cstate="print">
                      <a:extLst>
                        <a:ext uri="{28A0092B-C50C-407E-A947-70E740481C1C}">
                          <a14:useLocalDpi xmlns:a14="http://schemas.microsoft.com/office/drawing/2010/main" val="0"/>
                        </a:ext>
                      </a:extLst>
                    </a:blip>
                    <a:stretch>
                      <a:fillRect/>
                    </a:stretch>
                  </pic:blipFill>
                  <pic:spPr>
                    <a:xfrm>
                      <a:off x="0" y="0"/>
                      <a:ext cx="1198880" cy="229616"/>
                    </a:xfrm>
                    <a:prstGeom prst="rect">
                      <a:avLst/>
                    </a:prstGeom>
                  </pic:spPr>
                </pic:pic>
              </a:graphicData>
            </a:graphic>
          </wp:inline>
        </w:drawing>
      </w:r>
    </w:p>
    <w:p w14:paraId="5E38445D" w14:textId="77777777" w:rsidR="00D06663" w:rsidRDefault="00D06663" w:rsidP="00536BC9"/>
    <w:p w14:paraId="23C58718" w14:textId="77777777" w:rsidR="000252E1" w:rsidRDefault="00D06663" w:rsidP="00536BC9">
      <w:r>
        <w:lastRenderedPageBreak/>
        <w:t>The relationship between the measurements and the state vector evolves in two steps: 1) transformation from rk to pk, and 2) pinhole projection</w:t>
      </w:r>
      <w:r w:rsidR="000252E1">
        <w:t xml:space="preserve"> via</w:t>
      </w:r>
    </w:p>
    <w:p w14:paraId="0311DC69" w14:textId="77777777" w:rsidR="000252E1" w:rsidRDefault="000252E1" w:rsidP="00536BC9"/>
    <w:p w14:paraId="0C840236" w14:textId="77777777" w:rsidR="000252E1" w:rsidRDefault="000252E1" w:rsidP="00536BC9"/>
    <w:p w14:paraId="6BD7583E" w14:textId="77777777" w:rsidR="000252E1" w:rsidRDefault="000252E1" w:rsidP="00536BC9"/>
    <w:p w14:paraId="2FA3929B" w14:textId="5F416BF4" w:rsidR="00D06663" w:rsidRDefault="00D06663" w:rsidP="00536BC9">
      <w:r>
        <w:t>.  The final compound function h(x) is hc(hw(x)), where h relates states x to observables y, hw is the inner function representing frame transformation, and hc is the outer function describing pinhole projection of the camera frame landmark 3d position.  All of these functions are nonlinear wrt some portion of x.  The linearization for an EKF of non-linear least squares parameter estimate thus requires the overall first order partial deriviative matrix H which is computed via the chain rule for Jacobians</w:t>
      </w:r>
      <w:r w:rsidR="00673FAA">
        <w:t xml:space="preserve"> (optimization section)</w:t>
      </w:r>
    </w:p>
    <w:p w14:paraId="313C1096" w14:textId="77777777" w:rsidR="00D06663" w:rsidRDefault="00D06663" w:rsidP="00536BC9"/>
    <w:p w14:paraId="685520E2" w14:textId="77777777" w:rsidR="00D06663" w:rsidRDefault="00D06663" w:rsidP="00536BC9">
      <w:pPr>
        <w:jc w:val="center"/>
      </w:pPr>
      <w:r>
        <w:rPr>
          <w:noProof/>
          <w:position w:val="-12"/>
        </w:rPr>
        <w:drawing>
          <wp:inline distT="0" distB="0" distL="0" distR="0" wp14:anchorId="39485D8E" wp14:editId="18561DFC">
            <wp:extent cx="2962656" cy="191008"/>
            <wp:effectExtent l="0" t="0" r="0" b="0"/>
            <wp:docPr id="85665459" name="Picture 85665459" descr="{&quot;mathml&quot;:&quot;&lt;math style=\&quot;font-family:stix;font-size:12px;\&quot; xmlns=\&quot;http://www.w3.org/1998/Math/MathML\&quot;&gt;&lt;mi&gt;H&lt;/mi&gt;&lt;mfenced&gt;&lt;mi&gt;x&lt;/mi&gt;&lt;/mfenced&gt;&lt;mo&gt;=&lt;/mo&gt;&lt;msub&gt;&lt;mi&gt;H&lt;/mi&gt;&lt;mi&gt;C&lt;/mi&gt;&lt;/msub&gt;&lt;mfenced&gt;&lt;mrow&gt;&lt;msub&gt;&lt;mi&gt;h&lt;/mi&gt;&lt;mi&gt;W&lt;/mi&gt;&lt;/msub&gt;&lt;mfenced&gt;&lt;mi&gt;x&lt;/mi&gt;&lt;/mfenced&gt;&lt;/mrow&gt;&lt;/mfenced&gt;&lt;msub&gt;&lt;mi&gt;H&lt;/mi&gt;&lt;mi&gt;W&lt;/mi&gt;&lt;/msub&gt;&lt;mfenced&gt;&lt;mi&gt;x&lt;/mi&gt;&lt;/mfenced&gt;&lt;mo&gt;=&lt;/mo&gt;&lt;msub&gt;&lt;mi&gt;H&lt;/mi&gt;&lt;mi&gt;C&lt;/mi&gt;&lt;/msub&gt;&lt;mfenced&gt;&lt;mi&gt;p&lt;/mi&gt;&lt;/mfenced&gt;&lt;msub&gt;&lt;mi&gt;H&lt;/mi&gt;&lt;mi&gt;W&lt;/mi&gt;&lt;/msub&gt;&lt;mfenced&gt;&lt;mi&gt;x&lt;/mi&gt;&lt;/mfenced&gt;&lt;/math&gt;&quot;,&quot;origin&quot;:&quot;MathType Legacy&quot;,&quot;version&quot;:&quot;v3.23.0&quot;}" title="H open parentheses x close parentheses equals H subscript C open parentheses h subscript W open parentheses x close parentheses close parentheses H subscript W open parentheses x close parentheses equals H subscript C open parentheses p close parentheses H subscript W open parentheses x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H&lt;/mi&gt;&lt;mfenced&gt;&lt;mi&gt;x&lt;/mi&gt;&lt;/mfenced&gt;&lt;mo&gt;=&lt;/mo&gt;&lt;msub&gt;&lt;mi&gt;H&lt;/mi&gt;&lt;mi&gt;C&lt;/mi&gt;&lt;/msub&gt;&lt;mfenced&gt;&lt;mrow&gt;&lt;msub&gt;&lt;mi&gt;h&lt;/mi&gt;&lt;mi&gt;W&lt;/mi&gt;&lt;/msub&gt;&lt;mfenced&gt;&lt;mi&gt;x&lt;/mi&gt;&lt;/mfenced&gt;&lt;/mrow&gt;&lt;/mfenced&gt;&lt;msub&gt;&lt;mi&gt;H&lt;/mi&gt;&lt;mi&gt;W&lt;/mi&gt;&lt;/msub&gt;&lt;mfenced&gt;&lt;mi&gt;x&lt;/mi&gt;&lt;/mfenced&gt;&lt;mo&gt;=&lt;/mo&gt;&lt;msub&gt;&lt;mi&gt;H&lt;/mi&gt;&lt;mi&gt;C&lt;/mi&gt;&lt;/msub&gt;&lt;mfenced&gt;&lt;mi&gt;p&lt;/mi&gt;&lt;/mfenced&gt;&lt;msub&gt;&lt;mi&gt;H&lt;/mi&gt;&lt;mi&gt;W&lt;/mi&gt;&lt;/msub&gt;&lt;mfenced&gt;&lt;mi&gt;x&lt;/mi&gt;&lt;/mfenced&gt;&lt;/math&gt;&quot;,&quot;origin&quot;:&quot;MathType Legacy&quot;,&quot;version&quot;:&quot;v3.23.0&quot;}" title="H open parentheses x close parentheses equals H subscript C open parentheses h subscript W open parentheses x close parentheses close parentheses H subscript W open parentheses x close parentheses equals H subscript C open parentheses p close parentheses H subscript W open parentheses x close parentheses"/>
                    <pic:cNvPicPr/>
                  </pic:nvPicPr>
                  <pic:blipFill>
                    <a:blip r:embed="rId343" cstate="print">
                      <a:extLst>
                        <a:ext uri="{28A0092B-C50C-407E-A947-70E740481C1C}">
                          <a14:useLocalDpi xmlns:a14="http://schemas.microsoft.com/office/drawing/2010/main" val="0"/>
                        </a:ext>
                      </a:extLst>
                    </a:blip>
                    <a:stretch>
                      <a:fillRect/>
                    </a:stretch>
                  </pic:blipFill>
                  <pic:spPr>
                    <a:xfrm>
                      <a:off x="0" y="0"/>
                      <a:ext cx="2962656" cy="191008"/>
                    </a:xfrm>
                    <a:prstGeom prst="rect">
                      <a:avLst/>
                    </a:prstGeom>
                  </pic:spPr>
                </pic:pic>
              </a:graphicData>
            </a:graphic>
          </wp:inline>
        </w:drawing>
      </w:r>
    </w:p>
    <w:p w14:paraId="24DB6880" w14:textId="77777777" w:rsidR="00D06663" w:rsidRDefault="00D06663" w:rsidP="00536BC9">
      <w:pPr>
        <w:jc w:val="center"/>
      </w:pPr>
    </w:p>
    <w:p w14:paraId="1044CDA5" w14:textId="77777777" w:rsidR="00D06663" w:rsidRDefault="00D06663" w:rsidP="00536BC9">
      <w:r>
        <w:t>HW maps the 6 + 3K state vector to 3K x 1 camera frame landmark positions.  HC maps those positions into 2Kx1 measurement vector representing image plane feature locations.  The Jacobian propagates the nested derivative information as</w:t>
      </w:r>
    </w:p>
    <w:p w14:paraId="3A91EFEF" w14:textId="77777777" w:rsidR="00D06663" w:rsidRDefault="00D06663" w:rsidP="00536BC9"/>
    <w:p w14:paraId="0BAE781F" w14:textId="77777777" w:rsidR="00D06663" w:rsidRDefault="00D06663" w:rsidP="00E745A9">
      <w:pPr>
        <w:jc w:val="center"/>
      </w:pPr>
      <w:r>
        <w:rPr>
          <w:noProof/>
          <w:position w:val="-32"/>
        </w:rPr>
        <w:drawing>
          <wp:inline distT="0" distB="0" distL="0" distR="0" wp14:anchorId="4E95E3C8" wp14:editId="664FA411">
            <wp:extent cx="2094992" cy="532384"/>
            <wp:effectExtent l="0" t="0" r="0" b="0"/>
            <wp:docPr id="1652628283" name="Picture 1652628283" descr="{&quot;mathml&quot;:&quot;&lt;math style=\&quot;font-family:Times New Roman;font-size:12px;\&quot; xmlns=\&quot;http://www.w3.org/1998/Math/MathML\&quot;&gt;&lt;mfrac&gt;&lt;mrow&gt;&lt;mo&gt;&amp;#x2202;&lt;/mo&gt;&lt;msub&gt;&lt;mi&gt;h&lt;/mi&gt;&lt;mi&gt;C&lt;/mi&gt;&lt;/msub&gt;&lt;/mrow&gt;&lt;mrow&gt;&lt;mo&gt;&amp;#x2202;&lt;/mo&gt;&lt;mi&gt;x&lt;/mi&gt;&lt;/mrow&gt;&lt;/mfrac&gt;&lt;mo&gt;=&lt;/mo&gt;&lt;mfrac&gt;&lt;mrow&gt;&lt;mo&gt;&amp;#x2202;&lt;/mo&gt;&lt;msub&gt;&lt;mi&gt;h&lt;/mi&gt;&lt;mi&gt;C&lt;/mi&gt;&lt;/msub&gt;&lt;/mrow&gt;&lt;mrow&gt;&lt;mo&gt;&amp;#x2202;&lt;/mo&gt;&lt;msub&gt;&lt;mi&gt;h&lt;/mi&gt;&lt;mi&gt;W&lt;/mi&gt;&lt;/msub&gt;&lt;/mrow&gt;&lt;/mfrac&gt;&lt;mfrac&gt;&lt;mrow&gt;&lt;mo&gt;&amp;#x2202;&lt;/mo&gt;&lt;msub&gt;&lt;mi&gt;h&lt;/mi&gt;&lt;mi&gt;W&lt;/mi&gt;&lt;/msub&gt;&lt;/mrow&gt;&lt;mrow&gt;&lt;mo&gt;&amp;#x2202;&lt;/mo&gt;&lt;mi&gt;x&lt;/mi&gt;&lt;/mrow&gt;&lt;/mfrac&gt;&lt;mo&gt;=&lt;/mo&gt;&lt;mfrac&gt;&lt;mrow&gt;&lt;mo&gt;&amp;#x2202;&lt;/mo&gt;&lt;mi&gt;y&lt;/mi&gt;&lt;/mrow&gt;&lt;mrow&gt;&lt;mo&gt;&amp;#x2202;&lt;/mo&gt;&lt;mi&gt;p&lt;/mi&gt;&lt;/mrow&gt;&lt;/mfrac&gt;&lt;mfrac&gt;&lt;mrow&gt;&lt;mo&gt;&amp;#x2202;&lt;/mo&gt;&lt;mi&gt;p&lt;/mi&gt;&lt;/mrow&gt;&lt;mrow&gt;&lt;mo&gt;&amp;#x2202;&lt;/mo&gt;&lt;mi&gt;x&lt;/mi&gt;&lt;/mrow&gt;&lt;/mfrac&gt;&lt;/math&gt;&quot;,&quot;origin&quot;:&quot;MathType Legacy&quot;,&quot;version&quot;:&quot;v3.23.0&quot;}" title="fraction numerator partial differential h subscript C over denominator partial differential x end fraction equals fraction numerator partial differential h subscript C over denominator partial differential h subscript W end fraction fraction numerator partial differential h subscript W over denominator partial differential x end fraction equals fraction numerator partial differential y over denominator partial differential p end fraction fraction numerator partial differential p over denominator partial differential x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frac&gt;&lt;mrow&gt;&lt;mo&gt;&amp;#x2202;&lt;/mo&gt;&lt;msub&gt;&lt;mi&gt;h&lt;/mi&gt;&lt;mi&gt;C&lt;/mi&gt;&lt;/msub&gt;&lt;/mrow&gt;&lt;mrow&gt;&lt;mo&gt;&amp;#x2202;&lt;/mo&gt;&lt;mi&gt;x&lt;/mi&gt;&lt;/mrow&gt;&lt;/mfrac&gt;&lt;mo&gt;=&lt;/mo&gt;&lt;mfrac&gt;&lt;mrow&gt;&lt;mo&gt;&amp;#x2202;&lt;/mo&gt;&lt;msub&gt;&lt;mi&gt;h&lt;/mi&gt;&lt;mi&gt;C&lt;/mi&gt;&lt;/msub&gt;&lt;/mrow&gt;&lt;mrow&gt;&lt;mo&gt;&amp;#x2202;&lt;/mo&gt;&lt;msub&gt;&lt;mi&gt;h&lt;/mi&gt;&lt;mi&gt;W&lt;/mi&gt;&lt;/msub&gt;&lt;/mrow&gt;&lt;/mfrac&gt;&lt;mfrac&gt;&lt;mrow&gt;&lt;mo&gt;&amp;#x2202;&lt;/mo&gt;&lt;msub&gt;&lt;mi&gt;h&lt;/mi&gt;&lt;mi&gt;W&lt;/mi&gt;&lt;/msub&gt;&lt;/mrow&gt;&lt;mrow&gt;&lt;mo&gt;&amp;#x2202;&lt;/mo&gt;&lt;mi&gt;x&lt;/mi&gt;&lt;/mrow&gt;&lt;/mfrac&gt;&lt;mo&gt;=&lt;/mo&gt;&lt;mfrac&gt;&lt;mrow&gt;&lt;mo&gt;&amp;#x2202;&lt;/mo&gt;&lt;mi&gt;y&lt;/mi&gt;&lt;/mrow&gt;&lt;mrow&gt;&lt;mo&gt;&amp;#x2202;&lt;/mo&gt;&lt;mi&gt;p&lt;/mi&gt;&lt;/mrow&gt;&lt;/mfrac&gt;&lt;mfrac&gt;&lt;mrow&gt;&lt;mo&gt;&amp;#x2202;&lt;/mo&gt;&lt;mi&gt;p&lt;/mi&gt;&lt;/mrow&gt;&lt;mrow&gt;&lt;mo&gt;&amp;#x2202;&lt;/mo&gt;&lt;mi&gt;x&lt;/mi&gt;&lt;/mrow&gt;&lt;/mfrac&gt;&lt;/math&gt;&quot;,&quot;origin&quot;:&quot;MathType Legacy&quot;,&quot;version&quot;:&quot;v3.23.0&quot;}" title="fraction numerator partial differential h subscript C over denominator partial differential x end fraction equals fraction numerator partial differential h subscript C over denominator partial differential h subscript W end fraction fraction numerator partial differential h subscript W over denominator partial differential x end fraction equals fraction numerator partial differential y over denominator partial differential p end fraction fraction numerator partial differential p over denominator partial differential x end fraction"/>
                    <pic:cNvPicPr/>
                  </pic:nvPicPr>
                  <pic:blipFill>
                    <a:blip r:embed="rId344" cstate="print">
                      <a:extLst>
                        <a:ext uri="{28A0092B-C50C-407E-A947-70E740481C1C}">
                          <a14:useLocalDpi xmlns:a14="http://schemas.microsoft.com/office/drawing/2010/main" val="0"/>
                        </a:ext>
                      </a:extLst>
                    </a:blip>
                    <a:stretch>
                      <a:fillRect/>
                    </a:stretch>
                  </pic:blipFill>
                  <pic:spPr>
                    <a:xfrm>
                      <a:off x="0" y="0"/>
                      <a:ext cx="2094992" cy="532384"/>
                    </a:xfrm>
                    <a:prstGeom prst="rect">
                      <a:avLst/>
                    </a:prstGeom>
                  </pic:spPr>
                </pic:pic>
              </a:graphicData>
            </a:graphic>
          </wp:inline>
        </w:drawing>
      </w:r>
    </w:p>
    <w:p w14:paraId="3F42FE00" w14:textId="77777777" w:rsidR="00D06663" w:rsidRDefault="00D06663" w:rsidP="00536BC9"/>
    <w:p w14:paraId="08171D72" w14:textId="77777777" w:rsidR="00D06663" w:rsidRDefault="00D06663" w:rsidP="00536BC9">
      <w:r>
        <w:t xml:space="preserve">These matrices, which are sparse, determine and propagate the relationships between measurements and states.  First, let's compute the Jacobian for the inner function hc of the kth landmark, remembering the function structure when laying out the matrices.  </w:t>
      </w:r>
    </w:p>
    <w:p w14:paraId="79D150EA" w14:textId="77777777" w:rsidR="00D06663" w:rsidRDefault="00D06663" w:rsidP="00536BC9"/>
    <w:p w14:paraId="6E1A0B2E" w14:textId="77777777" w:rsidR="00D06663" w:rsidRDefault="00D06663" w:rsidP="00536BC9">
      <w:pPr>
        <w:jc w:val="center"/>
      </w:pPr>
      <w:r>
        <w:rPr>
          <w:noProof/>
          <w:position w:val="-119"/>
        </w:rPr>
        <w:drawing>
          <wp:inline distT="0" distB="0" distL="0" distR="0" wp14:anchorId="0E2EBE2A" wp14:editId="3242160B">
            <wp:extent cx="1816608" cy="1497584"/>
            <wp:effectExtent l="0" t="0" r="0" b="0"/>
            <wp:docPr id="1637278852" name="Picture 1637278852" descr="{&quot;mathml&quot;:&quot;&lt;math style=\&quot;font-family:stix;font-size:12px;\&quot; xmlns=\&quot;http://www.w3.org/1998/Math/MathML\&quot;&gt;&lt;msub&gt;&lt;mi&gt;h&lt;/mi&gt;&lt;mi&gt;C&lt;/mi&gt;&lt;/msub&gt;&lt;mfenced&gt;&lt;mi&gt;x&lt;/mi&gt;&lt;/mfenced&gt;&lt;mo&gt;=&lt;/mo&gt;&lt;mfenced&gt;&lt;mrow&gt;&lt;msub&gt;&lt;mi&gt;h&lt;/mi&gt;&lt;mrow&gt;&lt;mi&gt;C&lt;/mi&gt;&lt;mn&gt;1&lt;/mn&gt;&lt;/mrow&gt;&lt;/msub&gt;&lt;mfenced&gt;&lt;mi&gt;x&lt;/mi&gt;&lt;/mfenced&gt;&lt;mo&gt;,&lt;/mo&gt;&lt;msub&gt;&lt;mi&gt;h&lt;/mi&gt;&lt;mrow&gt;&lt;mi&gt;C&lt;/mi&gt;&lt;mn&gt;2&lt;/mn&gt;&lt;/mrow&gt;&lt;/msub&gt;&lt;mfenced&gt;&lt;mi&gt;x&lt;/mi&gt;&lt;/mfenced&gt;&lt;/mrow&gt;&lt;/mfenced&gt;&lt;mspace linebreak=\&quot;newline\&quot;/&gt;&lt;mspace linebreak=\&quot;newline\&quot;/&gt;&lt;msub&gt;&lt;mi&gt;h&lt;/mi&gt;&lt;mrow&gt;&lt;mi&gt;C&lt;/mi&gt;&lt;mn&gt;1&lt;/mn&gt;&lt;/mrow&gt;&lt;/msub&gt;&lt;mfenced&gt;&lt;mi&gt;x&lt;/mi&gt;&lt;/mfenced&gt;&lt;mo&gt;=&lt;/mo&gt;&lt;msub&gt;&lt;mi&gt;u&lt;/mi&gt;&lt;mi&gt;k&lt;/mi&gt;&lt;/msub&gt;&lt;mo&gt;=&lt;/mo&gt;&lt;msub&gt;&lt;mi&gt;f&lt;/mi&gt;&lt;mi&gt;u&lt;/mi&gt;&lt;/msub&gt;&lt;mfrac&gt;&lt;msub&gt;&lt;mi&gt;x&lt;/mi&gt;&lt;mi&gt;k&lt;/mi&gt;&lt;/msub&gt;&lt;msub&gt;&lt;mi&gt;z&lt;/mi&gt;&lt;mi&gt;k&lt;/mi&gt;&lt;/msub&gt;&lt;/mfrac&gt;&lt;mo&gt;+&lt;/mo&gt;&lt;msub&gt;&lt;mi&gt;u&lt;/mi&gt;&lt;mn&gt;0&lt;/mn&gt;&lt;/msub&gt;&lt;mspace linebreak=\&quot;newline\&quot;/&gt;&lt;msub&gt;&lt;mi&gt;h&lt;/mi&gt;&lt;mrow&gt;&lt;mi&gt;C&lt;/mi&gt;&lt;mn&gt;2&lt;/mn&gt;&lt;/mrow&gt;&lt;/msub&gt;&lt;mfenced&gt;&lt;mi&gt;x&lt;/mi&gt;&lt;/mfenced&gt;&lt;mo&gt;=&lt;/mo&gt;&lt;msub&gt;&lt;mi&gt;v&lt;/mi&gt;&lt;mi&gt;k&lt;/mi&gt;&lt;/msub&gt;&lt;mo&gt;=&lt;/mo&gt;&lt;msub&gt;&lt;mi&gt;f&lt;/mi&gt;&lt;mi&gt;v&lt;/mi&gt;&lt;/msub&gt;&lt;mfrac&gt;&lt;msub&gt;&lt;mi&gt;y&lt;/mi&gt;&lt;mi&gt;k&lt;/mi&gt;&lt;/msub&gt;&lt;msub&gt;&lt;mi&gt;z&lt;/mi&gt;&lt;mi&gt;k&lt;/mi&gt;&lt;/msub&gt;&lt;/mfrac&gt;&lt;mo&gt;+&lt;/mo&gt;&lt;msub&gt;&lt;mi&gt;v&lt;/mi&gt;&lt;mn&gt;0&lt;/mn&gt;&lt;/msub&gt;&lt;/math&gt;&quot;,&quot;origin&quot;:&quot;MathType Legacy&quot;,&quot;version&quot;:&quot;v3.23.0&quot;}" title="h subscript C open parentheses x close parentheses equals open parentheses h subscript C 1 end subscript open parentheses x close parentheses comma h subscript C 2 end subscript open parentheses x close parentheses close parentheses&#10;&#10;h subscript C 1 end subscript open parentheses x close parentheses equals u subscript k equals f subscript u x subscript k over z subscript k plus u subscript 0&#10;h subscript C 2 end subscript open parentheses x close parentheses equals v subscript k equals f subscript v y subscript k over z subscript k plus v subscrip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h&lt;/mi&gt;&lt;mi&gt;C&lt;/mi&gt;&lt;/msub&gt;&lt;mfenced&gt;&lt;mi&gt;x&lt;/mi&gt;&lt;/mfenced&gt;&lt;mo&gt;=&lt;/mo&gt;&lt;mfenced&gt;&lt;mrow&gt;&lt;msub&gt;&lt;mi&gt;h&lt;/mi&gt;&lt;mrow&gt;&lt;mi&gt;C&lt;/mi&gt;&lt;mn&gt;1&lt;/mn&gt;&lt;/mrow&gt;&lt;/msub&gt;&lt;mfenced&gt;&lt;mi&gt;x&lt;/mi&gt;&lt;/mfenced&gt;&lt;mo&gt;,&lt;/mo&gt;&lt;msub&gt;&lt;mi&gt;h&lt;/mi&gt;&lt;mrow&gt;&lt;mi&gt;C&lt;/mi&gt;&lt;mn&gt;2&lt;/mn&gt;&lt;/mrow&gt;&lt;/msub&gt;&lt;mfenced&gt;&lt;mi&gt;x&lt;/mi&gt;&lt;/mfenced&gt;&lt;/mrow&gt;&lt;/mfenced&gt;&lt;mspace linebreak=\&quot;newline\&quot;/&gt;&lt;mspace linebreak=\&quot;newline\&quot;/&gt;&lt;msub&gt;&lt;mi&gt;h&lt;/mi&gt;&lt;mrow&gt;&lt;mi&gt;C&lt;/mi&gt;&lt;mn&gt;1&lt;/mn&gt;&lt;/mrow&gt;&lt;/msub&gt;&lt;mfenced&gt;&lt;mi&gt;x&lt;/mi&gt;&lt;/mfenced&gt;&lt;mo&gt;=&lt;/mo&gt;&lt;msub&gt;&lt;mi&gt;u&lt;/mi&gt;&lt;mi&gt;k&lt;/mi&gt;&lt;/msub&gt;&lt;mo&gt;=&lt;/mo&gt;&lt;msub&gt;&lt;mi&gt;f&lt;/mi&gt;&lt;mi&gt;u&lt;/mi&gt;&lt;/msub&gt;&lt;mfrac&gt;&lt;msub&gt;&lt;mi&gt;x&lt;/mi&gt;&lt;mi&gt;k&lt;/mi&gt;&lt;/msub&gt;&lt;msub&gt;&lt;mi&gt;z&lt;/mi&gt;&lt;mi&gt;k&lt;/mi&gt;&lt;/msub&gt;&lt;/mfrac&gt;&lt;mo&gt;+&lt;/mo&gt;&lt;msub&gt;&lt;mi&gt;u&lt;/mi&gt;&lt;mn&gt;0&lt;/mn&gt;&lt;/msub&gt;&lt;mspace linebreak=\&quot;newline\&quot;/&gt;&lt;msub&gt;&lt;mi&gt;h&lt;/mi&gt;&lt;mrow&gt;&lt;mi&gt;C&lt;/mi&gt;&lt;mn&gt;2&lt;/mn&gt;&lt;/mrow&gt;&lt;/msub&gt;&lt;mfenced&gt;&lt;mi&gt;x&lt;/mi&gt;&lt;/mfenced&gt;&lt;mo&gt;=&lt;/mo&gt;&lt;msub&gt;&lt;mi&gt;v&lt;/mi&gt;&lt;mi&gt;k&lt;/mi&gt;&lt;/msub&gt;&lt;mo&gt;=&lt;/mo&gt;&lt;msub&gt;&lt;mi&gt;f&lt;/mi&gt;&lt;mi&gt;v&lt;/mi&gt;&lt;/msub&gt;&lt;mfrac&gt;&lt;msub&gt;&lt;mi&gt;y&lt;/mi&gt;&lt;mi&gt;k&lt;/mi&gt;&lt;/msub&gt;&lt;msub&gt;&lt;mi&gt;z&lt;/mi&gt;&lt;mi&gt;k&lt;/mi&gt;&lt;/msub&gt;&lt;/mfrac&gt;&lt;mo&gt;+&lt;/mo&gt;&lt;msub&gt;&lt;mi&gt;v&lt;/mi&gt;&lt;mn&gt;0&lt;/mn&gt;&lt;/msub&gt;&lt;/math&gt;&quot;,&quot;origin&quot;:&quot;MathType Legacy&quot;,&quot;version&quot;:&quot;v3.23.0&quot;}" title="h subscript C open parentheses x close parentheses equals open parentheses h subscript C 1 end subscript open parentheses x close parentheses comma h subscript C 2 end subscript open parentheses x close parentheses close parentheses&#10;&#10;h subscript C 1 end subscript open parentheses x close parentheses equals u subscript k equals f subscript u x subscript k over z subscript k plus u subscript 0&#10;h subscript C 2 end subscript open parentheses x close parentheses equals v subscript k equals f subscript v y subscript k over z subscript k plus v subscript 0"/>
                    <pic:cNvPicPr/>
                  </pic:nvPicPr>
                  <pic:blipFill>
                    <a:blip r:embed="rId345" cstate="print">
                      <a:extLst>
                        <a:ext uri="{28A0092B-C50C-407E-A947-70E740481C1C}">
                          <a14:useLocalDpi xmlns:a14="http://schemas.microsoft.com/office/drawing/2010/main" val="0"/>
                        </a:ext>
                      </a:extLst>
                    </a:blip>
                    <a:stretch>
                      <a:fillRect/>
                    </a:stretch>
                  </pic:blipFill>
                  <pic:spPr>
                    <a:xfrm>
                      <a:off x="0" y="0"/>
                      <a:ext cx="1816608" cy="1497584"/>
                    </a:xfrm>
                    <a:prstGeom prst="rect">
                      <a:avLst/>
                    </a:prstGeom>
                  </pic:spPr>
                </pic:pic>
              </a:graphicData>
            </a:graphic>
          </wp:inline>
        </w:drawing>
      </w:r>
    </w:p>
    <w:p w14:paraId="782BCC62" w14:textId="77777777" w:rsidR="00D06663" w:rsidRDefault="00D06663" w:rsidP="00536BC9"/>
    <w:p w14:paraId="434CC25D" w14:textId="77777777" w:rsidR="00D06663" w:rsidRDefault="00D06663" w:rsidP="00536BC9">
      <w:r>
        <w:t>where f is the normalized focal length (in pixels, f/pixel dimension) and (u0,v0) is the image center in pixels.  The Jacobian matrix maps a 3D point pk = (xk,yk,zk) to a pixel location yk = (uk,vk) so it has dimension 2 x 3.  It is independent of all other state information r and psi and other landmarks.</w:t>
      </w:r>
    </w:p>
    <w:p w14:paraId="72C93FE0" w14:textId="77777777" w:rsidR="00D06663" w:rsidRDefault="00D06663" w:rsidP="00536BC9"/>
    <w:p w14:paraId="2DA46944" w14:textId="77777777" w:rsidR="00D06663" w:rsidRDefault="00D06663" w:rsidP="00536BC9"/>
    <w:p w14:paraId="176716F8" w14:textId="0B2A44E6" w:rsidR="00D06663" w:rsidRDefault="005C6341" w:rsidP="00536BC9">
      <w:pPr>
        <w:jc w:val="center"/>
      </w:pPr>
      <w:r>
        <w:rPr>
          <w:noProof/>
          <w:position w:val="-143"/>
        </w:rPr>
        <w:lastRenderedPageBreak/>
        <w:drawing>
          <wp:inline distT="0" distB="0" distL="0" distR="0" wp14:anchorId="6FA1DEA7" wp14:editId="7ECF0068">
            <wp:extent cx="4292211" cy="1074505"/>
            <wp:effectExtent l="0" t="0" r="0" b="0"/>
            <wp:docPr id="1816881741" name="Picture 1816881741" descr="{&quot;mathml&quot;:&quot;&lt;math style=\&quot;font-family:stix;font-size:12px;\&quot; xmlns=\&quot;http://www.w3.org/1998/Math/MathML\&quot;&gt;&lt;mtable columnspacing=\&quot;0px\&quot; columnalign=\&quot;right center left\&quot;&gt;&lt;mtr&gt;&lt;mtd&gt;&lt;msub&gt;&lt;mi&gt;H&lt;/mi&gt;&lt;mi&gt;C&lt;/mi&gt;&lt;/msub&gt;&lt;mfenced&gt;&lt;msub&gt;&lt;mi&gt;p&lt;/mi&gt;&lt;mi&gt;k&lt;/mi&gt;&lt;/msub&gt;&lt;/mfenced&gt;&lt;/mtd&gt;&lt;mtd&gt;&lt;mo&gt;=&lt;/mo&gt;&lt;/mtd&gt;&lt;mtd&gt;&lt;mfenced open=\&quot;[\&quot; close=\&quot;]\&quot;&gt;&lt;mtable&gt;&lt;mtr&gt;&lt;mtd&gt;&lt;mfrac&gt;&lt;mrow&gt;&lt;mo&gt;&amp;#x2202;&lt;/mo&gt;&lt;msub&gt;&lt;mi&gt;h&lt;/mi&gt;&lt;mrow&gt;&lt;mi&gt;C&lt;/mi&gt;&lt;mn&gt;1&lt;/mn&gt;&lt;/mrow&gt;&lt;/msub&gt;&lt;/mrow&gt;&lt;mrow&gt;&lt;mo&gt;&amp;#x2202;&lt;/mo&gt;&lt;msub&gt;&lt;mi&gt;x&lt;/mi&gt;&lt;mi&gt;k&lt;/mi&gt;&lt;/msub&gt;&lt;/mrow&gt;&lt;/mfrac&gt;&lt;/mtd&gt;&lt;mtd&gt;&lt;mfrac&gt;&lt;mrow&gt;&lt;mo&gt;&amp;#x2202;&lt;/mo&gt;&lt;msub&gt;&lt;mi&gt;h&lt;/mi&gt;&lt;mrow&gt;&lt;mi&gt;C&lt;/mi&gt;&lt;mn&gt;1&lt;/mn&gt;&lt;/mrow&gt;&lt;/msub&gt;&lt;/mrow&gt;&lt;mrow&gt;&lt;mo&gt;&amp;#x2202;&lt;/mo&gt;&lt;msub&gt;&lt;mi&gt;y&lt;/mi&gt;&lt;mi&gt;k&lt;/mi&gt;&lt;/msub&gt;&lt;/mrow&gt;&lt;/mfrac&gt;&lt;/mtd&gt;&lt;mtd&gt;&lt;mfrac&gt;&lt;mrow&gt;&lt;mo&gt;&amp;#x2202;&lt;/mo&gt;&lt;msub&gt;&lt;mi&gt;h&lt;/mi&gt;&lt;mrow&gt;&lt;mi&gt;C&lt;/mi&gt;&lt;mn&gt;1&lt;/mn&gt;&lt;/mrow&gt;&lt;/msub&gt;&lt;/mrow&gt;&lt;mrow&gt;&lt;mo&gt;&amp;#x2202;&lt;/mo&gt;&lt;msub&gt;&lt;mi&gt;z&lt;/mi&gt;&lt;mi&gt;k&lt;/mi&gt;&lt;/msub&gt;&lt;/mrow&gt;&lt;/mfrac&gt;&lt;/mtd&gt;&lt;/mtr&gt;&lt;mtr&gt;&lt;mtd&gt;&lt;mfrac&gt;&lt;mrow&gt;&lt;mo&gt;&amp;#x2202;&lt;/mo&gt;&lt;msub&gt;&lt;mi&gt;h&lt;/mi&gt;&lt;mrow&gt;&lt;mi&gt;C&lt;/mi&gt;&lt;mn&gt;2&lt;/mn&gt;&lt;/mrow&gt;&lt;/msub&gt;&lt;/mrow&gt;&lt;mrow&gt;&lt;mo&gt;&amp;#x2202;&lt;/mo&gt;&lt;msub&gt;&lt;mi&gt;x&lt;/mi&gt;&lt;mi&gt;k&lt;/mi&gt;&lt;/msub&gt;&lt;/mrow&gt;&lt;/mfrac&gt;&lt;/mtd&gt;&lt;mtd&gt;&lt;mfrac&gt;&lt;mrow&gt;&lt;mo&gt;&amp;#x2202;&lt;/mo&gt;&lt;msub&gt;&lt;mi&gt;h&lt;/mi&gt;&lt;mrow&gt;&lt;mi&gt;C&lt;/mi&gt;&lt;mn&gt;2&lt;/mn&gt;&lt;/mrow&gt;&lt;/msub&gt;&lt;/mrow&gt;&lt;mrow&gt;&lt;mo&gt;&amp;#x2202;&lt;/mo&gt;&lt;msub&gt;&lt;mi&gt;y&lt;/mi&gt;&lt;mi&gt;k&lt;/mi&gt;&lt;/msub&gt;&lt;/mrow&gt;&lt;/mfrac&gt;&lt;/mtd&gt;&lt;mtd&gt;&lt;mfrac&gt;&lt;mrow&gt;&lt;mo&gt;&amp;#x2202;&lt;/mo&gt;&lt;msub&gt;&lt;mi&gt;h&lt;/mi&gt;&lt;mrow&gt;&lt;mi&gt;C&lt;/mi&gt;&lt;mn&gt;2&lt;/mn&gt;&lt;/mrow&gt;&lt;/msub&gt;&lt;/mrow&gt;&lt;mrow&gt;&lt;mo&gt;&amp;#x2202;&lt;/mo&gt;&lt;msub&gt;&lt;mi&gt;z&lt;/mi&gt;&lt;mi&gt;k&lt;/mi&gt;&lt;/msub&gt;&lt;/mrow&gt;&lt;/mfrac&gt;&lt;/mtd&gt;&lt;/mtr&gt;&lt;/mtable&gt;&lt;/mfenced&gt;&lt;mo&gt;=&lt;/mo&gt;&lt;mfenced open=\&quot;[\&quot; close=\&quot;]\&quot;&gt;&lt;mtable&gt;&lt;mtr&gt;&lt;mtd&gt;&lt;msub&gt;&lt;mi&gt;f&lt;/mi&gt;&lt;mi&gt;u&lt;/mi&gt;&lt;/msub&gt;&lt;msubsup&gt;&lt;mi&gt;z&lt;/mi&gt;&lt;mi&gt;k&lt;/mi&gt;&lt;mrow&gt;&lt;mo&gt;-&lt;/mo&gt;&lt;mn&gt;1&lt;/mn&gt;&lt;/mrow&gt;&lt;/msubsup&gt;&lt;/mtd&gt;&lt;mtd&gt;&lt;mn&gt;0&lt;/mn&gt;&lt;/mtd&gt;&lt;mtd&gt;&lt;mo&gt;-&lt;/mo&gt;&lt;msub&gt;&lt;mi&gt;f&lt;/mi&gt;&lt;mi&gt;u&lt;/mi&gt;&lt;/msub&gt;&lt;msub&gt;&lt;mi&gt;x&lt;/mi&gt;&lt;mi&gt;k&lt;/mi&gt;&lt;/msub&gt;&lt;msubsup&gt;&lt;mi&gt;z&lt;/mi&gt;&lt;mi&gt;k&lt;/mi&gt;&lt;mrow&gt;&lt;mo&gt;-&lt;/mo&gt;&lt;mn&gt;2&lt;/mn&gt;&lt;/mrow&gt;&lt;/msubsup&gt;&lt;/mtd&gt;&lt;/mtr&gt;&lt;mtr&gt;&lt;mtd&gt;&lt;mn&gt;0&lt;/mn&gt;&lt;/mtd&gt;&lt;mtd&gt;&lt;msub&gt;&lt;mi&gt;f&lt;/mi&gt;&lt;mi&gt;v&lt;/mi&gt;&lt;/msub&gt;&lt;msubsup&gt;&lt;mi&gt;z&lt;/mi&gt;&lt;mi&gt;k&lt;/mi&gt;&lt;mrow&gt;&lt;mo&gt;-&lt;/mo&gt;&lt;mn&gt;1&lt;/mn&gt;&lt;/mrow&gt;&lt;/msubsup&gt;&lt;/mtd&gt;&lt;mtd&gt;&lt;mo&gt;-&lt;/mo&gt;&lt;msub&gt;&lt;mi&gt;f&lt;/mi&gt;&lt;mi&gt;v&lt;/mi&gt;&lt;/msub&gt;&lt;msub&gt;&lt;mi&gt;y&lt;/mi&gt;&lt;mi&gt;k&lt;/mi&gt;&lt;/msub&gt;&lt;msubsup&gt;&lt;mi&gt;z&lt;/mi&gt;&lt;mi&gt;k&lt;/mi&gt;&lt;mrow&gt;&lt;mo&gt;-&lt;/mo&gt;&lt;mn&gt;2&lt;/mn&gt;&lt;/mrow&gt;&lt;/msubsup&gt;&lt;/mtd&gt;&lt;/mtr&gt;&lt;/mtable&gt;&lt;/mfenced&gt;&lt;/mtd&gt;&lt;/mtr&gt;&lt;/mtable&gt;&lt;/math&gt;&quot;,&quot;origin&quot;:&quot;MathType Legacy&quot;,&quot;version&quot;:&quot;v3.26.0&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table columnspacing=\&quot;0px\&quot; columnalign=\&quot;right center left\&quot;&gt;&lt;mtr&gt;&lt;mtd&gt;&lt;msub&gt;&lt;mi&gt;H&lt;/mi&gt;&lt;mi&gt;C&lt;/mi&gt;&lt;/msub&gt;&lt;mfenced&gt;&lt;msub&gt;&lt;mi&gt;p&lt;/mi&gt;&lt;mi&gt;k&lt;/mi&gt;&lt;/msub&gt;&lt;/mfenced&gt;&lt;/mtd&gt;&lt;mtd&gt;&lt;mo&gt;=&lt;/mo&gt;&lt;/mtd&gt;&lt;mtd&gt;&lt;mfenced open=\&quot;[\&quot; close=\&quot;]\&quot;&gt;&lt;mtable&gt;&lt;mtr&gt;&lt;mtd&gt;&lt;mfrac&gt;&lt;mrow&gt;&lt;mo&gt;&amp;#x2202;&lt;/mo&gt;&lt;msub&gt;&lt;mi&gt;h&lt;/mi&gt;&lt;mrow&gt;&lt;mi&gt;C&lt;/mi&gt;&lt;mn&gt;1&lt;/mn&gt;&lt;/mrow&gt;&lt;/msub&gt;&lt;/mrow&gt;&lt;mrow&gt;&lt;mo&gt;&amp;#x2202;&lt;/mo&gt;&lt;msub&gt;&lt;mi&gt;x&lt;/mi&gt;&lt;mi&gt;k&lt;/mi&gt;&lt;/msub&gt;&lt;/mrow&gt;&lt;/mfrac&gt;&lt;/mtd&gt;&lt;mtd&gt;&lt;mfrac&gt;&lt;mrow&gt;&lt;mo&gt;&amp;#x2202;&lt;/mo&gt;&lt;msub&gt;&lt;mi&gt;h&lt;/mi&gt;&lt;mrow&gt;&lt;mi&gt;C&lt;/mi&gt;&lt;mn&gt;1&lt;/mn&gt;&lt;/mrow&gt;&lt;/msub&gt;&lt;/mrow&gt;&lt;mrow&gt;&lt;mo&gt;&amp;#x2202;&lt;/mo&gt;&lt;msub&gt;&lt;mi&gt;y&lt;/mi&gt;&lt;mi&gt;k&lt;/mi&gt;&lt;/msub&gt;&lt;/mrow&gt;&lt;/mfrac&gt;&lt;/mtd&gt;&lt;mtd&gt;&lt;mfrac&gt;&lt;mrow&gt;&lt;mo&gt;&amp;#x2202;&lt;/mo&gt;&lt;msub&gt;&lt;mi&gt;h&lt;/mi&gt;&lt;mrow&gt;&lt;mi&gt;C&lt;/mi&gt;&lt;mn&gt;1&lt;/mn&gt;&lt;/mrow&gt;&lt;/msub&gt;&lt;/mrow&gt;&lt;mrow&gt;&lt;mo&gt;&amp;#x2202;&lt;/mo&gt;&lt;msub&gt;&lt;mi&gt;z&lt;/mi&gt;&lt;mi&gt;k&lt;/mi&gt;&lt;/msub&gt;&lt;/mrow&gt;&lt;/mfrac&gt;&lt;/mtd&gt;&lt;/mtr&gt;&lt;mtr&gt;&lt;mtd&gt;&lt;mfrac&gt;&lt;mrow&gt;&lt;mo&gt;&amp;#x2202;&lt;/mo&gt;&lt;msub&gt;&lt;mi&gt;h&lt;/mi&gt;&lt;mrow&gt;&lt;mi&gt;C&lt;/mi&gt;&lt;mn&gt;2&lt;/mn&gt;&lt;/mrow&gt;&lt;/msub&gt;&lt;/mrow&gt;&lt;mrow&gt;&lt;mo&gt;&amp;#x2202;&lt;/mo&gt;&lt;msub&gt;&lt;mi&gt;x&lt;/mi&gt;&lt;mi&gt;k&lt;/mi&gt;&lt;/msub&gt;&lt;/mrow&gt;&lt;/mfrac&gt;&lt;/mtd&gt;&lt;mtd&gt;&lt;mfrac&gt;&lt;mrow&gt;&lt;mo&gt;&amp;#x2202;&lt;/mo&gt;&lt;msub&gt;&lt;mi&gt;h&lt;/mi&gt;&lt;mrow&gt;&lt;mi&gt;C&lt;/mi&gt;&lt;mn&gt;2&lt;/mn&gt;&lt;/mrow&gt;&lt;/msub&gt;&lt;/mrow&gt;&lt;mrow&gt;&lt;mo&gt;&amp;#x2202;&lt;/mo&gt;&lt;msub&gt;&lt;mi&gt;y&lt;/mi&gt;&lt;mi&gt;k&lt;/mi&gt;&lt;/msub&gt;&lt;/mrow&gt;&lt;/mfrac&gt;&lt;/mtd&gt;&lt;mtd&gt;&lt;mfrac&gt;&lt;mrow&gt;&lt;mo&gt;&amp;#x2202;&lt;/mo&gt;&lt;msub&gt;&lt;mi&gt;h&lt;/mi&gt;&lt;mrow&gt;&lt;mi&gt;C&lt;/mi&gt;&lt;mn&gt;2&lt;/mn&gt;&lt;/mrow&gt;&lt;/msub&gt;&lt;/mrow&gt;&lt;mrow&gt;&lt;mo&gt;&amp;#x2202;&lt;/mo&gt;&lt;msub&gt;&lt;mi&gt;z&lt;/mi&gt;&lt;mi&gt;k&lt;/mi&gt;&lt;/msub&gt;&lt;/mrow&gt;&lt;/mfrac&gt;&lt;/mtd&gt;&lt;/mtr&gt;&lt;/mtable&gt;&lt;/mfenced&gt;&lt;mo&gt;=&lt;/mo&gt;&lt;mfenced open=\&quot;[\&quot; close=\&quot;]\&quot;&gt;&lt;mtable&gt;&lt;mtr&gt;&lt;mtd&gt;&lt;msub&gt;&lt;mi&gt;f&lt;/mi&gt;&lt;mi&gt;u&lt;/mi&gt;&lt;/msub&gt;&lt;msubsup&gt;&lt;mi&gt;z&lt;/mi&gt;&lt;mi&gt;k&lt;/mi&gt;&lt;mrow&gt;&lt;mo&gt;-&lt;/mo&gt;&lt;mn&gt;1&lt;/mn&gt;&lt;/mrow&gt;&lt;/msubsup&gt;&lt;/mtd&gt;&lt;mtd&gt;&lt;mn&gt;0&lt;/mn&gt;&lt;/mtd&gt;&lt;mtd&gt;&lt;mo&gt;-&lt;/mo&gt;&lt;msub&gt;&lt;mi&gt;f&lt;/mi&gt;&lt;mi&gt;u&lt;/mi&gt;&lt;/msub&gt;&lt;msub&gt;&lt;mi&gt;x&lt;/mi&gt;&lt;mi&gt;k&lt;/mi&gt;&lt;/msub&gt;&lt;msubsup&gt;&lt;mi&gt;z&lt;/mi&gt;&lt;mi&gt;k&lt;/mi&gt;&lt;mrow&gt;&lt;mo&gt;-&lt;/mo&gt;&lt;mn&gt;2&lt;/mn&gt;&lt;/mrow&gt;&lt;/msubsup&gt;&lt;/mtd&gt;&lt;/mtr&gt;&lt;mtr&gt;&lt;mtd&gt;&lt;mn&gt;0&lt;/mn&gt;&lt;/mtd&gt;&lt;mtd&gt;&lt;msub&gt;&lt;mi&gt;f&lt;/mi&gt;&lt;mi&gt;v&lt;/mi&gt;&lt;/msub&gt;&lt;msubsup&gt;&lt;mi&gt;z&lt;/mi&gt;&lt;mi&gt;k&lt;/mi&gt;&lt;mrow&gt;&lt;mo&gt;-&lt;/mo&gt;&lt;mn&gt;1&lt;/mn&gt;&lt;/mrow&gt;&lt;/msubsup&gt;&lt;/mtd&gt;&lt;mtd&gt;&lt;mo&gt;-&lt;/mo&gt;&lt;msub&gt;&lt;mi&gt;f&lt;/mi&gt;&lt;mi&gt;v&lt;/mi&gt;&lt;/msub&gt;&lt;msub&gt;&lt;mi&gt;y&lt;/mi&gt;&lt;mi&gt;k&lt;/mi&gt;&lt;/msub&gt;&lt;msubsup&gt;&lt;mi&gt;z&lt;/mi&gt;&lt;mi&gt;k&lt;/mi&gt;&lt;mrow&gt;&lt;mo&gt;-&lt;/mo&gt;&lt;mn&gt;2&lt;/mn&gt;&lt;/mrow&gt;&lt;/msubsup&gt;&lt;/mtd&gt;&lt;/mtr&gt;&lt;/mtable&gt;&lt;/mfenced&gt;&lt;/mtd&gt;&lt;/mtr&gt;&lt;/mtable&gt;&lt;/math&gt;&quot;,&quot;origin&quot;:&quot;MathType Legacy&quot;,&quot;version&quot;:&quot;v3.26.0&quot;}"/>
                    <pic:cNvPicPr/>
                  </pic:nvPicPr>
                  <pic:blipFill>
                    <a:blip r:embed="rId346" cstate="print">
                      <a:extLst>
                        <a:ext uri="{28A0092B-C50C-407E-A947-70E740481C1C}">
                          <a14:useLocalDpi xmlns:a14="http://schemas.microsoft.com/office/drawing/2010/main" val="0"/>
                        </a:ext>
                      </a:extLst>
                    </a:blip>
                    <a:stretch>
                      <a:fillRect/>
                    </a:stretch>
                  </pic:blipFill>
                  <pic:spPr>
                    <a:xfrm>
                      <a:off x="0" y="0"/>
                      <a:ext cx="4292211" cy="1074505"/>
                    </a:xfrm>
                    <a:prstGeom prst="rect">
                      <a:avLst/>
                    </a:prstGeom>
                  </pic:spPr>
                </pic:pic>
              </a:graphicData>
            </a:graphic>
          </wp:inline>
        </w:drawing>
      </w:r>
    </w:p>
    <w:p w14:paraId="68E8E396" w14:textId="77777777" w:rsidR="00D06663" w:rsidRDefault="00D06663" w:rsidP="00536BC9">
      <w:pPr>
        <w:jc w:val="center"/>
      </w:pPr>
    </w:p>
    <w:p w14:paraId="496FD3DF" w14:textId="77777777" w:rsidR="00D06663" w:rsidRDefault="00D06663" w:rsidP="00BA2C89">
      <w:r>
        <w:t xml:space="preserve">For K landmarks HC will be block diagonal in HC(pk) and will have size 2K x 3K. </w:t>
      </w:r>
    </w:p>
    <w:p w14:paraId="621FFECE" w14:textId="77777777" w:rsidR="00D06663" w:rsidRDefault="00D06663" w:rsidP="00BA2C89"/>
    <w:p w14:paraId="007F1B27" w14:textId="77777777" w:rsidR="00D06663" w:rsidRDefault="00D06663" w:rsidP="00BA2C89">
      <w:r>
        <w:t>Next we turn our attention to the the rigid body transformation function for a single point rk which we write in terms of scalar functions as</w:t>
      </w:r>
    </w:p>
    <w:p w14:paraId="27415361" w14:textId="77777777" w:rsidR="00D06663" w:rsidRDefault="00D06663" w:rsidP="00BA2C89"/>
    <w:p w14:paraId="10286A2A" w14:textId="77777777" w:rsidR="00D06663" w:rsidRDefault="00D06663" w:rsidP="00BA2C89">
      <w:pPr>
        <w:jc w:val="center"/>
      </w:pPr>
      <w:r>
        <w:rPr>
          <w:noProof/>
          <w:position w:val="-14"/>
        </w:rPr>
        <w:drawing>
          <wp:inline distT="0" distB="0" distL="0" distR="0" wp14:anchorId="15FA921D" wp14:editId="1C1578FB">
            <wp:extent cx="2403856" cy="229616"/>
            <wp:effectExtent l="0" t="0" r="0" b="0"/>
            <wp:docPr id="812093188" name="Picture 812093188" descr="{&quot;mathml&quot;:&quot;&lt;math style=\&quot;font-family:stix;font-size:12px;\&quot; xmlns=\&quot;http://www.w3.org/1998/Math/MathML\&quot;&gt;&lt;msub&gt;&lt;mi&gt;h&lt;/mi&gt;&lt;mi&gt;W&lt;/mi&gt;&lt;/msub&gt;&lt;mfenced&gt;&lt;mi&gt;x&lt;/mi&gt;&lt;/mfenced&gt;&lt;mo&gt;=&lt;/mo&gt;&lt;mfenced&gt;&lt;mrow&gt;&lt;msub&gt;&lt;mi&gt;h&lt;/mi&gt;&lt;mrow&gt;&lt;mi&gt;W&lt;/mi&gt;&lt;mn&gt;1&lt;/mn&gt;&lt;/mrow&gt;&lt;/msub&gt;&lt;mfenced&gt;&lt;mi&gt;x&lt;/mi&gt;&lt;/mfenced&gt;&lt;mo&gt;&amp;#xA0;&lt;/mo&gt;&lt;msub&gt;&lt;mi&gt;h&lt;/mi&gt;&lt;mrow&gt;&lt;mi&gt;W&lt;/mi&gt;&lt;mn&gt;3&lt;/mn&gt;&lt;/mrow&gt;&lt;/msub&gt;&lt;mfenced&gt;&lt;mi&gt;x&lt;/mi&gt;&lt;/mfenced&gt;&lt;mo&gt;&amp;#xA0;&lt;/mo&gt;&lt;msub&gt;&lt;mi&gt;h&lt;/mi&gt;&lt;mrow&gt;&lt;mi&gt;W&lt;/mi&gt;&lt;mn&gt;3&lt;/mn&gt;&lt;/mrow&gt;&lt;/msub&gt;&lt;mfenced&gt;&lt;mi&gt;x&lt;/mi&gt;&lt;/mfenced&gt;&lt;/mrow&gt;&lt;/mfenced&gt;&lt;/math&gt;&quot;,&quot;origin&quot;:&quot;MathType Legacy&quot;,&quot;version&quot;:&quot;v3.23.0&quot;}" title="h subscript W open parentheses x close parentheses equals open parentheses h subscript W 1 end subscript open parentheses x close parentheses space h subscript W 3 end subscript open parentheses x close parentheses space h subscript W 3 end subscript open parentheses x close parentheses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h&lt;/mi&gt;&lt;mi&gt;W&lt;/mi&gt;&lt;/msub&gt;&lt;mfenced&gt;&lt;mi&gt;x&lt;/mi&gt;&lt;/mfenced&gt;&lt;mo&gt;=&lt;/mo&gt;&lt;mfenced&gt;&lt;mrow&gt;&lt;msub&gt;&lt;mi&gt;h&lt;/mi&gt;&lt;mrow&gt;&lt;mi&gt;W&lt;/mi&gt;&lt;mn&gt;1&lt;/mn&gt;&lt;/mrow&gt;&lt;/msub&gt;&lt;mfenced&gt;&lt;mi&gt;x&lt;/mi&gt;&lt;/mfenced&gt;&lt;mo&gt;&amp;#xA0;&lt;/mo&gt;&lt;msub&gt;&lt;mi&gt;h&lt;/mi&gt;&lt;mrow&gt;&lt;mi&gt;W&lt;/mi&gt;&lt;mn&gt;3&lt;/mn&gt;&lt;/mrow&gt;&lt;/msub&gt;&lt;mfenced&gt;&lt;mi&gt;x&lt;/mi&gt;&lt;/mfenced&gt;&lt;mo&gt;&amp;#xA0;&lt;/mo&gt;&lt;msub&gt;&lt;mi&gt;h&lt;/mi&gt;&lt;mrow&gt;&lt;mi&gt;W&lt;/mi&gt;&lt;mn&gt;3&lt;/mn&gt;&lt;/mrow&gt;&lt;/msub&gt;&lt;mfenced&gt;&lt;mi&gt;x&lt;/mi&gt;&lt;/mfenced&gt;&lt;/mrow&gt;&lt;/mfenced&gt;&lt;/math&gt;&quot;,&quot;origin&quot;:&quot;MathType Legacy&quot;,&quot;version&quot;:&quot;v3.23.0&quot;}" title="h subscript W open parentheses x close parentheses equals open parentheses h subscript W 1 end subscript open parentheses x close parentheses space h subscript W 3 end subscript open parentheses x close parentheses space h subscript W 3 end subscript open parentheses x close parentheses close parentheses"/>
                    <pic:cNvPicPr/>
                  </pic:nvPicPr>
                  <pic:blipFill>
                    <a:blip r:embed="rId347" cstate="print">
                      <a:extLst>
                        <a:ext uri="{28A0092B-C50C-407E-A947-70E740481C1C}">
                          <a14:useLocalDpi xmlns:a14="http://schemas.microsoft.com/office/drawing/2010/main" val="0"/>
                        </a:ext>
                      </a:extLst>
                    </a:blip>
                    <a:stretch>
                      <a:fillRect/>
                    </a:stretch>
                  </pic:blipFill>
                  <pic:spPr>
                    <a:xfrm>
                      <a:off x="0" y="0"/>
                      <a:ext cx="2403856" cy="229616"/>
                    </a:xfrm>
                    <a:prstGeom prst="rect">
                      <a:avLst/>
                    </a:prstGeom>
                  </pic:spPr>
                </pic:pic>
              </a:graphicData>
            </a:graphic>
          </wp:inline>
        </w:drawing>
      </w:r>
    </w:p>
    <w:p w14:paraId="797D7587" w14:textId="77777777" w:rsidR="00D06663" w:rsidRDefault="00D06663" w:rsidP="00BA2C89">
      <w:pPr>
        <w:jc w:val="center"/>
      </w:pPr>
    </w:p>
    <w:p w14:paraId="5D12C14D" w14:textId="77777777" w:rsidR="00D06663" w:rsidRDefault="00D06663" w:rsidP="00BA2C89">
      <w:r>
        <w:t>where</w:t>
      </w:r>
    </w:p>
    <w:p w14:paraId="338E95CB" w14:textId="77777777" w:rsidR="00D06663" w:rsidRDefault="00D06663" w:rsidP="00BA2C89"/>
    <w:p w14:paraId="00155907" w14:textId="77777777" w:rsidR="00D06663" w:rsidRDefault="00D06663" w:rsidP="00BA2C89">
      <w:pPr>
        <w:jc w:val="center"/>
      </w:pPr>
      <w:r>
        <w:rPr>
          <w:noProof/>
          <w:position w:val="-13"/>
        </w:rPr>
        <w:drawing>
          <wp:inline distT="0" distB="0" distL="0" distR="0" wp14:anchorId="2802C671" wp14:editId="0D83A24A">
            <wp:extent cx="1629664" cy="871728"/>
            <wp:effectExtent l="0" t="0" r="0" b="0"/>
            <wp:docPr id="1061690587" name="Picture 1061690587" descr="{&quot;mathml&quot;:&quot;&lt;math style=\&quot;font-family:stix;font-size:12px;\&quot; xmlns=\&quot;http://www.w3.org/1998/Math/MathML\&quot;&gt;&lt;msub&gt;&lt;mi&gt;x&lt;/mi&gt;&lt;mi&gt;k&lt;/mi&gt;&lt;/msub&gt;&lt;mo&gt;=&lt;/mo&gt;&lt;msub&gt;&lt;mi&gt;h&lt;/mi&gt;&lt;mrow&gt;&lt;mi&gt;W&lt;/mi&gt;&lt;mn&gt;1&lt;/mn&gt;&lt;/mrow&gt;&lt;/msub&gt;&lt;mfenced&gt;&lt;mi&gt;x&lt;/mi&gt;&lt;/mfenced&gt;&lt;mo&gt;=&lt;/mo&gt;&lt;msubsup&gt;&lt;mi&gt;c&lt;/mi&gt;&lt;mn&gt;1&lt;/mn&gt;&lt;mi&gt;T&lt;/mi&gt;&lt;/msubsup&gt;&lt;mfenced&gt;&lt;mrow&gt;&lt;msub&gt;&lt;mi&gt;r&lt;/mi&gt;&lt;mi&gt;k&lt;/mi&gt;&lt;/msub&gt;&lt;mo&gt;-&lt;/mo&gt;&lt;mi&gt;r&lt;/mi&gt;&lt;/mrow&gt;&lt;/mfenced&gt;&lt;mspace linebreak=\&quot;newline\&quot;/&gt;&lt;msub&gt;&lt;mi&gt;y&lt;/mi&gt;&lt;mi&gt;k&lt;/mi&gt;&lt;/msub&gt;&lt;mo&gt;=&lt;/mo&gt;&lt;msub&gt;&lt;mi&gt;h&lt;/mi&gt;&lt;mrow&gt;&lt;mi&gt;W&lt;/mi&gt;&lt;mn&gt;2&lt;/mn&gt;&lt;/mrow&gt;&lt;/msub&gt;&lt;mfenced&gt;&lt;mi&gt;x&lt;/mi&gt;&lt;/mfenced&gt;&lt;mo&gt;=&lt;/mo&gt;&lt;msubsup&gt;&lt;mi&gt;c&lt;/mi&gt;&lt;mn&gt;2&lt;/mn&gt;&lt;mi&gt;T&lt;/mi&gt;&lt;/msubsup&gt;&lt;mfenced&gt;&lt;mrow&gt;&lt;msub&gt;&lt;mi&gt;r&lt;/mi&gt;&lt;mi&gt;k&lt;/mi&gt;&lt;/msub&gt;&lt;mo&gt;-&lt;/mo&gt;&lt;mi&gt;r&lt;/mi&gt;&lt;/mrow&gt;&lt;/mfenced&gt;&lt;mspace linebreak=\&quot;newline\&quot;/&gt;&lt;msub&gt;&lt;mi&gt;z&lt;/mi&gt;&lt;mi&gt;k&lt;/mi&gt;&lt;/msub&gt;&lt;mo&gt;=&lt;/mo&gt;&lt;msub&gt;&lt;mi&gt;h&lt;/mi&gt;&lt;mrow&gt;&lt;mi&gt;W&lt;/mi&gt;&lt;mn&gt;3&lt;/mn&gt;&lt;/mrow&gt;&lt;/msub&gt;&lt;mfenced&gt;&lt;mi&gt;x&lt;/mi&gt;&lt;/mfenced&gt;&lt;mo&gt;=&lt;/mo&gt;&lt;msubsup&gt;&lt;mi&gt;c&lt;/mi&gt;&lt;mn&gt;3&lt;/mn&gt;&lt;mi&gt;T&lt;/mi&gt;&lt;/msubsup&gt;&lt;mfenced&gt;&lt;mrow&gt;&lt;msub&gt;&lt;mi&gt;r&lt;/mi&gt;&lt;mi&gt;k&lt;/mi&gt;&lt;/msub&gt;&lt;mo&gt;-&lt;/mo&gt;&lt;mi&gt;r&lt;/mi&gt;&lt;/mrow&gt;&lt;/mfenced&gt;&lt;/math&gt;&quot;,&quot;origin&quot;:&quot;MathType Legacy&quot;,&quot;version&quot;:&quot;v3.23.0&quot;}" title="x subscript k equals h subscript W 1 end subscript open parentheses x close parentheses equals c subscript 1 superscript T open parentheses r subscript k minus r close parentheses&#10;y subscript k equals h subscript W 2 end subscript open parentheses x close parentheses equals c subscript 2 superscript T open parentheses r subscript k minus r close parentheses&#10;z subscript k equals h subscript W 3 end subscript open parentheses x close parentheses equals c subscript 3 superscript T open parentheses r subscript k minus r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x&lt;/mi&gt;&lt;mi&gt;k&lt;/mi&gt;&lt;/msub&gt;&lt;mo&gt;=&lt;/mo&gt;&lt;msub&gt;&lt;mi&gt;h&lt;/mi&gt;&lt;mrow&gt;&lt;mi&gt;W&lt;/mi&gt;&lt;mn&gt;1&lt;/mn&gt;&lt;/mrow&gt;&lt;/msub&gt;&lt;mfenced&gt;&lt;mi&gt;x&lt;/mi&gt;&lt;/mfenced&gt;&lt;mo&gt;=&lt;/mo&gt;&lt;msubsup&gt;&lt;mi&gt;c&lt;/mi&gt;&lt;mn&gt;1&lt;/mn&gt;&lt;mi&gt;T&lt;/mi&gt;&lt;/msubsup&gt;&lt;mfenced&gt;&lt;mrow&gt;&lt;msub&gt;&lt;mi&gt;r&lt;/mi&gt;&lt;mi&gt;k&lt;/mi&gt;&lt;/msub&gt;&lt;mo&gt;-&lt;/mo&gt;&lt;mi&gt;r&lt;/mi&gt;&lt;/mrow&gt;&lt;/mfenced&gt;&lt;mspace linebreak=\&quot;newline\&quot;/&gt;&lt;msub&gt;&lt;mi&gt;y&lt;/mi&gt;&lt;mi&gt;k&lt;/mi&gt;&lt;/msub&gt;&lt;mo&gt;=&lt;/mo&gt;&lt;msub&gt;&lt;mi&gt;h&lt;/mi&gt;&lt;mrow&gt;&lt;mi&gt;W&lt;/mi&gt;&lt;mn&gt;2&lt;/mn&gt;&lt;/mrow&gt;&lt;/msub&gt;&lt;mfenced&gt;&lt;mi&gt;x&lt;/mi&gt;&lt;/mfenced&gt;&lt;mo&gt;=&lt;/mo&gt;&lt;msubsup&gt;&lt;mi&gt;c&lt;/mi&gt;&lt;mn&gt;2&lt;/mn&gt;&lt;mi&gt;T&lt;/mi&gt;&lt;/msubsup&gt;&lt;mfenced&gt;&lt;mrow&gt;&lt;msub&gt;&lt;mi&gt;r&lt;/mi&gt;&lt;mi&gt;k&lt;/mi&gt;&lt;/msub&gt;&lt;mo&gt;-&lt;/mo&gt;&lt;mi&gt;r&lt;/mi&gt;&lt;/mrow&gt;&lt;/mfenced&gt;&lt;mspace linebreak=\&quot;newline\&quot;/&gt;&lt;msub&gt;&lt;mi&gt;z&lt;/mi&gt;&lt;mi&gt;k&lt;/mi&gt;&lt;/msub&gt;&lt;mo&gt;=&lt;/mo&gt;&lt;msub&gt;&lt;mi&gt;h&lt;/mi&gt;&lt;mrow&gt;&lt;mi&gt;W&lt;/mi&gt;&lt;mn&gt;3&lt;/mn&gt;&lt;/mrow&gt;&lt;/msub&gt;&lt;mfenced&gt;&lt;mi&gt;x&lt;/mi&gt;&lt;/mfenced&gt;&lt;mo&gt;=&lt;/mo&gt;&lt;msubsup&gt;&lt;mi&gt;c&lt;/mi&gt;&lt;mn&gt;3&lt;/mn&gt;&lt;mi&gt;T&lt;/mi&gt;&lt;/msubsup&gt;&lt;mfenced&gt;&lt;mrow&gt;&lt;msub&gt;&lt;mi&gt;r&lt;/mi&gt;&lt;mi&gt;k&lt;/mi&gt;&lt;/msub&gt;&lt;mo&gt;-&lt;/mo&gt;&lt;mi&gt;r&lt;/mi&gt;&lt;/mrow&gt;&lt;/mfenced&gt;&lt;/math&gt;&quot;,&quot;origin&quot;:&quot;MathType Legacy&quot;,&quot;version&quot;:&quot;v3.23.0&quot;}" title="x subscript k equals h subscript W 1 end subscript open parentheses x close parentheses equals c subscript 1 superscript T open parentheses r subscript k minus r close parentheses&#10;y subscript k equals h subscript W 2 end subscript open parentheses x close parentheses equals c subscript 2 superscript T open parentheses r subscript k minus r close parentheses&#10;z subscript k equals h subscript W 3 end subscript open parentheses x close parentheses equals c subscript 3 superscript T open parentheses r subscript k minus r close parentheses"/>
                    <pic:cNvPicPr/>
                  </pic:nvPicPr>
                  <pic:blipFill>
                    <a:blip r:embed="rId348" cstate="print">
                      <a:extLst>
                        <a:ext uri="{28A0092B-C50C-407E-A947-70E740481C1C}">
                          <a14:useLocalDpi xmlns:a14="http://schemas.microsoft.com/office/drawing/2010/main" val="0"/>
                        </a:ext>
                      </a:extLst>
                    </a:blip>
                    <a:stretch>
                      <a:fillRect/>
                    </a:stretch>
                  </pic:blipFill>
                  <pic:spPr>
                    <a:xfrm>
                      <a:off x="0" y="0"/>
                      <a:ext cx="1629664" cy="871728"/>
                    </a:xfrm>
                    <a:prstGeom prst="rect">
                      <a:avLst/>
                    </a:prstGeom>
                  </pic:spPr>
                </pic:pic>
              </a:graphicData>
            </a:graphic>
          </wp:inline>
        </w:drawing>
      </w:r>
    </w:p>
    <w:p w14:paraId="4E051192" w14:textId="77777777" w:rsidR="00D06663" w:rsidRDefault="00D06663" w:rsidP="00BA2C89"/>
    <w:p w14:paraId="337FF871" w14:textId="77777777" w:rsidR="00D06663" w:rsidRDefault="00D06663" w:rsidP="00BA2C89">
      <w:r>
        <w:t>and ci is the ith column of R.  This function depends on robot frame parameters r and psi, as well as the the landmark rk.</w:t>
      </w:r>
    </w:p>
    <w:p w14:paraId="4F6AC577" w14:textId="77777777" w:rsidR="00D06663" w:rsidRDefault="00D06663" w:rsidP="00BA2C89"/>
    <w:p w14:paraId="4E264BD5" w14:textId="77777777" w:rsidR="00D06663" w:rsidRDefault="00D06663" w:rsidP="00BA2C89">
      <w:r>
        <w:t>From the definition of the Jacobian, and with each element a derivative of a scalar function wrt a vector,</w:t>
      </w:r>
    </w:p>
    <w:p w14:paraId="2E380FE8" w14:textId="77777777" w:rsidR="00D06663" w:rsidRDefault="00D06663" w:rsidP="00BA2C89"/>
    <w:p w14:paraId="37C715D7" w14:textId="77777777" w:rsidR="00D06663" w:rsidRDefault="00D06663" w:rsidP="00BA2C89">
      <w:pPr>
        <w:jc w:val="center"/>
      </w:pPr>
      <w:r>
        <w:rPr>
          <w:noProof/>
          <w:position w:val="-70"/>
        </w:rPr>
        <w:drawing>
          <wp:inline distT="0" distB="0" distL="0" distR="0" wp14:anchorId="0DF59E11" wp14:editId="292F712C">
            <wp:extent cx="5920774" cy="3202093"/>
            <wp:effectExtent l="0" t="0" r="0" b="0"/>
            <wp:docPr id="1323651769" name="Picture 1323651769" descr="{&quot;mathml&quot;:&quot;&lt;math style=\&quot;font-family:stix;font-size:12px;\&quot; xmlns=\&quot;http://www.w3.org/1998/Math/MathML\&quot;&gt;&lt;msub&gt;&lt;mi mathvariant=\&quot;bold\&quot;&gt;H&lt;/mi&gt;&lt;mrow&gt;&lt;mi&gt;W&lt;/mi&gt;&lt;mi&gt;k&lt;/mi&gt;&lt;/mrow&gt;&lt;/msub&gt;&lt;mfenced&gt;&lt;mi mathvariant=\&quot;bold\&quot;&gt;x&lt;/mi&gt;&lt;/mfenced&gt;&lt;mo&gt;=&lt;/mo&gt;&lt;mfenced open=\&quot;[\&quot; close=\&quot;]\&quot;&gt;&lt;mtable&gt;&lt;mtr&gt;&lt;mtd&gt;&lt;mfrac&gt;&lt;mrow&gt;&lt;mo&gt;&amp;#x2202;&lt;/mo&gt;&lt;msub&gt;&lt;mi&gt;h&lt;/mi&gt;&lt;mrow&gt;&lt;mi&gt;W&lt;/mi&gt;&lt;mi&gt;k&lt;/mi&gt;&lt;mn&gt;1&lt;/mn&gt;&lt;/mrow&gt;&lt;/msub&gt;&lt;/mrow&gt;&lt;mrow&gt;&lt;mo&gt;&amp;#x2202;&lt;/mo&gt;&lt;msup&gt;&lt;mi mathvariant=\&quot;bold\&quot;&gt;r&lt;/mi&gt;&lt;mi mathvariant=\&quot;bold-italic\&quot;&gt;T&lt;/mi&gt;&lt;/msup&gt;&lt;/mrow&gt;&lt;/mfrac&gt;&lt;/mtd&gt;&lt;mtd&gt;&lt;mfrac&gt;&lt;mrow&gt;&lt;mo&gt;&amp;#x2202;&lt;/mo&gt;&lt;msub&gt;&lt;mi&gt;h&lt;/mi&gt;&lt;mrow&gt;&lt;mi&gt;W&lt;/mi&gt;&lt;mi&gt;k&lt;/mi&gt;&lt;mn&gt;1&lt;/mn&gt;&lt;/mrow&gt;&lt;/msub&gt;&lt;/mrow&gt;&lt;mrow&gt;&lt;mo&gt;&amp;#x2202;&lt;/mo&gt;&lt;msup&gt;&lt;mi mathvariant=\&quot;bold\&quot;&gt;&amp;#x3C8;&lt;/mi&gt;&lt;mi&gt;T&lt;/mi&gt;&lt;/msup&gt;&lt;/mrow&gt;&lt;/mfrac&gt;&lt;/mtd&gt;&lt;mtd&gt;&lt;mfrac&gt;&lt;mrow&gt;&lt;mo&gt;&amp;#x2202;&lt;/mo&gt;&lt;msub&gt;&lt;mi&gt;h&lt;/mi&gt;&lt;mrow&gt;&lt;mi&gt;W&lt;/mi&gt;&lt;mi&gt;k&lt;/mi&gt;&lt;mn&gt;1&lt;/mn&gt;&lt;/mrow&gt;&lt;/msub&gt;&lt;/mrow&gt;&lt;mrow&gt;&lt;mo&gt;&amp;#x2202;&lt;/mo&gt;&lt;msup&gt;&lt;msub&gt;&lt;mi mathvariant=\&quot;bold\&quot;&gt;r&lt;/mi&gt;&lt;mn&gt;1&lt;/mn&gt;&lt;/msub&gt;&lt;mi&gt;T&lt;/mi&gt;&lt;/msup&gt;&lt;/mrow&gt;&lt;/mfrac&gt;&lt;mo&gt;&amp;#xA0;&lt;/mo&gt;&lt;mtable&gt;&lt;mtr&gt;&lt;mtd&gt;&lt;mo&gt;.&lt;/mo&gt;&lt;mo&gt;.&lt;/mo&gt;&lt;/mtd&gt;&lt;mtd&gt;&lt;mfrac&gt;&lt;mrow&gt;&lt;mo&gt;&amp;#x2202;&lt;/mo&gt;&lt;msub&gt;&lt;mi&gt;h&lt;/mi&gt;&lt;mrow&gt;&lt;mi&gt;W&lt;/mi&gt;&lt;mi&gt;k&lt;/mi&gt;&lt;mn&gt;1&lt;/mn&gt;&lt;/mrow&gt;&lt;/msub&gt;&lt;/mrow&gt;&lt;mrow&gt;&lt;mo&gt;&amp;#x2202;&lt;/mo&gt;&lt;msup&gt;&lt;msub&gt;&lt;mi mathvariant=\&quot;bold\&quot;&gt;r&lt;/mi&gt;&lt;mi&gt;K&lt;/mi&gt;&lt;/msub&gt;&lt;mi&gt;T&lt;/mi&gt;&lt;/msup&gt;&lt;/mrow&gt;&lt;/mfrac&gt;&lt;/mtd&gt;&lt;/mtr&gt;&lt;/mtable&gt;&lt;mo&gt;&amp;#xA0;&lt;/mo&gt;&lt;/mtd&gt;&lt;/mtr&gt;&lt;mtr&gt;&lt;mtd&gt;&lt;mfrac&gt;&lt;mrow&gt;&lt;mo&gt;&amp;#x2202;&lt;/mo&gt;&lt;msub&gt;&lt;mi&gt;h&lt;/mi&gt;&lt;mrow&gt;&lt;msub&gt;&lt;mi&gt;W&lt;/mi&gt;&lt;mi&gt;k&lt;/mi&gt;&lt;/msub&gt;&lt;mn&gt;2&lt;/mn&gt;&lt;/mrow&gt;&lt;/msub&gt;&lt;/mrow&gt;&lt;mrow&gt;&lt;mo&gt;&amp;#x2202;&lt;/mo&gt;&lt;msup&gt;&lt;mi mathvariant=\&quot;bold\&quot;&gt;r&lt;/mi&gt;&lt;mi mathvariant=\&quot;bold\&quot;&gt;T&lt;/mi&gt;&lt;/msup&gt;&lt;/mrow&gt;&lt;/mfrac&gt;&lt;/mtd&gt;&lt;mtd&gt;&lt;mfrac&gt;&lt;mrow&gt;&lt;mo&gt;&amp;#x2202;&lt;/mo&gt;&lt;msub&gt;&lt;mi&gt;h&lt;/mi&gt;&lt;mrow&gt;&lt;msub&gt;&lt;mi&gt;W&lt;/mi&gt;&lt;mi&gt;k&lt;/mi&gt;&lt;/msub&gt;&lt;mn&gt;2&lt;/mn&gt;&lt;/mrow&gt;&lt;/msub&gt;&lt;/mrow&gt;&lt;mrow&gt;&lt;mo&gt;&amp;#x2202;&lt;/mo&gt;&lt;msup&gt;&lt;mi mathvariant=\&quot;bold\&quot;&gt;&amp;#x3C8;&lt;/mi&gt;&lt;mi mathvariant=\&quot;bold\&quot;&gt;T&lt;/mi&gt;&lt;/msup&gt;&lt;/mrow&gt;&lt;/mfrac&gt;&lt;/mtd&gt;&lt;mtd&gt;&lt;mfrac&gt;&lt;mrow&gt;&lt;mo&gt;&amp;#x2202;&lt;/mo&gt;&lt;msub&gt;&lt;mi&gt;h&lt;/mi&gt;&lt;mrow&gt;&lt;msub&gt;&lt;mi&gt;W&lt;/mi&gt;&lt;mi&gt;k&lt;/mi&gt;&lt;/msub&gt;&lt;mn&gt;2&lt;/mn&gt;&lt;/mrow&gt;&lt;/msub&gt;&lt;/mrow&gt;&lt;mrow&gt;&lt;mo&gt;&amp;#x2202;&lt;/mo&gt;&lt;msup&gt;&lt;msub&gt;&lt;mi mathvariant=\&quot;bold\&quot;&gt;r&lt;/mi&gt;&lt;mn&gt;1&lt;/mn&gt;&lt;/msub&gt;&lt;mi mathvariant=\&quot;bold\&quot;&gt;T&lt;/mi&gt;&lt;/msup&gt;&lt;/mrow&gt;&lt;/mfrac&gt;&lt;mo&gt;&amp;#xA0;&lt;/mo&gt;&lt;mtable&gt;&lt;mtr&gt;&lt;mtd&gt;&lt;mo&gt;.&lt;/mo&gt;&lt;mo&gt;.&lt;/mo&gt;&lt;mo&gt;.&lt;/mo&gt;&lt;/mtd&gt;&lt;mtd&gt;&lt;mfrac&gt;&lt;mrow&gt;&lt;mo&gt;&amp;#x2202;&lt;/mo&gt;&lt;msub&gt;&lt;mi&gt;h&lt;/mi&gt;&lt;mrow&gt;&lt;mi&gt;W&lt;/mi&gt;&lt;mi&gt;k&lt;/mi&gt;&lt;mn&gt;2&lt;/mn&gt;&lt;/mrow&gt;&lt;/msub&gt;&lt;/mrow&gt;&lt;mrow&gt;&lt;mo&gt;&amp;#x2202;&lt;/mo&gt;&lt;msup&gt;&lt;msub&gt;&lt;mi mathvariant=\&quot;bold\&quot;&gt;r&lt;/mi&gt;&lt;mi&gt;K&lt;/mi&gt;&lt;/msub&gt;&lt;mi&gt;T&lt;/mi&gt;&lt;/msup&gt;&lt;/mrow&gt;&lt;/mfrac&gt;&lt;/mtd&gt;&lt;/mtr&gt;&lt;/mtable&gt;&lt;mo&gt;&amp;#xA0;&lt;/mo&gt;&lt;/mtd&gt;&lt;/mtr&gt;&lt;mtr&gt;&lt;mtd&gt;&lt;mfrac&gt;&lt;mrow&gt;&lt;mo&gt;&amp;#x2202;&lt;/mo&gt;&lt;msub&gt;&lt;mi&gt;h&lt;/mi&gt;&lt;mrow&gt;&lt;msub&gt;&lt;mi&gt;W&lt;/mi&gt;&lt;mi&gt;k&lt;/mi&gt;&lt;/msub&gt;&lt;mn&gt;3&lt;/mn&gt;&lt;/mrow&gt;&lt;/msub&gt;&lt;/mrow&gt;&lt;mrow&gt;&lt;mo&gt;&amp;#x2202;&lt;/mo&gt;&lt;msup&gt;&lt;mi mathvariant=\&quot;bold\&quot;&gt;r&lt;/mi&gt;&lt;mi mathvariant=\&quot;bold\&quot;&gt;T&lt;/mi&gt;&lt;/msup&gt;&lt;/mrow&gt;&lt;/mfrac&gt;&lt;/mtd&gt;&lt;mtd&gt;&lt;mfrac&gt;&lt;mrow&gt;&lt;mo&gt;&amp;#x2202;&lt;/mo&gt;&lt;msub&gt;&lt;mi&gt;h&lt;/mi&gt;&lt;mrow&gt;&lt;msub&gt;&lt;mi&gt;W&lt;/mi&gt;&lt;mi&gt;k&lt;/mi&gt;&lt;/msub&gt;&lt;mn&gt;3&lt;/mn&gt;&lt;/mrow&gt;&lt;/msub&gt;&lt;/mrow&gt;&lt;mrow&gt;&lt;mo&gt;&amp;#x2202;&lt;/mo&gt;&lt;msup&gt;&lt;mi mathvariant=\&quot;bold\&quot;&gt;&amp;#x3C8;&lt;/mi&gt;&lt;mi mathvariant=\&quot;bold\&quot;&gt;T&lt;/mi&gt;&lt;/msup&gt;&lt;/mrow&gt;&lt;/mfrac&gt;&lt;/mtd&gt;&lt;mtd&gt;&lt;mfrac&gt;&lt;mrow&gt;&lt;mo&gt;&amp;#x2202;&lt;/mo&gt;&lt;msub&gt;&lt;mi&gt;h&lt;/mi&gt;&lt;mrow&gt;&lt;msub&gt;&lt;mi&gt;W&lt;/mi&gt;&lt;mi&gt;k&lt;/mi&gt;&lt;/msub&gt;&lt;mn&gt;3&lt;/mn&gt;&lt;/mrow&gt;&lt;/msub&gt;&lt;/mrow&gt;&lt;mrow&gt;&lt;mo&gt;&amp;#x2202;&lt;/mo&gt;&lt;msup&gt;&lt;msub&gt;&lt;mi mathvariant=\&quot;bold\&quot;&gt;r&lt;/mi&gt;&lt;mn&gt;1&lt;/mn&gt;&lt;/msub&gt;&lt;mi mathvariant=\&quot;bold\&quot;&gt;T&lt;/mi&gt;&lt;/msup&gt;&lt;/mrow&gt;&lt;/mfrac&gt;&lt;mo&gt;&amp;#xA0;&lt;/mo&gt;&lt;mtable&gt;&lt;mtr&gt;&lt;mtd&gt;&lt;mo&gt;.&lt;/mo&gt;&lt;mo&gt;.&lt;/mo&gt;&lt;mo&gt;.&lt;/mo&gt;&lt;/mtd&gt;&lt;mtd&gt;&lt;mfrac&gt;&lt;mrow&gt;&lt;mo&gt;&amp;#x2202;&lt;/mo&gt;&lt;msub&gt;&lt;mi&gt;h&lt;/mi&gt;&lt;mrow&gt;&lt;msub&gt;&lt;mi&gt;W&lt;/mi&gt;&lt;mi&gt;k&lt;/mi&gt;&lt;/msub&gt;&lt;mn&gt;3&lt;/mn&gt;&lt;/mrow&gt;&lt;/msub&gt;&lt;/mrow&gt;&lt;mrow&gt;&lt;mo&gt;&amp;#x2202;&lt;/mo&gt;&lt;msup&gt;&lt;msub&gt;&lt;mi mathvariant=\&quot;bold\&quot;&gt;r&lt;/mi&gt;&lt;mi&gt;K&lt;/mi&gt;&lt;/msub&gt;&lt;mi&gt;T&lt;/mi&gt;&lt;/msup&gt;&lt;/mrow&gt;&lt;/mfrac&gt;&lt;/mtd&gt;&lt;/mtr&gt;&lt;/mtable&gt;&lt;mo&gt;&amp;#xA0;&lt;/mo&gt;&lt;/mtd&gt;&lt;/mtr&gt;&lt;/mtable&gt;&lt;/mfenced&gt;&lt;mo&gt;=&lt;/mo&gt;&lt;mfenced open=\&quot;[\&quot; close=\&quot;]\&quot;&gt;&lt;mtable&gt;&lt;mtr&gt;&lt;mtd&gt;&lt;mo&gt;-&lt;/mo&gt;&lt;msup&gt;&lt;mi&gt;R&lt;/mi&gt;&lt;mi&gt;T&lt;/mi&gt;&lt;/msup&gt;&lt;/mtd&gt;&lt;mtd&gt;&lt;mi&gt;D&lt;/mi&gt;&lt;mfenced&gt;&lt;msub&gt;&lt;mi&gt;r&lt;/mi&gt;&lt;mi&gt;k&lt;/mi&gt;&lt;/msub&gt;&lt;/mfenced&gt;&lt;/mtd&gt;&lt;mtd&gt;&lt;msub&gt;&lt;mn&gt;0&lt;/mn&gt;&lt;mrow&gt;&lt;mi&gt;k&lt;/mi&gt;&lt;mo&gt;-&lt;/mo&gt;&lt;mn&gt;1&lt;/mn&gt;&lt;mo&gt;&amp;#xA0;&lt;/mo&gt;&lt;/mrow&gt;&lt;/msub&gt;&lt;mo&gt;.&lt;/mo&gt;&lt;mo&gt;.&lt;/mo&gt;&lt;mo&gt;.&lt;/mo&gt;&lt;msup&gt;&lt;mi&gt;R&lt;/mi&gt;&lt;mi&gt;T&lt;/mi&gt;&lt;/msup&gt;&lt;/mtd&gt;&lt;mtd&gt;&lt;mo&gt;.&lt;/mo&gt;&lt;mo&gt;.&lt;/mo&gt;&lt;mo&gt;.&lt;/mo&gt;&lt;/mtd&gt;&lt;mtd&gt;&lt;msub&gt;&lt;mn&gt;0&lt;/mn&gt;&lt;mrow&gt;&lt;mi&gt;K&lt;/mi&gt;&lt;mo&gt;-&lt;/mo&gt;&lt;mi&gt;k&lt;/mi&gt;&lt;/mrow&gt;&lt;/msub&gt;&lt;/mtd&gt;&lt;/mtr&gt;&lt;/mtable&gt;&lt;/mfenced&gt;&lt;mspace linebreak=\&quot;newline\&quot;/&gt;&lt;msub&gt;&lt;mi&gt;H&lt;/mi&gt;&lt;mi&gt;W&lt;/mi&gt;&lt;/msub&gt;&lt;mfenced&gt;&lt;mi&gt;x&lt;/mi&gt;&lt;/mfenced&gt;&lt;mo&gt;=&lt;/mo&gt;&lt;mfenced open=\&quot;[\&quot; close=\&quot;]\&quot;&gt;&lt;mtable&gt;&lt;mtr&gt;&lt;mtd&gt;&lt;msub&gt;&lt;mi mathvariant=\&quot;bold\&quot;&gt;H&lt;/mi&gt;&lt;msub&gt;&lt;mi&gt;W&lt;/mi&gt;&lt;mn&gt;1&lt;/mn&gt;&lt;/msub&gt;&lt;/msub&gt;&lt;/mtd&gt;&lt;/mtr&gt;&lt;mtr&gt;&lt;mtd&gt;&lt;msub&gt;&lt;mi mathvariant=\&quot;bold\&quot;&gt;H&lt;/mi&gt;&lt;msub&gt;&lt;mi&gt;W&lt;/mi&gt;&lt;mn&gt;2&lt;/mn&gt;&lt;/msub&gt;&lt;/msub&gt;&lt;/mtd&gt;&lt;/mtr&gt;&lt;mtr&gt;&lt;mtd&gt;&lt;mo&gt;&amp;#x22EE;&lt;/mo&gt;&lt;/mtd&gt;&lt;/mtr&gt;&lt;mtr&gt;&lt;mtd&gt;&lt;msub&gt;&lt;mi mathvariant=\&quot;bold\&quot;&gt;H&lt;/mi&gt;&lt;msub&gt;&lt;mi&gt;W&lt;/mi&gt;&lt;mi&gt;K&lt;/mi&gt;&lt;/msub&gt;&lt;/msub&gt;&lt;/mtd&gt;&lt;/mtr&gt;&lt;/mtable&gt;&lt;/mfenced&gt;&lt;mspace linebreak=\&quot;newline\&quot;/&gt;&lt;/math&gt;&quot;,&quot;origin&quot;:&quot;MathType Legacy&quot;,&quot;version&quot;:&quot;v3.23.0&quot;}" title="bold H subscript W k end subscript open parentheses bold x close parentheses equals open square brackets table row cell fraction numerator partial differential h subscript W k 1 end subscript over denominator partial differential bold r to the power of bold italic T end fraction end cell cell fraction numerator partial differential h subscript W k 1 end subscript over denominator partial differential bold psi to the power of T end fraction end cell cell fraction numerator partial differential h subscript W k 1 end subscript over denominator partial differential bold r subscript 1 to the power of T end fraction space table row cell.. end cell cell fraction numerator partial differential h subscript W k 1 end subscript over denominator partial differential bold r subscript K to the power of T end fraction end cell end table space end cell row cell fraction numerator partial differential h subscript W subscript k 2 end subscript over denominator partial differential bold r to the power of bold T end fraction end cell cell fraction numerator partial differential h subscript W subscript k 2 end subscript over denominator partial differential bold psi to the power of bold T end fraction end cell cell fraction numerator partial differential h subscript W subscript k 2 end subscript over denominator partial differential bold r subscript 1 to the power of bold T end fraction space table row cell... end cell cell fraction numerator partial differential h subscript W k 2 end subscript over denominator partial differential bold r subscript K to the power of T end fraction end cell end table space end cell row cell fraction numerator partial differential h subscript W subscript k 3 end subscript over denominator partial differential bold r to the power of bold T end fraction end cell cell fraction numerator partial differential h subscript W subscript k 3 end subscript over denominator partial differential bold psi to the power of bold T end fraction end cell cell fraction numerator partial differential h subscript W subscript k 3 end subscript over denominator partial differential bold r subscript 1 to the power of bold T end fraction space table row cell... end cell cell fraction numerator partial differential h subscript W subscript k 3 end subscript over denominator partial differential bold r subscript K to the power of T end fraction end cell end table space end cell end table close square brackets equals open square brackets table row cell negative R to the power of T end cell cell D open parentheses r subscript k close parentheses end cell cell 0 subscript k minus 1 space end subscript... R to the power of T end cell cell... end cell cell 0 subscript K minus k end subscript end cell end table close square brackets&#10;H subscript W open parentheses x close parentheses equals open square brackets table row cell bold H subscript W subscript 1 end subscript end cell row cell bold H subscript W subscript 2 end subscript end cell row vertical ellipsis row cell bold H subscript W subscript K end subscript end cell end table close square bracket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 mathvariant=\&quot;bold\&quot;&gt;H&lt;/mi&gt;&lt;mrow&gt;&lt;mi&gt;W&lt;/mi&gt;&lt;mi&gt;k&lt;/mi&gt;&lt;/mrow&gt;&lt;/msub&gt;&lt;mfenced&gt;&lt;mi mathvariant=\&quot;bold\&quot;&gt;x&lt;/mi&gt;&lt;/mfenced&gt;&lt;mo&gt;=&lt;/mo&gt;&lt;mfenced open=\&quot;[\&quot; close=\&quot;]\&quot;&gt;&lt;mtable&gt;&lt;mtr&gt;&lt;mtd&gt;&lt;mfrac&gt;&lt;mrow&gt;&lt;mo&gt;&amp;#x2202;&lt;/mo&gt;&lt;msub&gt;&lt;mi&gt;h&lt;/mi&gt;&lt;mrow&gt;&lt;mi&gt;W&lt;/mi&gt;&lt;mi&gt;k&lt;/mi&gt;&lt;mn&gt;1&lt;/mn&gt;&lt;/mrow&gt;&lt;/msub&gt;&lt;/mrow&gt;&lt;mrow&gt;&lt;mo&gt;&amp;#x2202;&lt;/mo&gt;&lt;msup&gt;&lt;mi mathvariant=\&quot;bold\&quot;&gt;r&lt;/mi&gt;&lt;mi mathvariant=\&quot;bold-italic\&quot;&gt;T&lt;/mi&gt;&lt;/msup&gt;&lt;/mrow&gt;&lt;/mfrac&gt;&lt;/mtd&gt;&lt;mtd&gt;&lt;mfrac&gt;&lt;mrow&gt;&lt;mo&gt;&amp;#x2202;&lt;/mo&gt;&lt;msub&gt;&lt;mi&gt;h&lt;/mi&gt;&lt;mrow&gt;&lt;mi&gt;W&lt;/mi&gt;&lt;mi&gt;k&lt;/mi&gt;&lt;mn&gt;1&lt;/mn&gt;&lt;/mrow&gt;&lt;/msub&gt;&lt;/mrow&gt;&lt;mrow&gt;&lt;mo&gt;&amp;#x2202;&lt;/mo&gt;&lt;msup&gt;&lt;mi mathvariant=\&quot;bold\&quot;&gt;&amp;#x3C8;&lt;/mi&gt;&lt;mi&gt;T&lt;/mi&gt;&lt;/msup&gt;&lt;/mrow&gt;&lt;/mfrac&gt;&lt;/mtd&gt;&lt;mtd&gt;&lt;mfrac&gt;&lt;mrow&gt;&lt;mo&gt;&amp;#x2202;&lt;/mo&gt;&lt;msub&gt;&lt;mi&gt;h&lt;/mi&gt;&lt;mrow&gt;&lt;mi&gt;W&lt;/mi&gt;&lt;mi&gt;k&lt;/mi&gt;&lt;mn&gt;1&lt;/mn&gt;&lt;/mrow&gt;&lt;/msub&gt;&lt;/mrow&gt;&lt;mrow&gt;&lt;mo&gt;&amp;#x2202;&lt;/mo&gt;&lt;msup&gt;&lt;msub&gt;&lt;mi mathvariant=\&quot;bold\&quot;&gt;r&lt;/mi&gt;&lt;mn&gt;1&lt;/mn&gt;&lt;/msub&gt;&lt;mi&gt;T&lt;/mi&gt;&lt;/msup&gt;&lt;/mrow&gt;&lt;/mfrac&gt;&lt;mo&gt;&amp;#xA0;&lt;/mo&gt;&lt;mtable&gt;&lt;mtr&gt;&lt;mtd&gt;&lt;mo&gt;.&lt;/mo&gt;&lt;mo&gt;.&lt;/mo&gt;&lt;/mtd&gt;&lt;mtd&gt;&lt;mfrac&gt;&lt;mrow&gt;&lt;mo&gt;&amp;#x2202;&lt;/mo&gt;&lt;msub&gt;&lt;mi&gt;h&lt;/mi&gt;&lt;mrow&gt;&lt;mi&gt;W&lt;/mi&gt;&lt;mi&gt;k&lt;/mi&gt;&lt;mn&gt;1&lt;/mn&gt;&lt;/mrow&gt;&lt;/msub&gt;&lt;/mrow&gt;&lt;mrow&gt;&lt;mo&gt;&amp;#x2202;&lt;/mo&gt;&lt;msup&gt;&lt;msub&gt;&lt;mi mathvariant=\&quot;bold\&quot;&gt;r&lt;/mi&gt;&lt;mi&gt;K&lt;/mi&gt;&lt;/msub&gt;&lt;mi&gt;T&lt;/mi&gt;&lt;/msup&gt;&lt;/mrow&gt;&lt;/mfrac&gt;&lt;/mtd&gt;&lt;/mtr&gt;&lt;/mtable&gt;&lt;mo&gt;&amp;#xA0;&lt;/mo&gt;&lt;/mtd&gt;&lt;/mtr&gt;&lt;mtr&gt;&lt;mtd&gt;&lt;mfrac&gt;&lt;mrow&gt;&lt;mo&gt;&amp;#x2202;&lt;/mo&gt;&lt;msub&gt;&lt;mi&gt;h&lt;/mi&gt;&lt;mrow&gt;&lt;msub&gt;&lt;mi&gt;W&lt;/mi&gt;&lt;mi&gt;k&lt;/mi&gt;&lt;/msub&gt;&lt;mn&gt;2&lt;/mn&gt;&lt;/mrow&gt;&lt;/msub&gt;&lt;/mrow&gt;&lt;mrow&gt;&lt;mo&gt;&amp;#x2202;&lt;/mo&gt;&lt;msup&gt;&lt;mi mathvariant=\&quot;bold\&quot;&gt;r&lt;/mi&gt;&lt;mi mathvariant=\&quot;bold\&quot;&gt;T&lt;/mi&gt;&lt;/msup&gt;&lt;/mrow&gt;&lt;/mfrac&gt;&lt;/mtd&gt;&lt;mtd&gt;&lt;mfrac&gt;&lt;mrow&gt;&lt;mo&gt;&amp;#x2202;&lt;/mo&gt;&lt;msub&gt;&lt;mi&gt;h&lt;/mi&gt;&lt;mrow&gt;&lt;msub&gt;&lt;mi&gt;W&lt;/mi&gt;&lt;mi&gt;k&lt;/mi&gt;&lt;/msub&gt;&lt;mn&gt;2&lt;/mn&gt;&lt;/mrow&gt;&lt;/msub&gt;&lt;/mrow&gt;&lt;mrow&gt;&lt;mo&gt;&amp;#x2202;&lt;/mo&gt;&lt;msup&gt;&lt;mi mathvariant=\&quot;bold\&quot;&gt;&amp;#x3C8;&lt;/mi&gt;&lt;mi mathvariant=\&quot;bold\&quot;&gt;T&lt;/mi&gt;&lt;/msup&gt;&lt;/mrow&gt;&lt;/mfrac&gt;&lt;/mtd&gt;&lt;mtd&gt;&lt;mfrac&gt;&lt;mrow&gt;&lt;mo&gt;&amp;#x2202;&lt;/mo&gt;&lt;msub&gt;&lt;mi&gt;h&lt;/mi&gt;&lt;mrow&gt;&lt;msub&gt;&lt;mi&gt;W&lt;/mi&gt;&lt;mi&gt;k&lt;/mi&gt;&lt;/msub&gt;&lt;mn&gt;2&lt;/mn&gt;&lt;/mrow&gt;&lt;/msub&gt;&lt;/mrow&gt;&lt;mrow&gt;&lt;mo&gt;&amp;#x2202;&lt;/mo&gt;&lt;msup&gt;&lt;msub&gt;&lt;mi mathvariant=\&quot;bold\&quot;&gt;r&lt;/mi&gt;&lt;mn&gt;1&lt;/mn&gt;&lt;/msub&gt;&lt;mi mathvariant=\&quot;bold\&quot;&gt;T&lt;/mi&gt;&lt;/msup&gt;&lt;/mrow&gt;&lt;/mfrac&gt;&lt;mo&gt;&amp;#xA0;&lt;/mo&gt;&lt;mtable&gt;&lt;mtr&gt;&lt;mtd&gt;&lt;mo&gt;.&lt;/mo&gt;&lt;mo&gt;.&lt;/mo&gt;&lt;mo&gt;.&lt;/mo&gt;&lt;/mtd&gt;&lt;mtd&gt;&lt;mfrac&gt;&lt;mrow&gt;&lt;mo&gt;&amp;#x2202;&lt;/mo&gt;&lt;msub&gt;&lt;mi&gt;h&lt;/mi&gt;&lt;mrow&gt;&lt;mi&gt;W&lt;/mi&gt;&lt;mi&gt;k&lt;/mi&gt;&lt;mn&gt;2&lt;/mn&gt;&lt;/mrow&gt;&lt;/msub&gt;&lt;/mrow&gt;&lt;mrow&gt;&lt;mo&gt;&amp;#x2202;&lt;/mo&gt;&lt;msup&gt;&lt;msub&gt;&lt;mi mathvariant=\&quot;bold\&quot;&gt;r&lt;/mi&gt;&lt;mi&gt;K&lt;/mi&gt;&lt;/msub&gt;&lt;mi&gt;T&lt;/mi&gt;&lt;/msup&gt;&lt;/mrow&gt;&lt;/mfrac&gt;&lt;/mtd&gt;&lt;/mtr&gt;&lt;/mtable&gt;&lt;mo&gt;&amp;#xA0;&lt;/mo&gt;&lt;/mtd&gt;&lt;/mtr&gt;&lt;mtr&gt;&lt;mtd&gt;&lt;mfrac&gt;&lt;mrow&gt;&lt;mo&gt;&amp;#x2202;&lt;/mo&gt;&lt;msub&gt;&lt;mi&gt;h&lt;/mi&gt;&lt;mrow&gt;&lt;msub&gt;&lt;mi&gt;W&lt;/mi&gt;&lt;mi&gt;k&lt;/mi&gt;&lt;/msub&gt;&lt;mn&gt;3&lt;/mn&gt;&lt;/mrow&gt;&lt;/msub&gt;&lt;/mrow&gt;&lt;mrow&gt;&lt;mo&gt;&amp;#x2202;&lt;/mo&gt;&lt;msup&gt;&lt;mi mathvariant=\&quot;bold\&quot;&gt;r&lt;/mi&gt;&lt;mi mathvariant=\&quot;bold\&quot;&gt;T&lt;/mi&gt;&lt;/msup&gt;&lt;/mrow&gt;&lt;/mfrac&gt;&lt;/mtd&gt;&lt;mtd&gt;&lt;mfrac&gt;&lt;mrow&gt;&lt;mo&gt;&amp;#x2202;&lt;/mo&gt;&lt;msub&gt;&lt;mi&gt;h&lt;/mi&gt;&lt;mrow&gt;&lt;msub&gt;&lt;mi&gt;W&lt;/mi&gt;&lt;mi&gt;k&lt;/mi&gt;&lt;/msub&gt;&lt;mn&gt;3&lt;/mn&gt;&lt;/mrow&gt;&lt;/msub&gt;&lt;/mrow&gt;&lt;mrow&gt;&lt;mo&gt;&amp;#x2202;&lt;/mo&gt;&lt;msup&gt;&lt;mi mathvariant=\&quot;bold\&quot;&gt;&amp;#x3C8;&lt;/mi&gt;&lt;mi mathvariant=\&quot;bold\&quot;&gt;T&lt;/mi&gt;&lt;/msup&gt;&lt;/mrow&gt;&lt;/mfrac&gt;&lt;/mtd&gt;&lt;mtd&gt;&lt;mfrac&gt;&lt;mrow&gt;&lt;mo&gt;&amp;#x2202;&lt;/mo&gt;&lt;msub&gt;&lt;mi&gt;h&lt;/mi&gt;&lt;mrow&gt;&lt;msub&gt;&lt;mi&gt;W&lt;/mi&gt;&lt;mi&gt;k&lt;/mi&gt;&lt;/msub&gt;&lt;mn&gt;3&lt;/mn&gt;&lt;/mrow&gt;&lt;/msub&gt;&lt;/mrow&gt;&lt;mrow&gt;&lt;mo&gt;&amp;#x2202;&lt;/mo&gt;&lt;msup&gt;&lt;msub&gt;&lt;mi mathvariant=\&quot;bold\&quot;&gt;r&lt;/mi&gt;&lt;mn&gt;1&lt;/mn&gt;&lt;/msub&gt;&lt;mi mathvariant=\&quot;bold\&quot;&gt;T&lt;/mi&gt;&lt;/msup&gt;&lt;/mrow&gt;&lt;/mfrac&gt;&lt;mo&gt;&amp;#xA0;&lt;/mo&gt;&lt;mtable&gt;&lt;mtr&gt;&lt;mtd&gt;&lt;mo&gt;.&lt;/mo&gt;&lt;mo&gt;.&lt;/mo&gt;&lt;mo&gt;.&lt;/mo&gt;&lt;/mtd&gt;&lt;mtd&gt;&lt;mfrac&gt;&lt;mrow&gt;&lt;mo&gt;&amp;#x2202;&lt;/mo&gt;&lt;msub&gt;&lt;mi&gt;h&lt;/mi&gt;&lt;mrow&gt;&lt;msub&gt;&lt;mi&gt;W&lt;/mi&gt;&lt;mi&gt;k&lt;/mi&gt;&lt;/msub&gt;&lt;mn&gt;3&lt;/mn&gt;&lt;/mrow&gt;&lt;/msub&gt;&lt;/mrow&gt;&lt;mrow&gt;&lt;mo&gt;&amp;#x2202;&lt;/mo&gt;&lt;msup&gt;&lt;msub&gt;&lt;mi mathvariant=\&quot;bold\&quot;&gt;r&lt;/mi&gt;&lt;mi&gt;K&lt;/mi&gt;&lt;/msub&gt;&lt;mi&gt;T&lt;/mi&gt;&lt;/msup&gt;&lt;/mrow&gt;&lt;/mfrac&gt;&lt;/mtd&gt;&lt;/mtr&gt;&lt;/mtable&gt;&lt;mo&gt;&amp;#xA0;&lt;/mo&gt;&lt;/mtd&gt;&lt;/mtr&gt;&lt;/mtable&gt;&lt;/mfenced&gt;&lt;mo&gt;=&lt;/mo&gt;&lt;mfenced open=\&quot;[\&quot; close=\&quot;]\&quot;&gt;&lt;mtable&gt;&lt;mtr&gt;&lt;mtd&gt;&lt;mo&gt;-&lt;/mo&gt;&lt;msup&gt;&lt;mi&gt;R&lt;/mi&gt;&lt;mi&gt;T&lt;/mi&gt;&lt;/msup&gt;&lt;/mtd&gt;&lt;mtd&gt;&lt;mi&gt;D&lt;/mi&gt;&lt;mfenced&gt;&lt;msub&gt;&lt;mi&gt;r&lt;/mi&gt;&lt;mi&gt;k&lt;/mi&gt;&lt;/msub&gt;&lt;/mfenced&gt;&lt;/mtd&gt;&lt;mtd&gt;&lt;msub&gt;&lt;mn&gt;0&lt;/mn&gt;&lt;mrow&gt;&lt;mi&gt;k&lt;/mi&gt;&lt;mo&gt;-&lt;/mo&gt;&lt;mn&gt;1&lt;/mn&gt;&lt;mo&gt;&amp;#xA0;&lt;/mo&gt;&lt;/mrow&gt;&lt;/msub&gt;&lt;mo&gt;.&lt;/mo&gt;&lt;mo&gt;.&lt;/mo&gt;&lt;mo&gt;.&lt;/mo&gt;&lt;msup&gt;&lt;mi&gt;R&lt;/mi&gt;&lt;mi&gt;T&lt;/mi&gt;&lt;/msup&gt;&lt;/mtd&gt;&lt;mtd&gt;&lt;mo&gt;.&lt;/mo&gt;&lt;mo&gt;.&lt;/mo&gt;&lt;mo&gt;.&lt;/mo&gt;&lt;/mtd&gt;&lt;mtd&gt;&lt;msub&gt;&lt;mn&gt;0&lt;/mn&gt;&lt;mrow&gt;&lt;mi&gt;K&lt;/mi&gt;&lt;mo&gt;-&lt;/mo&gt;&lt;mi&gt;k&lt;/mi&gt;&lt;/mrow&gt;&lt;/msub&gt;&lt;/mtd&gt;&lt;/mtr&gt;&lt;/mtable&gt;&lt;/mfenced&gt;&lt;mspace linebreak=\&quot;newline\&quot;/&gt;&lt;msub&gt;&lt;mi&gt;H&lt;/mi&gt;&lt;mi&gt;W&lt;/mi&gt;&lt;/msub&gt;&lt;mfenced&gt;&lt;mi&gt;x&lt;/mi&gt;&lt;/mfenced&gt;&lt;mo&gt;=&lt;/mo&gt;&lt;mfenced open=\&quot;[\&quot; close=\&quot;]\&quot;&gt;&lt;mtable&gt;&lt;mtr&gt;&lt;mtd&gt;&lt;msub&gt;&lt;mi mathvariant=\&quot;bold\&quot;&gt;H&lt;/mi&gt;&lt;msub&gt;&lt;mi&gt;W&lt;/mi&gt;&lt;mn&gt;1&lt;/mn&gt;&lt;/msub&gt;&lt;/msub&gt;&lt;/mtd&gt;&lt;/mtr&gt;&lt;mtr&gt;&lt;mtd&gt;&lt;msub&gt;&lt;mi mathvariant=\&quot;bold\&quot;&gt;H&lt;/mi&gt;&lt;msub&gt;&lt;mi&gt;W&lt;/mi&gt;&lt;mn&gt;2&lt;/mn&gt;&lt;/msub&gt;&lt;/msub&gt;&lt;/mtd&gt;&lt;/mtr&gt;&lt;mtr&gt;&lt;mtd&gt;&lt;mo&gt;&amp;#x22EE;&lt;/mo&gt;&lt;/mtd&gt;&lt;/mtr&gt;&lt;mtr&gt;&lt;mtd&gt;&lt;msub&gt;&lt;mi mathvariant=\&quot;bold\&quot;&gt;H&lt;/mi&gt;&lt;msub&gt;&lt;mi&gt;W&lt;/mi&gt;&lt;mi&gt;K&lt;/mi&gt;&lt;/msub&gt;&lt;/msub&gt;&lt;/mtd&gt;&lt;/mtr&gt;&lt;/mtable&gt;&lt;/mfenced&gt;&lt;mspace linebreak=\&quot;newline\&quot;/&gt;&lt;/math&gt;&quot;,&quot;origin&quot;:&quot;MathType Legacy&quot;,&quot;version&quot;:&quot;v3.23.0&quot;}" title="bold H subscript W k end subscript open parentheses bold x close parentheses equals open square brackets table row cell fraction numerator partial differential h subscript W k 1 end subscript over denominator partial differential bold r to the power of bold italic T end fraction end cell cell fraction numerator partial differential h subscript W k 1 end subscript over denominator partial differential bold psi to the power of T end fraction end cell cell fraction numerator partial differential h subscript W k 1 end subscript over denominator partial differential bold r subscript 1 to the power of T end fraction space table row cell.. end cell cell fraction numerator partial differential h subscript W k 1 end subscript over denominator partial differential bold r subscript K to the power of T end fraction end cell end table space end cell row cell fraction numerator partial differential h subscript W subscript k 2 end subscript over denominator partial differential bold r to the power of bold T end fraction end cell cell fraction numerator partial differential h subscript W subscript k 2 end subscript over denominator partial differential bold psi to the power of bold T end fraction end cell cell fraction numerator partial differential h subscript W subscript k 2 end subscript over denominator partial differential bold r subscript 1 to the power of bold T end fraction space table row cell... end cell cell fraction numerator partial differential h subscript W k 2 end subscript over denominator partial differential bold r subscript K to the power of T end fraction end cell end table space end cell row cell fraction numerator partial differential h subscript W subscript k 3 end subscript over denominator partial differential bold r to the power of bold T end fraction end cell cell fraction numerator partial differential h subscript W subscript k 3 end subscript over denominator partial differential bold psi to the power of bold T end fraction end cell cell fraction numerator partial differential h subscript W subscript k 3 end subscript over denominator partial differential bold r subscript 1 to the power of bold T end fraction space table row cell... end cell cell fraction numerator partial differential h subscript W subscript k 3 end subscript over denominator partial differential bold r subscript K to the power of T end fraction end cell end table space end cell end table close square brackets equals open square brackets table row cell negative R to the power of T end cell cell D open parentheses r subscript k close parentheses end cell cell 0 subscript k minus 1 space end subscript... R to the power of T end cell cell... end cell cell 0 subscript K minus k end subscript end cell end table close square brackets&#10;H subscript W open parentheses x close parentheses equals open square brackets table row cell bold H subscript W subscript 1 end subscript end cell row cell bold H subscript W subscript 2 end subscript end cell row vertical ellipsis row cell bold H subscript W subscript K end subscript end cell end table close square brackets&#10;"/>
                    <pic:cNvPicPr/>
                  </pic:nvPicPr>
                  <pic:blipFill>
                    <a:blip r:embed="rId349" cstate="print">
                      <a:extLst>
                        <a:ext uri="{28A0092B-C50C-407E-A947-70E740481C1C}">
                          <a14:useLocalDpi xmlns:a14="http://schemas.microsoft.com/office/drawing/2010/main" val="0"/>
                        </a:ext>
                      </a:extLst>
                    </a:blip>
                    <a:stretch>
                      <a:fillRect/>
                    </a:stretch>
                  </pic:blipFill>
                  <pic:spPr>
                    <a:xfrm>
                      <a:off x="0" y="0"/>
                      <a:ext cx="5920774" cy="3202093"/>
                    </a:xfrm>
                    <a:prstGeom prst="rect">
                      <a:avLst/>
                    </a:prstGeom>
                  </pic:spPr>
                </pic:pic>
              </a:graphicData>
            </a:graphic>
          </wp:inline>
        </w:drawing>
      </w:r>
    </w:p>
    <w:p w14:paraId="6B9DBBC9" w14:textId="77777777" w:rsidR="00D06663" w:rsidRDefault="00D06663" w:rsidP="00BA2C89"/>
    <w:p w14:paraId="1D39F054" w14:textId="77777777" w:rsidR="00D06663" w:rsidRDefault="00D06663" w:rsidP="00BA2C89"/>
    <w:p w14:paraId="52C585FB" w14:textId="77777777" w:rsidR="00D06663" w:rsidRDefault="00D06663" w:rsidP="00BA2C89"/>
    <w:p w14:paraId="7EB1C240" w14:textId="77777777" w:rsidR="00D06663" w:rsidRDefault="00D06663" w:rsidP="00BA2C89">
      <w:r>
        <w:t>with</w:t>
      </w:r>
    </w:p>
    <w:p w14:paraId="047609D0" w14:textId="77777777" w:rsidR="00D06663" w:rsidRDefault="00D06663" w:rsidP="00BA2C89"/>
    <w:p w14:paraId="3F632E14" w14:textId="77777777" w:rsidR="00D06663" w:rsidRDefault="00D06663" w:rsidP="00BA2C89"/>
    <w:p w14:paraId="5AEB93F9" w14:textId="77777777" w:rsidR="00D06663" w:rsidRDefault="00D06663" w:rsidP="006829AF">
      <w:pPr>
        <w:jc w:val="center"/>
      </w:pPr>
      <w:r>
        <w:rPr>
          <w:noProof/>
          <w:position w:val="-61"/>
        </w:rPr>
        <w:drawing>
          <wp:inline distT="0" distB="0" distL="0" distR="0" wp14:anchorId="6393C64A" wp14:editId="372B005E">
            <wp:extent cx="1649984" cy="1729232"/>
            <wp:effectExtent l="0" t="0" r="0" b="0"/>
            <wp:docPr id="1394557624" name="Picture 1394557624" descr="{&quot;mathml&quot;:&quot;&lt;math style=\&quot;font-family:stix;font-size:12px;\&quot; xmlns=\&quot;http://www.w3.org/1998/Math/MathML\&quot;&gt;&lt;mfrac&gt;&lt;mrow&gt;&lt;mo&gt;&amp;#x2202;&lt;/mo&gt;&lt;msub&gt;&lt;mi&gt;h&lt;/mi&gt;&lt;mrow&gt;&lt;msub&gt;&lt;mi&gt;W&lt;/mi&gt;&lt;mi&gt;k&lt;/mi&gt;&lt;/msub&gt;&lt;mi&gt;i&lt;/mi&gt;&lt;/mrow&gt;&lt;/msub&gt;&lt;/mrow&gt;&lt;mrow&gt;&lt;mo&gt;&amp;#x2202;&lt;/mo&gt;&lt;msup&gt;&lt;mi&gt;r&lt;/mi&gt;&lt;mi&gt;T&lt;/mi&gt;&lt;/msup&gt;&lt;/mrow&gt;&lt;/mfrac&gt;&lt;mo&gt;=&lt;/mo&gt;&lt;mo&gt;-&lt;/mo&gt;&lt;msubsup&gt;&lt;mi&gt;c&lt;/mi&gt;&lt;mi&gt;i&lt;/mi&gt;&lt;mi&gt;T&lt;/mi&gt;&lt;/msubsup&gt;&lt;mspace linebreak=\&quot;newline\&quot;/&gt;&lt;mfrac&gt;&lt;mrow&gt;&lt;mo&gt;&amp;#x2202;&lt;/mo&gt;&lt;msub&gt;&lt;mi&gt;h&lt;/mi&gt;&lt;mrow&gt;&lt;msub&gt;&lt;mi&gt;W&lt;/mi&gt;&lt;mi&gt;k&lt;/mi&gt;&lt;/msub&gt;&lt;mi&gt;i&lt;/mi&gt;&lt;/mrow&gt;&lt;/msub&gt;&lt;/mrow&gt;&lt;mrow&gt;&lt;mo&gt;&amp;#x2202;&lt;/mo&gt;&lt;msubsup&gt;&lt;mi&gt;r&lt;/mi&gt;&lt;mi&gt;k&lt;/mi&gt;&lt;mi&gt;T&lt;/mi&gt;&lt;/msubsup&gt;&lt;/mrow&gt;&lt;/mfrac&gt;&lt;mo&gt;=&lt;/mo&gt;&lt;msubsup&gt;&lt;mi&gt;c&lt;/mi&gt;&lt;mi&gt;i&lt;/mi&gt;&lt;mi&gt;T&lt;/mi&gt;&lt;/msubsup&gt;&lt;mspace linebreak=\&quot;newline\&quot;/&gt;&lt;mfrac&gt;&lt;mrow&gt;&lt;mo&gt;&amp;#x2202;&lt;/mo&gt;&lt;msub&gt;&lt;mi&gt;h&lt;/mi&gt;&lt;mrow&gt;&lt;msub&gt;&lt;mi&gt;W&lt;/mi&gt;&lt;mi&gt;j&lt;/mi&gt;&lt;/msub&gt;&lt;mi&gt;i&lt;/mi&gt;&lt;/mrow&gt;&lt;/msub&gt;&lt;/mrow&gt;&lt;mrow&gt;&lt;mo&gt;&amp;#x2202;&lt;/mo&gt;&lt;msubsup&gt;&lt;mi&gt;r&lt;/mi&gt;&lt;mi&gt;k&lt;/mi&gt;&lt;mi&gt;T&lt;/mi&gt;&lt;/msubsup&gt;&lt;/mrow&gt;&lt;/mfrac&gt;&lt;mo&gt;=&lt;/mo&gt;&lt;mn&gt;0&lt;/mn&gt;&lt;mo&gt;,&lt;/mo&gt;&lt;mi&gt;k&lt;/mi&gt;&lt;mo&gt;&amp;#x2260;&lt;/mo&gt;&lt;mi&gt;j&lt;/mi&gt;&lt;mo&gt;,&lt;/mo&gt;&lt;mi&gt;i&lt;/mi&gt;&lt;mo&gt;=&lt;/mo&gt;&lt;mn&gt;1&lt;/mn&gt;&lt;mo&gt;,&lt;/mo&gt;&lt;mn&gt;2&lt;/mn&gt;&lt;mo&gt;,&lt;/mo&gt;&lt;mn&gt;3&lt;/mn&gt;&lt;mspace linebreak=\&quot;newline\&quot;/&gt;&lt;mspace linebreak=\&quot;newline\&quot;/&gt;&lt;/math&gt;&quot;,&quot;origin&quot;:&quot;MathType Legacy&quot;,&quot;version&quot;:&quot;v3.23.0&quot;}" title="fraction numerator partial differential h subscript W subscript k i end subscript over denominator partial differential r to the power of T end fraction equals negative c subscript i superscript T&#10;fraction numerator partial differential h subscript W subscript k i end subscript over denominator partial differential r subscript k superscript T end fraction equals c subscript i superscript T&#10;fraction numerator partial differential h subscript W subscript j i end subscript over denominator partial differential r subscript k superscript T end fraction equals 0 comma k not equal to j comma i equals 1 comma 2 comma 3&#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frac&gt;&lt;mrow&gt;&lt;mo&gt;&amp;#x2202;&lt;/mo&gt;&lt;msub&gt;&lt;mi&gt;h&lt;/mi&gt;&lt;mrow&gt;&lt;msub&gt;&lt;mi&gt;W&lt;/mi&gt;&lt;mi&gt;k&lt;/mi&gt;&lt;/msub&gt;&lt;mi&gt;i&lt;/mi&gt;&lt;/mrow&gt;&lt;/msub&gt;&lt;/mrow&gt;&lt;mrow&gt;&lt;mo&gt;&amp;#x2202;&lt;/mo&gt;&lt;msup&gt;&lt;mi&gt;r&lt;/mi&gt;&lt;mi&gt;T&lt;/mi&gt;&lt;/msup&gt;&lt;/mrow&gt;&lt;/mfrac&gt;&lt;mo&gt;=&lt;/mo&gt;&lt;mo&gt;-&lt;/mo&gt;&lt;msubsup&gt;&lt;mi&gt;c&lt;/mi&gt;&lt;mi&gt;i&lt;/mi&gt;&lt;mi&gt;T&lt;/mi&gt;&lt;/msubsup&gt;&lt;mspace linebreak=\&quot;newline\&quot;/&gt;&lt;mfrac&gt;&lt;mrow&gt;&lt;mo&gt;&amp;#x2202;&lt;/mo&gt;&lt;msub&gt;&lt;mi&gt;h&lt;/mi&gt;&lt;mrow&gt;&lt;msub&gt;&lt;mi&gt;W&lt;/mi&gt;&lt;mi&gt;k&lt;/mi&gt;&lt;/msub&gt;&lt;mi&gt;i&lt;/mi&gt;&lt;/mrow&gt;&lt;/msub&gt;&lt;/mrow&gt;&lt;mrow&gt;&lt;mo&gt;&amp;#x2202;&lt;/mo&gt;&lt;msubsup&gt;&lt;mi&gt;r&lt;/mi&gt;&lt;mi&gt;k&lt;/mi&gt;&lt;mi&gt;T&lt;/mi&gt;&lt;/msubsup&gt;&lt;/mrow&gt;&lt;/mfrac&gt;&lt;mo&gt;=&lt;/mo&gt;&lt;msubsup&gt;&lt;mi&gt;c&lt;/mi&gt;&lt;mi&gt;i&lt;/mi&gt;&lt;mi&gt;T&lt;/mi&gt;&lt;/msubsup&gt;&lt;mspace linebreak=\&quot;newline\&quot;/&gt;&lt;mfrac&gt;&lt;mrow&gt;&lt;mo&gt;&amp;#x2202;&lt;/mo&gt;&lt;msub&gt;&lt;mi&gt;h&lt;/mi&gt;&lt;mrow&gt;&lt;msub&gt;&lt;mi&gt;W&lt;/mi&gt;&lt;mi&gt;j&lt;/mi&gt;&lt;/msub&gt;&lt;mi&gt;i&lt;/mi&gt;&lt;/mrow&gt;&lt;/msub&gt;&lt;/mrow&gt;&lt;mrow&gt;&lt;mo&gt;&amp;#x2202;&lt;/mo&gt;&lt;msubsup&gt;&lt;mi&gt;r&lt;/mi&gt;&lt;mi&gt;k&lt;/mi&gt;&lt;mi&gt;T&lt;/mi&gt;&lt;/msubsup&gt;&lt;/mrow&gt;&lt;/mfrac&gt;&lt;mo&gt;=&lt;/mo&gt;&lt;mn&gt;0&lt;/mn&gt;&lt;mo&gt;,&lt;/mo&gt;&lt;mi&gt;k&lt;/mi&gt;&lt;mo&gt;&amp;#x2260;&lt;/mo&gt;&lt;mi&gt;j&lt;/mi&gt;&lt;mo&gt;,&lt;/mo&gt;&lt;mi&gt;i&lt;/mi&gt;&lt;mo&gt;=&lt;/mo&gt;&lt;mn&gt;1&lt;/mn&gt;&lt;mo&gt;,&lt;/mo&gt;&lt;mn&gt;2&lt;/mn&gt;&lt;mo&gt;,&lt;/mo&gt;&lt;mn&gt;3&lt;/mn&gt;&lt;mspace linebreak=\&quot;newline\&quot;/&gt;&lt;mspace linebreak=\&quot;newline\&quot;/&gt;&lt;/math&gt;&quot;,&quot;origin&quot;:&quot;MathType Legacy&quot;,&quot;version&quot;:&quot;v3.23.0&quot;}" title="fraction numerator partial differential h subscript W subscript k i end subscript over denominator partial differential r to the power of T end fraction equals negative c subscript i superscript T&#10;fraction numerator partial differential h subscript W subscript k i end subscript over denominator partial differential r subscript k superscript T end fraction equals c subscript i superscript T&#10;fraction numerator partial differential h subscript W subscript j i end subscript over denominator partial differential r subscript k superscript T end fraction equals 0 comma k not equal to j comma i equals 1 comma 2 comma 3&#10;&#10;"/>
                    <pic:cNvPicPr/>
                  </pic:nvPicPr>
                  <pic:blipFill>
                    <a:blip r:embed="rId350" cstate="print">
                      <a:extLst>
                        <a:ext uri="{28A0092B-C50C-407E-A947-70E740481C1C}">
                          <a14:useLocalDpi xmlns:a14="http://schemas.microsoft.com/office/drawing/2010/main" val="0"/>
                        </a:ext>
                      </a:extLst>
                    </a:blip>
                    <a:stretch>
                      <a:fillRect/>
                    </a:stretch>
                  </pic:blipFill>
                  <pic:spPr>
                    <a:xfrm>
                      <a:off x="0" y="0"/>
                      <a:ext cx="1649984" cy="1729232"/>
                    </a:xfrm>
                    <a:prstGeom prst="rect">
                      <a:avLst/>
                    </a:prstGeom>
                  </pic:spPr>
                </pic:pic>
              </a:graphicData>
            </a:graphic>
          </wp:inline>
        </w:drawing>
      </w:r>
    </w:p>
    <w:p w14:paraId="1A98A814" w14:textId="77777777" w:rsidR="00D06663" w:rsidRDefault="00D06663" w:rsidP="00BA2C89"/>
    <w:p w14:paraId="6D74BAF7" w14:textId="77777777" w:rsidR="00D06663" w:rsidRDefault="00D06663" w:rsidP="00BA2C89">
      <w:r>
        <w:t xml:space="preserve">and Dk representing the attitude derivative.  Also note the transpose in the denominator of the partial derivatives to preserve ordering.  The total size is 3K x (6 + 3K).  Each scalar derivative wrt a vector is 3x1.  The only tricky part here is differentiating wrt the angle representation.  First we will use Euler angles, and then exhibit a compact representation for quaternions.  When R is expressed in terms Euler angles </w:t>
      </w:r>
      <w:r>
        <w:rPr>
          <w:noProof/>
          <w:position w:val="-5"/>
        </w:rPr>
        <w:drawing>
          <wp:inline distT="0" distB="0" distL="0" distR="0" wp14:anchorId="07B9D6D1" wp14:editId="7F72BA08">
            <wp:extent cx="794512" cy="140208"/>
            <wp:effectExtent l="0" t="0" r="0" b="0"/>
            <wp:docPr id="511335802" name="Picture 511335802" descr="{&quot;mathml&quot;:&quot;&lt;math style=\&quot;font-family:stix;font-size:12px;\&quot; xmlns=\&quot;http://www.w3.org/1998/Math/MathML\&quot;&gt;&lt;mi mathvariant=\&quot;bold\&quot;&gt;&amp;#x3C8;&lt;/mi&gt;&lt;mo&gt;=&lt;/mo&gt;&lt;mfenced&gt;&lt;mrow&gt;&lt;mi&gt;&amp;#x3D5;&lt;/mi&gt;&lt;mo&gt;&amp;#xA0;&lt;/mo&gt;&lt;mi&gt;&amp;#x3B8;&lt;/mi&gt;&lt;mo&gt;&amp;#xA0;&lt;/mo&gt;&lt;mi&gt;&amp;#x3C8;&lt;/mi&gt;&lt;/mrow&gt;&lt;/mfenced&gt;&lt;/math&gt;&quot;,&quot;origin&quot;:&quot;MathType Legacy&quot;,&quot;version&quot;:&quot;v3.23.0&quot;}" title="bold psi equals open parentheses ϕ space theta space psi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 mathvariant=\&quot;bold\&quot;&gt;&amp;#x3C8;&lt;/mi&gt;&lt;mo&gt;=&lt;/mo&gt;&lt;mfenced&gt;&lt;mrow&gt;&lt;mi&gt;&amp;#x3D5;&lt;/mi&gt;&lt;mo&gt;&amp;#xA0;&lt;/mo&gt;&lt;mi&gt;&amp;#x3B8;&lt;/mi&gt;&lt;mo&gt;&amp;#xA0;&lt;/mo&gt;&lt;mi&gt;&amp;#x3C8;&lt;/mi&gt;&lt;/mrow&gt;&lt;/mfenced&gt;&lt;/math&gt;&quot;,&quot;origin&quot;:&quot;MathType Legacy&quot;,&quot;version&quot;:&quot;v3.23.0&quot;}" title="bold psi equals open parentheses ϕ space theta space psi close parentheses"/>
                    <pic:cNvPicPr/>
                  </pic:nvPicPr>
                  <pic:blipFill>
                    <a:blip r:embed="rId351" cstate="print">
                      <a:extLst>
                        <a:ext uri="{28A0092B-C50C-407E-A947-70E740481C1C}">
                          <a14:useLocalDpi xmlns:a14="http://schemas.microsoft.com/office/drawing/2010/main" val="0"/>
                        </a:ext>
                      </a:extLst>
                    </a:blip>
                    <a:stretch>
                      <a:fillRect/>
                    </a:stretch>
                  </pic:blipFill>
                  <pic:spPr>
                    <a:xfrm>
                      <a:off x="0" y="0"/>
                      <a:ext cx="794512" cy="140208"/>
                    </a:xfrm>
                    <a:prstGeom prst="rect">
                      <a:avLst/>
                    </a:prstGeom>
                  </pic:spPr>
                </pic:pic>
              </a:graphicData>
            </a:graphic>
          </wp:inline>
        </w:drawing>
      </w:r>
      <w:r>
        <w:t>the derivative wrt to attitude is</w:t>
      </w:r>
    </w:p>
    <w:p w14:paraId="32357C4F" w14:textId="77777777" w:rsidR="00D06663" w:rsidRDefault="00D06663" w:rsidP="00BA2C89"/>
    <w:p w14:paraId="48EEAFCD" w14:textId="77777777" w:rsidR="00D06663" w:rsidRDefault="00D06663" w:rsidP="00BA2C89"/>
    <w:p w14:paraId="07DB21CB" w14:textId="77777777" w:rsidR="00D06663" w:rsidRDefault="00D06663" w:rsidP="0087019C">
      <w:pPr>
        <w:jc w:val="center"/>
      </w:pPr>
      <w:r>
        <w:rPr>
          <w:noProof/>
          <w:position w:val="-14"/>
        </w:rPr>
        <w:drawing>
          <wp:inline distT="0" distB="0" distL="0" distR="0" wp14:anchorId="6F57C841" wp14:editId="3688624A">
            <wp:extent cx="3404023" cy="400473"/>
            <wp:effectExtent l="0" t="0" r="0" b="0"/>
            <wp:docPr id="99317219" name="Picture 99317219" descr="{&quot;mathml&quot;:&quot;&lt;math style=\&quot;font-family:stix;font-size:12px;\&quot; xmlns=\&quot;http://www.w3.org/1998/Math/MathML\&quot;&gt;&lt;msub&gt;&lt;mi&gt;D&lt;/mi&gt;&lt;mi&gt;k&lt;/mi&gt;&lt;/msub&gt;&lt;mo&gt;=&lt;/mo&gt;&lt;mfenced open=\&quot;[\&quot; close=\&quot;]\&quot;&gt;&lt;mtable&gt;&lt;mtr&gt;&lt;mtd&gt;&lt;mfrac&gt;&lt;mrow&gt;&lt;mo&gt;&amp;#x2202;&lt;/mo&gt;&lt;msup&gt;&lt;mi&gt;R&lt;/mi&gt;&lt;mi&gt;T&lt;/mi&gt;&lt;/msup&gt;&lt;/mrow&gt;&lt;mrow&gt;&lt;mo&gt;&amp;#x2202;&lt;/mo&gt;&lt;mi&gt;&amp;#x3D5;&lt;/mi&gt;&lt;/mrow&gt;&lt;/mfrac&gt;&lt;mfenced&gt;&lt;mrow&gt;&lt;msub&gt;&lt;mi&gt;r&lt;/mi&gt;&lt;mi&gt;k&lt;/mi&gt;&lt;/msub&gt;&lt;mo&gt;-&lt;/mo&gt;&lt;mi&gt;r&lt;/mi&gt;&lt;/mrow&gt;&lt;/mfenced&gt;&lt;/mtd&gt;&lt;mtd&gt;&lt;mfrac&gt;&lt;mrow&gt;&lt;mo&gt;&amp;#x2202;&lt;/mo&gt;&lt;msup&gt;&lt;mi&gt;R&lt;/mi&gt;&lt;mi&gt;T&lt;/mi&gt;&lt;/msup&gt;&lt;/mrow&gt;&lt;mrow&gt;&lt;mo&gt;&amp;#x2202;&lt;/mo&gt;&lt;mi&gt;&amp;#x3B8;&lt;/mi&gt;&lt;/mrow&gt;&lt;/mfrac&gt;&lt;mfenced&gt;&lt;mrow&gt;&lt;msub&gt;&lt;mi&gt;r&lt;/mi&gt;&lt;mi&gt;k&lt;/mi&gt;&lt;/msub&gt;&lt;mo&gt;-&lt;/mo&gt;&lt;mi&gt;r&lt;/mi&gt;&lt;/mrow&gt;&lt;/mfenced&gt;&lt;/mtd&gt;&lt;mtd&gt;&lt;mfrac&gt;&lt;mrow&gt;&lt;mo&gt;&amp;#x2202;&lt;/mo&gt;&lt;msup&gt;&lt;mi&gt;R&lt;/mi&gt;&lt;mi&gt;T&lt;/mi&gt;&lt;/msup&gt;&lt;/mrow&gt;&lt;mrow&gt;&lt;mo&gt;&amp;#x2202;&lt;/mo&gt;&lt;mi&gt;&amp;#x3C8;&lt;/mi&gt;&lt;/mrow&gt;&lt;/mfrac&gt;&lt;mfenced&gt;&lt;mrow&gt;&lt;msub&gt;&lt;mi&gt;r&lt;/mi&gt;&lt;mi&gt;k&lt;/mi&gt;&lt;/msub&gt;&lt;mo&gt;-&lt;/mo&gt;&lt;mi&gt;r&lt;/mi&gt;&lt;/mrow&gt;&lt;/mfenced&gt;&lt;/mtd&gt;&lt;/mtr&gt;&lt;/mtable&gt;&lt;/mfenced&gt;&lt;mspace linebreak=\&quot;newline\&quot;/&gt;&lt;/math&gt;&quot;,&quot;origin&quot;:&quot;MathType Legacy&quot;,&quot;version&quot;:&quot;v3.23.0&quot;}" title="D subscript k equals open square brackets table row cell fraction numerator partial differential R to the power of T over denominator partial differential ϕ end fraction open parentheses r subscript k minus r close parentheses end cell cell fraction numerator partial differential R to the power of T over denominator partial differential theta end fraction open parentheses r subscript k minus r close parentheses end cell cell fraction numerator partial differential R to the power of T over denominator partial differential psi end fraction open parentheses r subscript k minus r close parentheses end cell end table close square bracket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D&lt;/mi&gt;&lt;mi&gt;k&lt;/mi&gt;&lt;/msub&gt;&lt;mo&gt;=&lt;/mo&gt;&lt;mfenced open=\&quot;[\&quot; close=\&quot;]\&quot;&gt;&lt;mtable&gt;&lt;mtr&gt;&lt;mtd&gt;&lt;mfrac&gt;&lt;mrow&gt;&lt;mo&gt;&amp;#x2202;&lt;/mo&gt;&lt;msup&gt;&lt;mi&gt;R&lt;/mi&gt;&lt;mi&gt;T&lt;/mi&gt;&lt;/msup&gt;&lt;/mrow&gt;&lt;mrow&gt;&lt;mo&gt;&amp;#x2202;&lt;/mo&gt;&lt;mi&gt;&amp;#x3D5;&lt;/mi&gt;&lt;/mrow&gt;&lt;/mfrac&gt;&lt;mfenced&gt;&lt;mrow&gt;&lt;msub&gt;&lt;mi&gt;r&lt;/mi&gt;&lt;mi&gt;k&lt;/mi&gt;&lt;/msub&gt;&lt;mo&gt;-&lt;/mo&gt;&lt;mi&gt;r&lt;/mi&gt;&lt;/mrow&gt;&lt;/mfenced&gt;&lt;/mtd&gt;&lt;mtd&gt;&lt;mfrac&gt;&lt;mrow&gt;&lt;mo&gt;&amp;#x2202;&lt;/mo&gt;&lt;msup&gt;&lt;mi&gt;R&lt;/mi&gt;&lt;mi&gt;T&lt;/mi&gt;&lt;/msup&gt;&lt;/mrow&gt;&lt;mrow&gt;&lt;mo&gt;&amp;#x2202;&lt;/mo&gt;&lt;mi&gt;&amp;#x3B8;&lt;/mi&gt;&lt;/mrow&gt;&lt;/mfrac&gt;&lt;mfenced&gt;&lt;mrow&gt;&lt;msub&gt;&lt;mi&gt;r&lt;/mi&gt;&lt;mi&gt;k&lt;/mi&gt;&lt;/msub&gt;&lt;mo&gt;-&lt;/mo&gt;&lt;mi&gt;r&lt;/mi&gt;&lt;/mrow&gt;&lt;/mfenced&gt;&lt;/mtd&gt;&lt;mtd&gt;&lt;mfrac&gt;&lt;mrow&gt;&lt;mo&gt;&amp;#x2202;&lt;/mo&gt;&lt;msup&gt;&lt;mi&gt;R&lt;/mi&gt;&lt;mi&gt;T&lt;/mi&gt;&lt;/msup&gt;&lt;/mrow&gt;&lt;mrow&gt;&lt;mo&gt;&amp;#x2202;&lt;/mo&gt;&lt;mi&gt;&amp;#x3C8;&lt;/mi&gt;&lt;/mrow&gt;&lt;/mfrac&gt;&lt;mfenced&gt;&lt;mrow&gt;&lt;msub&gt;&lt;mi&gt;r&lt;/mi&gt;&lt;mi&gt;k&lt;/mi&gt;&lt;/msub&gt;&lt;mo&gt;-&lt;/mo&gt;&lt;mi&gt;r&lt;/mi&gt;&lt;/mrow&gt;&lt;/mfenced&gt;&lt;/mtd&gt;&lt;/mtr&gt;&lt;/mtable&gt;&lt;/mfenced&gt;&lt;mspace linebreak=\&quot;newline\&quot;/&gt;&lt;/math&gt;&quot;,&quot;origin&quot;:&quot;MathType Legacy&quot;,&quot;version&quot;:&quot;v3.23.0&quot;}" title="D subscript k equals open square brackets table row cell fraction numerator partial differential R to the power of T over denominator partial differential ϕ end fraction open parentheses r subscript k minus r close parentheses end cell cell fraction numerator partial differential R to the power of T over denominator partial differential theta end fraction open parentheses r subscript k minus r close parentheses end cell cell fraction numerator partial differential R to the power of T over denominator partial differential psi end fraction open parentheses r subscript k minus r close parentheses end cell end table close square brackets&#10;"/>
                    <pic:cNvPicPr/>
                  </pic:nvPicPr>
                  <pic:blipFill>
                    <a:blip r:embed="rId352" cstate="print">
                      <a:extLst>
                        <a:ext uri="{28A0092B-C50C-407E-A947-70E740481C1C}">
                          <a14:useLocalDpi xmlns:a14="http://schemas.microsoft.com/office/drawing/2010/main" val="0"/>
                        </a:ext>
                      </a:extLst>
                    </a:blip>
                    <a:stretch>
                      <a:fillRect/>
                    </a:stretch>
                  </pic:blipFill>
                  <pic:spPr>
                    <a:xfrm>
                      <a:off x="0" y="0"/>
                      <a:ext cx="3404023" cy="400473"/>
                    </a:xfrm>
                    <a:prstGeom prst="rect">
                      <a:avLst/>
                    </a:prstGeom>
                  </pic:spPr>
                </pic:pic>
              </a:graphicData>
            </a:graphic>
          </wp:inline>
        </w:drawing>
      </w:r>
    </w:p>
    <w:p w14:paraId="7CAC25CF" w14:textId="77777777" w:rsidR="00D06663" w:rsidRDefault="00D06663" w:rsidP="0087019C">
      <w:r>
        <w:t>For example</w:t>
      </w:r>
    </w:p>
    <w:p w14:paraId="733377D3" w14:textId="77777777" w:rsidR="00D06663" w:rsidRDefault="00D06663" w:rsidP="0087019C"/>
    <w:p w14:paraId="1888BCA3" w14:textId="77777777" w:rsidR="00D06663" w:rsidRDefault="00D06663" w:rsidP="0087019C">
      <w:r>
        <w:rPr>
          <w:noProof/>
          <w:position w:val="-47"/>
        </w:rPr>
        <w:drawing>
          <wp:inline distT="0" distB="0" distL="0" distR="0" wp14:anchorId="41B83B36" wp14:editId="53C4676C">
            <wp:extent cx="6094391" cy="663787"/>
            <wp:effectExtent l="0" t="0" r="0" b="0"/>
            <wp:docPr id="1089448426" name="Picture 1089448426" descr="{&quot;mathml&quot;:&quot;&lt;math style=\&quot;font-family:stix;font-size:12px;\&quot; xmlns=\&quot;http://www.w3.org/1998/Math/MathML\&quot;&gt;&lt;mfrac&gt;&lt;mrow&gt;&lt;mo&gt;&amp;#x2202;&lt;/mo&gt;&lt;msup&gt;&lt;mi&gt;R&lt;/mi&gt;&lt;mi&gt;T&lt;/mi&gt;&lt;/msup&gt;&lt;/mrow&gt;&lt;mrow&gt;&lt;mo&gt;&amp;#x2202;&lt;/mo&gt;&lt;mi&gt;&amp;#x3D5;&lt;/mi&gt;&lt;/mrow&gt;&lt;/mfrac&gt;&lt;mo&gt;=&lt;/mo&gt;&lt;mfenced open=\&quot;[\&quot; close=\&quot;]\&quot;&gt;&lt;mtable&gt;&lt;mtr&gt;&lt;mtd&gt;&lt;mn&gt;0&lt;/mn&gt;&lt;/mtd&gt;&lt;mtd&gt;&lt;mi&gt;sin&lt;/mi&gt;&lt;mo&gt;(&lt;/mo&gt;&lt;mi&gt;&amp;#x3D5;&lt;/mi&gt;&lt;mo&gt;)&lt;/mo&gt;&lt;mi&gt;sin&lt;/mi&gt;&lt;mo&gt;(&lt;/mo&gt;&lt;mi&gt;&amp;#x3C8;&lt;/mi&gt;&lt;mo&gt;)&lt;/mo&gt;&lt;mo&gt;&amp;#xA0;&lt;/mo&gt;&lt;mo&gt;+&lt;/mo&gt;&lt;mo&gt;&amp;#xA0;&lt;/mo&gt;&lt;mi&gt;cos&lt;/mi&gt;&lt;mo&gt;(&lt;/mo&gt;&lt;mi&gt;&amp;#x3D5;&lt;/mi&gt;&lt;mo&gt;)&lt;/mo&gt;&lt;mi&gt;cos&lt;/mi&gt;&lt;mo&gt;(&lt;/mo&gt;&lt;mi&gt;&amp;#x3C8;&lt;/mi&gt;&lt;mo&gt;)&lt;/mo&gt;&lt;mi&gt;sin&lt;/mi&gt;&lt;mo&gt;(&lt;/mo&gt;&lt;mi&gt;&amp;#x3B8;&lt;/mi&gt;&lt;mo&gt;)&lt;/mo&gt;&lt;/mtd&gt;&lt;mtd&gt;&lt;mi&gt;cos&lt;/mi&gt;&lt;mo&gt;(&lt;/mo&gt;&lt;mi&gt;&amp;#x3D5;&lt;/mi&gt;&lt;mo&gt;)&lt;/mo&gt;&lt;mi&gt;sin&lt;/mi&gt;&lt;mo&gt;(&lt;/mo&gt;&lt;mi&gt;&amp;#x3C8;&lt;/mi&gt;&lt;mo&gt;)&lt;/mo&gt;&lt;mo&gt;&amp;#xA0;&lt;/mo&gt;&lt;mo&gt;-&lt;/mo&gt;&lt;mo&gt;&amp;#xA0;&lt;/mo&gt;&lt;mi&gt;cos&lt;/mi&gt;&lt;mo&gt;(&lt;/mo&gt;&lt;mi&gt;&amp;#x3C8;&lt;/mi&gt;&lt;mo&gt;)&lt;/mo&gt;&lt;mi&gt;sin&lt;/mi&gt;&lt;mo&gt;(&lt;/mo&gt;&lt;mi&gt;&amp;#x3D5;&lt;/mi&gt;&lt;mo&gt;)&lt;/mo&gt;&lt;mi&gt;sin&lt;/mi&gt;&lt;mo&gt;(&lt;/mo&gt;&lt;mi&gt;&amp;#x3B8;&lt;/mi&gt;&lt;mo&gt;)&lt;/mo&gt;&lt;/mtd&gt;&lt;/mtr&gt;&lt;mtr&gt;&lt;mtd&gt;&lt;mn&gt;0&lt;/mn&gt;&lt;/mtd&gt;&lt;mtd&gt;&lt;mi&gt;cos&lt;/mi&gt;&lt;mo&gt;(&lt;/mo&gt;&lt;mi&gt;&amp;#x3D5;&lt;/mi&gt;&lt;mo&gt;)&lt;/mo&gt;&lt;mi&gt;sin&lt;/mi&gt;&lt;mo&gt;(&lt;/mo&gt;&lt;mi&gt;&amp;#x3C8;&lt;/mi&gt;&lt;mo&gt;)&lt;/mo&gt;&lt;mi&gt;sin&lt;/mi&gt;&lt;mo&gt;(&lt;/mo&gt;&lt;mi&gt;&amp;#x3B8;&lt;/mi&gt;&lt;mo&gt;)&lt;/mo&gt;&lt;mo&gt;&amp;#xA0;&lt;/mo&gt;&lt;mo&gt;-&lt;/mo&gt;&lt;mo&gt;&amp;#xA0;&lt;/mo&gt;&lt;mi&gt;cos&lt;/mi&gt;&lt;mo&gt;(&lt;/mo&gt;&lt;mi&gt;&amp;#x3C8;&lt;/mi&gt;&lt;mo&gt;)&lt;/mo&gt;&lt;mi&gt;sin&lt;/mi&gt;&lt;mo&gt;(&lt;/mo&gt;&lt;mi&gt;&amp;#x3D5;&lt;/mi&gt;&lt;mo&gt;)&lt;/mo&gt;&lt;/mtd&gt;&lt;mtd&gt;&lt;mo&gt;-&lt;/mo&gt;&lt;mo&gt;&amp;#xA0;&lt;/mo&gt;&lt;mi&gt;cos&lt;/mi&gt;&lt;mo&gt;(&lt;/mo&gt;&lt;mi&gt;&amp;#x3D5;&lt;/mi&gt;&lt;mo&gt;)&lt;/mo&gt;&lt;mi&gt;cos&lt;/mi&gt;&lt;mo&gt;(&lt;/mo&gt;&lt;mi&gt;&amp;#x3C8;&lt;/mi&gt;&lt;mo&gt;)&lt;/mo&gt;&lt;mo&gt;&amp;#xA0;&lt;/mo&gt;&lt;mo&gt;-&lt;/mo&gt;&lt;mo&gt;&amp;#xA0;&lt;/mo&gt;&lt;mi&gt;sin&lt;/mi&gt;&lt;mo&gt;(&lt;/mo&gt;&lt;mi&gt;&amp;#x3D5;&lt;/mi&gt;&lt;mo&gt;)&lt;/mo&gt;&lt;mi&gt;sin&lt;/mi&gt;&lt;mo&gt;(&lt;/mo&gt;&lt;mi&gt;&amp;#x3C8;&lt;/mi&gt;&lt;mo&gt;)&lt;/mo&gt;&lt;mi&gt;sin&lt;/mi&gt;&lt;mo&gt;(&lt;/mo&gt;&lt;mi&gt;&amp;#x3B8;&lt;/mi&gt;&lt;mo&gt;)&lt;/mo&gt;&lt;/mtd&gt;&lt;/mtr&gt;&lt;mtr&gt;&lt;mtd&gt;&lt;mn&gt;0&lt;/mn&gt;&lt;/mtd&gt;&lt;mtd&gt;&lt;mo&gt;&amp;#xA0;&lt;/mo&gt;&lt;mi&gt;cos&lt;/mi&gt;&lt;mo&gt;(&lt;/mo&gt;&lt;mi&gt;&amp;#x3D5;&lt;/mi&gt;&lt;mo&gt;)&lt;/mo&gt;&lt;mi&gt;cos&lt;/mi&gt;&lt;mo&gt;(&lt;/mo&gt;&lt;mi&gt;&amp;#x3B8;&lt;/mi&gt;&lt;mo&gt;)&lt;/mo&gt;&lt;/mtd&gt;&lt;mtd&gt;&lt;mo&gt;&amp;#xA0;&lt;/mo&gt;&lt;mo&gt;-&lt;/mo&gt;&lt;mi&gt;cos&lt;/mi&gt;&lt;mo&gt;(&lt;/mo&gt;&lt;mi&gt;&amp;#x3B8;&lt;/mi&gt;&lt;mo&gt;)&lt;/mo&gt;&lt;mi&gt;sin&lt;/mi&gt;&lt;mo&gt;(&lt;/mo&gt;&lt;mi&gt;&amp;#x3D5;&lt;/mi&gt;&lt;mo&gt;)&lt;/mo&gt;&lt;/mtd&gt;&lt;/mtr&gt;&lt;/mtable&gt;&lt;/mfenced&gt;&lt;/math&gt;&quot;,&quot;origin&quot;:&quot;MathType Legacy&quot;,&quot;version&quot;:&quot;v3.23.0&quot;}" title="fraction numerator partial differential R to the power of T over denominator partial differential ϕ end fraction equals open square brackets table row 0 cell sin left parenthesis ϕ right parenthesis sin left parenthesis psi right parenthesis space plus space cos left parenthesis ϕ right parenthesis cos left parenthesis psi right parenthesis sin left parenthesis theta right parenthesis end cell cell cos left parenthesis ϕ right parenthesis sin left parenthesis psi right parenthesis space minus space cos left parenthesis psi right parenthesis sin left parenthesis ϕ right parenthesis sin left parenthesis theta right parenthesis end cell row 0 cell cos left parenthesis ϕ right parenthesis sin left parenthesis psi right parenthesis sin left parenthesis theta right parenthesis space minus space cos left parenthesis psi right parenthesis sin left parenthesis ϕ right parenthesis end cell cell negative space cos left parenthesis ϕ right parenthesis cos left parenthesis psi right parenthesis space minus space sin left parenthesis ϕ right parenthesis sin left parenthesis psi right parenthesis sin left parenthesis theta right parenthesis end cell row 0 cell space cos left parenthesis ϕ right parenthesis cos left parenthesis theta right parenthesis end cell cell space minus cos left parenthesis theta right parenthesis sin left parenthesis ϕ right parenthesis end cell end table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frac&gt;&lt;mrow&gt;&lt;mo&gt;&amp;#x2202;&lt;/mo&gt;&lt;msup&gt;&lt;mi&gt;R&lt;/mi&gt;&lt;mi&gt;T&lt;/mi&gt;&lt;/msup&gt;&lt;/mrow&gt;&lt;mrow&gt;&lt;mo&gt;&amp;#x2202;&lt;/mo&gt;&lt;mi&gt;&amp;#x3D5;&lt;/mi&gt;&lt;/mrow&gt;&lt;/mfrac&gt;&lt;mo&gt;=&lt;/mo&gt;&lt;mfenced open=\&quot;[\&quot; close=\&quot;]\&quot;&gt;&lt;mtable&gt;&lt;mtr&gt;&lt;mtd&gt;&lt;mn&gt;0&lt;/mn&gt;&lt;/mtd&gt;&lt;mtd&gt;&lt;mi&gt;sin&lt;/mi&gt;&lt;mo&gt;(&lt;/mo&gt;&lt;mi&gt;&amp;#x3D5;&lt;/mi&gt;&lt;mo&gt;)&lt;/mo&gt;&lt;mi&gt;sin&lt;/mi&gt;&lt;mo&gt;(&lt;/mo&gt;&lt;mi&gt;&amp;#x3C8;&lt;/mi&gt;&lt;mo&gt;)&lt;/mo&gt;&lt;mo&gt;&amp;#xA0;&lt;/mo&gt;&lt;mo&gt;+&lt;/mo&gt;&lt;mo&gt;&amp;#xA0;&lt;/mo&gt;&lt;mi&gt;cos&lt;/mi&gt;&lt;mo&gt;(&lt;/mo&gt;&lt;mi&gt;&amp;#x3D5;&lt;/mi&gt;&lt;mo&gt;)&lt;/mo&gt;&lt;mi&gt;cos&lt;/mi&gt;&lt;mo&gt;(&lt;/mo&gt;&lt;mi&gt;&amp;#x3C8;&lt;/mi&gt;&lt;mo&gt;)&lt;/mo&gt;&lt;mi&gt;sin&lt;/mi&gt;&lt;mo&gt;(&lt;/mo&gt;&lt;mi&gt;&amp;#x3B8;&lt;/mi&gt;&lt;mo&gt;)&lt;/mo&gt;&lt;/mtd&gt;&lt;mtd&gt;&lt;mi&gt;cos&lt;/mi&gt;&lt;mo&gt;(&lt;/mo&gt;&lt;mi&gt;&amp;#x3D5;&lt;/mi&gt;&lt;mo&gt;)&lt;/mo&gt;&lt;mi&gt;sin&lt;/mi&gt;&lt;mo&gt;(&lt;/mo&gt;&lt;mi&gt;&amp;#x3C8;&lt;/mi&gt;&lt;mo&gt;)&lt;/mo&gt;&lt;mo&gt;&amp;#xA0;&lt;/mo&gt;&lt;mo&gt;-&lt;/mo&gt;&lt;mo&gt;&amp;#xA0;&lt;/mo&gt;&lt;mi&gt;cos&lt;/mi&gt;&lt;mo&gt;(&lt;/mo&gt;&lt;mi&gt;&amp;#x3C8;&lt;/mi&gt;&lt;mo&gt;)&lt;/mo&gt;&lt;mi&gt;sin&lt;/mi&gt;&lt;mo&gt;(&lt;/mo&gt;&lt;mi&gt;&amp;#x3D5;&lt;/mi&gt;&lt;mo&gt;)&lt;/mo&gt;&lt;mi&gt;sin&lt;/mi&gt;&lt;mo&gt;(&lt;/mo&gt;&lt;mi&gt;&amp;#x3B8;&lt;/mi&gt;&lt;mo&gt;)&lt;/mo&gt;&lt;/mtd&gt;&lt;/mtr&gt;&lt;mtr&gt;&lt;mtd&gt;&lt;mn&gt;0&lt;/mn&gt;&lt;/mtd&gt;&lt;mtd&gt;&lt;mi&gt;cos&lt;/mi&gt;&lt;mo&gt;(&lt;/mo&gt;&lt;mi&gt;&amp;#x3D5;&lt;/mi&gt;&lt;mo&gt;)&lt;/mo&gt;&lt;mi&gt;sin&lt;/mi&gt;&lt;mo&gt;(&lt;/mo&gt;&lt;mi&gt;&amp;#x3C8;&lt;/mi&gt;&lt;mo&gt;)&lt;/mo&gt;&lt;mi&gt;sin&lt;/mi&gt;&lt;mo&gt;(&lt;/mo&gt;&lt;mi&gt;&amp;#x3B8;&lt;/mi&gt;&lt;mo&gt;)&lt;/mo&gt;&lt;mo&gt;&amp;#xA0;&lt;/mo&gt;&lt;mo&gt;-&lt;/mo&gt;&lt;mo&gt;&amp;#xA0;&lt;/mo&gt;&lt;mi&gt;cos&lt;/mi&gt;&lt;mo&gt;(&lt;/mo&gt;&lt;mi&gt;&amp;#x3C8;&lt;/mi&gt;&lt;mo&gt;)&lt;/mo&gt;&lt;mi&gt;sin&lt;/mi&gt;&lt;mo&gt;(&lt;/mo&gt;&lt;mi&gt;&amp;#x3D5;&lt;/mi&gt;&lt;mo&gt;)&lt;/mo&gt;&lt;/mtd&gt;&lt;mtd&gt;&lt;mo&gt;-&lt;/mo&gt;&lt;mo&gt;&amp;#xA0;&lt;/mo&gt;&lt;mi&gt;cos&lt;/mi&gt;&lt;mo&gt;(&lt;/mo&gt;&lt;mi&gt;&amp;#x3D5;&lt;/mi&gt;&lt;mo&gt;)&lt;/mo&gt;&lt;mi&gt;cos&lt;/mi&gt;&lt;mo&gt;(&lt;/mo&gt;&lt;mi&gt;&amp;#x3C8;&lt;/mi&gt;&lt;mo&gt;)&lt;/mo&gt;&lt;mo&gt;&amp;#xA0;&lt;/mo&gt;&lt;mo&gt;-&lt;/mo&gt;&lt;mo&gt;&amp;#xA0;&lt;/mo&gt;&lt;mi&gt;sin&lt;/mi&gt;&lt;mo&gt;(&lt;/mo&gt;&lt;mi&gt;&amp;#x3D5;&lt;/mi&gt;&lt;mo&gt;)&lt;/mo&gt;&lt;mi&gt;sin&lt;/mi&gt;&lt;mo&gt;(&lt;/mo&gt;&lt;mi&gt;&amp;#x3C8;&lt;/mi&gt;&lt;mo&gt;)&lt;/mo&gt;&lt;mi&gt;sin&lt;/mi&gt;&lt;mo&gt;(&lt;/mo&gt;&lt;mi&gt;&amp;#x3B8;&lt;/mi&gt;&lt;mo&gt;)&lt;/mo&gt;&lt;/mtd&gt;&lt;/mtr&gt;&lt;mtr&gt;&lt;mtd&gt;&lt;mn&gt;0&lt;/mn&gt;&lt;/mtd&gt;&lt;mtd&gt;&lt;mo&gt;&amp;#xA0;&lt;/mo&gt;&lt;mi&gt;cos&lt;/mi&gt;&lt;mo&gt;(&lt;/mo&gt;&lt;mi&gt;&amp;#x3D5;&lt;/mi&gt;&lt;mo&gt;)&lt;/mo&gt;&lt;mi&gt;cos&lt;/mi&gt;&lt;mo&gt;(&lt;/mo&gt;&lt;mi&gt;&amp;#x3B8;&lt;/mi&gt;&lt;mo&gt;)&lt;/mo&gt;&lt;/mtd&gt;&lt;mtd&gt;&lt;mo&gt;&amp;#xA0;&lt;/mo&gt;&lt;mo&gt;-&lt;/mo&gt;&lt;mi&gt;cos&lt;/mi&gt;&lt;mo&gt;(&lt;/mo&gt;&lt;mi&gt;&amp;#x3B8;&lt;/mi&gt;&lt;mo&gt;)&lt;/mo&gt;&lt;mi&gt;sin&lt;/mi&gt;&lt;mo&gt;(&lt;/mo&gt;&lt;mi&gt;&amp;#x3D5;&lt;/mi&gt;&lt;mo&gt;)&lt;/mo&gt;&lt;/mtd&gt;&lt;/mtr&gt;&lt;/mtable&gt;&lt;/mfenced&gt;&lt;/math&gt;&quot;,&quot;origin&quot;:&quot;MathType Legacy&quot;,&quot;version&quot;:&quot;v3.23.0&quot;}" title="fraction numerator partial differential R to the power of T over denominator partial differential ϕ end fraction equals open square brackets table row 0 cell sin left parenthesis ϕ right parenthesis sin left parenthesis psi right parenthesis space plus space cos left parenthesis ϕ right parenthesis cos left parenthesis psi right parenthesis sin left parenthesis theta right parenthesis end cell cell cos left parenthesis ϕ right parenthesis sin left parenthesis psi right parenthesis space minus space cos left parenthesis psi right parenthesis sin left parenthesis ϕ right parenthesis sin left parenthesis theta right parenthesis end cell row 0 cell cos left parenthesis ϕ right parenthesis sin left parenthesis psi right parenthesis sin left parenthesis theta right parenthesis space minus space cos left parenthesis psi right parenthesis sin left parenthesis ϕ right parenthesis end cell cell negative space cos left parenthesis ϕ right parenthesis cos left parenthesis psi right parenthesis space minus space sin left parenthesis ϕ right parenthesis sin left parenthesis psi right parenthesis sin left parenthesis theta right parenthesis end cell row 0 cell space cos left parenthesis ϕ right parenthesis cos left parenthesis theta right parenthesis end cell cell space minus cos left parenthesis theta right parenthesis sin left parenthesis ϕ right parenthesis end cell end table close square brackets"/>
                    <pic:cNvPicPr/>
                  </pic:nvPicPr>
                  <pic:blipFill>
                    <a:blip r:embed="rId353">
                      <a:extLst>
                        <a:ext uri="{28A0092B-C50C-407E-A947-70E740481C1C}">
                          <a14:useLocalDpi xmlns:a14="http://schemas.microsoft.com/office/drawing/2010/main" val="0"/>
                        </a:ext>
                      </a:extLst>
                    </a:blip>
                    <a:stretch>
                      <a:fillRect/>
                    </a:stretch>
                  </pic:blipFill>
                  <pic:spPr>
                    <a:xfrm>
                      <a:off x="0" y="0"/>
                      <a:ext cx="6094391" cy="663787"/>
                    </a:xfrm>
                    <a:prstGeom prst="rect">
                      <a:avLst/>
                    </a:prstGeom>
                  </pic:spPr>
                </pic:pic>
              </a:graphicData>
            </a:graphic>
          </wp:inline>
        </w:drawing>
      </w:r>
    </w:p>
    <w:p w14:paraId="50B96ABE" w14:textId="77777777" w:rsidR="00D06663" w:rsidRDefault="00D06663" w:rsidP="0087019C"/>
    <w:p w14:paraId="7440D755" w14:textId="77777777" w:rsidR="00D06663" w:rsidRDefault="00D06663" w:rsidP="00BA2C89"/>
    <w:p w14:paraId="7691CFB0" w14:textId="77777777" w:rsidR="00D06663" w:rsidRDefault="00D06663" w:rsidP="00BA2C89"/>
    <w:p w14:paraId="52D97DDC" w14:textId="77777777" w:rsidR="00D06663" w:rsidRDefault="00D06663" w:rsidP="00BA2C89">
      <w:r>
        <w:t>Finally,</w:t>
      </w:r>
    </w:p>
    <w:p w14:paraId="7CBE428D" w14:textId="77777777" w:rsidR="00D06663" w:rsidRDefault="00D06663" w:rsidP="00BA2C89"/>
    <w:p w14:paraId="2A0C0F10" w14:textId="77777777" w:rsidR="00D06663" w:rsidRDefault="00D06663" w:rsidP="00BA2C89"/>
    <w:p w14:paraId="2BAAAB9C" w14:textId="77777777" w:rsidR="00D06663" w:rsidRDefault="00D06663" w:rsidP="00BA2C89"/>
    <w:p w14:paraId="4D864E7F" w14:textId="77777777" w:rsidR="00D06663" w:rsidRDefault="00D06663" w:rsidP="00AC030E">
      <w:pPr>
        <w:jc w:val="center"/>
      </w:pPr>
      <w:r>
        <w:rPr>
          <w:noProof/>
          <w:position w:val="-109"/>
        </w:rPr>
        <w:drawing>
          <wp:inline distT="0" distB="0" distL="0" distR="0" wp14:anchorId="30C08E26" wp14:editId="661A2191">
            <wp:extent cx="1664208" cy="1361440"/>
            <wp:effectExtent l="0" t="0" r="0" b="0"/>
            <wp:docPr id="1416183092" name="Picture 1416183092" descr="{&quot;mathml&quot;:&quot;&lt;math style=\&quot;font-family:stix;font-size:12px;\&quot; xmlns=\&quot;http://www.w3.org/1998/Math/MathML\&quot;&gt;&lt;msub&gt;&lt;mi&gt;H&lt;/mi&gt;&lt;mi&gt;k&lt;/mi&gt;&lt;/msub&gt;&lt;mfenced&gt;&lt;mi&gt;x&lt;/mi&gt;&lt;/mfenced&gt;&lt;mo&gt;=&lt;/mo&gt;&lt;msub&gt;&lt;mi&gt;H&lt;/mi&gt;&lt;mi&gt;C&lt;/mi&gt;&lt;/msub&gt;&lt;mfenced&gt;&lt;msub&gt;&lt;mi&gt;p&lt;/mi&gt;&lt;mi&gt;k&lt;/mi&gt;&lt;/msub&gt;&lt;/mfenced&gt;&lt;msub&gt;&lt;mi&gt;H&lt;/mi&gt;&lt;mrow&gt;&lt;mi&gt;W&lt;/mi&gt;&lt;mi&gt;k&lt;/mi&gt;&lt;/mrow&gt;&lt;/msub&gt;&lt;mfenced&gt;&lt;mi&gt;x&lt;/mi&gt;&lt;/mfenced&gt;&lt;mspace linebreak=\&quot;newline\&quot;/&gt;&lt;mi&gt;H&lt;/mi&gt;&lt;mfenced&gt;&lt;mi&gt;x&lt;/mi&gt;&lt;/mfenced&gt;&lt;mo&gt;=&lt;/mo&gt;&lt;mfenced open=\&quot;[\&quot; close=\&quot;]\&quot;&gt;&lt;mtable&gt;&lt;mtr&gt;&lt;mtd&gt;&lt;msub&gt;&lt;mi&gt;H&lt;/mi&gt;&lt;mn&gt;1&lt;/mn&gt;&lt;/msub&gt;&lt;mfenced&gt;&lt;mi&gt;x&lt;/mi&gt;&lt;/mfenced&gt;&lt;/mtd&gt;&lt;/mtr&gt;&lt;mtr&gt;&lt;mtd&gt;&lt;msub&gt;&lt;mi&gt;H&lt;/mi&gt;&lt;mn&gt;2&lt;/mn&gt;&lt;/msub&gt;&lt;mfenced&gt;&lt;mi&gt;x&lt;/mi&gt;&lt;/mfenced&gt;&lt;/mtd&gt;&lt;/mtr&gt;&lt;mtr&gt;&lt;mtd&gt;&lt;mo&gt;&amp;#x22EE;&lt;/mo&gt;&lt;/mtd&gt;&lt;/mtr&gt;&lt;mtr&gt;&lt;mtd&gt;&lt;msub&gt;&lt;mi&gt;H&lt;/mi&gt;&lt;mn&gt;3&lt;/mn&gt;&lt;/msub&gt;&lt;mfenced&gt;&lt;mi&gt;x&lt;/mi&gt;&lt;/mfenced&gt;&lt;/mtd&gt;&lt;/mtr&gt;&lt;/mtable&gt;&lt;/mfenced&gt;&lt;/math&gt;&quot;,&quot;origin&quot;:&quot;MathType Legacy&quot;,&quot;version&quot;:&quot;v3.23.0&quot;}" title="H subscript k open parentheses x close parentheses equals H subscript C open parentheses p subscript k close parentheses H subscript W k end subscript open parentheses x close parentheses&#10;H open parentheses x close parentheses equals open square brackets table row cell H subscript 1 open parentheses x close parentheses end cell row cell H subscript 2 open parentheses x close parentheses end cell row vertical ellipsis row cell H subscript 3 open parentheses x close parentheses end cell end table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H&lt;/mi&gt;&lt;mi&gt;k&lt;/mi&gt;&lt;/msub&gt;&lt;mfenced&gt;&lt;mi&gt;x&lt;/mi&gt;&lt;/mfenced&gt;&lt;mo&gt;=&lt;/mo&gt;&lt;msub&gt;&lt;mi&gt;H&lt;/mi&gt;&lt;mi&gt;C&lt;/mi&gt;&lt;/msub&gt;&lt;mfenced&gt;&lt;msub&gt;&lt;mi&gt;p&lt;/mi&gt;&lt;mi&gt;k&lt;/mi&gt;&lt;/msub&gt;&lt;/mfenced&gt;&lt;msub&gt;&lt;mi&gt;H&lt;/mi&gt;&lt;mrow&gt;&lt;mi&gt;W&lt;/mi&gt;&lt;mi&gt;k&lt;/mi&gt;&lt;/mrow&gt;&lt;/msub&gt;&lt;mfenced&gt;&lt;mi&gt;x&lt;/mi&gt;&lt;/mfenced&gt;&lt;mspace linebreak=\&quot;newline\&quot;/&gt;&lt;mi&gt;H&lt;/mi&gt;&lt;mfenced&gt;&lt;mi&gt;x&lt;/mi&gt;&lt;/mfenced&gt;&lt;mo&gt;=&lt;/mo&gt;&lt;mfenced open=\&quot;[\&quot; close=\&quot;]\&quot;&gt;&lt;mtable&gt;&lt;mtr&gt;&lt;mtd&gt;&lt;msub&gt;&lt;mi&gt;H&lt;/mi&gt;&lt;mn&gt;1&lt;/mn&gt;&lt;/msub&gt;&lt;mfenced&gt;&lt;mi&gt;x&lt;/mi&gt;&lt;/mfenced&gt;&lt;/mtd&gt;&lt;/mtr&gt;&lt;mtr&gt;&lt;mtd&gt;&lt;msub&gt;&lt;mi&gt;H&lt;/mi&gt;&lt;mn&gt;2&lt;/mn&gt;&lt;/msub&gt;&lt;mfenced&gt;&lt;mi&gt;x&lt;/mi&gt;&lt;/mfenced&gt;&lt;/mtd&gt;&lt;/mtr&gt;&lt;mtr&gt;&lt;mtd&gt;&lt;mo&gt;&amp;#x22EE;&lt;/mo&gt;&lt;/mtd&gt;&lt;/mtr&gt;&lt;mtr&gt;&lt;mtd&gt;&lt;msub&gt;&lt;mi&gt;H&lt;/mi&gt;&lt;mn&gt;3&lt;/mn&gt;&lt;/msub&gt;&lt;mfenced&gt;&lt;mi&gt;x&lt;/mi&gt;&lt;/mfenced&gt;&lt;/mtd&gt;&lt;/mtr&gt;&lt;/mtable&gt;&lt;/mfenced&gt;&lt;/math&gt;&quot;,&quot;origin&quot;:&quot;MathType Legacy&quot;,&quot;version&quot;:&quot;v3.23.0&quot;}" title="H subscript k open parentheses x close parentheses equals H subscript C open parentheses p subscript k close parentheses H subscript W k end subscript open parentheses x close parentheses&#10;H open parentheses x close parentheses equals open square brackets table row cell H subscript 1 open parentheses x close parentheses end cell row cell H subscript 2 open parentheses x close parentheses end cell row vertical ellipsis row cell H subscript 3 open parentheses x close parentheses end cell end table close square brackets"/>
                    <pic:cNvPicPr/>
                  </pic:nvPicPr>
                  <pic:blipFill>
                    <a:blip r:embed="rId354" cstate="print">
                      <a:extLst>
                        <a:ext uri="{28A0092B-C50C-407E-A947-70E740481C1C}">
                          <a14:useLocalDpi xmlns:a14="http://schemas.microsoft.com/office/drawing/2010/main" val="0"/>
                        </a:ext>
                      </a:extLst>
                    </a:blip>
                    <a:stretch>
                      <a:fillRect/>
                    </a:stretch>
                  </pic:blipFill>
                  <pic:spPr>
                    <a:xfrm>
                      <a:off x="0" y="0"/>
                      <a:ext cx="1664208" cy="1361440"/>
                    </a:xfrm>
                    <a:prstGeom prst="rect">
                      <a:avLst/>
                    </a:prstGeom>
                  </pic:spPr>
                </pic:pic>
              </a:graphicData>
            </a:graphic>
          </wp:inline>
        </w:drawing>
      </w:r>
    </w:p>
    <w:p w14:paraId="347E3B46" w14:textId="77777777" w:rsidR="00D06663" w:rsidRDefault="00D06663" w:rsidP="00BA2C89"/>
    <w:p w14:paraId="69B4BDCD" w14:textId="77777777" w:rsidR="00D06663" w:rsidRDefault="00D06663" w:rsidP="00BA2C89">
      <w:r>
        <w:t>For K = 3, HC*HW*x = (2K x 3K) x (3K x 6+3K) x (6+3K) = 2K x 1</w:t>
      </w:r>
    </w:p>
    <w:p w14:paraId="55E2455A" w14:textId="77777777" w:rsidR="00D06663" w:rsidRDefault="00D06663" w:rsidP="00BA2C89"/>
    <w:p w14:paraId="648B6C67" w14:textId="77777777" w:rsidR="00D06663" w:rsidRDefault="00D06663" w:rsidP="00673FAA">
      <w:pPr>
        <w:jc w:val="center"/>
      </w:pPr>
      <w:r>
        <w:rPr>
          <w:noProof/>
          <w:position w:val="-59"/>
        </w:rPr>
        <w:drawing>
          <wp:inline distT="0" distB="0" distL="0" distR="0" wp14:anchorId="1386A8BF" wp14:editId="4A15847C">
            <wp:extent cx="5697169" cy="2059686"/>
            <wp:effectExtent l="0" t="0" r="0" b="0"/>
            <wp:docPr id="1379966348" name="Picture 1379966348" descr="{&quot;mathml&quot;:&quot;&lt;math style=\&quot;font-family:stix;font-size:12px;\&quot; xmlns=\&quot;http://www.w3.org/1998/Math/MathML\&quot;&gt;&lt;mi&gt;H&lt;/mi&gt;&lt;mfenced&gt;&lt;mi&gt;x&lt;/mi&gt;&lt;/mfenced&gt;&lt;mo&gt;=&lt;/mo&gt;&lt;mfenced open=\&quot;[\&quot; close=\&quot;]\&quot;&gt;&lt;mtable&gt;&lt;mtr&gt;&lt;mtd&gt;&lt;msub&gt;&lt;mi&gt;H&lt;/mi&gt;&lt;mi&gt;C&lt;/mi&gt;&lt;/msub&gt;&lt;mfenced&gt;&lt;msub&gt;&lt;mi&gt;p&lt;/mi&gt;&lt;mn&gt;1&lt;/mn&gt;&lt;/msub&gt;&lt;/mfenced&gt;&lt;/mtd&gt;&lt;mtd&gt;&lt;mn&gt;0&lt;/mn&gt;&lt;/mtd&gt;&lt;mtd&gt;&lt;mn&gt;0&lt;/mn&gt;&lt;/mtd&gt;&lt;/mtr&gt;&lt;mtr&gt;&lt;mtd&gt;&lt;mn&gt;0&lt;/mn&gt;&lt;/mtd&gt;&lt;mtd&gt;&lt;msub&gt;&lt;mi&gt;H&lt;/mi&gt;&lt;mi&gt;C&lt;/mi&gt;&lt;/msub&gt;&lt;mfenced&gt;&lt;msub&gt;&lt;mi&gt;p&lt;/mi&gt;&lt;mn&gt;2&lt;/mn&gt;&lt;/msub&gt;&lt;/mfenced&gt;&lt;/mtd&gt;&lt;mtd&gt;&lt;mn&gt;0&lt;/mn&gt;&lt;/mtd&gt;&lt;/mtr&gt;&lt;mtr&gt;&lt;mtd&gt;&lt;mn&gt;0&lt;/mn&gt;&lt;/mtd&gt;&lt;mtd&gt;&lt;mn&gt;0&lt;/mn&gt;&lt;/mtd&gt;&lt;mtd&gt;&lt;msub&gt;&lt;mi&gt;H&lt;/mi&gt;&lt;mi&gt;C&lt;/mi&gt;&lt;/msub&gt;&lt;mfenced&gt;&lt;msub&gt;&lt;mi&gt;p&lt;/mi&gt;&lt;mn&gt;3&lt;/mn&gt;&lt;/msub&gt;&lt;/mfenced&gt;&lt;/mtd&gt;&lt;/mtr&gt;&lt;/mtable&gt;&lt;/mfenced&gt;&lt;mfenced open=\&quot;[\&quot; close=\&quot;]\&quot;&gt;&lt;mtable&gt;&lt;mtr&gt;&lt;mtd&gt;&lt;mo&gt;-&lt;/mo&gt;&lt;msup&gt;&lt;mi&gt;R&lt;/mi&gt;&lt;mi&gt;T&lt;/mi&gt;&lt;/msup&gt;&lt;mfenced&gt;&lt;mi&gt;&amp;#x3C8;&lt;/mi&gt;&lt;/mfenced&gt;&lt;/mtd&gt;&lt;mtd&gt;&lt;mi&gt;D&lt;/mi&gt;&lt;mfenced&gt;&lt;mrow&gt;&lt;msub&gt;&lt;mi&gt;r&lt;/mi&gt;&lt;mn&gt;1&lt;/mn&gt;&lt;/msub&gt;&lt;mo&gt;,&lt;/mo&gt;&lt;mi&gt;r&lt;/mi&gt;&lt;mo&gt;,&lt;/mo&gt;&lt;mi&gt;&amp;#x3C8;&lt;/mi&gt;&lt;/mrow&gt;&lt;/mfenced&gt;&lt;/mtd&gt;&lt;mtd&gt;&lt;msup&gt;&lt;mi&gt;R&lt;/mi&gt;&lt;mi&gt;T&lt;/mi&gt;&lt;/msup&gt;&lt;mfenced&gt;&lt;mi&gt;&amp;#x3C8;&lt;/mi&gt;&lt;/mfenced&gt;&lt;/mtd&gt;&lt;mtd&gt;&lt;mn&gt;0&lt;/mn&gt;&lt;/mtd&gt;&lt;mtd&gt;&lt;mn&gt;0&lt;/mn&gt;&lt;/mtd&gt;&lt;/mtr&gt;&lt;mtr&gt;&lt;mtd&gt;&lt;mo&gt;-&lt;/mo&gt;&lt;msup&gt;&lt;mi&gt;R&lt;/mi&gt;&lt;mi&gt;T&lt;/mi&gt;&lt;/msup&gt;&lt;mfenced&gt;&lt;mi&gt;&amp;#x3C8;&lt;/mi&gt;&lt;/mfenced&gt;&lt;/mtd&gt;&lt;mtd&gt;&lt;mi&gt;D&lt;/mi&gt;&lt;mfenced&gt;&lt;mrow&gt;&lt;msub&gt;&lt;mi&gt;r&lt;/mi&gt;&lt;mn&gt;2&lt;/mn&gt;&lt;/msub&gt;&lt;mo&gt;,&lt;/mo&gt;&lt;mi&gt;r&lt;/mi&gt;&lt;mo&gt;,&lt;/mo&gt;&lt;mi&gt;&amp;#x3C8;&lt;/mi&gt;&lt;/mrow&gt;&lt;/mfenced&gt;&lt;/mtd&gt;&lt;mtd&gt;&lt;mn&gt;0&lt;/mn&gt;&lt;/mtd&gt;&lt;mtd&gt;&lt;msup&gt;&lt;mi&gt;R&lt;/mi&gt;&lt;mi&gt;T&lt;/mi&gt;&lt;/msup&gt;&lt;mfenced&gt;&lt;mi&gt;&amp;#x3C8;&lt;/mi&gt;&lt;/mfenced&gt;&lt;/mtd&gt;&lt;mtd&gt;&lt;mn&gt;0&lt;/mn&gt;&lt;/mtd&gt;&lt;/mtr&gt;&lt;mtr&gt;&lt;mtd&gt;&lt;mo&gt;-&lt;/mo&gt;&lt;msup&gt;&lt;mi&gt;R&lt;/mi&gt;&lt;mi&gt;T&lt;/mi&gt;&lt;/msup&gt;&lt;mfenced&gt;&lt;mi&gt;&amp;#x3C8;&lt;/mi&gt;&lt;/mfenced&gt;&lt;/mtd&gt;&lt;mtd&gt;&lt;mi&gt;D&lt;/mi&gt;&lt;mfenced&gt;&lt;mrow&gt;&lt;msub&gt;&lt;mi&gt;r&lt;/mi&gt;&lt;mn&gt;3&lt;/mn&gt;&lt;/msub&gt;&lt;mo&gt;,&lt;/mo&gt;&lt;mi&gt;r&lt;/mi&gt;&lt;mo&gt;,&lt;/mo&gt;&lt;mi&gt;&amp;#x3C8;&lt;/mi&gt;&lt;/mrow&gt;&lt;/mfenced&gt;&lt;/mtd&gt;&lt;mtd&gt;&lt;mn&gt;0&lt;/mn&gt;&lt;/mtd&gt;&lt;mtd&gt;&lt;mn&gt;0&lt;/mn&gt;&lt;/mtd&gt;&lt;mtd&gt;&lt;msup&gt;&lt;mi&gt;R&lt;/mi&gt;&lt;mi&gt;T&lt;/mi&gt;&lt;/msup&gt;&lt;mfenced&gt;&lt;mi&gt;&amp;#x3C8;&lt;/mi&gt;&lt;/mfenced&gt;&lt;/mtd&gt;&lt;/mtr&gt;&lt;/mtable&gt;&lt;/mfenced&gt;&lt;mspace linebreak=\&quot;newline\&quot;/&gt;&lt;mfenced open=\&quot;[\&quot; close=\&quot;]\&quot;&gt;&lt;mtable&gt;&lt;mtr&gt;&lt;mtd&gt;&lt;msub&gt;&lt;mi&gt;y&lt;/mi&gt;&lt;mn&gt;1&lt;/mn&gt;&lt;/msub&gt;&lt;/mtd&gt;&lt;/mtr&gt;&lt;mtr&gt;&lt;mtd&gt;&lt;msub&gt;&lt;mi&gt;y&lt;/mi&gt;&lt;mn&gt;2&lt;/mn&gt;&lt;/msub&gt;&lt;/mtd&gt;&lt;/mtr&gt;&lt;mtr&gt;&lt;mtd&gt;&lt;msub&gt;&lt;mi&gt;y&lt;/mi&gt;&lt;mn&gt;3&lt;/mn&gt;&lt;/msub&gt;&lt;/mtd&gt;&lt;/mtr&gt;&lt;/mtable&gt;&lt;/mfenced&gt;&lt;mo&gt;=&lt;/mo&gt;&lt;mi&gt;h&lt;/mi&gt;&lt;mfenced&gt;&lt;mi&gt;x&lt;/mi&gt;&lt;/mfenced&gt;&lt;mspace linebreak=\&quot;newline\&quot;/&gt;&lt;mi&gt;x&lt;/mi&gt;&lt;mo&gt;=&lt;/mo&gt;&lt;mfenced&gt;&lt;mrow&gt;&lt;mi&gt;r&lt;/mi&gt;&lt;mo&gt;&amp;#xA0;&lt;/mo&gt;&lt;mi&gt;&amp;#x3C8;&lt;/mi&gt;&lt;mo&gt;&amp;#xA0;&lt;/mo&gt;&lt;msub&gt;&lt;mi&gt;r&lt;/mi&gt;&lt;mn&gt;1&lt;/mn&gt;&lt;/msub&gt;&lt;mo&gt;&amp;#xA0;&lt;/mo&gt;&lt;msub&gt;&lt;mi&gt;r&lt;/mi&gt;&lt;mn&gt;2&lt;/mn&gt;&lt;/msub&gt;&lt;mo&gt;&amp;#xA0;&lt;/mo&gt;&lt;msub&gt;&lt;mi&gt;r&lt;/mi&gt;&lt;mn&gt;3&lt;/mn&gt;&lt;/msub&gt;&lt;/mrow&gt;&lt;/mfenced&gt;&lt;/math&gt;&quot;,&quot;origin&quot;:&quot;MathType Legacy&quot;,&quot;version&quot;:&quot;v3.23.0&quot;}" title="H open parentheses x close parentheses equals open square brackets table row cell H subscript C open parentheses p subscript 1 close parentheses end cell 0 0 row 0 cell H subscript C open parentheses p subscript 2 close parentheses end cell 0 row 0 0 cell H subscript C open parentheses p subscript 3 close parentheses end cell end table close square brackets open square brackets table row cell negative R to the power of T open parentheses psi close parentheses end cell cell D open parentheses r subscript 1 comma r comma psi close parentheses end cell cell R to the power of T open parentheses psi close parentheses end cell 0 0 row cell negative R to the power of T open parentheses psi close parentheses end cell cell D open parentheses r subscript 2 comma r comma psi close parentheses end cell 0 cell R to the power of T open parentheses psi close parentheses end cell 0 row cell negative R to the power of T open parentheses psi close parentheses end cell cell D open parentheses r subscript 3 comma r comma psi close parentheses end cell 0 0 cell R to the power of T open parentheses psi close parentheses end cell end table close square brackets&#10;open square brackets table row cell y subscript 1 end cell row cell y subscript 2 end cell row cell y subscript 3 end cell end table close square brackets equals h open parentheses x close parentheses&#10;x equals open parentheses r space psi space r subscript 1 space r subscript 2 space r subscript 3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H&lt;/mi&gt;&lt;mfenced&gt;&lt;mi&gt;x&lt;/mi&gt;&lt;/mfenced&gt;&lt;mo&gt;=&lt;/mo&gt;&lt;mfenced open=\&quot;[\&quot; close=\&quot;]\&quot;&gt;&lt;mtable&gt;&lt;mtr&gt;&lt;mtd&gt;&lt;msub&gt;&lt;mi&gt;H&lt;/mi&gt;&lt;mi&gt;C&lt;/mi&gt;&lt;/msub&gt;&lt;mfenced&gt;&lt;msub&gt;&lt;mi&gt;p&lt;/mi&gt;&lt;mn&gt;1&lt;/mn&gt;&lt;/msub&gt;&lt;/mfenced&gt;&lt;/mtd&gt;&lt;mtd&gt;&lt;mn&gt;0&lt;/mn&gt;&lt;/mtd&gt;&lt;mtd&gt;&lt;mn&gt;0&lt;/mn&gt;&lt;/mtd&gt;&lt;/mtr&gt;&lt;mtr&gt;&lt;mtd&gt;&lt;mn&gt;0&lt;/mn&gt;&lt;/mtd&gt;&lt;mtd&gt;&lt;msub&gt;&lt;mi&gt;H&lt;/mi&gt;&lt;mi&gt;C&lt;/mi&gt;&lt;/msub&gt;&lt;mfenced&gt;&lt;msub&gt;&lt;mi&gt;p&lt;/mi&gt;&lt;mn&gt;2&lt;/mn&gt;&lt;/msub&gt;&lt;/mfenced&gt;&lt;/mtd&gt;&lt;mtd&gt;&lt;mn&gt;0&lt;/mn&gt;&lt;/mtd&gt;&lt;/mtr&gt;&lt;mtr&gt;&lt;mtd&gt;&lt;mn&gt;0&lt;/mn&gt;&lt;/mtd&gt;&lt;mtd&gt;&lt;mn&gt;0&lt;/mn&gt;&lt;/mtd&gt;&lt;mtd&gt;&lt;msub&gt;&lt;mi&gt;H&lt;/mi&gt;&lt;mi&gt;C&lt;/mi&gt;&lt;/msub&gt;&lt;mfenced&gt;&lt;msub&gt;&lt;mi&gt;p&lt;/mi&gt;&lt;mn&gt;3&lt;/mn&gt;&lt;/msub&gt;&lt;/mfenced&gt;&lt;/mtd&gt;&lt;/mtr&gt;&lt;/mtable&gt;&lt;/mfenced&gt;&lt;mfenced open=\&quot;[\&quot; close=\&quot;]\&quot;&gt;&lt;mtable&gt;&lt;mtr&gt;&lt;mtd&gt;&lt;mo&gt;-&lt;/mo&gt;&lt;msup&gt;&lt;mi&gt;R&lt;/mi&gt;&lt;mi&gt;T&lt;/mi&gt;&lt;/msup&gt;&lt;mfenced&gt;&lt;mi&gt;&amp;#x3C8;&lt;/mi&gt;&lt;/mfenced&gt;&lt;/mtd&gt;&lt;mtd&gt;&lt;mi&gt;D&lt;/mi&gt;&lt;mfenced&gt;&lt;mrow&gt;&lt;msub&gt;&lt;mi&gt;r&lt;/mi&gt;&lt;mn&gt;1&lt;/mn&gt;&lt;/msub&gt;&lt;mo&gt;,&lt;/mo&gt;&lt;mi&gt;r&lt;/mi&gt;&lt;mo&gt;,&lt;/mo&gt;&lt;mi&gt;&amp;#x3C8;&lt;/mi&gt;&lt;/mrow&gt;&lt;/mfenced&gt;&lt;/mtd&gt;&lt;mtd&gt;&lt;msup&gt;&lt;mi&gt;R&lt;/mi&gt;&lt;mi&gt;T&lt;/mi&gt;&lt;/msup&gt;&lt;mfenced&gt;&lt;mi&gt;&amp;#x3C8;&lt;/mi&gt;&lt;/mfenced&gt;&lt;/mtd&gt;&lt;mtd&gt;&lt;mn&gt;0&lt;/mn&gt;&lt;/mtd&gt;&lt;mtd&gt;&lt;mn&gt;0&lt;/mn&gt;&lt;/mtd&gt;&lt;/mtr&gt;&lt;mtr&gt;&lt;mtd&gt;&lt;mo&gt;-&lt;/mo&gt;&lt;msup&gt;&lt;mi&gt;R&lt;/mi&gt;&lt;mi&gt;T&lt;/mi&gt;&lt;/msup&gt;&lt;mfenced&gt;&lt;mi&gt;&amp;#x3C8;&lt;/mi&gt;&lt;/mfenced&gt;&lt;/mtd&gt;&lt;mtd&gt;&lt;mi&gt;D&lt;/mi&gt;&lt;mfenced&gt;&lt;mrow&gt;&lt;msub&gt;&lt;mi&gt;r&lt;/mi&gt;&lt;mn&gt;2&lt;/mn&gt;&lt;/msub&gt;&lt;mo&gt;,&lt;/mo&gt;&lt;mi&gt;r&lt;/mi&gt;&lt;mo&gt;,&lt;/mo&gt;&lt;mi&gt;&amp;#x3C8;&lt;/mi&gt;&lt;/mrow&gt;&lt;/mfenced&gt;&lt;/mtd&gt;&lt;mtd&gt;&lt;mn&gt;0&lt;/mn&gt;&lt;/mtd&gt;&lt;mtd&gt;&lt;msup&gt;&lt;mi&gt;R&lt;/mi&gt;&lt;mi&gt;T&lt;/mi&gt;&lt;/msup&gt;&lt;mfenced&gt;&lt;mi&gt;&amp;#x3C8;&lt;/mi&gt;&lt;/mfenced&gt;&lt;/mtd&gt;&lt;mtd&gt;&lt;mn&gt;0&lt;/mn&gt;&lt;/mtd&gt;&lt;/mtr&gt;&lt;mtr&gt;&lt;mtd&gt;&lt;mo&gt;-&lt;/mo&gt;&lt;msup&gt;&lt;mi&gt;R&lt;/mi&gt;&lt;mi&gt;T&lt;/mi&gt;&lt;/msup&gt;&lt;mfenced&gt;&lt;mi&gt;&amp;#x3C8;&lt;/mi&gt;&lt;/mfenced&gt;&lt;/mtd&gt;&lt;mtd&gt;&lt;mi&gt;D&lt;/mi&gt;&lt;mfenced&gt;&lt;mrow&gt;&lt;msub&gt;&lt;mi&gt;r&lt;/mi&gt;&lt;mn&gt;3&lt;/mn&gt;&lt;/msub&gt;&lt;mo&gt;,&lt;/mo&gt;&lt;mi&gt;r&lt;/mi&gt;&lt;mo&gt;,&lt;/mo&gt;&lt;mi&gt;&amp;#x3C8;&lt;/mi&gt;&lt;/mrow&gt;&lt;/mfenced&gt;&lt;/mtd&gt;&lt;mtd&gt;&lt;mn&gt;0&lt;/mn&gt;&lt;/mtd&gt;&lt;mtd&gt;&lt;mn&gt;0&lt;/mn&gt;&lt;/mtd&gt;&lt;mtd&gt;&lt;msup&gt;&lt;mi&gt;R&lt;/mi&gt;&lt;mi&gt;T&lt;/mi&gt;&lt;/msup&gt;&lt;mfenced&gt;&lt;mi&gt;&amp;#x3C8;&lt;/mi&gt;&lt;/mfenced&gt;&lt;/mtd&gt;&lt;/mtr&gt;&lt;/mtable&gt;&lt;/mfenced&gt;&lt;mspace linebreak=\&quot;newline\&quot;/&gt;&lt;mfenced open=\&quot;[\&quot; close=\&quot;]\&quot;&gt;&lt;mtable&gt;&lt;mtr&gt;&lt;mtd&gt;&lt;msub&gt;&lt;mi&gt;y&lt;/mi&gt;&lt;mn&gt;1&lt;/mn&gt;&lt;/msub&gt;&lt;/mtd&gt;&lt;/mtr&gt;&lt;mtr&gt;&lt;mtd&gt;&lt;msub&gt;&lt;mi&gt;y&lt;/mi&gt;&lt;mn&gt;2&lt;/mn&gt;&lt;/msub&gt;&lt;/mtd&gt;&lt;/mtr&gt;&lt;mtr&gt;&lt;mtd&gt;&lt;msub&gt;&lt;mi&gt;y&lt;/mi&gt;&lt;mn&gt;3&lt;/mn&gt;&lt;/msub&gt;&lt;/mtd&gt;&lt;/mtr&gt;&lt;/mtable&gt;&lt;/mfenced&gt;&lt;mo&gt;=&lt;/mo&gt;&lt;mi&gt;h&lt;/mi&gt;&lt;mfenced&gt;&lt;mi&gt;x&lt;/mi&gt;&lt;/mfenced&gt;&lt;mspace linebreak=\&quot;newline\&quot;/&gt;&lt;mi&gt;x&lt;/mi&gt;&lt;mo&gt;=&lt;/mo&gt;&lt;mfenced&gt;&lt;mrow&gt;&lt;mi&gt;r&lt;/mi&gt;&lt;mo&gt;&amp;#xA0;&lt;/mo&gt;&lt;mi&gt;&amp;#x3C8;&lt;/mi&gt;&lt;mo&gt;&amp;#xA0;&lt;/mo&gt;&lt;msub&gt;&lt;mi&gt;r&lt;/mi&gt;&lt;mn&gt;1&lt;/mn&gt;&lt;/msub&gt;&lt;mo&gt;&amp;#xA0;&lt;/mo&gt;&lt;msub&gt;&lt;mi&gt;r&lt;/mi&gt;&lt;mn&gt;2&lt;/mn&gt;&lt;/msub&gt;&lt;mo&gt;&amp;#xA0;&lt;/mo&gt;&lt;msub&gt;&lt;mi&gt;r&lt;/mi&gt;&lt;mn&gt;3&lt;/mn&gt;&lt;/msub&gt;&lt;/mrow&gt;&lt;/mfenced&gt;&lt;/math&gt;&quot;,&quot;origin&quot;:&quot;MathType Legacy&quot;,&quot;version&quot;:&quot;v3.23.0&quot;}" title="H open parentheses x close parentheses equals open square brackets table row cell H subscript C open parentheses p subscript 1 close parentheses end cell 0 0 row 0 cell H subscript C open parentheses p subscript 2 close parentheses end cell 0 row 0 0 cell H subscript C open parentheses p subscript 3 close parentheses end cell end table close square brackets open square brackets table row cell negative R to the power of T open parentheses psi close parentheses end cell cell D open parentheses r subscript 1 comma r comma psi close parentheses end cell cell R to the power of T open parentheses psi close parentheses end cell 0 0 row cell negative R to the power of T open parentheses psi close parentheses end cell cell D open parentheses r subscript 2 comma r comma psi close parentheses end cell 0 cell R to the power of T open parentheses psi close parentheses end cell 0 row cell negative R to the power of T open parentheses psi close parentheses end cell cell D open parentheses r subscript 3 comma r comma psi close parentheses end cell 0 0 cell R to the power of T open parentheses psi close parentheses end cell end table close square brackets&#10;open square brackets table row cell y subscript 1 end cell row cell y subscript 2 end cell row cell y subscript 3 end cell end table close square brackets equals h open parentheses x close parentheses&#10;x equals open parentheses r space psi space r subscript 1 space r subscript 2 space r subscript 3 close parentheses"/>
                    <pic:cNvPicPr/>
                  </pic:nvPicPr>
                  <pic:blipFill>
                    <a:blip r:embed="rId355" cstate="print">
                      <a:extLst>
                        <a:ext uri="{28A0092B-C50C-407E-A947-70E740481C1C}">
                          <a14:useLocalDpi xmlns:a14="http://schemas.microsoft.com/office/drawing/2010/main" val="0"/>
                        </a:ext>
                      </a:extLst>
                    </a:blip>
                    <a:stretch>
                      <a:fillRect/>
                    </a:stretch>
                  </pic:blipFill>
                  <pic:spPr>
                    <a:xfrm>
                      <a:off x="0" y="0"/>
                      <a:ext cx="5697169" cy="2059686"/>
                    </a:xfrm>
                    <a:prstGeom prst="rect">
                      <a:avLst/>
                    </a:prstGeom>
                  </pic:spPr>
                </pic:pic>
              </a:graphicData>
            </a:graphic>
          </wp:inline>
        </w:drawing>
      </w:r>
    </w:p>
    <w:p w14:paraId="53CA9C09" w14:textId="77777777" w:rsidR="00D06663" w:rsidRDefault="00D06663" w:rsidP="00BA2C89"/>
    <w:p w14:paraId="1ED0DF56" w14:textId="77777777" w:rsidR="00D06663" w:rsidRDefault="00D06663" w:rsidP="00BA2C89">
      <w:r>
        <w:t>() can be partitioned as</w:t>
      </w:r>
    </w:p>
    <w:p w14:paraId="4E14A675" w14:textId="77777777" w:rsidR="00D06663" w:rsidRDefault="00D06663" w:rsidP="00AC030E">
      <w:pPr>
        <w:jc w:val="center"/>
      </w:pPr>
      <w:r>
        <w:rPr>
          <w:noProof/>
          <w:position w:val="-14"/>
        </w:rPr>
        <w:drawing>
          <wp:inline distT="0" distB="0" distL="0" distR="0" wp14:anchorId="32AB7B9F" wp14:editId="77B25208">
            <wp:extent cx="1717040" cy="254000"/>
            <wp:effectExtent l="0" t="0" r="0" b="0"/>
            <wp:docPr id="1565803549" name="Picture 1565803549" descr="{&quot;mathml&quot;:&quot;&lt;math style=\&quot;font-family:stix;font-size:12px;\&quot; xmlns=\&quot;http://www.w3.org/1998/Math/MathML\&quot;&gt;&lt;mi&gt;H&lt;/mi&gt;&lt;mfenced&gt;&lt;mi&gt;x&lt;/mi&gt;&lt;/mfenced&gt;&lt;mo&gt;=&lt;/mo&gt;&lt;mfenced open=\&quot;[\&quot; close=\&quot;]\&quot;&gt;&lt;mtable&gt;&lt;mtr&gt;&lt;mtd&gt;&lt;msub&gt;&lt;mi&gt;H&lt;/mi&gt;&lt;mi&gt;s&lt;/mi&gt;&lt;/msub&gt;&lt;mfenced&gt;&lt;mi&gt;x&lt;/mi&gt;&lt;/mfenced&gt;&lt;/mtd&gt;&lt;mtd&gt;&lt;msub&gt;&lt;mi&gt;H&lt;/mi&gt;&lt;mi&gt;m&lt;/mi&gt;&lt;/msub&gt;&lt;mfenced&gt;&lt;mi&gt;x&lt;/mi&gt;&lt;/mfenced&gt;&lt;/mtd&gt;&lt;/mtr&gt;&lt;/mtable&gt;&lt;/mfenced&gt;&lt;/math&gt;&quot;,&quot;origin&quot;:&quot;MathType Legacy&quot;,&quot;version&quot;:&quot;v3.23.0&quot;}" title="H open parentheses x close parentheses equals open square brackets table row cell H subscript s open parentheses x close parentheses end cell cell H subscript m open parentheses x close parentheses end cell end table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H&lt;/mi&gt;&lt;mfenced&gt;&lt;mi&gt;x&lt;/mi&gt;&lt;/mfenced&gt;&lt;mo&gt;=&lt;/mo&gt;&lt;mfenced open=\&quot;[\&quot; close=\&quot;]\&quot;&gt;&lt;mtable&gt;&lt;mtr&gt;&lt;mtd&gt;&lt;msub&gt;&lt;mi&gt;H&lt;/mi&gt;&lt;mi&gt;s&lt;/mi&gt;&lt;/msub&gt;&lt;mfenced&gt;&lt;mi&gt;x&lt;/mi&gt;&lt;/mfenced&gt;&lt;/mtd&gt;&lt;mtd&gt;&lt;msub&gt;&lt;mi&gt;H&lt;/mi&gt;&lt;mi&gt;m&lt;/mi&gt;&lt;/msub&gt;&lt;mfenced&gt;&lt;mi&gt;x&lt;/mi&gt;&lt;/mfenced&gt;&lt;/mtd&gt;&lt;/mtr&gt;&lt;/mtable&gt;&lt;/mfenced&gt;&lt;/math&gt;&quot;,&quot;origin&quot;:&quot;MathType Legacy&quot;,&quot;version&quot;:&quot;v3.23.0&quot;}" title="H open parentheses x close parentheses equals open square brackets table row cell H subscript s open parentheses x close parentheses end cell cell H subscript m open parentheses x close parentheses end cell end table close square brackets"/>
                    <pic:cNvPicPr/>
                  </pic:nvPicPr>
                  <pic:blipFill>
                    <a:blip r:embed="rId356" cstate="print">
                      <a:extLst>
                        <a:ext uri="{28A0092B-C50C-407E-A947-70E740481C1C}">
                          <a14:useLocalDpi xmlns:a14="http://schemas.microsoft.com/office/drawing/2010/main" val="0"/>
                        </a:ext>
                      </a:extLst>
                    </a:blip>
                    <a:stretch>
                      <a:fillRect/>
                    </a:stretch>
                  </pic:blipFill>
                  <pic:spPr>
                    <a:xfrm>
                      <a:off x="0" y="0"/>
                      <a:ext cx="1717040" cy="254000"/>
                    </a:xfrm>
                    <a:prstGeom prst="rect">
                      <a:avLst/>
                    </a:prstGeom>
                  </pic:spPr>
                </pic:pic>
              </a:graphicData>
            </a:graphic>
          </wp:inline>
        </w:drawing>
      </w:r>
    </w:p>
    <w:p w14:paraId="0942A389" w14:textId="77777777" w:rsidR="00D06663" w:rsidRDefault="00D06663" w:rsidP="00AC030E">
      <w:pPr>
        <w:jc w:val="center"/>
      </w:pPr>
    </w:p>
    <w:p w14:paraId="5C8867C1" w14:textId="77777777" w:rsidR="00D06663" w:rsidRDefault="00D06663" w:rsidP="00276DD6">
      <w:r>
        <w:t>However, in EKF SLAM measurements are processed sequentially, so only the single landmark for is required.</w:t>
      </w:r>
      <w:r w:rsidRPr="00276DD6">
        <w:t xml:space="preserve"> </w:t>
      </w:r>
      <w:r>
        <w:t>The measurement matrix is a function of the states, hence one must subsitute the most recent filtered estimate xhat in order to evaluate it numerically.</w:t>
      </w:r>
    </w:p>
    <w:p w14:paraId="0D183E14" w14:textId="77777777" w:rsidR="00295CE2" w:rsidRDefault="00295CE2" w:rsidP="00276DD6"/>
    <w:p w14:paraId="41B3283A" w14:textId="77777777" w:rsidR="00295CE2" w:rsidRDefault="00295CE2" w:rsidP="00276DD6"/>
    <w:p w14:paraId="583834BA" w14:textId="77777777" w:rsidR="00295CE2" w:rsidRDefault="00295CE2" w:rsidP="00276DD6"/>
    <w:p w14:paraId="15103DBB" w14:textId="77777777" w:rsidR="00295CE2" w:rsidRPr="00536BC9" w:rsidRDefault="00295CE2" w:rsidP="00276DD6"/>
    <w:p w14:paraId="78013EA9" w14:textId="77777777" w:rsidR="00D06663" w:rsidRDefault="00D06663" w:rsidP="00AC030E"/>
    <w:p w14:paraId="62CDDAA5" w14:textId="0ACC10D3" w:rsidR="00D06663" w:rsidRDefault="00295CE2" w:rsidP="00AC030E">
      <w:r w:rsidRPr="00295CE2">
        <w:rPr>
          <w:noProof/>
          <w:position w:val="-78"/>
        </w:rPr>
        <w:t xml:space="preserve"> </w:t>
      </w:r>
    </w:p>
    <w:p w14:paraId="0E49D286" w14:textId="704A03CB" w:rsidR="00D06663" w:rsidRDefault="00D06663" w:rsidP="00AC030E">
      <w:r>
        <w:t xml:space="preserve">Using quaternions, R is parameterized interms of q as in ().  </w:t>
      </w:r>
      <w:r w:rsidR="001229BC">
        <w:t xml:space="preserve">The only thing that changes is the computation of </w:t>
      </w:r>
      <w:r>
        <w:t xml:space="preserve">the </w:t>
      </w:r>
      <w:r w:rsidR="00BB2C0C">
        <w:t>Jacobian</w:t>
      </w:r>
      <w:r>
        <w:t xml:space="preserve"> of the to frame transformation with respect to q</w:t>
      </w:r>
      <w:r w:rsidR="001229BC">
        <w:t>.</w:t>
      </w:r>
    </w:p>
    <w:p w14:paraId="2BC47502" w14:textId="77777777" w:rsidR="00295CE2" w:rsidRDefault="00295CE2" w:rsidP="00AC030E"/>
    <w:p w14:paraId="6302861A" w14:textId="77777777" w:rsidR="00295CE2" w:rsidRDefault="00295CE2" w:rsidP="00295CE2">
      <w:r>
        <w:t>The kth component (many forms), say starting from (), is using the chain rule (linalg section)</w:t>
      </w:r>
    </w:p>
    <w:p w14:paraId="1FE9AF9B" w14:textId="77777777" w:rsidR="00295CE2" w:rsidRDefault="00295CE2" w:rsidP="00AC030E"/>
    <w:p w14:paraId="411E0558" w14:textId="77777777" w:rsidR="00D06663" w:rsidRDefault="00D06663" w:rsidP="00AC030E"/>
    <w:p w14:paraId="37BFD052" w14:textId="77777777" w:rsidR="00D06663" w:rsidRDefault="00D06663" w:rsidP="00276DD6">
      <w:pPr>
        <w:jc w:val="center"/>
      </w:pPr>
      <w:r>
        <w:rPr>
          <w:noProof/>
          <w:position w:val="-35"/>
        </w:rPr>
        <w:drawing>
          <wp:inline distT="0" distB="0" distL="0" distR="0" wp14:anchorId="0F0203DB" wp14:editId="2CE0E09C">
            <wp:extent cx="4651637" cy="531978"/>
            <wp:effectExtent l="0" t="0" r="0" b="0"/>
            <wp:docPr id="550183834" name="Picture 550183834" descr="{&quot;mathml&quot;:&quot;&lt;math style=\&quot;font-family:stix;font-size:12px;\&quot; xmlns=\&quot;http://www.w3.org/1998/Math/MathML\&quot;&gt;&lt;msub&gt;&lt;mi&gt;D&lt;/mi&gt;&lt;mi&gt;k&lt;/mi&gt;&lt;/msub&gt;&lt;mfenced&gt;&lt;mi&gt;x&lt;/mi&gt;&lt;/mfenced&gt;&lt;mo&gt;=&lt;/mo&gt;&lt;mfenced open=\&quot;[\&quot; close=\&quot;]\&quot;&gt;&lt;mtable&gt;&lt;mtr&gt;&lt;mtd&gt;&lt;mfrac&gt;&lt;mrow&gt;&lt;mo&gt;&amp;#x2202;&lt;/mo&gt;&lt;msup&gt;&lt;mi&gt;R&lt;/mi&gt;&lt;mi&gt;T&lt;/mi&gt;&lt;/msup&gt;&lt;/mrow&gt;&lt;mrow&gt;&lt;mo&gt;&amp;#x2202;&lt;/mo&gt;&lt;msub&gt;&lt;mi&gt;q&lt;/mi&gt;&lt;mn&gt;0&lt;/mn&gt;&lt;/msub&gt;&lt;/mrow&gt;&lt;/mfrac&gt;&lt;mfenced&gt;&lt;mrow&gt;&lt;msub&gt;&lt;mi&gt;r&lt;/mi&gt;&lt;mi&gt;k&lt;/mi&gt;&lt;/msub&gt;&lt;mo&gt;-&lt;/mo&gt;&lt;mi&gt;r&lt;/mi&gt;&lt;/mrow&gt;&lt;/mfenced&gt;&lt;/mtd&gt;&lt;mtd&gt;&lt;mfrac&gt;&lt;mrow&gt;&lt;mo&gt;&amp;#x2202;&lt;/mo&gt;&lt;msup&gt;&lt;mi&gt;R&lt;/mi&gt;&lt;mi&gt;T&lt;/mi&gt;&lt;/msup&gt;&lt;/mrow&gt;&lt;mrow&gt;&lt;mo&gt;&amp;#x2202;&lt;/mo&gt;&lt;msub&gt;&lt;mi&gt;q&lt;/mi&gt;&lt;mn&gt;1&lt;/mn&gt;&lt;/msub&gt;&lt;/mrow&gt;&lt;/mfrac&gt;&lt;mfenced&gt;&lt;mrow&gt;&lt;msub&gt;&lt;mi&gt;r&lt;/mi&gt;&lt;mi&gt;k&lt;/mi&gt;&lt;/msub&gt;&lt;mo&gt;-&lt;/mo&gt;&lt;mi&gt;r&lt;/mi&gt;&lt;/mrow&gt;&lt;/mfenced&gt;&lt;/mtd&gt;&lt;mtd&gt;&lt;mfrac&gt;&lt;mrow&gt;&lt;mo&gt;&amp;#x2202;&lt;/mo&gt;&lt;msup&gt;&lt;mi&gt;R&lt;/mi&gt;&lt;mi&gt;T&lt;/mi&gt;&lt;/msup&gt;&lt;/mrow&gt;&lt;mrow&gt;&lt;mo&gt;&amp;#x2202;&lt;/mo&gt;&lt;msub&gt;&lt;mi&gt;q&lt;/mi&gt;&lt;mn&gt;2&lt;/mn&gt;&lt;/msub&gt;&lt;/mrow&gt;&lt;/mfrac&gt;&lt;mfenced&gt;&lt;mrow&gt;&lt;msub&gt;&lt;mi&gt;r&lt;/mi&gt;&lt;mi&gt;k&lt;/mi&gt;&lt;/msub&gt;&lt;mo&gt;-&lt;/mo&gt;&lt;mi&gt;r&lt;/mi&gt;&lt;/mrow&gt;&lt;/mfenced&gt;&lt;/mtd&gt;&lt;mtd&gt;&lt;mfrac&gt;&lt;mrow&gt;&lt;mo&gt;&amp;#x2202;&lt;/mo&gt;&lt;msup&gt;&lt;mi&gt;R&lt;/mi&gt;&lt;mi&gt;T&lt;/mi&gt;&lt;/msup&gt;&lt;/mrow&gt;&lt;mrow&gt;&lt;mo&gt;&amp;#x2202;&lt;/mo&gt;&lt;msub&gt;&lt;mi&gt;q&lt;/mi&gt;&lt;mn&gt;3&lt;/mn&gt;&lt;/msub&gt;&lt;/mrow&gt;&lt;/mfrac&gt;&lt;mfenced&gt;&lt;mrow&gt;&lt;msub&gt;&lt;mi&gt;r&lt;/mi&gt;&lt;mi&gt;k&lt;/mi&gt;&lt;/msub&gt;&lt;mo&gt;-&lt;/mo&gt;&lt;mi&gt;r&lt;/mi&gt;&lt;/mrow&gt;&lt;/mfenced&gt;&lt;/mtd&gt;&lt;/mtr&gt;&lt;/mtable&gt;&lt;/mfenced&gt;&lt;/math&gt;&quot;,&quot;origin&quot;:&quot;MathType Legacy&quot;,&quot;version&quot;:&quot;v3.23.0&quot;}" title="D subscript k open parentheses x close parentheses equals open square brackets table row cell fraction numerator partial differential R to the power of T over denominator partial differential q subscript 0 end fraction open parentheses r subscript k minus r close parentheses end cell cell fraction numerator partial differential R to the power of T over denominator partial differential q subscript 1 end fraction open parentheses r subscript k minus r close parentheses end cell cell fraction numerator partial differential R to the power of T over denominator partial differential q subscript 2 end fraction open parentheses r subscript k minus r close parentheses end cell cell fraction numerator partial differential R to the power of T over denominator partial differential q subscript 3 end fraction open parentheses r subscript k minus r close parentheses end cell end table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D&lt;/mi&gt;&lt;mi&gt;k&lt;/mi&gt;&lt;/msub&gt;&lt;mfenced&gt;&lt;mi&gt;x&lt;/mi&gt;&lt;/mfenced&gt;&lt;mo&gt;=&lt;/mo&gt;&lt;mfenced open=\&quot;[\&quot; close=\&quot;]\&quot;&gt;&lt;mtable&gt;&lt;mtr&gt;&lt;mtd&gt;&lt;mfrac&gt;&lt;mrow&gt;&lt;mo&gt;&amp;#x2202;&lt;/mo&gt;&lt;msup&gt;&lt;mi&gt;R&lt;/mi&gt;&lt;mi&gt;T&lt;/mi&gt;&lt;/msup&gt;&lt;/mrow&gt;&lt;mrow&gt;&lt;mo&gt;&amp;#x2202;&lt;/mo&gt;&lt;msub&gt;&lt;mi&gt;q&lt;/mi&gt;&lt;mn&gt;0&lt;/mn&gt;&lt;/msub&gt;&lt;/mrow&gt;&lt;/mfrac&gt;&lt;mfenced&gt;&lt;mrow&gt;&lt;msub&gt;&lt;mi&gt;r&lt;/mi&gt;&lt;mi&gt;k&lt;/mi&gt;&lt;/msub&gt;&lt;mo&gt;-&lt;/mo&gt;&lt;mi&gt;r&lt;/mi&gt;&lt;/mrow&gt;&lt;/mfenced&gt;&lt;/mtd&gt;&lt;mtd&gt;&lt;mfrac&gt;&lt;mrow&gt;&lt;mo&gt;&amp;#x2202;&lt;/mo&gt;&lt;msup&gt;&lt;mi&gt;R&lt;/mi&gt;&lt;mi&gt;T&lt;/mi&gt;&lt;/msup&gt;&lt;/mrow&gt;&lt;mrow&gt;&lt;mo&gt;&amp;#x2202;&lt;/mo&gt;&lt;msub&gt;&lt;mi&gt;q&lt;/mi&gt;&lt;mn&gt;1&lt;/mn&gt;&lt;/msub&gt;&lt;/mrow&gt;&lt;/mfrac&gt;&lt;mfenced&gt;&lt;mrow&gt;&lt;msub&gt;&lt;mi&gt;r&lt;/mi&gt;&lt;mi&gt;k&lt;/mi&gt;&lt;/msub&gt;&lt;mo&gt;-&lt;/mo&gt;&lt;mi&gt;r&lt;/mi&gt;&lt;/mrow&gt;&lt;/mfenced&gt;&lt;/mtd&gt;&lt;mtd&gt;&lt;mfrac&gt;&lt;mrow&gt;&lt;mo&gt;&amp;#x2202;&lt;/mo&gt;&lt;msup&gt;&lt;mi&gt;R&lt;/mi&gt;&lt;mi&gt;T&lt;/mi&gt;&lt;/msup&gt;&lt;/mrow&gt;&lt;mrow&gt;&lt;mo&gt;&amp;#x2202;&lt;/mo&gt;&lt;msub&gt;&lt;mi&gt;q&lt;/mi&gt;&lt;mn&gt;2&lt;/mn&gt;&lt;/msub&gt;&lt;/mrow&gt;&lt;/mfrac&gt;&lt;mfenced&gt;&lt;mrow&gt;&lt;msub&gt;&lt;mi&gt;r&lt;/mi&gt;&lt;mi&gt;k&lt;/mi&gt;&lt;/msub&gt;&lt;mo&gt;-&lt;/mo&gt;&lt;mi&gt;r&lt;/mi&gt;&lt;/mrow&gt;&lt;/mfenced&gt;&lt;/mtd&gt;&lt;mtd&gt;&lt;mfrac&gt;&lt;mrow&gt;&lt;mo&gt;&amp;#x2202;&lt;/mo&gt;&lt;msup&gt;&lt;mi&gt;R&lt;/mi&gt;&lt;mi&gt;T&lt;/mi&gt;&lt;/msup&gt;&lt;/mrow&gt;&lt;mrow&gt;&lt;mo&gt;&amp;#x2202;&lt;/mo&gt;&lt;msub&gt;&lt;mi&gt;q&lt;/mi&gt;&lt;mn&gt;3&lt;/mn&gt;&lt;/msub&gt;&lt;/mrow&gt;&lt;/mfrac&gt;&lt;mfenced&gt;&lt;mrow&gt;&lt;msub&gt;&lt;mi&gt;r&lt;/mi&gt;&lt;mi&gt;k&lt;/mi&gt;&lt;/msub&gt;&lt;mo&gt;-&lt;/mo&gt;&lt;mi&gt;r&lt;/mi&gt;&lt;/mrow&gt;&lt;/mfenced&gt;&lt;/mtd&gt;&lt;/mtr&gt;&lt;/mtable&gt;&lt;/mfenced&gt;&lt;/math&gt;&quot;,&quot;origin&quot;:&quot;MathType Legacy&quot;,&quot;version&quot;:&quot;v3.23.0&quot;}" title="D subscript k open parentheses x close parentheses equals open square brackets table row cell fraction numerator partial differential R to the power of T over denominator partial differential q subscript 0 end fraction open parentheses r subscript k minus r close parentheses end cell cell fraction numerator partial differential R to the power of T over denominator partial differential q subscript 1 end fraction open parentheses r subscript k minus r close parentheses end cell cell fraction numerator partial differential R to the power of T over denominator partial differential q subscript 2 end fraction open parentheses r subscript k minus r close parentheses end cell cell fraction numerator partial differential R to the power of T over denominator partial differential q subscript 3 end fraction open parentheses r subscript k minus r close parentheses end cell end table close square brackets"/>
                    <pic:cNvPicPr/>
                  </pic:nvPicPr>
                  <pic:blipFill>
                    <a:blip r:embed="rId357" cstate="print">
                      <a:extLst>
                        <a:ext uri="{28A0092B-C50C-407E-A947-70E740481C1C}">
                          <a14:useLocalDpi xmlns:a14="http://schemas.microsoft.com/office/drawing/2010/main" val="0"/>
                        </a:ext>
                      </a:extLst>
                    </a:blip>
                    <a:stretch>
                      <a:fillRect/>
                    </a:stretch>
                  </pic:blipFill>
                  <pic:spPr>
                    <a:xfrm>
                      <a:off x="0" y="0"/>
                      <a:ext cx="4651637" cy="531978"/>
                    </a:xfrm>
                    <a:prstGeom prst="rect">
                      <a:avLst/>
                    </a:prstGeom>
                  </pic:spPr>
                </pic:pic>
              </a:graphicData>
            </a:graphic>
          </wp:inline>
        </w:drawing>
      </w:r>
    </w:p>
    <w:p w14:paraId="54A79AFA" w14:textId="77777777" w:rsidR="00D06663" w:rsidRDefault="00D06663" w:rsidP="00276DD6">
      <w:pPr>
        <w:jc w:val="center"/>
      </w:pPr>
    </w:p>
    <w:p w14:paraId="3CF143B5" w14:textId="77777777" w:rsidR="00D06663" w:rsidRDefault="00D06663" w:rsidP="00276DD6">
      <w:r>
        <w:t>Note that each entry defines a vector in terms of a matrix vector multiply and thus the (rk-r) cannot be factored out.  By brute force we have</w:t>
      </w:r>
    </w:p>
    <w:p w14:paraId="0EBF5D42" w14:textId="77777777" w:rsidR="00D06663" w:rsidRDefault="00D06663" w:rsidP="00276DD6"/>
    <w:p w14:paraId="1FACE8E9" w14:textId="77777777" w:rsidR="00295CE2" w:rsidRDefault="00295CE2" w:rsidP="00295CE2">
      <w:r>
        <w:t>A compact form can be obtained by matching terms</w:t>
      </w:r>
    </w:p>
    <w:p w14:paraId="47700271" w14:textId="77777777" w:rsidR="00295CE2" w:rsidRDefault="00295CE2" w:rsidP="00295CE2"/>
    <w:p w14:paraId="2F1A940D" w14:textId="77777777" w:rsidR="00295CE2" w:rsidRDefault="00295CE2" w:rsidP="00295CE2"/>
    <w:p w14:paraId="29AE78E3" w14:textId="77777777" w:rsidR="00295CE2" w:rsidRDefault="00295CE2" w:rsidP="00295CE2"/>
    <w:p w14:paraId="25605EDA" w14:textId="77777777" w:rsidR="00295CE2" w:rsidRDefault="00295CE2" w:rsidP="00295CE2">
      <w:r>
        <w:t>The derivative can also be computed by brute force we have</w:t>
      </w:r>
    </w:p>
    <w:p w14:paraId="7D23A87C" w14:textId="77777777" w:rsidR="00295CE2" w:rsidRDefault="00295CE2" w:rsidP="00295CE2"/>
    <w:p w14:paraId="7EE44C95" w14:textId="77777777" w:rsidR="000252E1" w:rsidRDefault="00295CE2" w:rsidP="000252E1">
      <w:pPr>
        <w:spacing w:line="251" w:lineRule="atLeast"/>
        <w:rPr>
          <w:rFonts w:ascii="Menlo" w:hAnsi="Menlo" w:cs="Menlo"/>
          <w:sz w:val="20"/>
          <w:szCs w:val="20"/>
        </w:rPr>
      </w:pPr>
      <w:r>
        <w:rPr>
          <w:rFonts w:ascii="Menlo" w:hAnsi="Menlo" w:cs="Menlo"/>
          <w:sz w:val="20"/>
          <w:szCs w:val="20"/>
        </w:rPr>
        <w:t>D =</w:t>
      </w:r>
      <w:r>
        <w:rPr>
          <w:rFonts w:ascii="Menlo" w:hAnsi="Menlo" w:cs="Menlo"/>
          <w:sz w:val="20"/>
          <w:szCs w:val="20"/>
        </w:rPr>
        <w:br/>
        <w:t xml:space="preserve"> </w:t>
      </w:r>
      <w:r>
        <w:rPr>
          <w:rFonts w:ascii="Menlo" w:hAnsi="Menlo" w:cs="Menlo"/>
          <w:sz w:val="20"/>
          <w:szCs w:val="20"/>
        </w:rPr>
        <w:br/>
      </w:r>
      <w:r w:rsidR="000252E1">
        <w:rPr>
          <w:rFonts w:ascii="Menlo" w:hAnsi="Menlo" w:cs="Menlo"/>
          <w:sz w:val="20"/>
          <w:szCs w:val="20"/>
        </w:rPr>
        <w:t>[2*q0*r0 - 2*q2*r2 + 2*q3*r1, 2*q1*r0 + 2*q2*r1 + 2*q3*r2, 2*q1*r1 - 2*q0*r2 - 2*q2*r0, 2*q0*r1 + 2*q1*r2 - 2*q3*r0]</w:t>
      </w:r>
      <w:r w:rsidR="000252E1">
        <w:rPr>
          <w:rFonts w:ascii="Menlo" w:hAnsi="Menlo" w:cs="Menlo"/>
          <w:sz w:val="20"/>
          <w:szCs w:val="20"/>
        </w:rPr>
        <w:br/>
        <w:t>[2*q0*r1 + 2*q1*r2 - 2*q3*r0, 2*q0*r2 - 2*q1*r1 + 2*q2*r0, 2*q1*r0 + 2*q2*r1 + 2*q3*r2, 2*q2*r2 - 2*q0*r0 - 2*q3*r1]</w:t>
      </w:r>
      <w:r w:rsidR="000252E1">
        <w:rPr>
          <w:rFonts w:ascii="Menlo" w:hAnsi="Menlo" w:cs="Menlo"/>
          <w:sz w:val="20"/>
          <w:szCs w:val="20"/>
        </w:rPr>
        <w:br/>
        <w:t>[2*q0*r2 - 2*q1*r1 + 2*q2*r0, 2*q3*r0 - 2*q1*r2 - 2*q0*r1, 2*q0*r0 - 2*q2*r2 + 2*q3*r1, 2*q1*r0 + 2*q2*r1 + 2*q3*r2]</w:t>
      </w:r>
      <w:r w:rsidR="000252E1">
        <w:rPr>
          <w:rFonts w:ascii="Menlo" w:hAnsi="Menlo" w:cs="Menlo"/>
          <w:sz w:val="20"/>
          <w:szCs w:val="20"/>
        </w:rPr>
        <w:br/>
        <w:t xml:space="preserve"> </w:t>
      </w:r>
    </w:p>
    <w:p w14:paraId="5C038E56" w14:textId="175AF428" w:rsidR="00295CE2" w:rsidRDefault="00295CE2" w:rsidP="00295CE2">
      <w:pPr>
        <w:spacing w:line="251" w:lineRule="atLeast"/>
        <w:rPr>
          <w:rFonts w:ascii="Menlo" w:hAnsi="Menlo" w:cs="Menlo"/>
          <w:sz w:val="20"/>
          <w:szCs w:val="20"/>
        </w:rPr>
      </w:pPr>
      <w:r>
        <w:rPr>
          <w:rFonts w:ascii="Menlo" w:hAnsi="Menlo" w:cs="Menlo"/>
          <w:sz w:val="20"/>
          <w:szCs w:val="20"/>
        </w:rPr>
        <w:t xml:space="preserve"> </w:t>
      </w:r>
    </w:p>
    <w:p w14:paraId="0F786BA9" w14:textId="77777777" w:rsidR="00295CE2" w:rsidRDefault="00295CE2" w:rsidP="00295CE2"/>
    <w:p w14:paraId="19C6F3E2" w14:textId="77777777" w:rsidR="00295CE2" w:rsidRDefault="00295CE2" w:rsidP="00295CE2"/>
    <w:p w14:paraId="0086F581" w14:textId="77777777" w:rsidR="00295CE2" w:rsidRDefault="00295CE2" w:rsidP="00295CE2">
      <w:pPr>
        <w:rPr>
          <w:rFonts w:ascii="Menlo" w:hAnsi="Menlo" w:cs="Menlo"/>
          <w:sz w:val="20"/>
          <w:szCs w:val="20"/>
        </w:rPr>
      </w:pPr>
      <w:r>
        <w:rPr>
          <w:rFonts w:ascii="Menlo" w:hAnsi="Menlo" w:cs="Menlo"/>
          <w:sz w:val="20"/>
          <w:szCs w:val="20"/>
        </w:rPr>
        <w:t>s2 = [q0;-q3;q2];</w:t>
      </w:r>
    </w:p>
    <w:p w14:paraId="54850584" w14:textId="77777777" w:rsidR="00295CE2" w:rsidRDefault="00295CE2" w:rsidP="00295CE2">
      <w:pPr>
        <w:rPr>
          <w:rFonts w:ascii="Menlo" w:hAnsi="Menlo" w:cs="Menlo"/>
          <w:sz w:val="20"/>
          <w:szCs w:val="20"/>
        </w:rPr>
      </w:pPr>
      <w:r>
        <w:rPr>
          <w:rFonts w:ascii="Menlo" w:hAnsi="Menlo" w:cs="Menlo"/>
          <w:sz w:val="20"/>
          <w:szCs w:val="20"/>
        </w:rPr>
        <w:t>s3 = [q3;q0;-q1];</w:t>
      </w:r>
    </w:p>
    <w:p w14:paraId="0E3186E1" w14:textId="77777777" w:rsidR="00295CE2" w:rsidRDefault="00295CE2" w:rsidP="00295CE2">
      <w:pPr>
        <w:rPr>
          <w:rFonts w:ascii="Menlo" w:hAnsi="Menlo" w:cs="Menlo"/>
          <w:sz w:val="20"/>
          <w:szCs w:val="20"/>
        </w:rPr>
      </w:pPr>
      <w:r>
        <w:rPr>
          <w:rFonts w:ascii="Menlo" w:hAnsi="Menlo" w:cs="Menlo"/>
          <w:sz w:val="20"/>
          <w:szCs w:val="20"/>
        </w:rPr>
        <w:t>s4 = [-q2;q1;q0];</w:t>
      </w:r>
    </w:p>
    <w:p w14:paraId="1D10103A" w14:textId="77777777" w:rsidR="00295CE2" w:rsidRDefault="00295CE2" w:rsidP="00295CE2">
      <w:pPr>
        <w:rPr>
          <w:rFonts w:ascii="Menlo" w:hAnsi="Menlo" w:cs="Menlo"/>
          <w:sz w:val="20"/>
          <w:szCs w:val="20"/>
        </w:rPr>
      </w:pPr>
      <w:r>
        <w:rPr>
          <w:rFonts w:ascii="Menlo" w:hAnsi="Menlo" w:cs="Menlo"/>
          <w:sz w:val="20"/>
          <w:szCs w:val="20"/>
        </w:rPr>
        <w:t>s1 = -[q1;q2;q3];</w:t>
      </w:r>
    </w:p>
    <w:p w14:paraId="0C4B342D" w14:textId="77777777" w:rsidR="00295CE2" w:rsidRDefault="00295CE2" w:rsidP="00295CE2">
      <w:pPr>
        <w:rPr>
          <w:rFonts w:ascii="Menlo" w:hAnsi="Menlo" w:cs="Menlo"/>
          <w:sz w:val="20"/>
          <w:szCs w:val="20"/>
        </w:rPr>
      </w:pPr>
    </w:p>
    <w:p w14:paraId="3C1D512E" w14:textId="77777777" w:rsidR="00295CE2" w:rsidRDefault="00295CE2" w:rsidP="00295CE2">
      <w:pPr>
        <w:rPr>
          <w:rFonts w:ascii="Menlo" w:hAnsi="Menlo" w:cs="Menlo"/>
          <w:sz w:val="20"/>
          <w:szCs w:val="20"/>
        </w:rPr>
      </w:pPr>
      <w:r>
        <w:rPr>
          <w:rFonts w:ascii="Menlo" w:hAnsi="Menlo" w:cs="Menlo"/>
          <w:sz w:val="20"/>
          <w:szCs w:val="20"/>
        </w:rPr>
        <w:t>S = [s1.';s2.';s3.';s4.']</w:t>
      </w:r>
    </w:p>
    <w:p w14:paraId="4BC01958" w14:textId="77777777" w:rsidR="00295CE2" w:rsidRDefault="00295CE2" w:rsidP="00295CE2">
      <w:pPr>
        <w:rPr>
          <w:rFonts w:ascii="Menlo" w:hAnsi="Menlo" w:cs="Menlo"/>
          <w:sz w:val="20"/>
          <w:szCs w:val="20"/>
        </w:rPr>
      </w:pPr>
      <w:r>
        <w:rPr>
          <w:rFonts w:ascii="Menlo" w:hAnsi="Menlo" w:cs="Menlo"/>
          <w:sz w:val="20"/>
          <w:szCs w:val="20"/>
        </w:rPr>
        <w:t>A = S*r</w:t>
      </w:r>
    </w:p>
    <w:p w14:paraId="23991153" w14:textId="77777777" w:rsidR="00295CE2" w:rsidRDefault="00295CE2" w:rsidP="00295CE2">
      <w:pPr>
        <w:rPr>
          <w:rFonts w:ascii="Menlo" w:hAnsi="Menlo" w:cs="Menlo"/>
          <w:sz w:val="20"/>
          <w:szCs w:val="20"/>
        </w:rPr>
      </w:pPr>
    </w:p>
    <w:p w14:paraId="423A5426" w14:textId="77777777" w:rsidR="00295CE2" w:rsidRDefault="00295CE2" w:rsidP="00295CE2">
      <w:pPr>
        <w:rPr>
          <w:rFonts w:ascii="Menlo" w:hAnsi="Menlo" w:cs="Menlo"/>
          <w:sz w:val="20"/>
          <w:szCs w:val="20"/>
        </w:rPr>
      </w:pPr>
      <w:r>
        <w:rPr>
          <w:rFonts w:ascii="Menlo" w:hAnsi="Menlo" w:cs="Menlo"/>
          <w:sz w:val="20"/>
          <w:szCs w:val="20"/>
        </w:rPr>
        <w:t>a1 = s1.'*r;</w:t>
      </w:r>
    </w:p>
    <w:p w14:paraId="52BB1C15" w14:textId="77777777" w:rsidR="00295CE2" w:rsidRDefault="00295CE2" w:rsidP="00295CE2">
      <w:pPr>
        <w:rPr>
          <w:rFonts w:ascii="Menlo" w:hAnsi="Menlo" w:cs="Menlo"/>
          <w:sz w:val="20"/>
          <w:szCs w:val="20"/>
        </w:rPr>
      </w:pPr>
      <w:r>
        <w:rPr>
          <w:rFonts w:ascii="Menlo" w:hAnsi="Menlo" w:cs="Menlo"/>
          <w:sz w:val="20"/>
          <w:szCs w:val="20"/>
        </w:rPr>
        <w:t>a2 = s2.'*r;</w:t>
      </w:r>
    </w:p>
    <w:p w14:paraId="6F312925" w14:textId="77777777" w:rsidR="00295CE2" w:rsidRDefault="00295CE2" w:rsidP="00295CE2">
      <w:pPr>
        <w:rPr>
          <w:rFonts w:ascii="Menlo" w:hAnsi="Menlo" w:cs="Menlo"/>
          <w:sz w:val="20"/>
          <w:szCs w:val="20"/>
        </w:rPr>
      </w:pPr>
    </w:p>
    <w:p w14:paraId="4C045046" w14:textId="77777777" w:rsidR="00295CE2" w:rsidRDefault="00295CE2" w:rsidP="00295CE2">
      <w:pPr>
        <w:rPr>
          <w:rFonts w:ascii="Menlo" w:hAnsi="Menlo" w:cs="Menlo"/>
          <w:sz w:val="20"/>
          <w:szCs w:val="20"/>
        </w:rPr>
      </w:pPr>
      <w:r>
        <w:rPr>
          <w:rFonts w:ascii="Menlo" w:hAnsi="Menlo" w:cs="Menlo"/>
          <w:sz w:val="20"/>
          <w:szCs w:val="20"/>
        </w:rPr>
        <w:t>a3 = s3.'*r;</w:t>
      </w:r>
    </w:p>
    <w:p w14:paraId="5C88738E" w14:textId="77777777" w:rsidR="00295CE2" w:rsidRDefault="00295CE2" w:rsidP="00295CE2">
      <w:pPr>
        <w:rPr>
          <w:rFonts w:ascii="Menlo" w:hAnsi="Menlo" w:cs="Menlo"/>
          <w:sz w:val="20"/>
          <w:szCs w:val="20"/>
        </w:rPr>
      </w:pPr>
    </w:p>
    <w:p w14:paraId="79C5FE87" w14:textId="77777777" w:rsidR="00295CE2" w:rsidRDefault="00295CE2" w:rsidP="00295CE2">
      <w:pPr>
        <w:rPr>
          <w:rFonts w:ascii="Menlo" w:hAnsi="Menlo" w:cs="Menlo"/>
          <w:sz w:val="20"/>
          <w:szCs w:val="20"/>
        </w:rPr>
      </w:pPr>
      <w:r>
        <w:rPr>
          <w:rFonts w:ascii="Menlo" w:hAnsi="Menlo" w:cs="Menlo"/>
          <w:sz w:val="20"/>
          <w:szCs w:val="20"/>
        </w:rPr>
        <w:t>a4 = s4.'*r;</w:t>
      </w:r>
    </w:p>
    <w:p w14:paraId="3BC2691E" w14:textId="77777777" w:rsidR="00295CE2" w:rsidRDefault="00295CE2" w:rsidP="00295CE2">
      <w:pPr>
        <w:rPr>
          <w:rFonts w:ascii="Menlo" w:hAnsi="Menlo" w:cs="Menlo"/>
          <w:sz w:val="20"/>
          <w:szCs w:val="20"/>
        </w:rPr>
      </w:pPr>
    </w:p>
    <w:p w14:paraId="2C478947" w14:textId="77777777" w:rsidR="00295CE2" w:rsidRDefault="00295CE2" w:rsidP="00295CE2"/>
    <w:p w14:paraId="4F6A396A" w14:textId="77777777" w:rsidR="00295CE2" w:rsidRDefault="00295CE2" w:rsidP="00295CE2">
      <w:r>
        <w:t>Then () is</w:t>
      </w:r>
    </w:p>
    <w:p w14:paraId="3929826E" w14:textId="77777777" w:rsidR="00295CE2" w:rsidRDefault="00295CE2" w:rsidP="00295CE2"/>
    <w:p w14:paraId="087D9785" w14:textId="77777777" w:rsidR="00295CE2" w:rsidRDefault="00295CE2" w:rsidP="00295CE2">
      <w:pPr>
        <w:rPr>
          <w:rFonts w:ascii="Menlo" w:hAnsi="Menlo" w:cs="Menlo"/>
          <w:sz w:val="20"/>
          <w:szCs w:val="20"/>
        </w:rPr>
      </w:pPr>
      <w:r>
        <w:rPr>
          <w:rFonts w:ascii="Menlo" w:hAnsi="Menlo" w:cs="Menlo"/>
          <w:sz w:val="20"/>
          <w:szCs w:val="20"/>
        </w:rPr>
        <w:t>[a2 -a1 a4 -a3;a3 -a4 -a1 a2;a4 a3 -a2 -a1]</w:t>
      </w:r>
    </w:p>
    <w:p w14:paraId="552A8FD3" w14:textId="77777777" w:rsidR="00295CE2" w:rsidRDefault="00295CE2" w:rsidP="00295CE2"/>
    <w:p w14:paraId="5CDC6891" w14:textId="77777777" w:rsidR="00295CE2" w:rsidRDefault="00295CE2" w:rsidP="00295CE2"/>
    <w:p w14:paraId="0EA4777E" w14:textId="7984C7CB" w:rsidR="00295CE2" w:rsidRDefault="00295CE2" w:rsidP="00295CE2">
      <w:pPr>
        <w:jc w:val="center"/>
      </w:pPr>
    </w:p>
    <w:p w14:paraId="5688D711" w14:textId="77777777" w:rsidR="00295CE2" w:rsidRDefault="00295CE2" w:rsidP="00295CE2"/>
    <w:p w14:paraId="5AAF8D27" w14:textId="77777777" w:rsidR="00295CE2" w:rsidRDefault="00295CE2" w:rsidP="00295CE2">
      <w:r>
        <w:t>which is local mapping between differential quaternion and angles.....Zeta matrix.</w:t>
      </w:r>
    </w:p>
    <w:p w14:paraId="5E697308" w14:textId="77777777" w:rsidR="00D06663" w:rsidRDefault="00D06663" w:rsidP="00AC030E"/>
    <w:p w14:paraId="0E6EF3BE" w14:textId="77777777" w:rsidR="00D06663" w:rsidRDefault="00D06663" w:rsidP="00BA2C89"/>
    <w:p w14:paraId="518980D6" w14:textId="77777777" w:rsidR="00D06663" w:rsidRDefault="00D06663" w:rsidP="00DA5FA1">
      <w:pPr>
        <w:pStyle w:val="Heading2"/>
      </w:pPr>
      <w:bookmarkStart w:id="75" w:name="_Toc209787820"/>
      <w:bookmarkStart w:id="76" w:name="_Toc229857485"/>
      <w:bookmarkStart w:id="77" w:name="_Toc229926538"/>
      <w:r>
        <w:t>Data Association</w:t>
      </w:r>
      <w:bookmarkEnd w:id="75"/>
      <w:bookmarkEnd w:id="76"/>
      <w:bookmarkEnd w:id="77"/>
    </w:p>
    <w:p w14:paraId="23207027" w14:textId="77777777" w:rsidR="00D06663" w:rsidRDefault="00D06663" w:rsidP="00DA5FA1"/>
    <w:p w14:paraId="2E7B5CEA" w14:textId="77777777" w:rsidR="00D06663" w:rsidRDefault="00D06663" w:rsidP="00DA5FA1">
      <w:r>
        <w:t>Match measurement to landmark through innovations nearest Mahalanobis distance from kth landmark to lth innovations, e.g. select kth LM and the loop of l=1:K measurements.  For conditionally independent measurements, the pdf of the measurement is normal with mean zhat and covariance S.  Hence the ML estimate of the corresponding measurement is</w:t>
      </w:r>
    </w:p>
    <w:p w14:paraId="4DA84131" w14:textId="77777777" w:rsidR="00D06663" w:rsidRDefault="00D06663" w:rsidP="00DA5FA1"/>
    <w:p w14:paraId="4AD9D9E1" w14:textId="77777777" w:rsidR="00D06663" w:rsidRDefault="00D06663" w:rsidP="00DA5FA1">
      <w:pPr>
        <w:jc w:val="center"/>
      </w:pPr>
      <w:r>
        <w:rPr>
          <w:noProof/>
          <w:position w:val="-26"/>
        </w:rPr>
        <w:drawing>
          <wp:inline distT="0" distB="0" distL="0" distR="0" wp14:anchorId="3EEA0DE4" wp14:editId="3423A94A">
            <wp:extent cx="2101088" cy="327152"/>
            <wp:effectExtent l="0" t="0" r="0" b="0"/>
            <wp:docPr id="671128207" name="Picture 671128207" descr="{&quot;mathml&quot;:&quot;&lt;math style=\&quot;font-family:Times New Roman;font-size:12px;\&quot; xmlns=\&quot;http://www.w3.org/1998/Math/MathML\&quot;&gt;&lt;mover&gt;&lt;mi&gt;k&lt;/mi&gt;&lt;mo&gt;^&lt;/mo&gt;&lt;/mover&gt;&lt;mo&gt;=&lt;/mo&gt;&lt;mtext&gt;arg&amp;#xA0;&lt;/mtext&gt;&lt;munder&gt;&lt;mtext&gt;min&lt;/mtext&gt;&lt;mi&gt;l&lt;/mi&gt;&lt;/munder&gt;&lt;mo&gt;&amp;#xA0;&lt;/mo&gt;&lt;msup&gt;&lt;mfenced&gt;&lt;mrow&gt;&lt;msub&gt;&lt;mi&gt;z&lt;/mi&gt;&lt;mi&gt;l&lt;/mi&gt;&lt;/msub&gt;&lt;mo&gt;-&lt;/mo&gt;&lt;msub&gt;&lt;mover&gt;&lt;mi&gt;z&lt;/mi&gt;&lt;mo&gt;^&lt;/mo&gt;&lt;/mover&gt;&lt;mi&gt;k&lt;/mi&gt;&lt;/msub&gt;&lt;/mrow&gt;&lt;/mfenced&gt;&lt;mi&gt;T&lt;/mi&gt;&lt;/msup&gt;&lt;msubsup&gt;&lt;mi&gt;S&lt;/mi&gt;&lt;mi&gt;k&lt;/mi&gt;&lt;mrow&gt;&lt;mo&gt;-&lt;/mo&gt;&lt;mn&gt;1&lt;/mn&gt;&lt;/mrow&gt;&lt;/msubsup&gt;&lt;mfenced&gt;&lt;mrow&gt;&lt;msub&gt;&lt;mi&gt;z&lt;/mi&gt;&lt;mi&gt;l&lt;/mi&gt;&lt;/msub&gt;&lt;mo&gt;-&lt;/mo&gt;&lt;msub&gt;&lt;mover&gt;&lt;mi&gt;z&lt;/mi&gt;&lt;mo&gt;^&lt;/mo&gt;&lt;/mover&gt;&lt;mi&gt;k&lt;/mi&gt;&lt;/msub&gt;&lt;/mrow&gt;&lt;/mfenced&gt;&lt;/math&gt;&quot;,&quot;origin&quot;:&quot;MathType Legacy&quot;,&quot;version&quot;:&quot;v3.18.2&quot;}" title="k with hat on top equals text arg  end text stack text min end text with l below space open parentheses z subscript l minus z with hat on top subscript k close parentheses to the power of T S subscript k superscript negative 1 end superscript open parentheses z subscript l minus z with hat on top subscript k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over&gt;&lt;mi&gt;k&lt;/mi&gt;&lt;mo&gt;^&lt;/mo&gt;&lt;/mover&gt;&lt;mo&gt;=&lt;/mo&gt;&lt;mtext&gt;arg&amp;#xA0;&lt;/mtext&gt;&lt;munder&gt;&lt;mtext&gt;min&lt;/mtext&gt;&lt;mi&gt;l&lt;/mi&gt;&lt;/munder&gt;&lt;mo&gt;&amp;#xA0;&lt;/mo&gt;&lt;msup&gt;&lt;mfenced&gt;&lt;mrow&gt;&lt;msub&gt;&lt;mi&gt;z&lt;/mi&gt;&lt;mi&gt;l&lt;/mi&gt;&lt;/msub&gt;&lt;mo&gt;-&lt;/mo&gt;&lt;msub&gt;&lt;mover&gt;&lt;mi&gt;z&lt;/mi&gt;&lt;mo&gt;^&lt;/mo&gt;&lt;/mover&gt;&lt;mi&gt;k&lt;/mi&gt;&lt;/msub&gt;&lt;/mrow&gt;&lt;/mfenced&gt;&lt;mi&gt;T&lt;/mi&gt;&lt;/msup&gt;&lt;msubsup&gt;&lt;mi&gt;S&lt;/mi&gt;&lt;mi&gt;k&lt;/mi&gt;&lt;mrow&gt;&lt;mo&gt;-&lt;/mo&gt;&lt;mn&gt;1&lt;/mn&gt;&lt;/mrow&gt;&lt;/msubsup&gt;&lt;mfenced&gt;&lt;mrow&gt;&lt;msub&gt;&lt;mi&gt;z&lt;/mi&gt;&lt;mi&gt;l&lt;/mi&gt;&lt;/msub&gt;&lt;mo&gt;-&lt;/mo&gt;&lt;msub&gt;&lt;mover&gt;&lt;mi&gt;z&lt;/mi&gt;&lt;mo&gt;^&lt;/mo&gt;&lt;/mover&gt;&lt;mi&gt;k&lt;/mi&gt;&lt;/msub&gt;&lt;/mrow&gt;&lt;/mfenced&gt;&lt;/math&gt;&quot;,&quot;origin&quot;:&quot;MathType Legacy&quot;,&quot;version&quot;:&quot;v3.18.2&quot;}" title="k with hat on top equals text arg  end text stack text min end text with l below space open parentheses z subscript l minus z with hat on top subscript k close parentheses to the power of T S subscript k superscript negative 1 end superscript open parentheses z subscript l minus z with hat on top subscript k close parentheses"/>
                    <pic:cNvPicPr/>
                  </pic:nvPicPr>
                  <pic:blipFill>
                    <a:blip r:embed="rId358" cstate="print">
                      <a:extLst>
                        <a:ext uri="{28A0092B-C50C-407E-A947-70E740481C1C}">
                          <a14:useLocalDpi xmlns:a14="http://schemas.microsoft.com/office/drawing/2010/main" val="0"/>
                        </a:ext>
                      </a:extLst>
                    </a:blip>
                    <a:stretch>
                      <a:fillRect/>
                    </a:stretch>
                  </pic:blipFill>
                  <pic:spPr>
                    <a:xfrm>
                      <a:off x="0" y="0"/>
                      <a:ext cx="2101088" cy="327152"/>
                    </a:xfrm>
                    <a:prstGeom prst="rect">
                      <a:avLst/>
                    </a:prstGeom>
                  </pic:spPr>
                </pic:pic>
              </a:graphicData>
            </a:graphic>
          </wp:inline>
        </w:drawing>
      </w:r>
    </w:p>
    <w:p w14:paraId="228867DA" w14:textId="77777777" w:rsidR="00D06663" w:rsidRDefault="00D06663" w:rsidP="00DA5FA1"/>
    <w:p w14:paraId="6604EB3D" w14:textId="77777777" w:rsidR="00D06663" w:rsidRDefault="00D06663" w:rsidP="00DA5FA1"/>
    <w:p w14:paraId="65C16337" w14:textId="77777777" w:rsidR="00D06663" w:rsidRDefault="00D06663" w:rsidP="00DA5FA1">
      <w:r>
        <w:t>which is a function only of the lth measurement.  However, two closley spaced measurements with large errors it's quite possible for errors in association.  Heuristics such can be used.</w:t>
      </w:r>
    </w:p>
    <w:p w14:paraId="47082FF0" w14:textId="77777777" w:rsidR="00D06663" w:rsidRDefault="00D06663" w:rsidP="00DA5FA1"/>
    <w:p w14:paraId="2023E6CD" w14:textId="77777777" w:rsidR="00D06663" w:rsidRDefault="00D06663" w:rsidP="00DA5FA1">
      <w:r>
        <w:t>Which measurement kth belongs to the mth landmark? easiest: pick m, loop over k and find ML estimate with innovations pdf.  With perfect data association the correspondence matrix C is diagonal with cij =1 for i=j, and 0 otherwise</w:t>
      </w:r>
    </w:p>
    <w:p w14:paraId="1C5A0D6F" w14:textId="77777777" w:rsidR="00D06663" w:rsidRDefault="00D06663" w:rsidP="00DA5FA1"/>
    <w:p w14:paraId="45C20F53" w14:textId="7E800262" w:rsidR="00D06663" w:rsidRDefault="00D06663" w:rsidP="00DA5FA1">
      <w:r>
        <w:t>Pose influences data association</w:t>
      </w:r>
      <w:r w:rsidR="004675C3">
        <w:t>.</w:t>
      </w:r>
    </w:p>
    <w:p w14:paraId="613B8080" w14:textId="77777777" w:rsidR="004675C3" w:rsidRDefault="004675C3" w:rsidP="00DA5FA1"/>
    <w:p w14:paraId="7CD39B63" w14:textId="6C6F5BE3" w:rsidR="004675C3" w:rsidRDefault="004675C3" w:rsidP="00DA5FA1">
      <w:r>
        <w:t>A joint distance set can be used as well, where the individual innovations for the set of measurements is stacked and gated together.  Joint compatibility branch and bound using search tree.</w:t>
      </w:r>
    </w:p>
    <w:p w14:paraId="40D2BF3D" w14:textId="77777777" w:rsidR="00D06663" w:rsidRDefault="00D06663" w:rsidP="00DA5FA1"/>
    <w:p w14:paraId="6FFF6A10" w14:textId="77777777" w:rsidR="00D06663" w:rsidRDefault="00D06663" w:rsidP="00DA5FA1">
      <w:pPr>
        <w:pStyle w:val="Heading2"/>
      </w:pPr>
      <w:bookmarkStart w:id="78" w:name="_Toc209787821"/>
      <w:bookmarkStart w:id="79" w:name="_Toc229857486"/>
      <w:bookmarkStart w:id="80" w:name="_Toc229926539"/>
      <w:r>
        <w:t>Loop Closing</w:t>
      </w:r>
      <w:bookmarkEnd w:id="78"/>
      <w:bookmarkEnd w:id="79"/>
      <w:bookmarkEnd w:id="80"/>
    </w:p>
    <w:p w14:paraId="47FF8FA3" w14:textId="77777777" w:rsidR="00CB0BD8" w:rsidRDefault="00CB0BD8" w:rsidP="00CB0BD8"/>
    <w:p w14:paraId="637552BE" w14:textId="117B9E24" w:rsidR="00CB0BD8" w:rsidRPr="00CB0BD8" w:rsidRDefault="00CB0BD8" w:rsidP="00CB0BD8">
      <w:r>
        <w:t>Loop closure is built in for perfect data association.  Once the landmark is observed the filter embeds the correlation between its position and the vehicle state into P.  When mj is reobserved, the residual updates the states and the map jointly.  In pose-graph slam, once a landmark is reobserved (e.g. it should have the same x,y,z since it's stationary), the error between the previous and current pose is redistributed among the other poses via optimization.</w:t>
      </w:r>
    </w:p>
    <w:p w14:paraId="3494DF06" w14:textId="77777777" w:rsidR="00D06663" w:rsidRDefault="00D06663" w:rsidP="00DA5FA1"/>
    <w:p w14:paraId="4E3CC2B8" w14:textId="77777777" w:rsidR="00D06663" w:rsidRDefault="00D06663" w:rsidP="00DA5FA1"/>
    <w:p w14:paraId="0C06E902" w14:textId="77777777" w:rsidR="00D06663" w:rsidRDefault="00D06663" w:rsidP="007816A1">
      <w:pPr>
        <w:pStyle w:val="Heading2"/>
      </w:pPr>
      <w:bookmarkStart w:id="81" w:name="_Toc229857487"/>
      <w:bookmarkStart w:id="82" w:name="_Toc229926540"/>
      <w:r>
        <w:t>Inertial Navigation</w:t>
      </w:r>
      <w:bookmarkEnd w:id="81"/>
      <w:bookmarkEnd w:id="82"/>
    </w:p>
    <w:p w14:paraId="0025B53E" w14:textId="77777777" w:rsidR="00D06663" w:rsidRDefault="00D06663" w:rsidP="004C18D3"/>
    <w:p w14:paraId="41A6B1E3" w14:textId="77777777" w:rsidR="00D06663" w:rsidRDefault="00D06663" w:rsidP="004C18D3">
      <w:r>
        <w:t xml:space="preserve">Inertial navigation systems combine sensors which measure acceleration and rotation rate with equations that solve Newton's dyamical equations of motion to compute a body's position and velocity.  The advantage of such systems are their self contained nature, requiring no external signals or input.  Mechanical systems are mounted on a stable platform which is isolated or gimbaled from the vehicle's rotational motion.  For applications which do not require extreme accuracy most modern systems dispense with the heavy and expensive mechanical appartus and employ microelectronic or optical sensors which are rigidly attached, or "strapped down" to the vehicle.  </w:t>
      </w:r>
    </w:p>
    <w:p w14:paraId="33032B4E" w14:textId="77777777" w:rsidR="00D06663" w:rsidRDefault="00D06663" w:rsidP="004C18D3"/>
    <w:p w14:paraId="1BA12F66" w14:textId="77777777" w:rsidR="00D06663" w:rsidRPr="008C3B8F" w:rsidRDefault="00D06663" w:rsidP="004C18D3">
      <w:r>
        <w:t xml:space="preserve">Integrated inertial measurement units (IMU) combine three gyroscopes and accelerometers which provide rotation rates and non-gravitational acceleration, respectively, along three mutually perpendicular axes.  IMUs may also include barometers to measure height and magnetometers to measure compass heading.  Gradiometers can be used to measure the gravity direction.  </w:t>
      </w:r>
      <w:r w:rsidRPr="008C3B8F">
        <w:t>MEMS are sensor systems composed of electrical and mechanical parts usually etched out of silicon at the micrometer scale. Mems accelerometer spring etched in Silicon, motion of proof mass changes capacitance.  MEMS gyroscopes have a mass that reciprocates at a constant frequency. During rotation of the gyroscope, the mass will induce a force perpendicular to the reciprocation direction due to the Coriolis effect. This force is countered by the etched springs and sensed by capacitive sensing arms like the accelerometer.</w:t>
      </w:r>
      <w:r>
        <w:t xml:space="preserve">  Typical errors in industrial MEMs </w:t>
      </w:r>
      <w:r>
        <w:lastRenderedPageBreak/>
        <w:t>are few degrees per hour and a few micro-gs in the gyro and accel which results in accurate dead-reckoning for a few minutes.  Strategic platforms feature errors up to 10</w:t>
      </w:r>
      <w:r w:rsidRPr="008C3B8F">
        <w:rPr>
          <w:vertAlign w:val="superscript"/>
        </w:rPr>
        <w:t>-4</w:t>
      </w:r>
      <w:r>
        <w:t xml:space="preserve"> deg/hour which is suitable for a few hours of accurate course estimation before a corrective input is required.</w:t>
      </w:r>
    </w:p>
    <w:p w14:paraId="11A40A4A" w14:textId="77777777" w:rsidR="00D06663" w:rsidRDefault="00D06663" w:rsidP="004C18D3"/>
    <w:p w14:paraId="5D2B6F21" w14:textId="029940B6" w:rsidR="00D06663" w:rsidRDefault="00D06663" w:rsidP="004C18D3">
      <w:r>
        <w:t>Given knowledge of intial speed, heading, and position it is theoretically possible to determine subsequent values via dead reckoning.  The gyroscopic measurements are integrated to determine attitude and heading which are then used to resolve accelerometer measurements into the desired reference or navigation frame.  Integrating the oriented accelerations twice provides velocity and position with respect to this frame.</w:t>
      </w:r>
    </w:p>
    <w:p w14:paraId="1C6450D3" w14:textId="77777777" w:rsidR="00B47A44" w:rsidRDefault="00B47A44" w:rsidP="004C18D3"/>
    <w:p w14:paraId="6653324F" w14:textId="57D31B24" w:rsidR="00D06663" w:rsidRDefault="00B47A44" w:rsidP="004C18D3">
      <w:r>
        <w:t>Another advatange of VIO-SLAM is the addition of an accelerometer resolves the scale gauge similarity.  For situations where a=0, scale is unobservable.  With known focal length, the camera measures only bearing.  It has no ruler, because the projection function is invariant to scale.  However, a calibrated accelerometer allows the perception of metric distance since its units are m/s^2.  The scale of the world map is constantly informed and corrected through the predicted measurement which uses the metric propagation model.  If a synthetic scale change is added to the map, the innovations process becomes non-zero, and the gain adapts the correction to enforce the metric scale maintained by the accel.</w:t>
      </w:r>
      <w:r w:rsidR="001E5571">
        <w:t xml:space="preserve">  </w:t>
      </w:r>
    </w:p>
    <w:p w14:paraId="20BDDB11" w14:textId="77777777" w:rsidR="00D06663" w:rsidRDefault="00D06663" w:rsidP="004C18D3"/>
    <w:p w14:paraId="2E89D0E7" w14:textId="77777777" w:rsidR="00D06663" w:rsidRDefault="00D06663" w:rsidP="004C18D3">
      <w:r>
        <w:t>In principle then there are two main steps to inertial navigation: 1) Use the gyro data to orient the accel values into the reference frame, 2) proceed with dead-reckoning in the reference frame.  These two fundamental operations are encasulated in the navigation equation</w:t>
      </w:r>
    </w:p>
    <w:p w14:paraId="781FEA75" w14:textId="77777777" w:rsidR="00D06663" w:rsidRDefault="00D06663" w:rsidP="004C18D3"/>
    <w:p w14:paraId="7B7281B6" w14:textId="77777777" w:rsidR="00D06663" w:rsidRDefault="00D06663" w:rsidP="006510E4">
      <w:pPr>
        <w:jc w:val="center"/>
      </w:pPr>
      <w:r>
        <w:rPr>
          <w:noProof/>
          <w:position w:val="-22"/>
        </w:rPr>
        <w:drawing>
          <wp:inline distT="0" distB="0" distL="0" distR="0" wp14:anchorId="57223DF8" wp14:editId="57B034E0">
            <wp:extent cx="2879344" cy="379984"/>
            <wp:effectExtent l="0" t="0" r="0" b="0"/>
            <wp:docPr id="1952775781" name="Picture 1952775781" descr="{&quot;mathml&quot;:&quot;&lt;math style=\&quot;font-family:stix;font-size:12px;\&quot; xmlns=\&quot;http://www.w3.org/1998/Math/MathML\&quot;&gt;&lt;mfrac&gt;&lt;mrow&gt;&lt;msup&gt;&lt;mo&gt;d&lt;/mo&gt;&lt;mn&gt;2&lt;/mn&gt;&lt;/msup&gt;&lt;msup&gt;&lt;mi mathvariant=\&quot;bold\&quot;&gt;r&lt;/mi&gt;&lt;mi&gt;&amp;#x3B1;&lt;/mi&gt;&lt;/msup&gt;&lt;mfenced&gt;&lt;mi&gt;t&lt;/mi&gt;&lt;/mfenced&gt;&lt;/mrow&gt;&lt;mrow&gt;&lt;mo&gt;d&lt;/mo&gt;&lt;msup&gt;&lt;mi&gt;t&lt;/mi&gt;&lt;mn&gt;2&lt;/mn&gt;&lt;/msup&gt;&lt;/mrow&gt;&lt;/mfrac&gt;&lt;mo&gt;=&lt;/mo&gt;&lt;msup&gt;&lt;mi mathvariant=\&quot;bold\&quot;&gt;f&lt;/mi&gt;&lt;mi&gt;&amp;#x3B1;&lt;/mi&gt;&lt;/msup&gt;&lt;mo mathvariant=\&quot;bold\&quot;&gt;+&lt;/mo&gt;&lt;msup&gt;&lt;mi mathvariant=\&quot;bold\&quot;&gt;g&lt;/mi&gt;&lt;mi&gt;&amp;#x3B1;&lt;/mi&gt;&lt;/msup&gt;&lt;mo mathvariant=\&quot;bold\&quot;&gt;=&lt;/mo&gt;&lt;msubsup&gt;&lt;mi mathvariant=\&quot;bold\&quot;&gt;R&lt;/mi&gt;&lt;mi&gt;&amp;#x3B2;&lt;/mi&gt;&lt;mi&gt;&amp;#x3B1;&lt;/mi&gt;&lt;/msubsup&gt;&lt;mfenced&gt;&lt;mrow&gt;&lt;msup&gt;&lt;mi mathvariant=\&quot;bold-italic\&quot;&gt;&amp;#x3C9;&lt;/mi&gt;&lt;mi mathvariant=\&quot;bold\&quot;&gt;&amp;#x3B2;&lt;/mi&gt;&lt;/msup&gt;&lt;mrow&gt;&lt;mo stretchy=\&quot;true\&quot;&gt;(&lt;/mo&gt;&lt;mi mathvariant=\&quot;normal\&quot;&gt;t&lt;/mi&gt;&lt;mo stretchy=\&quot;true\&quot;&gt;)&lt;/mo&gt;&lt;/mrow&gt;&lt;/mrow&gt;&lt;/mfenced&gt;&lt;msup&gt;&lt;mi mathvariant=\&quot;bold\&quot;&gt;f&lt;/mi&gt;&lt;mi&gt;&amp;#x3B2;&lt;/mi&gt;&lt;/msup&gt;&lt;mfenced&gt;&lt;mi&gt;t&lt;/mi&gt;&lt;/mfenced&gt;&lt;mo mathvariant=\&quot;bold\&quot;&gt;+&lt;/mo&gt;&lt;msup&gt;&lt;mi mathvariant=\&quot;bold\&quot;&gt;g&lt;/mi&gt;&lt;mi&gt;&amp;#x3B1;&lt;/mi&gt;&lt;/msup&gt;&lt;/math&gt;&quot;,&quot;origin&quot;:&quot;MathType Legacy&quot;,&quot;version&quot;:&quot;v3.22.0&quot;}" title="fraction numerator d squared bold r to the power of alpha open parentheses t close parentheses over denominator d t squared end fraction equals bold f to the power of alpha bold plus bold g to the power of alpha bold equals bold R subscript beta superscript alpha open parentheses bold italic omega to the power of bold beta stretchy left parenthesis straight t stretchy right parenthesis close parentheses bold f to the power of beta open parentheses t close parentheses bold plus bold g to the power of 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frac&gt;&lt;mrow&gt;&lt;msup&gt;&lt;mo&gt;d&lt;/mo&gt;&lt;mn&gt;2&lt;/mn&gt;&lt;/msup&gt;&lt;msup&gt;&lt;mi mathvariant=\&quot;bold\&quot;&gt;r&lt;/mi&gt;&lt;mi&gt;&amp;#x3B1;&lt;/mi&gt;&lt;/msup&gt;&lt;mfenced&gt;&lt;mi&gt;t&lt;/mi&gt;&lt;/mfenced&gt;&lt;/mrow&gt;&lt;mrow&gt;&lt;mo&gt;d&lt;/mo&gt;&lt;msup&gt;&lt;mi&gt;t&lt;/mi&gt;&lt;mn&gt;2&lt;/mn&gt;&lt;/msup&gt;&lt;/mrow&gt;&lt;/mfrac&gt;&lt;mo&gt;=&lt;/mo&gt;&lt;msup&gt;&lt;mi mathvariant=\&quot;bold\&quot;&gt;f&lt;/mi&gt;&lt;mi&gt;&amp;#x3B1;&lt;/mi&gt;&lt;/msup&gt;&lt;mo mathvariant=\&quot;bold\&quot;&gt;+&lt;/mo&gt;&lt;msup&gt;&lt;mi mathvariant=\&quot;bold\&quot;&gt;g&lt;/mi&gt;&lt;mi&gt;&amp;#x3B1;&lt;/mi&gt;&lt;/msup&gt;&lt;mo mathvariant=\&quot;bold\&quot;&gt;=&lt;/mo&gt;&lt;msubsup&gt;&lt;mi mathvariant=\&quot;bold\&quot;&gt;R&lt;/mi&gt;&lt;mi&gt;&amp;#x3B2;&lt;/mi&gt;&lt;mi&gt;&amp;#x3B1;&lt;/mi&gt;&lt;/msubsup&gt;&lt;mfenced&gt;&lt;mrow&gt;&lt;msup&gt;&lt;mi mathvariant=\&quot;bold-italic\&quot;&gt;&amp;#x3C9;&lt;/mi&gt;&lt;mi mathvariant=\&quot;bold\&quot;&gt;&amp;#x3B2;&lt;/mi&gt;&lt;/msup&gt;&lt;mrow&gt;&lt;mo stretchy=\&quot;true\&quot;&gt;(&lt;/mo&gt;&lt;mi mathvariant=\&quot;normal\&quot;&gt;t&lt;/mi&gt;&lt;mo stretchy=\&quot;true\&quot;&gt;)&lt;/mo&gt;&lt;/mrow&gt;&lt;/mrow&gt;&lt;/mfenced&gt;&lt;msup&gt;&lt;mi mathvariant=\&quot;bold\&quot;&gt;f&lt;/mi&gt;&lt;mi&gt;&amp;#x3B2;&lt;/mi&gt;&lt;/msup&gt;&lt;mfenced&gt;&lt;mi&gt;t&lt;/mi&gt;&lt;/mfenced&gt;&lt;mo mathvariant=\&quot;bold\&quot;&gt;+&lt;/mo&gt;&lt;msup&gt;&lt;mi mathvariant=\&quot;bold\&quot;&gt;g&lt;/mi&gt;&lt;mi&gt;&amp;#x3B1;&lt;/mi&gt;&lt;/msup&gt;&lt;/math&gt;&quot;,&quot;origin&quot;:&quot;MathType Legacy&quot;,&quot;version&quot;:&quot;v3.22.0&quot;}" title="fraction numerator d squared bold r to the power of alpha open parentheses t close parentheses over denominator d t squared end fraction equals bold f to the power of alpha bold plus bold g to the power of alpha bold equals bold R subscript beta superscript alpha open parentheses bold italic omega to the power of bold beta stretchy left parenthesis straight t stretchy right parenthesis close parentheses bold f to the power of beta open parentheses t close parentheses bold plus bold g to the power of alpha"/>
                    <pic:cNvPicPr/>
                  </pic:nvPicPr>
                  <pic:blipFill>
                    <a:blip r:embed="rId359" cstate="print">
                      <a:extLst>
                        <a:ext uri="{28A0092B-C50C-407E-A947-70E740481C1C}">
                          <a14:useLocalDpi xmlns:a14="http://schemas.microsoft.com/office/drawing/2010/main" val="0"/>
                        </a:ext>
                      </a:extLst>
                    </a:blip>
                    <a:stretch>
                      <a:fillRect/>
                    </a:stretch>
                  </pic:blipFill>
                  <pic:spPr>
                    <a:xfrm>
                      <a:off x="0" y="0"/>
                      <a:ext cx="2879344" cy="379984"/>
                    </a:xfrm>
                    <a:prstGeom prst="rect">
                      <a:avLst/>
                    </a:prstGeom>
                  </pic:spPr>
                </pic:pic>
              </a:graphicData>
            </a:graphic>
          </wp:inline>
        </w:drawing>
      </w:r>
    </w:p>
    <w:p w14:paraId="72E72304" w14:textId="77777777" w:rsidR="00D06663" w:rsidRDefault="00D06663" w:rsidP="006510E4">
      <w:pPr>
        <w:jc w:val="center"/>
      </w:pPr>
    </w:p>
    <w:p w14:paraId="2837530E" w14:textId="77777777" w:rsidR="00D06663" w:rsidRDefault="00D06663" w:rsidP="006510E4">
      <w:r>
        <w:t>The position is required in frame-alpha, the accel f and rate w outputs are in frame-beta, the rotation matrix R resolves from beta to alpha, g is the known gravity vector in alpha frame and can depend on r.</w:t>
      </w:r>
    </w:p>
    <w:p w14:paraId="18BE1F79" w14:textId="77777777" w:rsidR="00B47A44" w:rsidRDefault="00B47A44" w:rsidP="006510E4"/>
    <w:p w14:paraId="766E1118" w14:textId="77777777" w:rsidR="00B47A44" w:rsidRDefault="00B47A44" w:rsidP="006510E4"/>
    <w:p w14:paraId="6D7A0AA3" w14:textId="59CD84C4" w:rsidR="00D06663" w:rsidRDefault="00847E2D" w:rsidP="002A761C">
      <w:pPr>
        <w:pStyle w:val="Heading3"/>
      </w:pPr>
      <w:bookmarkStart w:id="83" w:name="_Toc229857488"/>
      <w:bookmarkStart w:id="84" w:name="_Toc229926541"/>
      <w:r>
        <w:t xml:space="preserve"> </w:t>
      </w:r>
      <w:r w:rsidR="00D06663">
        <w:t>Attitude Update Computation</w:t>
      </w:r>
      <w:bookmarkEnd w:id="83"/>
      <w:bookmarkEnd w:id="84"/>
    </w:p>
    <w:p w14:paraId="7DF70526" w14:textId="77777777" w:rsidR="00D06663" w:rsidRDefault="00D06663" w:rsidP="00DA5FA1">
      <w:pPr>
        <w:spacing w:line="360" w:lineRule="auto"/>
      </w:pPr>
      <w:r>
        <w:t xml:space="preserve">For systems with small </w:t>
      </w:r>
      <w:r w:rsidR="0033232D" w:rsidRPr="00784432">
        <w:rPr>
          <w:noProof/>
          <w:position w:val="-6"/>
          <w14:ligatures w14:val="standardContextual"/>
        </w:rPr>
      </w:r>
      <w:r w:rsidR="0033232D" w:rsidRPr="00784432">
        <w:rPr>
          <w:noProof/>
          <w:position w:val="-6"/>
          <w14:ligatures w14:val="standardContextual"/>
        </w:rPr>
        <w:object w:dxaOrig="380" w:dyaOrig="279" w14:anchorId="49D2C473">
          <v:shape id="_x0000_i1091" type="#_x0000_t75" alt="" style="width:19.15pt;height:13pt;mso-width-percent:0;mso-height-percent:0;mso-width-percent:0;mso-height-percent:0" o:ole="">
            <v:imagedata r:id="rId360" o:title=""/>
          </v:shape>
          <o:OLEObject Type="Embed" ProgID="Equation.DSMT4" ShapeID="_x0000_i1091" DrawAspect="Content" ObjectID="_1852133751" r:id="rId361"/>
        </w:object>
      </w:r>
      <w:r>
        <w:t xml:space="preserve"> and to first order </w:t>
      </w:r>
      <w:r>
        <w:fldChar w:fldCharType="begin"/>
      </w:r>
      <w:r>
        <w:instrText xml:space="preserve"> GOTOBUTTON ZEqnNum947147  \* MERGEFORMAT </w:instrText>
      </w:r>
      <w:fldSimple w:instr=" REF ZEqnNum947147 \* Charformat \! \* MERGEFORMAT ">
        <w:r w:rsidRPr="004A1FD6">
          <w:instrText>(</w:instrText>
        </w:r>
        <w:r>
          <w:instrText>1</w:instrText>
        </w:r>
        <w:r w:rsidRPr="004A1FD6">
          <w:instrText>.</w:instrText>
        </w:r>
        <w:r>
          <w:instrText>85</w:instrText>
        </w:r>
        <w:r w:rsidRPr="004A1FD6">
          <w:instrText>)</w:instrText>
        </w:r>
      </w:fldSimple>
      <w:r>
        <w:fldChar w:fldCharType="end"/>
      </w:r>
      <w:r>
        <w:t xml:space="preserve"> can be approximated by </w:t>
      </w:r>
    </w:p>
    <w:p w14:paraId="088D7F44" w14:textId="77777777" w:rsidR="00D06663" w:rsidRPr="00B65FE4" w:rsidRDefault="00D06663" w:rsidP="00DA5FA1">
      <w:pPr>
        <w:spacing w:line="360" w:lineRule="auto"/>
      </w:pPr>
      <w:r>
        <w:tab/>
      </w:r>
      <w:r w:rsidR="0033232D" w:rsidRPr="00784432">
        <w:rPr>
          <w:noProof/>
          <w:position w:val="-14"/>
          <w14:ligatures w14:val="standardContextual"/>
        </w:rPr>
      </w:r>
      <w:r w:rsidR="0033232D" w:rsidRPr="00784432">
        <w:rPr>
          <w:noProof/>
          <w:position w:val="-14"/>
          <w14:ligatures w14:val="standardContextual"/>
        </w:rPr>
        <w:object w:dxaOrig="2420" w:dyaOrig="400" w14:anchorId="07EB75B2">
          <v:shape id="_x0000_i1092" type="#_x0000_t75" alt="" style="width:124.85pt;height:19.15pt;mso-width-percent:0;mso-height-percent:0;mso-width-percent:0;mso-height-percent:0" o:ole="">
            <v:imagedata r:id="rId362" o:title=""/>
          </v:shape>
          <o:OLEObject Type="Embed" ProgID="Equation.DSMT4" ShapeID="_x0000_i1092" DrawAspect="Content" ObjectID="_1852133752" r:id="rId36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85</w:instrText>
        </w:r>
      </w:fldSimple>
      <w:r>
        <w:instrText>)</w:instrText>
      </w:r>
      <w:r>
        <w:fldChar w:fldCharType="end"/>
      </w:r>
    </w:p>
    <w:p w14:paraId="3757FBF1" w14:textId="77777777" w:rsidR="00D06663" w:rsidRDefault="00D06663" w:rsidP="00DA5FA1">
      <w:pPr>
        <w:spacing w:line="360" w:lineRule="auto"/>
      </w:pPr>
      <w:r>
        <w:t xml:space="preserve">which for a single angle rotation, say </w:t>
      </w:r>
      <w:r w:rsidR="0033232D" w:rsidRPr="00784432">
        <w:rPr>
          <w:noProof/>
          <w:position w:val="-10"/>
          <w14:ligatures w14:val="standardContextual"/>
        </w:rPr>
      </w:r>
      <w:r w:rsidR="0033232D" w:rsidRPr="00784432">
        <w:rPr>
          <w:noProof/>
          <w:position w:val="-10"/>
          <w14:ligatures w14:val="standardContextual"/>
        </w:rPr>
        <w:object w:dxaOrig="200" w:dyaOrig="320" w14:anchorId="72FC8523">
          <v:shape id="_x0000_i1093" type="#_x0000_t75" alt="" style="width:6.9pt;height:13pt;mso-width-percent:0;mso-height-percent:0;mso-width-percent:0;mso-height-percent:0" o:ole="">
            <v:imagedata r:id="rId364" o:title=""/>
          </v:shape>
          <o:OLEObject Type="Embed" ProgID="Equation.DSMT4" ShapeID="_x0000_i1093" DrawAspect="Content" ObjectID="_1852133753" r:id="rId365"/>
        </w:object>
      </w:r>
      <w:r>
        <w:t xml:space="preserve"> , is equivalent to the linear update given by </w:t>
      </w:r>
      <w:r>
        <w:fldChar w:fldCharType="begin"/>
      </w:r>
      <w:r>
        <w:instrText xml:space="preserve"> GOTOBUTTON ZEqnNum530837  \* MERGEFORMAT </w:instrText>
      </w:r>
      <w:fldSimple w:instr=" REF ZEqnNum530837 \* Charformat \! \* MERGEFORMAT ">
        <w:r w:rsidRPr="004A1FD6">
          <w:instrText>(</w:instrText>
        </w:r>
        <w:r>
          <w:instrText>1</w:instrText>
        </w:r>
        <w:r w:rsidRPr="004A1FD6">
          <w:instrText>.</w:instrText>
        </w:r>
        <w:r>
          <w:instrText>72</w:instrText>
        </w:r>
        <w:r w:rsidRPr="004A1FD6">
          <w:instrText>)</w:instrText>
        </w:r>
      </w:fldSimple>
      <w:r>
        <w:fldChar w:fldCharType="end"/>
      </w:r>
      <w:r>
        <w:t>.   Note in other texts, the definition of the skew-symmetric matrix can differ by a factor -1 which leads to alternate representations.</w:t>
      </w:r>
    </w:p>
    <w:p w14:paraId="456914C8" w14:textId="77777777" w:rsidR="00D06663" w:rsidRDefault="00D06663" w:rsidP="00DA5FA1">
      <w:pPr>
        <w:spacing w:line="360" w:lineRule="auto"/>
      </w:pPr>
    </w:p>
    <w:p w14:paraId="6B4F1A64" w14:textId="77777777" w:rsidR="00D06663" w:rsidRDefault="00D06663" w:rsidP="004C18D3">
      <w:pPr>
        <w:pStyle w:val="Heading3"/>
      </w:pPr>
      <w:r>
        <w:t xml:space="preserve"> </w:t>
      </w:r>
      <w:bookmarkStart w:id="85" w:name="_Toc229857489"/>
      <w:bookmarkStart w:id="86" w:name="_Toc229926542"/>
      <w:r>
        <w:t>Acceleration Update Computation</w:t>
      </w:r>
      <w:bookmarkEnd w:id="85"/>
      <w:bookmarkEnd w:id="86"/>
    </w:p>
    <w:p w14:paraId="54B45115" w14:textId="77777777" w:rsidR="00D06663" w:rsidRDefault="00D06663" w:rsidP="00DA5FA1">
      <w:pPr>
        <w:spacing w:line="360" w:lineRule="auto"/>
      </w:pPr>
    </w:p>
    <w:p w14:paraId="24977BE8" w14:textId="77777777" w:rsidR="00D06663" w:rsidRDefault="00D06663" w:rsidP="00DA5FA1">
      <w:pPr>
        <w:spacing w:line="360" w:lineRule="auto"/>
      </w:pPr>
      <w:r>
        <w:lastRenderedPageBreak/>
        <w:t>Accelerometers measure total acceleration including gravity.  Holding an accel stationary will result in a reading of +1g because an upward force is canceling the downward gforce.  An accelerometer can be modeled as a small proof mass attached to a spring.  For a single vertical axis, the force on the mass is given by Newton's second law</w:t>
      </w:r>
    </w:p>
    <w:p w14:paraId="62792E9F" w14:textId="77777777" w:rsidR="00D06663" w:rsidRDefault="00D06663" w:rsidP="00DA5FA1">
      <w:pPr>
        <w:spacing w:line="360" w:lineRule="auto"/>
      </w:pPr>
    </w:p>
    <w:p w14:paraId="5DFE8491" w14:textId="77777777" w:rsidR="00D06663" w:rsidRDefault="00D06663" w:rsidP="004C18D3">
      <w:pPr>
        <w:spacing w:line="360" w:lineRule="auto"/>
        <w:jc w:val="center"/>
      </w:pPr>
      <w:r>
        <w:rPr>
          <w:noProof/>
          <w:position w:val="-5"/>
        </w:rPr>
        <w:drawing>
          <wp:inline distT="0" distB="0" distL="0" distR="0" wp14:anchorId="3C3F37DC" wp14:editId="604ED54D">
            <wp:extent cx="1070864" cy="388112"/>
            <wp:effectExtent l="0" t="0" r="0" b="0"/>
            <wp:docPr id="1689421460" name="Picture 1689421460" descr="{&quot;mathml&quot;:&quot;&lt;math style=\&quot;font-family:stix;font-size:12px;\&quot; xmlns=\&quot;http://www.w3.org/1998/Math/MathML\&quot;&gt;&lt;mtable columnspacing=\&quot;0px\&quot; columnalign=\&quot;right center left\&quot;&gt;&lt;mtr&gt;&lt;mtd&gt;&lt;mi&gt;F&lt;/mi&gt;&lt;/mtd&gt;&lt;mtd&gt;&lt;mo&gt;=&lt;/mo&gt;&lt;/mtd&gt;&lt;mtd&gt;&lt;mi&gt;s&lt;/mi&gt;&lt;mo&gt;+&lt;/mo&gt;&lt;mi&gt;m&lt;/mi&gt;&lt;mi&gt;g&lt;/mi&gt;&lt;mo&gt;=&lt;/mo&gt;&lt;mi&gt;m&lt;/mi&gt;&lt;mi&gt;a&lt;/mi&gt;&lt;/mtd&gt;&lt;/mtr&gt;&lt;mtr&gt;&lt;mtd/&gt;&lt;mtd&gt;&lt;mo&gt;=&lt;/mo&gt;&lt;/mtd&gt;&lt;mtd&gt;&lt;mi&gt;k&lt;/mi&gt;&lt;mi&gt;u&lt;/mi&gt;&lt;mo&gt;+&lt;/mo&gt;&lt;mi&gt;m&lt;/mi&gt;&lt;mi&gt;g&lt;/mi&gt;&lt;mo&gt;=&lt;/mo&gt;&lt;mi&gt;m&lt;/mi&gt;&lt;mi&gt;a&lt;/mi&gt;&lt;/mtd&gt;&lt;/mtr&gt;&lt;/mtable&gt;&lt;/math&gt;&quot;,&quot;origin&quot;:&quot;MathType Legacy&quot;,&quot;version&quot;:&quot;v3.22.0&quot;}" title="table row F equals cell s plus m g equals m a end cell row blank equals cell k u plus m g equals m a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table columnspacing=\&quot;0px\&quot; columnalign=\&quot;right center left\&quot;&gt;&lt;mtr&gt;&lt;mtd&gt;&lt;mi&gt;F&lt;/mi&gt;&lt;/mtd&gt;&lt;mtd&gt;&lt;mo&gt;=&lt;/mo&gt;&lt;/mtd&gt;&lt;mtd&gt;&lt;mi&gt;s&lt;/mi&gt;&lt;mo&gt;+&lt;/mo&gt;&lt;mi&gt;m&lt;/mi&gt;&lt;mi&gt;g&lt;/mi&gt;&lt;mo&gt;=&lt;/mo&gt;&lt;mi&gt;m&lt;/mi&gt;&lt;mi&gt;a&lt;/mi&gt;&lt;/mtd&gt;&lt;/mtr&gt;&lt;mtr&gt;&lt;mtd/&gt;&lt;mtd&gt;&lt;mo&gt;=&lt;/mo&gt;&lt;/mtd&gt;&lt;mtd&gt;&lt;mi&gt;k&lt;/mi&gt;&lt;mi&gt;u&lt;/mi&gt;&lt;mo&gt;+&lt;/mo&gt;&lt;mi&gt;m&lt;/mi&gt;&lt;mi&gt;g&lt;/mi&gt;&lt;mo&gt;=&lt;/mo&gt;&lt;mi&gt;m&lt;/mi&gt;&lt;mi&gt;a&lt;/mi&gt;&lt;/mtd&gt;&lt;/mtr&gt;&lt;/mtable&gt;&lt;/math&gt;&quot;,&quot;origin&quot;:&quot;MathType Legacy&quot;,&quot;version&quot;:&quot;v3.22.0&quot;}" title="table row F equals cell s plus m g equals m a end cell row blank equals cell k u plus m g equals m a end cell end table"/>
                    <pic:cNvPicPr/>
                  </pic:nvPicPr>
                  <pic:blipFill>
                    <a:blip r:embed="rId366" cstate="print">
                      <a:extLst>
                        <a:ext uri="{28A0092B-C50C-407E-A947-70E740481C1C}">
                          <a14:useLocalDpi xmlns:a14="http://schemas.microsoft.com/office/drawing/2010/main" val="0"/>
                        </a:ext>
                      </a:extLst>
                    </a:blip>
                    <a:stretch>
                      <a:fillRect/>
                    </a:stretch>
                  </pic:blipFill>
                  <pic:spPr>
                    <a:xfrm>
                      <a:off x="0" y="0"/>
                      <a:ext cx="1070864" cy="388112"/>
                    </a:xfrm>
                    <a:prstGeom prst="rect">
                      <a:avLst/>
                    </a:prstGeom>
                  </pic:spPr>
                </pic:pic>
              </a:graphicData>
            </a:graphic>
          </wp:inline>
        </w:drawing>
      </w:r>
    </w:p>
    <w:p w14:paraId="0830A3B8" w14:textId="77777777" w:rsidR="00D06663" w:rsidRDefault="00D06663" w:rsidP="004C18D3">
      <w:pPr>
        <w:spacing w:line="360" w:lineRule="auto"/>
        <w:jc w:val="center"/>
      </w:pPr>
      <w:r>
        <w:rPr>
          <w:noProof/>
        </w:rPr>
        <w:drawing>
          <wp:inline distT="0" distB="0" distL="0" distR="0" wp14:anchorId="4B59D7C5" wp14:editId="50B77084">
            <wp:extent cx="2589291" cy="2896202"/>
            <wp:effectExtent l="0" t="0" r="0" b="0"/>
            <wp:docPr id="2008553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67" cstate="print">
                      <a:extLst>
                        <a:ext uri="{28A0092B-C50C-407E-A947-70E740481C1C}">
                          <a14:useLocalDpi xmlns:a14="http://schemas.microsoft.com/office/drawing/2010/main" val="0"/>
                        </a:ext>
                      </a:extLst>
                    </a:blip>
                    <a:srcRect/>
                    <a:stretch>
                      <a:fillRect/>
                    </a:stretch>
                  </pic:blipFill>
                  <pic:spPr bwMode="auto">
                    <a:xfrm>
                      <a:off x="0" y="0"/>
                      <a:ext cx="2605839" cy="2914712"/>
                    </a:xfrm>
                    <a:prstGeom prst="rect">
                      <a:avLst/>
                    </a:prstGeom>
                    <a:noFill/>
                    <a:ln>
                      <a:noFill/>
                    </a:ln>
                  </pic:spPr>
                </pic:pic>
              </a:graphicData>
            </a:graphic>
          </wp:inline>
        </w:drawing>
      </w:r>
    </w:p>
    <w:p w14:paraId="4D0572AE" w14:textId="77777777" w:rsidR="00D06663" w:rsidRDefault="00D06663" w:rsidP="00DA5FA1">
      <w:pPr>
        <w:spacing w:line="360" w:lineRule="auto"/>
      </w:pPr>
      <w:r>
        <w:t>where k is the known spring constant, u is the measured displacement along the sensitive axis, m is the known mass, g is the known or stored gravitational acceleration, and a is the acceleration of the mass.  When the vehicle is stationary, a=0, and the measured displacement u0= -mg/k is that required to support the weight under the force of gravity.  When the spring unit is in freefall, a=g, and u=0, thus the ouput will be null.  When the vehicle is accelerating we have</w:t>
      </w:r>
    </w:p>
    <w:p w14:paraId="650D56D3" w14:textId="77777777" w:rsidR="00D06663" w:rsidRDefault="00D06663" w:rsidP="00DA5FA1">
      <w:pPr>
        <w:spacing w:line="360" w:lineRule="auto"/>
      </w:pPr>
    </w:p>
    <w:p w14:paraId="4BC8BFC8" w14:textId="77777777" w:rsidR="00D06663" w:rsidRDefault="00D06663" w:rsidP="004C18D3">
      <w:pPr>
        <w:spacing w:line="360" w:lineRule="auto"/>
        <w:jc w:val="center"/>
      </w:pPr>
      <w:r>
        <w:rPr>
          <w:noProof/>
          <w:position w:val="-18"/>
        </w:rPr>
        <w:drawing>
          <wp:inline distT="0" distB="0" distL="0" distR="0" wp14:anchorId="28644A87" wp14:editId="2A8BD6F7">
            <wp:extent cx="926592" cy="325120"/>
            <wp:effectExtent l="0" t="0" r="0" b="0"/>
            <wp:docPr id="281098642" name="Picture 281098642" descr="{&quot;mathml&quot;:&quot;&lt;math style=\&quot;font-family:stix;font-size:12px;\&quot; xmlns=\&quot;http://www.w3.org/1998/Math/MathML\&quot;&gt;&lt;mfrac&gt;&lt;mrow&gt;&lt;mi&gt;k&lt;/mi&gt;&lt;mi&gt;u&lt;/mi&gt;&lt;/mrow&gt;&lt;mi&gt;m&lt;/mi&gt;&lt;/mfrac&gt;&lt;mo&gt;=&lt;/mo&gt;&lt;mi&gt;a&lt;/mi&gt;&lt;mo&gt;-&lt;/mo&gt;&lt;mi&gt;g&lt;/mi&gt;&lt;mo&gt;=&lt;/mo&gt;&lt;mi&gt;f&lt;/mi&gt;&lt;/math&gt;&quot;,&quot;origin&quot;:&quot;MathType Legacy&quot;,&quot;version&quot;:&quot;v3.22.0&quot;}" title="fraction numerator k u over denominator m end fraction equals a minus g equals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frac&gt;&lt;mrow&gt;&lt;mi&gt;k&lt;/mi&gt;&lt;mi&gt;u&lt;/mi&gt;&lt;/mrow&gt;&lt;mi&gt;m&lt;/mi&gt;&lt;/mfrac&gt;&lt;mo&gt;=&lt;/mo&gt;&lt;mi&gt;a&lt;/mi&gt;&lt;mo&gt;-&lt;/mo&gt;&lt;mi&gt;g&lt;/mi&gt;&lt;mo&gt;=&lt;/mo&gt;&lt;mi&gt;f&lt;/mi&gt;&lt;/math&gt;&quot;,&quot;origin&quot;:&quot;MathType Legacy&quot;,&quot;version&quot;:&quot;v3.22.0&quot;}" title="fraction numerator k u over denominator m end fraction equals a minus g equals f"/>
                    <pic:cNvPicPr/>
                  </pic:nvPicPr>
                  <pic:blipFill>
                    <a:blip r:embed="rId368" cstate="print">
                      <a:extLst>
                        <a:ext uri="{28A0092B-C50C-407E-A947-70E740481C1C}">
                          <a14:useLocalDpi xmlns:a14="http://schemas.microsoft.com/office/drawing/2010/main" val="0"/>
                        </a:ext>
                      </a:extLst>
                    </a:blip>
                    <a:stretch>
                      <a:fillRect/>
                    </a:stretch>
                  </pic:blipFill>
                  <pic:spPr>
                    <a:xfrm>
                      <a:off x="0" y="0"/>
                      <a:ext cx="926592" cy="325120"/>
                    </a:xfrm>
                    <a:prstGeom prst="rect">
                      <a:avLst/>
                    </a:prstGeom>
                  </pic:spPr>
                </pic:pic>
              </a:graphicData>
            </a:graphic>
          </wp:inline>
        </w:drawing>
      </w:r>
    </w:p>
    <w:p w14:paraId="6F724168" w14:textId="77777777" w:rsidR="00D06663" w:rsidRDefault="00D06663" w:rsidP="00DA5FA1">
      <w:pPr>
        <w:spacing w:line="360" w:lineRule="auto"/>
      </w:pPr>
    </w:p>
    <w:p w14:paraId="0D442640" w14:textId="77777777" w:rsidR="00D06663" w:rsidRDefault="00D06663" w:rsidP="00DA5FA1">
      <w:pPr>
        <w:spacing w:line="360" w:lineRule="auto"/>
      </w:pPr>
      <w:r>
        <w:t xml:space="preserve">where f is the non-gravitational, or so called </w:t>
      </w:r>
      <w:r w:rsidRPr="004C18D3">
        <w:rPr>
          <w:i/>
          <w:iCs/>
        </w:rPr>
        <w:t>specific force</w:t>
      </w:r>
      <w:r>
        <w:t>, which is what the accelerometer actually measures.  Thus with the addition of local gravity information, from () we can determine the acceleration</w:t>
      </w:r>
    </w:p>
    <w:p w14:paraId="0A7C1548" w14:textId="77777777" w:rsidR="00D06663" w:rsidRDefault="00D06663" w:rsidP="00DA5FA1">
      <w:pPr>
        <w:spacing w:line="360" w:lineRule="auto"/>
      </w:pPr>
    </w:p>
    <w:p w14:paraId="55492F31" w14:textId="77777777" w:rsidR="00D06663" w:rsidRDefault="00D06663" w:rsidP="004C18D3">
      <w:pPr>
        <w:spacing w:line="360" w:lineRule="auto"/>
        <w:jc w:val="center"/>
      </w:pPr>
      <w:r>
        <w:rPr>
          <w:noProof/>
          <w:position w:val="-18"/>
        </w:rPr>
        <w:lastRenderedPageBreak/>
        <w:drawing>
          <wp:inline distT="0" distB="0" distL="0" distR="0" wp14:anchorId="51C284DE" wp14:editId="2E7008E6">
            <wp:extent cx="1176528" cy="325120"/>
            <wp:effectExtent l="0" t="0" r="0" b="0"/>
            <wp:docPr id="1923963246" name="Picture 1923963246" descr="{&quot;mathml&quot;:&quot;&lt;math style=\&quot;font-family:stix;font-size:12px;\&quot; xmlns=\&quot;http://www.w3.org/1998/Math/MathML\&quot;&gt;&lt;mi&gt;a&lt;/mi&gt;&lt;mo&gt;=&lt;/mo&gt;&lt;mo&gt;&amp;#xA0;&lt;/mo&gt;&lt;mfrac&gt;&lt;mrow&gt;&lt;mi&gt;k&lt;/mi&gt;&lt;mi&gt;u&lt;/mi&gt;&lt;/mrow&gt;&lt;mi&gt;m&lt;/mi&gt;&lt;/mfrac&gt;&lt;mo&gt;-&lt;/mo&gt;&lt;mi&gt;g&lt;/mi&gt;&lt;mo&gt;=&lt;/mo&gt;&lt;mi&gt;s&lt;/mi&gt;&lt;mo&gt;-&lt;/mo&gt;&lt;mi&gt;g&lt;/mi&gt;&lt;/math&gt;&quot;,&quot;origin&quot;:&quot;MathType Legacy&quot;,&quot;version&quot;:&quot;v3.22.0&quot;}" title="a equals space fraction numerator k u over denominator m end fraction minus g equals s minus 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a&lt;/mi&gt;&lt;mo&gt;=&lt;/mo&gt;&lt;mo&gt;&amp;#xA0;&lt;/mo&gt;&lt;mfrac&gt;&lt;mrow&gt;&lt;mi&gt;k&lt;/mi&gt;&lt;mi&gt;u&lt;/mi&gt;&lt;/mrow&gt;&lt;mi&gt;m&lt;/mi&gt;&lt;/mfrac&gt;&lt;mo&gt;-&lt;/mo&gt;&lt;mi&gt;g&lt;/mi&gt;&lt;mo&gt;=&lt;/mo&gt;&lt;mi&gt;s&lt;/mi&gt;&lt;mo&gt;-&lt;/mo&gt;&lt;mi&gt;g&lt;/mi&gt;&lt;/math&gt;&quot;,&quot;origin&quot;:&quot;MathType Legacy&quot;,&quot;version&quot;:&quot;v3.22.0&quot;}" title="a equals space fraction numerator k u over denominator m end fraction minus g equals s minus g"/>
                    <pic:cNvPicPr/>
                  </pic:nvPicPr>
                  <pic:blipFill>
                    <a:blip r:embed="rId369" cstate="print">
                      <a:extLst>
                        <a:ext uri="{28A0092B-C50C-407E-A947-70E740481C1C}">
                          <a14:useLocalDpi xmlns:a14="http://schemas.microsoft.com/office/drawing/2010/main" val="0"/>
                        </a:ext>
                      </a:extLst>
                    </a:blip>
                    <a:stretch>
                      <a:fillRect/>
                    </a:stretch>
                  </pic:blipFill>
                  <pic:spPr>
                    <a:xfrm>
                      <a:off x="0" y="0"/>
                      <a:ext cx="1176528" cy="325120"/>
                    </a:xfrm>
                    <a:prstGeom prst="rect">
                      <a:avLst/>
                    </a:prstGeom>
                  </pic:spPr>
                </pic:pic>
              </a:graphicData>
            </a:graphic>
          </wp:inline>
        </w:drawing>
      </w:r>
    </w:p>
    <w:p w14:paraId="73A441F1" w14:textId="77777777" w:rsidR="00D06663" w:rsidRDefault="00D06663" w:rsidP="004C18D3">
      <w:pPr>
        <w:spacing w:line="360" w:lineRule="auto"/>
        <w:jc w:val="center"/>
      </w:pPr>
    </w:p>
    <w:p w14:paraId="7F829DE7" w14:textId="77777777" w:rsidR="00D06663" w:rsidRDefault="00D06663" w:rsidP="00DA5FA1">
      <w:pPr>
        <w:spacing w:line="360" w:lineRule="auto"/>
      </w:pPr>
      <w:r>
        <w:t>which is simply the difference between the measured response and gravity.  Implementation of such spring like systems can be done with motion induced capactance changes or via laser interferometry.</w:t>
      </w:r>
    </w:p>
    <w:p w14:paraId="50F0A193" w14:textId="77777777" w:rsidR="00D06663" w:rsidRDefault="00D06663" w:rsidP="00DA5FA1">
      <w:pPr>
        <w:spacing w:line="360" w:lineRule="auto"/>
      </w:pPr>
      <w:r w:rsidRPr="004C18D3">
        <w:rPr>
          <w:noProof/>
        </w:rPr>
        <w:lastRenderedPageBreak/>
        <w:drawing>
          <wp:inline distT="0" distB="0" distL="0" distR="0" wp14:anchorId="1B1227A3" wp14:editId="22876804">
            <wp:extent cx="5943600" cy="7472680"/>
            <wp:effectExtent l="0" t="0" r="0" b="0"/>
            <wp:docPr id="1820667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667155" name=""/>
                    <pic:cNvPicPr/>
                  </pic:nvPicPr>
                  <pic:blipFill>
                    <a:blip r:embed="rId370"/>
                    <a:stretch>
                      <a:fillRect/>
                    </a:stretch>
                  </pic:blipFill>
                  <pic:spPr>
                    <a:xfrm>
                      <a:off x="0" y="0"/>
                      <a:ext cx="5943600" cy="7472680"/>
                    </a:xfrm>
                    <a:prstGeom prst="rect">
                      <a:avLst/>
                    </a:prstGeom>
                  </pic:spPr>
                </pic:pic>
              </a:graphicData>
            </a:graphic>
          </wp:inline>
        </w:drawing>
      </w:r>
    </w:p>
    <w:p w14:paraId="3A736B94" w14:textId="77777777" w:rsidR="00D06663" w:rsidRDefault="00D06663" w:rsidP="00DA5FA1">
      <w:pPr>
        <w:spacing w:line="360" w:lineRule="auto"/>
      </w:pPr>
    </w:p>
    <w:p w14:paraId="78F2EB2C" w14:textId="77777777" w:rsidR="00D06663" w:rsidRDefault="00D06663" w:rsidP="00DA5FA1">
      <w:pPr>
        <w:spacing w:line="360" w:lineRule="auto"/>
      </w:pPr>
      <w:r>
        <w:lastRenderedPageBreak/>
        <w:t>Therefore with error free uniformly accelerating 1-D motion perpendicular to gravity and knowledge of initial conditions, velocity can be found by integrating the sensor output</w:t>
      </w:r>
    </w:p>
    <w:p w14:paraId="1A34F218" w14:textId="77777777" w:rsidR="00D06663" w:rsidRDefault="00D06663" w:rsidP="008C3B8F">
      <w:pPr>
        <w:spacing w:line="360" w:lineRule="auto"/>
        <w:jc w:val="center"/>
      </w:pPr>
      <w:r>
        <w:rPr>
          <w:noProof/>
          <w:position w:val="-67"/>
        </w:rPr>
        <w:drawing>
          <wp:inline distT="0" distB="0" distL="0" distR="0" wp14:anchorId="3FAE2616" wp14:editId="16F80285">
            <wp:extent cx="1566672" cy="829056"/>
            <wp:effectExtent l="0" t="0" r="0" b="0"/>
            <wp:docPr id="1858890429" name="Picture 1858890429" descr="{&quot;mathml&quot;:&quot;&lt;math style=\&quot;font-family:stix;font-size:12px;\&quot; xmlns=\&quot;http://www.w3.org/1998/Math/MathML\&quot;&gt;&lt;mtable columnspacing=\&quot;0px\&quot; columnalign=\&quot;right center left\&quot;&gt;&lt;mtr&gt;&lt;mtd&gt;&lt;mi&gt;v&lt;/mi&gt;&lt;mfenced&gt;&lt;mi&gt;t&lt;/mi&gt;&lt;/mfenced&gt;&lt;/mtd&gt;&lt;mtd&gt;&lt;mo&gt;=&lt;/mo&gt;&lt;/mtd&gt;&lt;mtd&gt;&lt;mi&gt;v&lt;/mi&gt;&lt;mfenced&gt;&lt;msub&gt;&lt;mi&gt;t&lt;/mi&gt;&lt;mn&gt;1&lt;/mn&gt;&lt;/msub&gt;&lt;/mfenced&gt;&lt;mo&gt;+&lt;/mo&gt;&lt;msubsup&gt;&lt;mo&gt;&amp;#x222B;&lt;/mo&gt;&lt;msub&gt;&lt;mi&gt;t&lt;/mi&gt;&lt;mn&gt;1&lt;/mn&gt;&lt;/msub&gt;&lt;mi&gt;t&lt;/mi&gt;&lt;/msubsup&gt;&lt;mi&gt;a&lt;/mi&gt;&lt;mi mathvariant=\&quot;normal\&quot;&gt;d&lt;/mi&gt;&lt;mi&gt;t&lt;/mi&gt;&lt;mo&gt;'&lt;/mo&gt;&lt;/mtd&gt;&lt;/mtr&gt;&lt;mtr&gt;&lt;mtd/&gt;&lt;mtd&gt;&lt;mo&gt;=&lt;/mo&gt;&lt;/mtd&gt;&lt;mtd&gt;&lt;mi&gt;v&lt;/mi&gt;&lt;mfenced&gt;&lt;msub&gt;&lt;mi&gt;t&lt;/mi&gt;&lt;mn&gt;1&lt;/mn&gt;&lt;/msub&gt;&lt;/mfenced&gt;&lt;mo&gt;+&lt;/mo&gt;&lt;mi&gt;a&lt;/mi&gt;&lt;mfenced&gt;&lt;mrow&gt;&lt;mi&gt;t&lt;/mi&gt;&lt;mo&gt;-&lt;/mo&gt;&lt;msub&gt;&lt;mi&gt;t&lt;/mi&gt;&lt;mn&gt;1&lt;/mn&gt;&lt;/msub&gt;&lt;/mrow&gt;&lt;/mfenced&gt;&lt;/mtd&gt;&lt;/mtr&gt;&lt;/mtable&gt;&lt;/math&gt;&quot;,&quot;origin&quot;:&quot;MathType Legacy&quot;,&quot;version&quot;:&quot;v3.22.0&quot;}" title="table row cell v open parentheses t close parentheses end cell equals cell v open parentheses t subscript 1 close parentheses plus integral subscript t subscript 1 end subscript superscript t a straight d t apostrophe end cell row blank equals cell v open parentheses t subscript 1 close parentheses plus a open parentheses t minus t subscript 1 close parentheses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table columnspacing=\&quot;0px\&quot; columnalign=\&quot;right center left\&quot;&gt;&lt;mtr&gt;&lt;mtd&gt;&lt;mi&gt;v&lt;/mi&gt;&lt;mfenced&gt;&lt;mi&gt;t&lt;/mi&gt;&lt;/mfenced&gt;&lt;/mtd&gt;&lt;mtd&gt;&lt;mo&gt;=&lt;/mo&gt;&lt;/mtd&gt;&lt;mtd&gt;&lt;mi&gt;v&lt;/mi&gt;&lt;mfenced&gt;&lt;msub&gt;&lt;mi&gt;t&lt;/mi&gt;&lt;mn&gt;1&lt;/mn&gt;&lt;/msub&gt;&lt;/mfenced&gt;&lt;mo&gt;+&lt;/mo&gt;&lt;msubsup&gt;&lt;mo&gt;&amp;#x222B;&lt;/mo&gt;&lt;msub&gt;&lt;mi&gt;t&lt;/mi&gt;&lt;mn&gt;1&lt;/mn&gt;&lt;/msub&gt;&lt;mi&gt;t&lt;/mi&gt;&lt;/msubsup&gt;&lt;mi&gt;a&lt;/mi&gt;&lt;mi mathvariant=\&quot;normal\&quot;&gt;d&lt;/mi&gt;&lt;mi&gt;t&lt;/mi&gt;&lt;mo&gt;'&lt;/mo&gt;&lt;/mtd&gt;&lt;/mtr&gt;&lt;mtr&gt;&lt;mtd/&gt;&lt;mtd&gt;&lt;mo&gt;=&lt;/mo&gt;&lt;/mtd&gt;&lt;mtd&gt;&lt;mi&gt;v&lt;/mi&gt;&lt;mfenced&gt;&lt;msub&gt;&lt;mi&gt;t&lt;/mi&gt;&lt;mn&gt;1&lt;/mn&gt;&lt;/msub&gt;&lt;/mfenced&gt;&lt;mo&gt;+&lt;/mo&gt;&lt;mi&gt;a&lt;/mi&gt;&lt;mfenced&gt;&lt;mrow&gt;&lt;mi&gt;t&lt;/mi&gt;&lt;mo&gt;-&lt;/mo&gt;&lt;msub&gt;&lt;mi&gt;t&lt;/mi&gt;&lt;mn&gt;1&lt;/mn&gt;&lt;/msub&gt;&lt;/mrow&gt;&lt;/mfenced&gt;&lt;/mtd&gt;&lt;/mtr&gt;&lt;/mtable&gt;&lt;/math&gt;&quot;,&quot;origin&quot;:&quot;MathType Legacy&quot;,&quot;version&quot;:&quot;v3.22.0&quot;}" title="table row cell v open parentheses t close parentheses end cell equals cell v open parentheses t subscript 1 close parentheses plus integral subscript t subscript 1 end subscript superscript t a straight d t apostrophe end cell row blank equals cell v open parentheses t subscript 1 close parentheses plus a open parentheses t minus t subscript 1 close parentheses end cell end table"/>
                    <pic:cNvPicPr/>
                  </pic:nvPicPr>
                  <pic:blipFill>
                    <a:blip r:embed="rId371" cstate="print">
                      <a:extLst>
                        <a:ext uri="{28A0092B-C50C-407E-A947-70E740481C1C}">
                          <a14:useLocalDpi xmlns:a14="http://schemas.microsoft.com/office/drawing/2010/main" val="0"/>
                        </a:ext>
                      </a:extLst>
                    </a:blip>
                    <a:stretch>
                      <a:fillRect/>
                    </a:stretch>
                  </pic:blipFill>
                  <pic:spPr>
                    <a:xfrm>
                      <a:off x="0" y="0"/>
                      <a:ext cx="1566672" cy="829056"/>
                    </a:xfrm>
                    <a:prstGeom prst="rect">
                      <a:avLst/>
                    </a:prstGeom>
                  </pic:spPr>
                </pic:pic>
              </a:graphicData>
            </a:graphic>
          </wp:inline>
        </w:drawing>
      </w:r>
    </w:p>
    <w:p w14:paraId="7C3846FA" w14:textId="77777777" w:rsidR="00D06663" w:rsidRDefault="00D06663" w:rsidP="00DA5FA1">
      <w:pPr>
        <w:spacing w:line="360" w:lineRule="auto"/>
      </w:pPr>
      <w:r>
        <w:t>and the updated position can be found by integrating the velocity</w:t>
      </w:r>
    </w:p>
    <w:p w14:paraId="1607D0DF" w14:textId="77777777" w:rsidR="00D06663" w:rsidRDefault="00D06663" w:rsidP="00DA5FA1">
      <w:pPr>
        <w:spacing w:line="360" w:lineRule="auto"/>
      </w:pPr>
    </w:p>
    <w:p w14:paraId="44E4ABA4" w14:textId="77777777" w:rsidR="00D06663" w:rsidRDefault="00D06663" w:rsidP="008C3B8F">
      <w:pPr>
        <w:spacing w:line="360" w:lineRule="auto"/>
        <w:jc w:val="center"/>
      </w:pPr>
      <w:r>
        <w:rPr>
          <w:noProof/>
          <w:position w:val="-131"/>
        </w:rPr>
        <w:drawing>
          <wp:inline distT="0" distB="0" distL="0" distR="0" wp14:anchorId="43856AB4" wp14:editId="02986ED7">
            <wp:extent cx="3971578" cy="1645480"/>
            <wp:effectExtent l="0" t="0" r="0" b="0"/>
            <wp:docPr id="1807376334" name="Picture 1807376334" descr="{&quot;mathml&quot;:&quot;&lt;math style=\&quot;font-family:stix;font-size:12px;\&quot; xmlns=\&quot;http://www.w3.org/1998/Math/MathML\&quot;&gt;&lt;mtable columnspacing=\&quot;0px\&quot; columnalign=\&quot;right center left\&quot;&gt;&lt;mtr&gt;&lt;mtd&gt;&lt;mi&gt;x&lt;/mi&gt;&lt;mfenced&gt;&lt;msub&gt;&lt;mi&gt;t&lt;/mi&gt;&lt;mi&gt;n&lt;/mi&gt;&lt;/msub&gt;&lt;/mfenced&gt;&lt;/mtd&gt;&lt;mtd&gt;&lt;mo&gt;=&lt;/mo&gt;&lt;/mtd&gt;&lt;mtd&gt;&lt;mi&gt;x&lt;/mi&gt;&lt;mfenced&gt;&lt;msub&gt;&lt;mi&gt;t&lt;/mi&gt;&lt;mrow&gt;&lt;mi&gt;n&lt;/mi&gt;&lt;mo&gt;-&lt;/mo&gt;&lt;mn&gt;1&lt;/mn&gt;&lt;/mrow&gt;&lt;/msub&gt;&lt;/mfenced&gt;&lt;mo&gt;+&lt;/mo&gt;&lt;msubsup&gt;&lt;mo&gt;&amp;#x222B;&lt;/mo&gt;&lt;msub&gt;&lt;mi&gt;t&lt;/mi&gt;&lt;mrow&gt;&lt;mi&gt;n&lt;/mi&gt;&lt;mo&gt;-&lt;/mo&gt;&lt;mn&gt;1&lt;/mn&gt;&lt;/mrow&gt;&lt;/msub&gt;&lt;msub&gt;&lt;mi&gt;t&lt;/mi&gt;&lt;mi&gt;n&lt;/mi&gt;&lt;/msub&gt;&lt;/msubsup&gt;&lt;mi&gt;v&lt;/mi&gt;&lt;mfenced&gt;&lt;mi&gt;t&lt;/mi&gt;&lt;/mfenced&gt;&lt;mo&gt;d&lt;/mo&gt;&lt;mi&gt;t&lt;/mi&gt;&lt;/mtd&gt;&lt;/mtr&gt;&lt;mtr&gt;&lt;mtd/&gt;&lt;mtd&gt;&lt;mo&gt;=&lt;/mo&gt;&lt;/mtd&gt;&lt;mtd&gt;&lt;mi&gt;x&lt;/mi&gt;&lt;mfenced&gt;&lt;msub&gt;&lt;mi&gt;t&lt;/mi&gt;&lt;mrow&gt;&lt;mi&gt;n&lt;/mi&gt;&lt;mo&gt;-&lt;/mo&gt;&lt;mn&gt;1&lt;/mn&gt;&lt;/mrow&gt;&lt;/msub&gt;&lt;/mfenced&gt;&lt;mo&gt;+&lt;/mo&gt;&lt;msubsup&gt;&lt;mo&gt;&amp;#x222B;&lt;/mo&gt;&lt;msub&gt;&lt;mi&gt;t&lt;/mi&gt;&lt;mrow&gt;&lt;mi&gt;n&lt;/mi&gt;&lt;mo&gt;-&lt;/mo&gt;&lt;mn&gt;1&lt;/mn&gt;&lt;/mrow&gt;&lt;/msub&gt;&lt;msub&gt;&lt;mi&gt;t&lt;/mi&gt;&lt;mi&gt;n&lt;/mi&gt;&lt;/msub&gt;&lt;/msubsup&gt;&lt;mfenced open=\&quot;[\&quot; close=\&quot;]\&quot;&gt;&lt;mrow&gt;&lt;mi&gt;v&lt;/mi&gt;&lt;mfenced&gt;&lt;msub&gt;&lt;mi&gt;t&lt;/mi&gt;&lt;mrow&gt;&lt;mi&gt;n&lt;/mi&gt;&lt;mo&gt;-&lt;/mo&gt;&lt;mn&gt;1&lt;/mn&gt;&lt;/mrow&gt;&lt;/msub&gt;&lt;/mfenced&gt;&lt;mo&gt;+&lt;/mo&gt;&lt;mi&gt;a&lt;/mi&gt;&lt;mfenced&gt;&lt;mrow&gt;&lt;mi&gt;t&lt;/mi&gt;&lt;mo&gt;-&lt;/mo&gt;&lt;msub&gt;&lt;mi&gt;t&lt;/mi&gt;&lt;mrow&gt;&lt;mi&gt;n&lt;/mi&gt;&lt;mo&gt;-&lt;/mo&gt;&lt;mn&gt;1&lt;/mn&gt;&lt;/mrow&gt;&lt;/msub&gt;&lt;/mrow&gt;&lt;/mfenced&gt;&lt;/mrow&gt;&lt;/mfenced&gt;&lt;mo&gt;d&lt;/mo&gt;&lt;mi&gt;t&lt;/mi&gt;&lt;/mtd&gt;&lt;/mtr&gt;&lt;mtr&gt;&lt;mtd/&gt;&lt;mtd&gt;&lt;mo&gt;=&lt;/mo&gt;&lt;/mtd&gt;&lt;mtd&gt;&lt;mi&gt;x&lt;/mi&gt;&lt;mfenced&gt;&lt;msub&gt;&lt;mi&gt;t&lt;/mi&gt;&lt;mrow&gt;&lt;mi&gt;n&lt;/mi&gt;&lt;mo&gt;-&lt;/mo&gt;&lt;mn&gt;1&lt;/mn&gt;&lt;/mrow&gt;&lt;/msub&gt;&lt;/mfenced&gt;&lt;mo&gt;+&lt;/mo&gt;&lt;mfenced&gt;&lt;mrow&gt;&lt;msub&gt;&lt;mi&gt;t&lt;/mi&gt;&lt;mi&gt;n&lt;/mi&gt;&lt;/msub&gt;&lt;mo&gt;-&lt;/mo&gt;&lt;msub&gt;&lt;mi&gt;t&lt;/mi&gt;&lt;mrow&gt;&lt;mi&gt;n&lt;/mi&gt;&lt;mo&gt;-&lt;/mo&gt;&lt;mn&gt;1&lt;/mn&gt;&lt;/mrow&gt;&lt;/msub&gt;&lt;/mrow&gt;&lt;/mfenced&gt;&lt;mi&gt;v&lt;/mi&gt;&lt;mfenced&gt;&lt;msub&gt;&lt;mi&gt;t&lt;/mi&gt;&lt;mrow&gt;&lt;mi&gt;n&lt;/mi&gt;&lt;mo&gt;-&lt;/mo&gt;&lt;mn&gt;1&lt;/mn&gt;&lt;/mrow&gt;&lt;/msub&gt;&lt;/mfenced&gt;&lt;mo&gt;+&lt;/mo&gt;&lt;mfrac&gt;&lt;msup&gt;&lt;mfenced&gt;&lt;mrow&gt;&lt;msub&gt;&lt;mi&gt;t&lt;/mi&gt;&lt;mi&gt;n&lt;/mi&gt;&lt;/msub&gt;&lt;mo&gt;-&lt;/mo&gt;&lt;msub&gt;&lt;mi&gt;t&lt;/mi&gt;&lt;mrow&gt;&lt;mi&gt;n&lt;/mi&gt;&lt;mo&gt;-&lt;/mo&gt;&lt;mn&gt;1&lt;/mn&gt;&lt;/mrow&gt;&lt;/msub&gt;&lt;/mrow&gt;&lt;/mfenced&gt;&lt;mn&gt;2&lt;/mn&gt;&lt;/msup&gt;&lt;mn&gt;2&lt;/mn&gt;&lt;/mfrac&gt;&lt;mi&gt;a&lt;/mi&gt;&lt;mfenced&gt;&lt;msub&gt;&lt;mi&gt;t&lt;/mi&gt;&lt;mi&gt;n&lt;/mi&gt;&lt;/msub&gt;&lt;/mfenced&gt;&lt;/mtd&gt;&lt;/mtr&gt;&lt;/mtable&gt;&lt;/math&gt;&quot;,&quot;origin&quot;:&quot;MathType Legacy&quot;,&quot;version&quot;:&quot;v3.22.0&quot;}" title="table row cell x open parentheses t subscript n close parentheses end cell equals cell x open parentheses t subscript n minus 1 end subscript close parentheses plus integral subscript t subscript n minus 1 end subscript end subscript superscript t subscript n end superscript v open parentheses t close parentheses d t end cell row blank equals cell x open parentheses t subscript n minus 1 end subscript close parentheses plus integral subscript t subscript n minus 1 end subscript end subscript superscript t subscript n end superscript open square brackets v open parentheses t subscript n minus 1 end subscript close parentheses plus a open parentheses t minus t subscript n minus 1 end subscript close parentheses close square brackets d t end cell row blank equals cell x open parentheses t subscript n minus 1 end subscript close parentheses plus open parentheses t subscript n minus t subscript n minus 1 end subscript close parentheses v open parentheses t subscript n minus 1 end subscript close parentheses plus open parentheses t subscript n minus t subscript n minus 1 end subscript close parentheses squared over 2 a open parentheses t subscript n close parentheses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table columnspacing=\&quot;0px\&quot; columnalign=\&quot;right center left\&quot;&gt;&lt;mtr&gt;&lt;mtd&gt;&lt;mi&gt;x&lt;/mi&gt;&lt;mfenced&gt;&lt;msub&gt;&lt;mi&gt;t&lt;/mi&gt;&lt;mi&gt;n&lt;/mi&gt;&lt;/msub&gt;&lt;/mfenced&gt;&lt;/mtd&gt;&lt;mtd&gt;&lt;mo&gt;=&lt;/mo&gt;&lt;/mtd&gt;&lt;mtd&gt;&lt;mi&gt;x&lt;/mi&gt;&lt;mfenced&gt;&lt;msub&gt;&lt;mi&gt;t&lt;/mi&gt;&lt;mrow&gt;&lt;mi&gt;n&lt;/mi&gt;&lt;mo&gt;-&lt;/mo&gt;&lt;mn&gt;1&lt;/mn&gt;&lt;/mrow&gt;&lt;/msub&gt;&lt;/mfenced&gt;&lt;mo&gt;+&lt;/mo&gt;&lt;msubsup&gt;&lt;mo&gt;&amp;#x222B;&lt;/mo&gt;&lt;msub&gt;&lt;mi&gt;t&lt;/mi&gt;&lt;mrow&gt;&lt;mi&gt;n&lt;/mi&gt;&lt;mo&gt;-&lt;/mo&gt;&lt;mn&gt;1&lt;/mn&gt;&lt;/mrow&gt;&lt;/msub&gt;&lt;msub&gt;&lt;mi&gt;t&lt;/mi&gt;&lt;mi&gt;n&lt;/mi&gt;&lt;/msub&gt;&lt;/msubsup&gt;&lt;mi&gt;v&lt;/mi&gt;&lt;mfenced&gt;&lt;mi&gt;t&lt;/mi&gt;&lt;/mfenced&gt;&lt;mo&gt;d&lt;/mo&gt;&lt;mi&gt;t&lt;/mi&gt;&lt;/mtd&gt;&lt;/mtr&gt;&lt;mtr&gt;&lt;mtd/&gt;&lt;mtd&gt;&lt;mo&gt;=&lt;/mo&gt;&lt;/mtd&gt;&lt;mtd&gt;&lt;mi&gt;x&lt;/mi&gt;&lt;mfenced&gt;&lt;msub&gt;&lt;mi&gt;t&lt;/mi&gt;&lt;mrow&gt;&lt;mi&gt;n&lt;/mi&gt;&lt;mo&gt;-&lt;/mo&gt;&lt;mn&gt;1&lt;/mn&gt;&lt;/mrow&gt;&lt;/msub&gt;&lt;/mfenced&gt;&lt;mo&gt;+&lt;/mo&gt;&lt;msubsup&gt;&lt;mo&gt;&amp;#x222B;&lt;/mo&gt;&lt;msub&gt;&lt;mi&gt;t&lt;/mi&gt;&lt;mrow&gt;&lt;mi&gt;n&lt;/mi&gt;&lt;mo&gt;-&lt;/mo&gt;&lt;mn&gt;1&lt;/mn&gt;&lt;/mrow&gt;&lt;/msub&gt;&lt;msub&gt;&lt;mi&gt;t&lt;/mi&gt;&lt;mi&gt;n&lt;/mi&gt;&lt;/msub&gt;&lt;/msubsup&gt;&lt;mfenced open=\&quot;[\&quot; close=\&quot;]\&quot;&gt;&lt;mrow&gt;&lt;mi&gt;v&lt;/mi&gt;&lt;mfenced&gt;&lt;msub&gt;&lt;mi&gt;t&lt;/mi&gt;&lt;mrow&gt;&lt;mi&gt;n&lt;/mi&gt;&lt;mo&gt;-&lt;/mo&gt;&lt;mn&gt;1&lt;/mn&gt;&lt;/mrow&gt;&lt;/msub&gt;&lt;/mfenced&gt;&lt;mo&gt;+&lt;/mo&gt;&lt;mi&gt;a&lt;/mi&gt;&lt;mfenced&gt;&lt;mrow&gt;&lt;mi&gt;t&lt;/mi&gt;&lt;mo&gt;-&lt;/mo&gt;&lt;msub&gt;&lt;mi&gt;t&lt;/mi&gt;&lt;mrow&gt;&lt;mi&gt;n&lt;/mi&gt;&lt;mo&gt;-&lt;/mo&gt;&lt;mn&gt;1&lt;/mn&gt;&lt;/mrow&gt;&lt;/msub&gt;&lt;/mrow&gt;&lt;/mfenced&gt;&lt;/mrow&gt;&lt;/mfenced&gt;&lt;mo&gt;d&lt;/mo&gt;&lt;mi&gt;t&lt;/mi&gt;&lt;/mtd&gt;&lt;/mtr&gt;&lt;mtr&gt;&lt;mtd/&gt;&lt;mtd&gt;&lt;mo&gt;=&lt;/mo&gt;&lt;/mtd&gt;&lt;mtd&gt;&lt;mi&gt;x&lt;/mi&gt;&lt;mfenced&gt;&lt;msub&gt;&lt;mi&gt;t&lt;/mi&gt;&lt;mrow&gt;&lt;mi&gt;n&lt;/mi&gt;&lt;mo&gt;-&lt;/mo&gt;&lt;mn&gt;1&lt;/mn&gt;&lt;/mrow&gt;&lt;/msub&gt;&lt;/mfenced&gt;&lt;mo&gt;+&lt;/mo&gt;&lt;mfenced&gt;&lt;mrow&gt;&lt;msub&gt;&lt;mi&gt;t&lt;/mi&gt;&lt;mi&gt;n&lt;/mi&gt;&lt;/msub&gt;&lt;mo&gt;-&lt;/mo&gt;&lt;msub&gt;&lt;mi&gt;t&lt;/mi&gt;&lt;mrow&gt;&lt;mi&gt;n&lt;/mi&gt;&lt;mo&gt;-&lt;/mo&gt;&lt;mn&gt;1&lt;/mn&gt;&lt;/mrow&gt;&lt;/msub&gt;&lt;/mrow&gt;&lt;/mfenced&gt;&lt;mi&gt;v&lt;/mi&gt;&lt;mfenced&gt;&lt;msub&gt;&lt;mi&gt;t&lt;/mi&gt;&lt;mrow&gt;&lt;mi&gt;n&lt;/mi&gt;&lt;mo&gt;-&lt;/mo&gt;&lt;mn&gt;1&lt;/mn&gt;&lt;/mrow&gt;&lt;/msub&gt;&lt;/mfenced&gt;&lt;mo&gt;+&lt;/mo&gt;&lt;mfrac&gt;&lt;msup&gt;&lt;mfenced&gt;&lt;mrow&gt;&lt;msub&gt;&lt;mi&gt;t&lt;/mi&gt;&lt;mi&gt;n&lt;/mi&gt;&lt;/msub&gt;&lt;mo&gt;-&lt;/mo&gt;&lt;msub&gt;&lt;mi&gt;t&lt;/mi&gt;&lt;mrow&gt;&lt;mi&gt;n&lt;/mi&gt;&lt;mo&gt;-&lt;/mo&gt;&lt;mn&gt;1&lt;/mn&gt;&lt;/mrow&gt;&lt;/msub&gt;&lt;/mrow&gt;&lt;/mfenced&gt;&lt;mn&gt;2&lt;/mn&gt;&lt;/msup&gt;&lt;mn&gt;2&lt;/mn&gt;&lt;/mfrac&gt;&lt;mi&gt;a&lt;/mi&gt;&lt;mfenced&gt;&lt;msub&gt;&lt;mi&gt;t&lt;/mi&gt;&lt;mi&gt;n&lt;/mi&gt;&lt;/msub&gt;&lt;/mfenced&gt;&lt;/mtd&gt;&lt;/mtr&gt;&lt;/mtable&gt;&lt;/math&gt;&quot;,&quot;origin&quot;:&quot;MathType Legacy&quot;,&quot;version&quot;:&quot;v3.22.0&quot;}" title="table row cell x open parentheses t subscript n close parentheses end cell equals cell x open parentheses t subscript n minus 1 end subscript close parentheses plus integral subscript t subscript n minus 1 end subscript end subscript superscript t subscript n end superscript v open parentheses t close parentheses d t end cell row blank equals cell x open parentheses t subscript n minus 1 end subscript close parentheses plus integral subscript t subscript n minus 1 end subscript end subscript superscript t subscript n end superscript open square brackets v open parentheses t subscript n minus 1 end subscript close parentheses plus a open parentheses t minus t subscript n minus 1 end subscript close parentheses close square brackets d t end cell row blank equals cell x open parentheses t subscript n minus 1 end subscript close parentheses plus open parentheses t subscript n minus t subscript n minus 1 end subscript close parentheses v open parentheses t subscript n minus 1 end subscript close parentheses plus open parentheses t subscript n minus t subscript n minus 1 end subscript close parentheses squared over 2 a open parentheses t subscript n close parentheses end cell end table"/>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3971578" cy="1645480"/>
                    </a:xfrm>
                    <a:prstGeom prst="rect">
                      <a:avLst/>
                    </a:prstGeom>
                  </pic:spPr>
                </pic:pic>
              </a:graphicData>
            </a:graphic>
          </wp:inline>
        </w:drawing>
      </w:r>
    </w:p>
    <w:p w14:paraId="13998800" w14:textId="77777777" w:rsidR="00D06663" w:rsidRDefault="00D06663" w:rsidP="00DA5FA1">
      <w:pPr>
        <w:spacing w:line="360" w:lineRule="auto"/>
      </w:pPr>
    </w:p>
    <w:p w14:paraId="04031E2D" w14:textId="77777777" w:rsidR="00D06663" w:rsidRDefault="00D06663" w:rsidP="00DA5FA1">
      <w:pPr>
        <w:spacing w:line="360" w:lineRule="auto"/>
      </w:pPr>
      <w:r>
        <w:t xml:space="preserve">In reality, various forms of error such as drift and noise render this approach impractical.  Furthermore, the acceleration measured in the sensor frame must be transformed into the navigation frame using the measured angular rates which are subject to drift and noise as well.  A common approach is to integrate both gyro and acc data, as well as the corresponding drifts into a Kalman filter.  Even better is to add sporadic independent position fixes, such as by GPS, into the filter to correct for sensor errors.  </w:t>
      </w:r>
    </w:p>
    <w:p w14:paraId="3C071D3B" w14:textId="77777777" w:rsidR="00323501" w:rsidRDefault="00323501" w:rsidP="00DA5FA1">
      <w:pPr>
        <w:spacing w:line="360" w:lineRule="auto"/>
      </w:pPr>
    </w:p>
    <w:p w14:paraId="2F12430B" w14:textId="5741633A" w:rsidR="00323501" w:rsidRDefault="00323501" w:rsidP="00DA5FA1">
      <w:pPr>
        <w:spacing w:line="360" w:lineRule="auto"/>
      </w:pPr>
      <w:r>
        <w:t>The integration formulas are valid for small update intervals.  As the update interval increases relative to dynamical changes, more higher order integrate techniques are required: trapezoidal, 2nd order, etc.</w:t>
      </w:r>
    </w:p>
    <w:p w14:paraId="06A96457" w14:textId="77777777" w:rsidR="00D06663" w:rsidRDefault="00D06663" w:rsidP="00DA5FA1">
      <w:pPr>
        <w:spacing w:line="360" w:lineRule="auto"/>
      </w:pPr>
    </w:p>
    <w:p w14:paraId="2B7B15BA" w14:textId="77777777" w:rsidR="00D06663" w:rsidRDefault="00D06663" w:rsidP="00DA5FA1">
      <w:pPr>
        <w:spacing w:line="360" w:lineRule="auto"/>
      </w:pPr>
      <w:r>
        <w:t>In two dimensions two accelerometers (axb,ayb) and one z-axis rate gyro are required.  After estimating the attitude by integrating the rotation rate, the accel specific force must resolved the sensor/body frame acceleration into the reference axes.</w:t>
      </w:r>
    </w:p>
    <w:p w14:paraId="2BFD5C49" w14:textId="77777777" w:rsidR="00D06663" w:rsidRDefault="00D06663" w:rsidP="00DA5FA1">
      <w:pPr>
        <w:spacing w:line="360" w:lineRule="auto"/>
      </w:pPr>
    </w:p>
    <w:p w14:paraId="31CA1C96" w14:textId="77777777" w:rsidR="00D06663" w:rsidRDefault="00D06663" w:rsidP="005B06C9">
      <w:pPr>
        <w:spacing w:line="360" w:lineRule="auto"/>
        <w:jc w:val="center"/>
      </w:pPr>
      <w:r>
        <w:rPr>
          <w:noProof/>
        </w:rPr>
        <w:lastRenderedPageBreak/>
        <w:drawing>
          <wp:inline distT="0" distB="0" distL="0" distR="0" wp14:anchorId="7A7FCE80" wp14:editId="1421F6EB">
            <wp:extent cx="3311745" cy="2354100"/>
            <wp:effectExtent l="0" t="0" r="0" b="0"/>
            <wp:docPr id="5342961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73" cstate="print">
                      <a:extLst>
                        <a:ext uri="{28A0092B-C50C-407E-A947-70E740481C1C}">
                          <a14:useLocalDpi xmlns:a14="http://schemas.microsoft.com/office/drawing/2010/main" val="0"/>
                        </a:ext>
                      </a:extLst>
                    </a:blip>
                    <a:srcRect/>
                    <a:stretch>
                      <a:fillRect/>
                    </a:stretch>
                  </pic:blipFill>
                  <pic:spPr bwMode="auto">
                    <a:xfrm>
                      <a:off x="0" y="0"/>
                      <a:ext cx="3350998" cy="2382002"/>
                    </a:xfrm>
                    <a:prstGeom prst="rect">
                      <a:avLst/>
                    </a:prstGeom>
                    <a:noFill/>
                    <a:ln>
                      <a:noFill/>
                    </a:ln>
                  </pic:spPr>
                </pic:pic>
              </a:graphicData>
            </a:graphic>
          </wp:inline>
        </w:drawing>
      </w:r>
    </w:p>
    <w:p w14:paraId="31B76595" w14:textId="77777777" w:rsidR="00D06663" w:rsidRDefault="00D06663" w:rsidP="00DA5FA1">
      <w:pPr>
        <w:spacing w:line="360" w:lineRule="auto"/>
      </w:pPr>
    </w:p>
    <w:p w14:paraId="63C0DCB8" w14:textId="77777777" w:rsidR="00D06663" w:rsidRDefault="00D06663" w:rsidP="00DA5FA1">
      <w:pPr>
        <w:spacing w:line="360" w:lineRule="auto"/>
      </w:pPr>
      <w:r>
        <w:t>For position determination in an inertial reference frame the update equations are 3D analogous to () with the addition of a coordinate transformation and accounting for gravity.  Once the specific force is resolved into the inertial frame as</w:t>
      </w:r>
    </w:p>
    <w:p w14:paraId="78E065A4" w14:textId="77777777" w:rsidR="00D06663" w:rsidRDefault="00D06663" w:rsidP="00DA5FA1">
      <w:pPr>
        <w:spacing w:line="360" w:lineRule="auto"/>
      </w:pPr>
    </w:p>
    <w:p w14:paraId="53A84CDF" w14:textId="77777777" w:rsidR="00D06663" w:rsidRDefault="00D06663" w:rsidP="00DA5FA1">
      <w:pPr>
        <w:spacing w:line="360" w:lineRule="auto"/>
      </w:pPr>
      <w:r>
        <w:t xml:space="preserve">In three dimensions, the attitude transformation R(n) is computed by integrating the gyro output and is given by ().  The intertial frame acceleration is </w:t>
      </w:r>
    </w:p>
    <w:p w14:paraId="7A99F06F" w14:textId="77777777" w:rsidR="00D06663" w:rsidRDefault="00D06663" w:rsidP="00DA5FA1">
      <w:pPr>
        <w:spacing w:line="360" w:lineRule="auto"/>
      </w:pPr>
    </w:p>
    <w:p w14:paraId="7EA9C1F7" w14:textId="77777777" w:rsidR="00D06663" w:rsidRDefault="00D06663" w:rsidP="005B06C9">
      <w:pPr>
        <w:spacing w:line="360" w:lineRule="auto"/>
        <w:jc w:val="center"/>
      </w:pPr>
      <w:r>
        <w:rPr>
          <w:noProof/>
          <w:position w:val="-5"/>
        </w:rPr>
        <w:drawing>
          <wp:inline distT="0" distB="0" distL="0" distR="0" wp14:anchorId="760A56EE" wp14:editId="05B5E632">
            <wp:extent cx="1304544" cy="158496"/>
            <wp:effectExtent l="0" t="0" r="0" b="0"/>
            <wp:docPr id="1647093979" name="Picture 1647093979" descr="{&quot;mathml&quot;:&quot;&lt;math style=\&quot;font-family:stix;font-size:12px;\&quot; xmlns=\&quot;http://www.w3.org/1998/Math/MathML\&quot;&gt;&lt;mi mathvariant=\&quot;bold-italic\&quot;&gt;a&lt;/mi&gt;&lt;mfenced&gt;&lt;mi&gt;n&lt;/mi&gt;&lt;/mfenced&gt;&lt;mo mathvariant=\&quot;bold\&quot;&gt;=&lt;/mo&gt;&lt;mi mathvariant=\&quot;bold\&quot;&gt;R&lt;/mi&gt;&lt;mrow&gt;&lt;mo stretchy=\&quot;true\&quot;&gt;(&lt;/mo&gt;&lt;mi&gt;n&lt;/mi&gt;&lt;mo stretchy=\&quot;true\&quot;&gt;)&lt;/mo&gt;&lt;/mrow&gt;&lt;msup&gt;&lt;mi mathvariant=\&quot;bold-italic\&quot;&gt;f&lt;/mi&gt;&lt;mi mathvariant=\&quot;bold\&quot;&gt;b&lt;/mi&gt;&lt;/msup&gt;&lt;mo mathvariant=\&quot;bold\&quot;&gt;+&lt;/mo&gt;&lt;mi mathvariant=\&quot;bold-italic\&quot;&gt;g&lt;/mi&gt;&lt;/math&gt;&quot;,&quot;origin&quot;:&quot;MathType Legacy&quot;,&quot;version&quot;:&quot;v3.22.0&quot;}" title="bold italic a open parentheses n close parentheses bold equals bold R stretchy left parenthesis n stretchy right parenthesis bold italic f to the power of bold b bold plus bold italic 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 mathvariant=\&quot;bold-italic\&quot;&gt;a&lt;/mi&gt;&lt;mfenced&gt;&lt;mi&gt;n&lt;/mi&gt;&lt;/mfenced&gt;&lt;mo mathvariant=\&quot;bold\&quot;&gt;=&lt;/mo&gt;&lt;mi mathvariant=\&quot;bold\&quot;&gt;R&lt;/mi&gt;&lt;mrow&gt;&lt;mo stretchy=\&quot;true\&quot;&gt;(&lt;/mo&gt;&lt;mi&gt;n&lt;/mi&gt;&lt;mo stretchy=\&quot;true\&quot;&gt;)&lt;/mo&gt;&lt;/mrow&gt;&lt;msup&gt;&lt;mi mathvariant=\&quot;bold-italic\&quot;&gt;f&lt;/mi&gt;&lt;mi mathvariant=\&quot;bold\&quot;&gt;b&lt;/mi&gt;&lt;/msup&gt;&lt;mo mathvariant=\&quot;bold\&quot;&gt;+&lt;/mo&gt;&lt;mi mathvariant=\&quot;bold-italic\&quot;&gt;g&lt;/mi&gt;&lt;/math&gt;&quot;,&quot;origin&quot;:&quot;MathType Legacy&quot;,&quot;version&quot;:&quot;v3.22.0&quot;}" title="bold italic a open parentheses n close parentheses bold equals bold R stretchy left parenthesis n stretchy right parenthesis bold italic f to the power of bold b bold plus bold italic g"/>
                    <pic:cNvPicPr/>
                  </pic:nvPicPr>
                  <pic:blipFill>
                    <a:blip r:embed="rId374" cstate="print">
                      <a:extLst>
                        <a:ext uri="{28A0092B-C50C-407E-A947-70E740481C1C}">
                          <a14:useLocalDpi xmlns:a14="http://schemas.microsoft.com/office/drawing/2010/main" val="0"/>
                        </a:ext>
                      </a:extLst>
                    </a:blip>
                    <a:stretch>
                      <a:fillRect/>
                    </a:stretch>
                  </pic:blipFill>
                  <pic:spPr>
                    <a:xfrm>
                      <a:off x="0" y="0"/>
                      <a:ext cx="1304544" cy="158496"/>
                    </a:xfrm>
                    <a:prstGeom prst="rect">
                      <a:avLst/>
                    </a:prstGeom>
                  </pic:spPr>
                </pic:pic>
              </a:graphicData>
            </a:graphic>
          </wp:inline>
        </w:drawing>
      </w:r>
    </w:p>
    <w:p w14:paraId="5183134C" w14:textId="77777777" w:rsidR="00D06663" w:rsidRDefault="00D06663" w:rsidP="005B06C9">
      <w:pPr>
        <w:spacing w:line="360" w:lineRule="auto"/>
        <w:jc w:val="center"/>
      </w:pPr>
    </w:p>
    <w:p w14:paraId="2C881A1C" w14:textId="77777777" w:rsidR="00D06663" w:rsidRDefault="00D06663" w:rsidP="005B06C9">
      <w:pPr>
        <w:spacing w:line="360" w:lineRule="auto"/>
        <w:jc w:val="center"/>
      </w:pPr>
      <w:r>
        <w:rPr>
          <w:noProof/>
          <w:position w:val="-4"/>
        </w:rPr>
        <w:drawing>
          <wp:inline distT="0" distB="0" distL="0" distR="0" wp14:anchorId="2E4CB7B3" wp14:editId="503015F5">
            <wp:extent cx="1391920" cy="134112"/>
            <wp:effectExtent l="0" t="0" r="0" b="0"/>
            <wp:docPr id="1895068449" name="Picture 1895068449" descr="{&quot;mathml&quot;:&quot;&lt;math style=\&quot;font-family:stix;font-size:12px;\&quot; xmlns=\&quot;http://www.w3.org/1998/Math/MathML\&quot;&gt;&lt;mi&gt;v&lt;/mi&gt;&lt;mfenced&gt;&lt;mi&gt;n&lt;/mi&gt;&lt;/mfenced&gt;&lt;mo&gt;=&lt;/mo&gt;&lt;mi&gt;v&lt;/mi&gt;&lt;mfenced&gt;&lt;mrow&gt;&lt;mi&gt;n&lt;/mi&gt;&lt;mo&gt;-&lt;/mo&gt;&lt;mn&gt;1&lt;/mn&gt;&lt;/mrow&gt;&lt;/mfenced&gt;&lt;mo&gt;+&lt;/mo&gt;&lt;mi&gt;a&lt;/mi&gt;&lt;mi&gt;T&lt;/mi&gt;&lt;/math&gt;&quot;,&quot;origin&quot;:&quot;MathType Legacy&quot;,&quot;version&quot;:&quot;v3.22.0&quot;}" title="v open parentheses n close parentheses equals v open parentheses n minus 1 close parentheses plus a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v&lt;/mi&gt;&lt;mfenced&gt;&lt;mi&gt;n&lt;/mi&gt;&lt;/mfenced&gt;&lt;mo&gt;=&lt;/mo&gt;&lt;mi&gt;v&lt;/mi&gt;&lt;mfenced&gt;&lt;mrow&gt;&lt;mi&gt;n&lt;/mi&gt;&lt;mo&gt;-&lt;/mo&gt;&lt;mn&gt;1&lt;/mn&gt;&lt;/mrow&gt;&lt;/mfenced&gt;&lt;mo&gt;+&lt;/mo&gt;&lt;mi&gt;a&lt;/mi&gt;&lt;mi&gt;T&lt;/mi&gt;&lt;/math&gt;&quot;,&quot;origin&quot;:&quot;MathType Legacy&quot;,&quot;version&quot;:&quot;v3.22.0&quot;}" title="v open parentheses n close parentheses equals v open parentheses n minus 1 close parentheses plus a T"/>
                    <pic:cNvPicPr/>
                  </pic:nvPicPr>
                  <pic:blipFill>
                    <a:blip r:embed="rId375" cstate="print">
                      <a:extLst>
                        <a:ext uri="{28A0092B-C50C-407E-A947-70E740481C1C}">
                          <a14:useLocalDpi xmlns:a14="http://schemas.microsoft.com/office/drawing/2010/main" val="0"/>
                        </a:ext>
                      </a:extLst>
                    </a:blip>
                    <a:stretch>
                      <a:fillRect/>
                    </a:stretch>
                  </pic:blipFill>
                  <pic:spPr>
                    <a:xfrm>
                      <a:off x="0" y="0"/>
                      <a:ext cx="1391920" cy="134112"/>
                    </a:xfrm>
                    <a:prstGeom prst="rect">
                      <a:avLst/>
                    </a:prstGeom>
                  </pic:spPr>
                </pic:pic>
              </a:graphicData>
            </a:graphic>
          </wp:inline>
        </w:drawing>
      </w:r>
    </w:p>
    <w:p w14:paraId="7C5E734B" w14:textId="77777777" w:rsidR="00D06663" w:rsidRDefault="00D06663" w:rsidP="00DA5FA1">
      <w:pPr>
        <w:spacing w:line="360" w:lineRule="auto"/>
      </w:pPr>
      <w:r>
        <w:t>and the position is</w:t>
      </w:r>
    </w:p>
    <w:p w14:paraId="4E79FD41" w14:textId="77777777" w:rsidR="00D06663" w:rsidRDefault="00D06663" w:rsidP="005B06C9">
      <w:pPr>
        <w:spacing w:line="360" w:lineRule="auto"/>
        <w:jc w:val="center"/>
      </w:pPr>
      <w:r>
        <w:rPr>
          <w:noProof/>
          <w:position w:val="-21"/>
        </w:rPr>
        <w:drawing>
          <wp:inline distT="0" distB="0" distL="0" distR="0" wp14:anchorId="5FC7403A" wp14:editId="690F14A8">
            <wp:extent cx="2611120" cy="363728"/>
            <wp:effectExtent l="0" t="0" r="0" b="0"/>
            <wp:docPr id="60643548" name="Picture 60643548" descr="{&quot;mathml&quot;:&quot;&lt;math style=\&quot;font-family:stix;font-size:12px;\&quot; xmlns=\&quot;http://www.w3.org/1998/Math/MathML\&quot;&gt;&lt;mtable columnspacing=\&quot;0px\&quot; columnalign=\&quot;right center left\&quot;&gt;&lt;mtr&gt;&lt;mtd&gt;&lt;mi mathvariant=\&quot;bold\&quot;&gt;r&lt;/mi&gt;&lt;mfenced&gt;&lt;mi&gt;n&lt;/mi&gt;&lt;/mfenced&gt;&lt;/mtd&gt;&lt;mtd&gt;&lt;mo&gt;=&lt;/mo&gt;&lt;/mtd&gt;&lt;mtd&gt;&lt;mi mathvariant=\&quot;bold\&quot;&gt;r&lt;/mi&gt;&lt;mfenced&gt;&lt;mrow&gt;&lt;mi&gt;n&lt;/mi&gt;&lt;mo&gt;-&lt;/mo&gt;&lt;mn&gt;1&lt;/mn&gt;&lt;/mrow&gt;&lt;/mfenced&gt;&lt;mo&gt;+&lt;/mo&gt;&lt;mi&gt;T&lt;/mi&gt;&lt;mi mathvariant=\&quot;bold\&quot;&gt;v&lt;/mi&gt;&lt;mfenced&gt;&lt;mrow&gt;&lt;mi&gt;n&lt;/mi&gt;&lt;mo&gt;-&lt;/mo&gt;&lt;mn&gt;1&lt;/mn&gt;&lt;/mrow&gt;&lt;/mfenced&gt;&lt;mo&gt;+&lt;/mo&gt;&lt;mfrac&gt;&lt;msup&gt;&lt;mi&gt;T&lt;/mi&gt;&lt;mn&gt;2&lt;/mn&gt;&lt;/msup&gt;&lt;mn&gt;2&lt;/mn&gt;&lt;/mfrac&gt;&lt;mi mathvariant=\&quot;bold\&quot;&gt;a&lt;/mi&gt;&lt;mfenced&gt;&lt;mi&gt;n&lt;/mi&gt;&lt;/mfenced&gt;&lt;/mtd&gt;&lt;/mtr&gt;&lt;/mtable&gt;&lt;/math&gt;&quot;,&quot;origin&quot;:&quot;MathType Legacy&quot;,&quot;version&quot;:&quot;v3.22.0&quot;}" title="table row cell bold r open parentheses n close parentheses end cell equals cell bold r open parentheses n minus 1 close parentheses plus T bold v open parentheses n minus 1 close parentheses plus T squared over 2 bold a open parentheses n close parentheses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table columnspacing=\&quot;0px\&quot; columnalign=\&quot;right center left\&quot;&gt;&lt;mtr&gt;&lt;mtd&gt;&lt;mi mathvariant=\&quot;bold\&quot;&gt;r&lt;/mi&gt;&lt;mfenced&gt;&lt;mi&gt;n&lt;/mi&gt;&lt;/mfenced&gt;&lt;/mtd&gt;&lt;mtd&gt;&lt;mo&gt;=&lt;/mo&gt;&lt;/mtd&gt;&lt;mtd&gt;&lt;mi mathvariant=\&quot;bold\&quot;&gt;r&lt;/mi&gt;&lt;mfenced&gt;&lt;mrow&gt;&lt;mi&gt;n&lt;/mi&gt;&lt;mo&gt;-&lt;/mo&gt;&lt;mn&gt;1&lt;/mn&gt;&lt;/mrow&gt;&lt;/mfenced&gt;&lt;mo&gt;+&lt;/mo&gt;&lt;mi&gt;T&lt;/mi&gt;&lt;mi mathvariant=\&quot;bold\&quot;&gt;v&lt;/mi&gt;&lt;mfenced&gt;&lt;mrow&gt;&lt;mi&gt;n&lt;/mi&gt;&lt;mo&gt;-&lt;/mo&gt;&lt;mn&gt;1&lt;/mn&gt;&lt;/mrow&gt;&lt;/mfenced&gt;&lt;mo&gt;+&lt;/mo&gt;&lt;mfrac&gt;&lt;msup&gt;&lt;mi&gt;T&lt;/mi&gt;&lt;mn&gt;2&lt;/mn&gt;&lt;/msup&gt;&lt;mn&gt;2&lt;/mn&gt;&lt;/mfrac&gt;&lt;mi mathvariant=\&quot;bold\&quot;&gt;a&lt;/mi&gt;&lt;mfenced&gt;&lt;mi&gt;n&lt;/mi&gt;&lt;/mfenced&gt;&lt;/mtd&gt;&lt;/mtr&gt;&lt;/mtable&gt;&lt;/math&gt;&quot;,&quot;origin&quot;:&quot;MathType Legacy&quot;,&quot;version&quot;:&quot;v3.22.0&quot;}" title="table row cell bold r open parentheses n close parentheses end cell equals cell bold r open parentheses n minus 1 close parentheses plus T bold v open parentheses n minus 1 close parentheses plus T squared over 2 bold a open parentheses n close parentheses end cell end table"/>
                    <pic:cNvPicPr/>
                  </pic:nvPicPr>
                  <pic:blipFill>
                    <a:blip r:embed="rId376" cstate="print">
                      <a:extLst>
                        <a:ext uri="{28A0092B-C50C-407E-A947-70E740481C1C}">
                          <a14:useLocalDpi xmlns:a14="http://schemas.microsoft.com/office/drawing/2010/main" val="0"/>
                        </a:ext>
                      </a:extLst>
                    </a:blip>
                    <a:stretch>
                      <a:fillRect/>
                    </a:stretch>
                  </pic:blipFill>
                  <pic:spPr>
                    <a:xfrm>
                      <a:off x="0" y="0"/>
                      <a:ext cx="2611120" cy="363728"/>
                    </a:xfrm>
                    <a:prstGeom prst="rect">
                      <a:avLst/>
                    </a:prstGeom>
                  </pic:spPr>
                </pic:pic>
              </a:graphicData>
            </a:graphic>
          </wp:inline>
        </w:drawing>
      </w:r>
    </w:p>
    <w:p w14:paraId="38F58DF1" w14:textId="77777777" w:rsidR="00D06663" w:rsidRDefault="00D06663" w:rsidP="00DA5FA1">
      <w:pPr>
        <w:spacing w:line="360" w:lineRule="auto"/>
      </w:pPr>
    </w:p>
    <w:p w14:paraId="3F531C89" w14:textId="77777777" w:rsidR="00D06663" w:rsidRPr="00825422" w:rsidRDefault="00D06663" w:rsidP="00DA5FA1">
      <w:pPr>
        <w:spacing w:line="360" w:lineRule="auto"/>
      </w:pPr>
    </w:p>
    <w:p w14:paraId="727A8045" w14:textId="77777777" w:rsidR="00D06663" w:rsidRDefault="00D06663" w:rsidP="00DA0161">
      <w:pPr>
        <w:pStyle w:val="Heading3"/>
      </w:pPr>
      <w:r>
        <w:t xml:space="preserve"> </w:t>
      </w:r>
      <w:bookmarkStart w:id="87" w:name="_Toc229857490"/>
      <w:bookmarkStart w:id="88" w:name="_Toc229926543"/>
      <w:r>
        <w:t>Initialization and Calibration</w:t>
      </w:r>
      <w:bookmarkEnd w:id="87"/>
      <w:bookmarkEnd w:id="88"/>
    </w:p>
    <w:p w14:paraId="6097C25D" w14:textId="77777777" w:rsidR="00D06663" w:rsidRDefault="00D06663" w:rsidP="00DA0161"/>
    <w:p w14:paraId="390847D2" w14:textId="77777777" w:rsidR="00D06663" w:rsidRPr="00DA0161" w:rsidRDefault="00D06663" w:rsidP="00DA0161"/>
    <w:p w14:paraId="0DB81B8F" w14:textId="77777777" w:rsidR="00D06663" w:rsidRDefault="00D06663"/>
    <w:p w14:paraId="6B05EF60" w14:textId="77777777" w:rsidR="00D06663" w:rsidRDefault="00D06663" w:rsidP="00DA0161">
      <w:pPr>
        <w:spacing w:line="360" w:lineRule="auto"/>
      </w:pPr>
      <w:r>
        <w:t xml:space="preserve">For acceleration without a linear component the initial pose may be estimated from the known gravity vector </w:t>
      </w:r>
      <w:r w:rsidR="0033232D" w:rsidRPr="00784432">
        <w:rPr>
          <w:noProof/>
          <w:position w:val="-10"/>
          <w14:ligatures w14:val="standardContextual"/>
        </w:rPr>
      </w:r>
      <w:r w:rsidR="0033232D" w:rsidRPr="00784432">
        <w:rPr>
          <w:noProof/>
          <w:position w:val="-10"/>
          <w14:ligatures w14:val="standardContextual"/>
        </w:rPr>
        <w:object w:dxaOrig="1160" w:dyaOrig="320" w14:anchorId="52430B63">
          <v:shape id="_x0000_i1094" type="#_x0000_t75" alt="" style="width:59pt;height:13pt;mso-width-percent:0;mso-height-percent:0;mso-width-percent:0;mso-height-percent:0" o:ole="">
            <v:imagedata r:id="rId377" o:title=""/>
          </v:shape>
          <o:OLEObject Type="Embed" ProgID="Equation.DSMT4" ShapeID="_x0000_i1094" DrawAspect="Content" ObjectID="_1852133754" r:id="rId378"/>
        </w:object>
      </w:r>
      <w:r>
        <w:t>.  This is known as alignment.</w:t>
      </w:r>
    </w:p>
    <w:p w14:paraId="5DBD1914" w14:textId="77777777" w:rsidR="00D06663" w:rsidRDefault="00D06663" w:rsidP="00DA0161">
      <w:pPr>
        <w:spacing w:line="360" w:lineRule="auto"/>
      </w:pPr>
    </w:p>
    <w:p w14:paraId="3A7800FD" w14:textId="77777777" w:rsidR="00D06663" w:rsidRDefault="00D06663" w:rsidP="00DA0161">
      <w:pPr>
        <w:spacing w:line="360" w:lineRule="auto"/>
      </w:pPr>
      <w:r>
        <w:lastRenderedPageBreak/>
        <w:tab/>
      </w:r>
      <w:r w:rsidR="0033232D" w:rsidRPr="00784432">
        <w:rPr>
          <w:noProof/>
          <w:position w:val="-32"/>
          <w14:ligatures w14:val="standardContextual"/>
        </w:rPr>
      </w:r>
      <w:r w:rsidR="0033232D" w:rsidRPr="00784432">
        <w:rPr>
          <w:noProof/>
          <w:position w:val="-32"/>
          <w14:ligatures w14:val="standardContextual"/>
        </w:rPr>
        <w:object w:dxaOrig="1420" w:dyaOrig="700" w14:anchorId="7E2482D6">
          <v:shape id="_x0000_i1095" type="#_x0000_t75" alt="" style="width:1in;height:39.05pt;mso-width-percent:0;mso-height-percent:0;mso-width-percent:0;mso-height-percent:0" o:ole="">
            <v:imagedata r:id="rId379" o:title=""/>
          </v:shape>
          <o:OLEObject Type="Embed" ProgID="Equation.DSMT4" ShapeID="_x0000_i1095" DrawAspect="Content" ObjectID="_1852133755" r:id="rId38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86</w:instrText>
        </w:r>
      </w:fldSimple>
      <w:r>
        <w:instrText>)</w:instrText>
      </w:r>
      <w:r>
        <w:fldChar w:fldCharType="end"/>
      </w:r>
    </w:p>
    <w:p w14:paraId="28CAB2E4" w14:textId="77777777" w:rsidR="00D06663" w:rsidRPr="00A6527E" w:rsidRDefault="00D06663" w:rsidP="00DA0161">
      <w:pPr>
        <w:spacing w:line="360" w:lineRule="auto"/>
      </w:pPr>
    </w:p>
    <w:p w14:paraId="033DAB86" w14:textId="77777777" w:rsidR="00D06663" w:rsidRDefault="00D06663" w:rsidP="00DA0161">
      <w:pPr>
        <w:spacing w:line="360" w:lineRule="auto"/>
      </w:pPr>
      <w:r>
        <w:tab/>
      </w:r>
      <w:r w:rsidR="0033232D" w:rsidRPr="00784432">
        <w:rPr>
          <w:noProof/>
          <w:position w:val="-40"/>
          <w14:ligatures w14:val="standardContextual"/>
        </w:rPr>
      </w:r>
      <w:r w:rsidR="0033232D" w:rsidRPr="00784432">
        <w:rPr>
          <w:noProof/>
          <w:position w:val="-40"/>
          <w14:ligatures w14:val="standardContextual"/>
        </w:rPr>
        <w:object w:dxaOrig="6540" w:dyaOrig="820" w14:anchorId="121E972D">
          <v:shape id="_x0000_i1096" type="#_x0000_t75" alt="" style="width:327.05pt;height:45.95pt;mso-width-percent:0;mso-height-percent:0;mso-width-percent:0;mso-height-percent:0" o:ole="">
            <v:imagedata r:id="rId381" o:title=""/>
          </v:shape>
          <o:OLEObject Type="Embed" ProgID="Equation.DSMT4" ShapeID="_x0000_i1096" DrawAspect="Content" ObjectID="_1852133756" r:id="rId38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87</w:instrText>
        </w:r>
      </w:fldSimple>
      <w:r>
        <w:instrText>)</w:instrText>
      </w:r>
      <w:r>
        <w:fldChar w:fldCharType="end"/>
      </w:r>
    </w:p>
    <w:p w14:paraId="6FE9ED39" w14:textId="77777777" w:rsidR="00D06663" w:rsidRDefault="00D06663" w:rsidP="00DA0161">
      <w:pPr>
        <w:spacing w:line="360" w:lineRule="auto"/>
      </w:pPr>
      <w:r>
        <w:tab/>
      </w:r>
      <w:r w:rsidR="0033232D" w:rsidRPr="00784432">
        <w:rPr>
          <w:noProof/>
          <w:position w:val="-30"/>
          <w14:ligatures w14:val="standardContextual"/>
        </w:rPr>
      </w:r>
      <w:r w:rsidR="0033232D" w:rsidRPr="00784432">
        <w:rPr>
          <w:noProof/>
          <w:position w:val="-30"/>
          <w14:ligatures w14:val="standardContextual"/>
        </w:rPr>
        <w:object w:dxaOrig="2320" w:dyaOrig="720" w14:anchorId="170503B9">
          <v:shape id="_x0000_i1097" type="#_x0000_t75" alt="" style="width:117.95pt;height:39.05pt;mso-width-percent:0;mso-height-percent:0;mso-width-percent:0;mso-height-percent:0" o:ole="">
            <v:imagedata r:id="rId383" o:title=""/>
          </v:shape>
          <o:OLEObject Type="Embed" ProgID="Equation.DSMT4" ShapeID="_x0000_i1097" DrawAspect="Content" ObjectID="_1852133757" r:id="rId38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88</w:instrText>
        </w:r>
      </w:fldSimple>
      <w:r>
        <w:instrText>)</w:instrText>
      </w:r>
      <w:r>
        <w:fldChar w:fldCharType="end"/>
      </w:r>
    </w:p>
    <w:p w14:paraId="7C3E90BA" w14:textId="77777777" w:rsidR="00D06663" w:rsidRDefault="00D06663" w:rsidP="00DA0161">
      <w:pPr>
        <w:spacing w:line="360" w:lineRule="auto"/>
      </w:pPr>
      <w:r>
        <w:tab/>
      </w:r>
      <w:r w:rsidR="0033232D" w:rsidRPr="00784432">
        <w:rPr>
          <w:noProof/>
          <w:position w:val="-40"/>
          <w14:ligatures w14:val="standardContextual"/>
        </w:rPr>
      </w:r>
      <w:r w:rsidR="0033232D" w:rsidRPr="00784432">
        <w:rPr>
          <w:noProof/>
          <w:position w:val="-40"/>
          <w14:ligatures w14:val="standardContextual"/>
        </w:rPr>
        <w:object w:dxaOrig="5080" w:dyaOrig="780" w14:anchorId="7E4731AA">
          <v:shape id="_x0000_i1098" type="#_x0000_t75" alt="" style="width:248.95pt;height:32.95pt;mso-width-percent:0;mso-height-percent:0;mso-width-percent:0;mso-height-percent:0" o:ole="">
            <v:imagedata r:id="rId385" o:title=""/>
          </v:shape>
          <o:OLEObject Type="Embed" ProgID="Equation.DSMT4" ShapeID="_x0000_i1098" DrawAspect="Content" ObjectID="_1852133758" r:id="rId38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89</w:instrText>
        </w:r>
      </w:fldSimple>
      <w:r>
        <w:instrText>)</w:instrText>
      </w:r>
      <w:r>
        <w:fldChar w:fldCharType="end"/>
      </w:r>
    </w:p>
    <w:p w14:paraId="07432B6E" w14:textId="77777777" w:rsidR="00D06663" w:rsidRPr="006D2C0C" w:rsidRDefault="00D06663" w:rsidP="00DA0161">
      <w:r>
        <w:t>The heading can be estimated from a magnetic compass.  Other possibilities include initialization based on external information such as GPS, location proximity, or radio positioning.</w:t>
      </w:r>
    </w:p>
    <w:p w14:paraId="36E5D82E" w14:textId="77777777" w:rsidR="00D06663" w:rsidRDefault="00D06663" w:rsidP="00DA0161">
      <w:pPr>
        <w:spacing w:line="360" w:lineRule="auto"/>
      </w:pPr>
    </w:p>
    <w:p w14:paraId="60ACC624" w14:textId="64E56D27" w:rsidR="00B47A44" w:rsidRDefault="00B47A44" w:rsidP="004775A8">
      <w:pPr>
        <w:pStyle w:val="Heading2"/>
      </w:pPr>
      <w:r>
        <w:t xml:space="preserve"> </w:t>
      </w:r>
      <w:r w:rsidR="00985F6C">
        <w:t>Vision Aided INS with ESKF</w:t>
      </w:r>
    </w:p>
    <w:p w14:paraId="29A9EAD9" w14:textId="77777777" w:rsidR="00BD4262" w:rsidRDefault="00BD4262" w:rsidP="00BD4262"/>
    <w:p w14:paraId="6075783E" w14:textId="77777777" w:rsidR="00BD4262" w:rsidRDefault="00BD4262" w:rsidP="00BD4262">
      <w:r>
        <w:t>INS and GPS systems exhibit complementary advantages and disadvantages.  INS features high update rates, stealthy independent operation, and low short term noise.  GPS is characterized by low update rates, signal dependence, and high short term noise.  GPS is continuously accurate to around 1 meter while INS requires accurate initialization and performance degrades overtime.  The degree of integration can vary between simply using the external data to reinitialize the INS to having deep control of the base signals for example GPS timing, psuedo-range, etc.  Since accurate INS are expensive, the combination of a cheaper INS with additional sensors is an attractive architecture.</w:t>
      </w:r>
    </w:p>
    <w:p w14:paraId="1592D923" w14:textId="77777777" w:rsidR="00BD4262" w:rsidRDefault="00BD4262" w:rsidP="00BD4262"/>
    <w:p w14:paraId="3DA0DBCC" w14:textId="77777777" w:rsidR="00BD4262" w:rsidRDefault="00BD4262" w:rsidP="00BD4262">
      <w:r>
        <w:t xml:space="preserve">The INS state propagation equations are fused or integegrated with measurements derived from additional sensors such as GPS, vision, LIDAR, radar, odometry, compass, etc.  These additional measurements provide absolute position information which can be used to compute INS biases.  Two types of filters will be discussed: the standard EKF filter, in this context known as the </w:t>
      </w:r>
      <w:r w:rsidRPr="00F208DE">
        <w:rPr>
          <w:i/>
          <w:iCs/>
        </w:rPr>
        <w:t>total state Kalman filter</w:t>
      </w:r>
      <w:r>
        <w:t xml:space="preserve"> (TSKF) and the </w:t>
      </w:r>
      <w:r w:rsidRPr="00F208DE">
        <w:rPr>
          <w:i/>
          <w:iCs/>
        </w:rPr>
        <w:t>Error State Kalman Filter</w:t>
      </w:r>
      <w:r>
        <w:t xml:space="preserve"> (ESKF).</w:t>
      </w:r>
    </w:p>
    <w:p w14:paraId="5F1CF0E8" w14:textId="77777777" w:rsidR="00BD4262" w:rsidRDefault="00BD4262" w:rsidP="00BD4262"/>
    <w:p w14:paraId="7452DF47" w14:textId="77777777" w:rsidR="00BD4262" w:rsidRDefault="00BD4262" w:rsidP="00BD4262">
      <w:r>
        <w:t>For the TSKF you have INS based state prediction, followed by psuedo position measurements which correct the INS values as they drift over time.  In ESKF, you have total state INS based prediction, followed by a separate error only filter which corrects the prediction.</w:t>
      </w:r>
    </w:p>
    <w:p w14:paraId="17A71883" w14:textId="77777777" w:rsidR="00BD4262" w:rsidRDefault="00BD4262" w:rsidP="00BD4262"/>
    <w:p w14:paraId="00642067" w14:textId="094ED9B0" w:rsidR="00BD4262" w:rsidRPr="00B47A44" w:rsidRDefault="00BD4262" w:rsidP="00BD4262">
      <w:r>
        <w:t>In</w:t>
      </w:r>
      <w:r w:rsidR="00AE79FA">
        <w:t xml:space="preserve"> </w:t>
      </w:r>
      <w:r>
        <w:t>general aiding measurements integrated into the ESKF are y = h(x).</w:t>
      </w:r>
      <w:r w:rsidRPr="002F036F">
        <w:t xml:space="preserve"> </w:t>
      </w:r>
      <w:r>
        <w:t xml:space="preserve">These measurements may consist of range, range-rate, and direction or direct position and velocity either from a radar or GPS.  The remainder of the section discusses the use of </w:t>
      </w:r>
      <w:r w:rsidR="00AE79FA">
        <w:t xml:space="preserve">a </w:t>
      </w:r>
      <w:r>
        <w:t>camera</w:t>
      </w:r>
      <w:r w:rsidR="00AE79FA">
        <w:t xml:space="preserve"> which detects salient features in the field of view.</w:t>
      </w:r>
    </w:p>
    <w:p w14:paraId="1C3BB57C" w14:textId="77777777" w:rsidR="00BD4262" w:rsidRDefault="00BD4262" w:rsidP="00BD4262"/>
    <w:p w14:paraId="39AE1404" w14:textId="77777777" w:rsidR="00BD4262" w:rsidRDefault="00BD4262" w:rsidP="00BD4262">
      <w:r>
        <w:lastRenderedPageBreak/>
        <w:t>By detecting and matching features between images captured by a camera at two or more different locations the egocentric motion of a body can be determined.  This ego motion consists of estimating the pose (rotation matrix) and distance (translation) between the different views.   here are two types.  Stereo and Mono.</w:t>
      </w:r>
      <w:r w:rsidRPr="00A43268">
        <w:t xml:space="preserve"> </w:t>
      </w:r>
      <w:r>
        <w:t>Similar to SLAM with the addition of measured angular rate and acceleration.</w:t>
      </w:r>
    </w:p>
    <w:p w14:paraId="6642A7A1" w14:textId="77777777" w:rsidR="00BD4262" w:rsidRDefault="00BD4262" w:rsidP="00BD4262"/>
    <w:p w14:paraId="2625C4F3" w14:textId="77777777" w:rsidR="00BD4262" w:rsidRDefault="00BD4262" w:rsidP="00BD4262"/>
    <w:p w14:paraId="1201629D" w14:textId="77777777" w:rsidR="00BD4262" w:rsidRDefault="00BD4262" w:rsidP="00BD4262">
      <w:r>
        <w:t>In monostatic camera systems, a single camera provides bearing measurements where each pixel represents a cone of light passing through the lens optical center.  Since pixels are small, the angular resolution is generally high and for large format sensors combined with wide angle lenses the field of view is large as well.  Depth information is directly unobservalble due to the projection of features onto the sensor which is located at the focal length of the lens.  However, both pose and feature location can be recovered from images taken at multiple viewpoints and locations. Without direct range measurements the metric scale is also unobservable.</w:t>
      </w:r>
    </w:p>
    <w:p w14:paraId="5A30EDAF" w14:textId="77777777" w:rsidR="00BD4262" w:rsidRDefault="00BD4262" w:rsidP="00BD4262"/>
    <w:p w14:paraId="221B4BCF" w14:textId="77777777" w:rsidR="00BD4262" w:rsidRDefault="00BD4262" w:rsidP="00BD4262"/>
    <w:p w14:paraId="0C3819FF" w14:textId="77777777" w:rsidR="00BD4262" w:rsidRDefault="00BD4262" w:rsidP="00BD4262">
      <w:r>
        <w:t xml:space="preserve">A camera is bearing sensor where the line of bearing to the feature is through the lens center and terminating at the photo detector located at (x,y,f) where f is the focal length.  With the conventions defined in section 1.1 such that z is aligned with the optical axis and the focal plane resides at z=f in the x-y plane, the direction unit vector is </w:t>
      </w:r>
    </w:p>
    <w:p w14:paraId="5F49FE49" w14:textId="77777777" w:rsidR="00BD4262" w:rsidRDefault="00BD4262" w:rsidP="00BD4262"/>
    <w:p w14:paraId="34AD2EA1" w14:textId="77777777" w:rsidR="00BD4262" w:rsidRDefault="00BD4262" w:rsidP="00BD4262">
      <w:pPr>
        <w:jc w:val="center"/>
      </w:pPr>
      <w:r>
        <w:rPr>
          <w:noProof/>
          <w:position w:val="-38"/>
        </w:rPr>
        <w:drawing>
          <wp:inline distT="0" distB="0" distL="0" distR="0" wp14:anchorId="5BF61800" wp14:editId="71190CDB">
            <wp:extent cx="3277362" cy="460544"/>
            <wp:effectExtent l="0" t="0" r="0" b="0"/>
            <wp:docPr id="1741774350" name="Picture 1741774350" descr="{&quot;mathml&quot;:&quot;&lt;math style=\&quot;font-family:stix;font-size:12px;\&quot; xmlns=\&quot;http://www.w3.org/1998/Math/MathML\&quot;&gt;&lt;mi mathvariant=\&quot;bold\&quot;&gt;u&lt;/mi&gt;&lt;mo mathvariant=\&quot;bold\&quot;&gt;=&lt;/mo&gt;&lt;mfrac&gt;&lt;mn mathvariant=\&quot;bold\&quot;&gt;1&lt;/mn&gt;&lt;msqrt&gt;&lt;msup&gt;&lt;mi&gt;x&lt;/mi&gt;&lt;mn&gt;2&lt;/mn&gt;&lt;/msup&gt;&lt;mo&gt;+&lt;/mo&gt;&lt;msup&gt;&lt;mi&gt;y&lt;/mi&gt;&lt;mn&gt;2&lt;/mn&gt;&lt;/msup&gt;&lt;mo&gt;+&lt;/mo&gt;&lt;msup&gt;&lt;mi&gt;f&lt;/mi&gt;&lt;mn&gt;2&lt;/mn&gt;&lt;/msup&gt;&lt;/msqrt&gt;&lt;/mfrac&gt;&lt;mrow&gt;&lt;mo mathvariant=\&quot;bold\&quot; stretchy=\&quot;true\&quot;&gt;(&lt;/mo&gt;&lt;mtable&gt;&lt;mtr&gt;&lt;mtd&gt;&lt;mi&gt;cos&amp;#x3B8;cos&amp;#x3C8;&lt;/mi&gt;&lt;/mtd&gt;&lt;mtd&gt;&lt;mi&gt;cos&lt;/mi&gt;&lt;mtext&gt;&amp;#x3B8;sin&lt;/mtext&gt;&lt;mi mathvariant=\&quot;normal\&quot;&gt;&amp;#x3C8;&lt;/mi&gt;&lt;/mtd&gt;&lt;mtd&gt;&lt;mo&gt;-&lt;/mo&gt;&lt;mi&gt;sin&amp;#x3C8;&lt;/mi&gt;&lt;/mtd&gt;&lt;/mtr&gt;&lt;/mtable&gt;&lt;mo mathvariant=\&quot;bold\&quot; stretchy=\&quot;true\&quot;&gt;)&lt;/mo&gt;&lt;/mrow&gt;&lt;/math&gt;&quot;,&quot;origin&quot;:&quot;MathType Legacy&quot;,&quot;version&quot;:&quot;v3.23.0&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 mathvariant=\&quot;bold\&quot;&gt;u&lt;/mi&gt;&lt;mo mathvariant=\&quot;bold\&quot;&gt;=&lt;/mo&gt;&lt;mfrac&gt;&lt;mn mathvariant=\&quot;bold\&quot;&gt;1&lt;/mn&gt;&lt;msqrt&gt;&lt;msup&gt;&lt;mi&gt;x&lt;/mi&gt;&lt;mn&gt;2&lt;/mn&gt;&lt;/msup&gt;&lt;mo&gt;+&lt;/mo&gt;&lt;msup&gt;&lt;mi&gt;y&lt;/mi&gt;&lt;mn&gt;2&lt;/mn&gt;&lt;/msup&gt;&lt;mo&gt;+&lt;/mo&gt;&lt;msup&gt;&lt;mi&gt;f&lt;/mi&gt;&lt;mn&gt;2&lt;/mn&gt;&lt;/msup&gt;&lt;/msqrt&gt;&lt;/mfrac&gt;&lt;mrow&gt;&lt;mo mathvariant=\&quot;bold\&quot; stretchy=\&quot;true\&quot;&gt;(&lt;/mo&gt;&lt;mtable&gt;&lt;mtr&gt;&lt;mtd&gt;&lt;mi&gt;cos&amp;#x3B8;cos&amp;#x3C8;&lt;/mi&gt;&lt;/mtd&gt;&lt;mtd&gt;&lt;mi&gt;cos&lt;/mi&gt;&lt;mtext&gt;&amp;#x3B8;sin&lt;/mtext&gt;&lt;mi mathvariant=\&quot;normal\&quot;&gt;&amp;#x3C8;&lt;/mi&gt;&lt;/mtd&gt;&lt;mtd&gt;&lt;mo&gt;-&lt;/mo&gt;&lt;mi&gt;sin&amp;#x3C8;&lt;/mi&gt;&lt;/mtd&gt;&lt;/mtr&gt;&lt;/mtable&gt;&lt;mo mathvariant=\&quot;bold\&quot; stretchy=\&quot;true\&quot;&gt;)&lt;/mo&gt;&lt;/mrow&gt;&lt;/math&gt;&quot;,&quot;origin&quot;:&quot;MathType Legacy&quot;,&quot;version&quot;:&quot;v3.23.0&quot;}"/>
                    <pic:cNvPicPr/>
                  </pic:nvPicPr>
                  <pic:blipFill>
                    <a:blip r:embed="rId387" cstate="print">
                      <a:extLst>
                        <a:ext uri="{28A0092B-C50C-407E-A947-70E740481C1C}">
                          <a14:useLocalDpi xmlns:a14="http://schemas.microsoft.com/office/drawing/2010/main" val="0"/>
                        </a:ext>
                      </a:extLst>
                    </a:blip>
                    <a:stretch>
                      <a:fillRect/>
                    </a:stretch>
                  </pic:blipFill>
                  <pic:spPr>
                    <a:xfrm>
                      <a:off x="0" y="0"/>
                      <a:ext cx="3277362" cy="460544"/>
                    </a:xfrm>
                    <a:prstGeom prst="rect">
                      <a:avLst/>
                    </a:prstGeom>
                  </pic:spPr>
                </pic:pic>
              </a:graphicData>
            </a:graphic>
          </wp:inline>
        </w:drawing>
      </w:r>
    </w:p>
    <w:p w14:paraId="72E2B6D8" w14:textId="77777777" w:rsidR="00BD4262" w:rsidRDefault="00BD4262" w:rsidP="00BD4262">
      <w:pPr>
        <w:jc w:val="center"/>
      </w:pPr>
    </w:p>
    <w:p w14:paraId="7E8D6CEF" w14:textId="77777777" w:rsidR="00BD4262" w:rsidRDefault="00BD4262" w:rsidP="00BD4262">
      <w:pPr>
        <w:jc w:val="center"/>
      </w:pPr>
      <w:r>
        <w:rPr>
          <w:noProof/>
        </w:rPr>
        <w:drawing>
          <wp:inline distT="0" distB="0" distL="0" distR="0" wp14:anchorId="2388B092" wp14:editId="4DEAA46F">
            <wp:extent cx="2280729" cy="2100404"/>
            <wp:effectExtent l="0" t="0" r="0" b="0"/>
            <wp:docPr id="1609924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388" cstate="print">
                      <a:extLst>
                        <a:ext uri="{28A0092B-C50C-407E-A947-70E740481C1C}">
                          <a14:useLocalDpi xmlns:a14="http://schemas.microsoft.com/office/drawing/2010/main" val="0"/>
                        </a:ext>
                      </a:extLst>
                    </a:blip>
                    <a:srcRect/>
                    <a:stretch>
                      <a:fillRect/>
                    </a:stretch>
                  </pic:blipFill>
                  <pic:spPr bwMode="auto">
                    <a:xfrm>
                      <a:off x="0" y="0"/>
                      <a:ext cx="2300880" cy="2118962"/>
                    </a:xfrm>
                    <a:prstGeom prst="rect">
                      <a:avLst/>
                    </a:prstGeom>
                    <a:noFill/>
                    <a:ln>
                      <a:noFill/>
                    </a:ln>
                  </pic:spPr>
                </pic:pic>
              </a:graphicData>
            </a:graphic>
          </wp:inline>
        </w:drawing>
      </w:r>
    </w:p>
    <w:p w14:paraId="1298FF65" w14:textId="77777777" w:rsidR="00BD4262" w:rsidRDefault="00BD4262" w:rsidP="00BD4262">
      <w:pPr>
        <w:jc w:val="center"/>
      </w:pPr>
    </w:p>
    <w:p w14:paraId="128A6ED5" w14:textId="77777777" w:rsidR="00BD4262" w:rsidRDefault="00BD4262" w:rsidP="00BD4262">
      <w:r>
        <w:t>In bearings only target motion analysis, e.g. when only the azimuth angle is considered, () reduces to</w:t>
      </w:r>
    </w:p>
    <w:p w14:paraId="63CA8A23" w14:textId="77777777" w:rsidR="00BD4262" w:rsidRDefault="00BD4262" w:rsidP="00BD4262"/>
    <w:p w14:paraId="6C2259B9" w14:textId="77777777" w:rsidR="00BD4262" w:rsidRDefault="00BD4262" w:rsidP="00BD4262">
      <w:pPr>
        <w:jc w:val="center"/>
      </w:pPr>
      <w:r>
        <w:rPr>
          <w:noProof/>
          <w:position w:val="-73"/>
        </w:rPr>
        <w:drawing>
          <wp:inline distT="0" distB="0" distL="0" distR="0" wp14:anchorId="3DB31688" wp14:editId="1A7441F1">
            <wp:extent cx="938784" cy="881888"/>
            <wp:effectExtent l="0" t="0" r="0" b="0"/>
            <wp:docPr id="32119994" name="Picture 32119994" descr="{&quot;mathml&quot;:&quot;&lt;math style=\&quot;font-family:stix;font-size:12px;\&quot; xmlns=\&quot;http://www.w3.org/1998/Math/MathML\&quot;&gt;&lt;mi mathvariant=\&quot;bold\&quot;&gt;u&lt;/mi&gt;&lt;mo&gt;=&lt;/mo&gt;&lt;mfrac&gt;&lt;mfenced&gt;&lt;mrow&gt;&lt;mi&gt;x&lt;/mi&gt;&lt;mo&gt;,&lt;/mo&gt;&lt;mi&gt;f&lt;/mi&gt;&lt;/mrow&gt;&lt;/mfenced&gt;&lt;msqrt&gt;&lt;msup&gt;&lt;mi&gt;x&lt;/mi&gt;&lt;mn&gt;2&lt;/mn&gt;&lt;/msup&gt;&lt;mo&gt;+&lt;/mo&gt;&lt;msup&gt;&lt;mi&gt;f&lt;/mi&gt;&lt;mn&gt;2&lt;/mn&gt;&lt;/msup&gt;&lt;/msqrt&gt;&lt;/mfrac&gt;&lt;mspace linebreak=\&quot;newline\&quot;/&gt;&lt;mi&gt;&amp;#x3C8;&lt;/mi&gt;&lt;mo&gt;=&lt;/mo&gt;&lt;mi&gt;t&lt;/mi&gt;&lt;mi&gt;a&lt;/mi&gt;&lt;msup&gt;&lt;mi&gt;n&lt;/mi&gt;&lt;mrow&gt;&lt;mo&gt;-&lt;/mo&gt;&lt;mn&gt;1&lt;/mn&gt;&lt;/mrow&gt;&lt;/msup&gt;&lt;mfrac&gt;&lt;mi&gt;x&lt;/mi&gt;&lt;mi&gt;f&lt;/mi&gt;&lt;/mfrac&gt;&lt;/math&gt;&quot;,&quot;origin&quot;:&quot;MathType Legacy&quot;,&quot;version&quot;:&quot;v3.23.0&quot;}" title="bold u equals fraction numerator open parentheses x comma f close parentheses over denominator square root of x squared plus f squared end root end fraction&#10;psi equals t a n to the power of negative 1 end exponent x over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 mathvariant=\&quot;bold\&quot;&gt;u&lt;/mi&gt;&lt;mo&gt;=&lt;/mo&gt;&lt;mfrac&gt;&lt;mfenced&gt;&lt;mrow&gt;&lt;mi&gt;x&lt;/mi&gt;&lt;mo&gt;,&lt;/mo&gt;&lt;mi&gt;f&lt;/mi&gt;&lt;/mrow&gt;&lt;/mfenced&gt;&lt;msqrt&gt;&lt;msup&gt;&lt;mi&gt;x&lt;/mi&gt;&lt;mn&gt;2&lt;/mn&gt;&lt;/msup&gt;&lt;mo&gt;+&lt;/mo&gt;&lt;msup&gt;&lt;mi&gt;f&lt;/mi&gt;&lt;mn&gt;2&lt;/mn&gt;&lt;/msup&gt;&lt;/msqrt&gt;&lt;/mfrac&gt;&lt;mspace linebreak=\&quot;newline\&quot;/&gt;&lt;mi&gt;&amp;#x3C8;&lt;/mi&gt;&lt;mo&gt;=&lt;/mo&gt;&lt;mi&gt;t&lt;/mi&gt;&lt;mi&gt;a&lt;/mi&gt;&lt;msup&gt;&lt;mi&gt;n&lt;/mi&gt;&lt;mrow&gt;&lt;mo&gt;-&lt;/mo&gt;&lt;mn&gt;1&lt;/mn&gt;&lt;/mrow&gt;&lt;/msup&gt;&lt;mfrac&gt;&lt;mi&gt;x&lt;/mi&gt;&lt;mi&gt;f&lt;/mi&gt;&lt;/mfrac&gt;&lt;/math&gt;&quot;,&quot;origin&quot;:&quot;MathType Legacy&quot;,&quot;version&quot;:&quot;v3.23.0&quot;}" title="bold u equals fraction numerator open parentheses x comma f close parentheses over denominator square root of x squared plus f squared end root end fraction&#10;psi equals t a n to the power of negative 1 end exponent x over f"/>
                    <pic:cNvPicPr/>
                  </pic:nvPicPr>
                  <pic:blipFill>
                    <a:blip r:embed="rId389" cstate="print">
                      <a:extLst>
                        <a:ext uri="{28A0092B-C50C-407E-A947-70E740481C1C}">
                          <a14:useLocalDpi xmlns:a14="http://schemas.microsoft.com/office/drawing/2010/main" val="0"/>
                        </a:ext>
                      </a:extLst>
                    </a:blip>
                    <a:stretch>
                      <a:fillRect/>
                    </a:stretch>
                  </pic:blipFill>
                  <pic:spPr>
                    <a:xfrm>
                      <a:off x="0" y="0"/>
                      <a:ext cx="938784" cy="881888"/>
                    </a:xfrm>
                    <a:prstGeom prst="rect">
                      <a:avLst/>
                    </a:prstGeom>
                  </pic:spPr>
                </pic:pic>
              </a:graphicData>
            </a:graphic>
          </wp:inline>
        </w:drawing>
      </w:r>
    </w:p>
    <w:p w14:paraId="7CD8F574" w14:textId="77777777" w:rsidR="00BD4262" w:rsidRDefault="00BD4262" w:rsidP="00BD4262">
      <w:pPr>
        <w:jc w:val="center"/>
      </w:pPr>
    </w:p>
    <w:p w14:paraId="2A4D6EE2" w14:textId="77777777" w:rsidR="00BD4262" w:rsidRDefault="00BD4262" w:rsidP="00BD4262"/>
    <w:p w14:paraId="77A3A4CC" w14:textId="08B75871" w:rsidR="00BD4262" w:rsidRDefault="00881988" w:rsidP="00BD4262">
      <w:r>
        <w:t>A monostatic camera functions as a bearings only sensor.  Parallax triangulation becomes possible when vehicle motion generates a baseline separating mutliple views.  The pixel location x is corrupted by zero mean noise sigma^2 due to optical and signal processing limitations in detecting the precise feature location..  Expanding (above) in a linear error model and assuming the feature is located near the optical axis, yields</w:t>
      </w:r>
    </w:p>
    <w:p w14:paraId="7FE9A65B" w14:textId="77777777" w:rsidR="00881988" w:rsidRDefault="00881988" w:rsidP="00BD4262"/>
    <w:p w14:paraId="3147B9E2" w14:textId="5F8FB809" w:rsidR="00881988" w:rsidRDefault="00881988" w:rsidP="00881988">
      <w:pPr>
        <w:jc w:val="center"/>
      </w:pPr>
      <w:r>
        <w:rPr>
          <w:noProof/>
          <w:position w:val="-19"/>
        </w:rPr>
        <w:drawing>
          <wp:inline distT="0" distB="0" distL="0" distR="0" wp14:anchorId="279425EF" wp14:editId="0E132288">
            <wp:extent cx="881888" cy="379984"/>
            <wp:effectExtent l="0" t="0" r="0" b="0"/>
            <wp:docPr id="1234442673" name="Picture 1234442673" descr="{&quot;mathml&quot;:&quot;&lt;math style=\&quot;font-family:'Times New Roman';\&quot; xmlns=\&quot;http://www.w3.org/1998/Math/MathML\&quot;&gt;&lt;mstyle mathsize=\&quot;12px\&quot;&gt;&lt;mi&gt;&amp;#x394;&lt;/mi&gt;&lt;mi&gt;&amp;#x3C8;&lt;/mi&gt;&lt;mo&gt;&amp;#x2248;&lt;/mo&gt;&lt;mfrac&gt;&lt;mrow&gt;&lt;mo&gt;&amp;#x2202;&lt;/mo&gt;&lt;mi&gt;&amp;#x3C8;&lt;/mi&gt;&lt;/mrow&gt;&lt;mrow&gt;&lt;mo&gt;&amp;#x2202;&lt;/mo&gt;&lt;mi&gt;x&lt;/mi&gt;&lt;/mrow&gt;&lt;/mfrac&gt;&lt;mi&gt;&amp;#x394;&lt;/mi&gt;&lt;mi&gt;x&lt;/mi&gt;&lt;/mstyle&gt;&lt;/math&gt;&quot;,&quot;origin&quot;:&quot;MathType Legacy&quot;,&quot;version&quot;:&quot;v3.27.2&quot;}" title="capital delta psi almost equal to fraction numerator partial differential psi over denominator partial differential x end fraction capital delta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i&gt;&amp;#x394;&lt;/mi&gt;&lt;mi&gt;&amp;#x3C8;&lt;/mi&gt;&lt;mo&gt;&amp;#x2248;&lt;/mo&gt;&lt;mfrac&gt;&lt;mrow&gt;&lt;mo&gt;&amp;#x2202;&lt;/mo&gt;&lt;mi&gt;&amp;#x3C8;&lt;/mi&gt;&lt;/mrow&gt;&lt;mrow&gt;&lt;mo&gt;&amp;#x2202;&lt;/mo&gt;&lt;mi&gt;x&lt;/mi&gt;&lt;/mrow&gt;&lt;/mfrac&gt;&lt;mi&gt;&amp;#x394;&lt;/mi&gt;&lt;mi&gt;x&lt;/mi&gt;&lt;/mstyle&gt;&lt;/math&gt;&quot;,&quot;origin&quot;:&quot;MathType Legacy&quot;,&quot;version&quot;:&quot;v3.27.2&quot;}" title="capital delta psi almost equal to fraction numerator partial differential psi over denominator partial differential x end fraction capital delta x"/>
                    <pic:cNvPicPr/>
                  </pic:nvPicPr>
                  <pic:blipFill>
                    <a:blip r:embed="rId390" cstate="print">
                      <a:extLst>
                        <a:ext uri="{28A0092B-C50C-407E-A947-70E740481C1C}">
                          <a14:useLocalDpi xmlns:a14="http://schemas.microsoft.com/office/drawing/2010/main" val="0"/>
                        </a:ext>
                      </a:extLst>
                    </a:blip>
                    <a:stretch>
                      <a:fillRect/>
                    </a:stretch>
                  </pic:blipFill>
                  <pic:spPr>
                    <a:xfrm>
                      <a:off x="0" y="0"/>
                      <a:ext cx="881888" cy="379984"/>
                    </a:xfrm>
                    <a:prstGeom prst="rect">
                      <a:avLst/>
                    </a:prstGeom>
                  </pic:spPr>
                </pic:pic>
              </a:graphicData>
            </a:graphic>
          </wp:inline>
        </w:drawing>
      </w:r>
    </w:p>
    <w:p w14:paraId="70008EDC" w14:textId="77777777" w:rsidR="00BD4262" w:rsidRPr="00BD4262" w:rsidRDefault="00BD4262" w:rsidP="00BD4262"/>
    <w:p w14:paraId="2AA31F8C" w14:textId="1B2C112C" w:rsidR="00D06663" w:rsidRDefault="00881988">
      <w:r>
        <w:t>The bearing variance is then</w:t>
      </w:r>
    </w:p>
    <w:p w14:paraId="5C7FEBFE" w14:textId="77777777" w:rsidR="00881988" w:rsidRDefault="00881988"/>
    <w:p w14:paraId="747F2992" w14:textId="7B0DEA3A" w:rsidR="00881988" w:rsidRDefault="00881988" w:rsidP="00881988">
      <w:pPr>
        <w:jc w:val="center"/>
      </w:pPr>
      <w:r>
        <w:rPr>
          <w:noProof/>
          <w:position w:val="-219"/>
        </w:rPr>
        <w:drawing>
          <wp:inline distT="0" distB="0" distL="0" distR="0" wp14:anchorId="5FDF9CB8" wp14:editId="23FF23F5">
            <wp:extent cx="2688336" cy="2288032"/>
            <wp:effectExtent l="0" t="0" r="0" b="0"/>
            <wp:docPr id="1387042544" name="Picture 1387042544" descr="{&quot;mathml&quot;:&quot;&lt;math style=\&quot;font-family:'Times New Roman';\&quot; xmlns=\&quot;http://www.w3.org/1998/Math/MathML\&quot;&gt;&lt;mstyle mathsize=\&quot;12px\&quot;&gt;&lt;mtable columnspacing=\&quot;0px\&quot; columnalign=\&quot;right center left\&quot;&gt;&lt;mtr&gt;&lt;mtd&gt;&lt;msubsup&gt;&lt;mi&gt;&amp;#x3C3;&lt;/mi&gt;&lt;mi&gt;&amp;#x3C8;&lt;/mi&gt;&lt;mn&gt;2&lt;/mn&gt;&lt;/msubsup&gt;&lt;/mtd&gt;&lt;mtd&gt;&lt;mo&gt;&amp;#x2248;&lt;/mo&gt;&lt;/mtd&gt;&lt;mtd&gt;&lt;msup&gt;&lt;mfenced&gt;&lt;mfrac&gt;&lt;mrow&gt;&lt;mo&gt;&amp;#x2202;&lt;/mo&gt;&lt;mi&gt;&amp;#x3C8;&lt;/mi&gt;&lt;/mrow&gt;&lt;mrow&gt;&lt;mo&gt;&amp;#x2202;&lt;/mo&gt;&lt;mi&gt;x&lt;/mi&gt;&lt;/mrow&gt;&lt;/mfrac&gt;&lt;/mfenced&gt;&lt;mn&gt;2&lt;/mn&gt;&lt;/msup&gt;&lt;msubsup&gt;&lt;mi&gt;&amp;#x3C3;&lt;/mi&gt;&lt;mi&gt;x&lt;/mi&gt;&lt;mn&gt;2&lt;/mn&gt;&lt;/msubsup&gt;&lt;/mtd&gt;&lt;/mtr&gt;&lt;mtr&gt;&lt;mtd/&gt;&lt;mtd&gt;&lt;mo&gt;=&lt;/mo&gt;&lt;/mtd&gt;&lt;mtd&gt;&lt;msup&gt;&lt;mfenced&gt;&lt;mrow&gt;&lt;mfrac&gt;&lt;mn&gt;1&lt;/mn&gt;&lt;mi&gt;f&lt;/mi&gt;&lt;/mfrac&gt;&lt;mfrac&gt;&lt;msubsup&gt;&lt;mi&gt;&amp;#x3C3;&lt;/mi&gt;&lt;mi&gt;x&lt;/mi&gt;&lt;mn&gt;2&lt;/mn&gt;&lt;/msubsup&gt;&lt;mrow&gt;&lt;mn&gt;1&lt;/mn&gt;&lt;mo&gt;+&lt;/mo&gt;&lt;msup&gt;&lt;mrow&gt;&lt;mo stretchy=\&quot;true\&quot;&gt;(&lt;/mo&gt;&lt;mstyle displaystyle=\&quot;true\&quot;&gt;&lt;mfrac&gt;&lt;mi&gt;x&lt;/mi&gt;&lt;mi&gt;f&lt;/mi&gt;&lt;/mfrac&gt;&lt;/mstyle&gt;&lt;mo stretchy=\&quot;true\&quot;&gt;)&lt;/mo&gt;&lt;/mrow&gt;&lt;mn&gt;2&lt;/mn&gt;&lt;/msup&gt;&lt;/mrow&gt;&lt;/mfrac&gt;&lt;/mrow&gt;&lt;/mfenced&gt;&lt;mn&gt;2&lt;/mn&gt;&lt;/msup&gt;&lt;mo&gt;=&lt;/mo&gt;&lt;msup&gt;&lt;mrow&gt;&lt;mfrac&gt;&lt;mn&gt;1&lt;/mn&gt;&lt;msup&gt;&lt;mi&gt;f&lt;/mi&gt;&lt;mn&gt;2&lt;/mn&gt;&lt;/msup&gt;&lt;/mfrac&gt;&lt;mo stretchy=\&quot;true\&quot;&gt;(&lt;/mo&gt;&lt;mfrac&gt;&lt;mn&gt;1&lt;/mn&gt;&lt;mrow&gt;&lt;mn&gt;1&lt;/mn&gt;&lt;mo&gt;+&lt;/mo&gt;&lt;msup&gt;&lt;mi&gt;tan&lt;/mi&gt;&lt;mn&gt;2&lt;/mn&gt;&lt;/msup&gt;&lt;mi&gt;&amp;#x3C8;&lt;/mi&gt;&lt;/mrow&gt;&lt;/mfrac&gt;&lt;mo stretchy=\&quot;true\&quot;&gt;)&lt;/mo&gt;&lt;/mrow&gt;&lt;mn&gt;2&lt;/mn&gt;&lt;/msup&gt;&lt;msubsup&gt;&lt;mi&gt;&amp;#x3C3;&lt;/mi&gt;&lt;mi&gt;x&lt;/mi&gt;&lt;mn&gt;2&lt;/mn&gt;&lt;/msubsup&gt;&lt;/mtd&gt;&lt;/mtr&gt;&lt;mtr&gt;&lt;mtd/&gt;&lt;mtd&gt;&lt;mo&gt;=&lt;/mo&gt;&lt;/mtd&gt;&lt;mtd&gt;&lt;mfrac&gt;&lt;mn&gt;1&lt;/mn&gt;&lt;msup&gt;&lt;mi&gt;f&lt;/mi&gt;&lt;mn&gt;2&lt;/mn&gt;&lt;/msup&gt;&lt;/mfrac&gt;&lt;msup&gt;&lt;mi&gt;cos&lt;/mi&gt;&lt;mn&gt;4&lt;/mn&gt;&lt;/msup&gt;&lt;mrow&gt;&lt;mo stretchy=\&quot;true\&quot;&gt;(&lt;/mo&gt;&lt;mi&gt;&amp;#x3C8;&lt;/mi&gt;&lt;mo stretchy=\&quot;true\&quot;&gt;)&lt;/mo&gt;&lt;msubsup&gt;&lt;mi&gt;&amp;#x3C3;&lt;/mi&gt;&lt;mi&gt;x&lt;/mi&gt;&lt;mn&gt;2&lt;/mn&gt;&lt;/msubsup&gt;&lt;/mrow&gt;&lt;/mtd&gt;&lt;/mtr&gt;&lt;mtr&gt;&lt;mtd/&gt;&lt;mtd&gt;&lt;mo&gt;&amp;#x2248;&lt;/mo&gt;&lt;/mtd&gt;&lt;mtd&gt;&lt;msup&gt;&lt;mfenced&gt;&lt;mfrac&gt;&lt;msub&gt;&lt;mi&gt;&amp;#x3C3;&lt;/mi&gt;&lt;mi&gt;x&lt;/mi&gt;&lt;/msub&gt;&lt;mi&gt;f&lt;/mi&gt;&lt;/mfrac&gt;&lt;/mfenced&gt;&lt;mn&gt;2&lt;/mn&gt;&lt;/msup&gt;&lt;/mtd&gt;&lt;/mtr&gt;&lt;/mtable&gt;&lt;/mstyle&gt;&lt;/math&gt;&quot;,&quot;origin&quot;:&quot;MathType Legacy&quot;,&quot;version&quot;:&quot;v3.27.2&quot;}" title="table row cell sigma subscript psi superscript 2 end cell almost equal to cell open parentheses fraction numerator partial differential psi over denominator partial differential x end fraction close parentheses squared sigma subscript x superscript 2 end cell row blank equals cell open parentheses 1 over f fraction numerator sigma subscript x superscript 2 over denominator 1 plus stretchy left parenthesis x over f stretchy right parenthesis squared end fraction close parentheses squared equals 1 over f squared stretchy left parenthesis fraction numerator 1 over denominator 1 plus tan squared psi end fraction stretchy right parenthesis squared sigma subscript x superscript 2 end cell row blank equals cell 1 over f squared cos to the power of 4 stretchy left parenthesis psi stretchy right parenthesis sigma subscript x superscript 2 end cell row blank almost equal to cell open parentheses sigma subscript x over f close parentheses squared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table columnspacing=\&quot;0px\&quot; columnalign=\&quot;right center left\&quot;&gt;&lt;mtr&gt;&lt;mtd&gt;&lt;msubsup&gt;&lt;mi&gt;&amp;#x3C3;&lt;/mi&gt;&lt;mi&gt;&amp;#x3C8;&lt;/mi&gt;&lt;mn&gt;2&lt;/mn&gt;&lt;/msubsup&gt;&lt;/mtd&gt;&lt;mtd&gt;&lt;mo&gt;&amp;#x2248;&lt;/mo&gt;&lt;/mtd&gt;&lt;mtd&gt;&lt;msup&gt;&lt;mfenced&gt;&lt;mfrac&gt;&lt;mrow&gt;&lt;mo&gt;&amp;#x2202;&lt;/mo&gt;&lt;mi&gt;&amp;#x3C8;&lt;/mi&gt;&lt;/mrow&gt;&lt;mrow&gt;&lt;mo&gt;&amp;#x2202;&lt;/mo&gt;&lt;mi&gt;x&lt;/mi&gt;&lt;/mrow&gt;&lt;/mfrac&gt;&lt;/mfenced&gt;&lt;mn&gt;2&lt;/mn&gt;&lt;/msup&gt;&lt;msubsup&gt;&lt;mi&gt;&amp;#x3C3;&lt;/mi&gt;&lt;mi&gt;x&lt;/mi&gt;&lt;mn&gt;2&lt;/mn&gt;&lt;/msubsup&gt;&lt;/mtd&gt;&lt;/mtr&gt;&lt;mtr&gt;&lt;mtd/&gt;&lt;mtd&gt;&lt;mo&gt;=&lt;/mo&gt;&lt;/mtd&gt;&lt;mtd&gt;&lt;msup&gt;&lt;mfenced&gt;&lt;mrow&gt;&lt;mfrac&gt;&lt;mn&gt;1&lt;/mn&gt;&lt;mi&gt;f&lt;/mi&gt;&lt;/mfrac&gt;&lt;mfrac&gt;&lt;msubsup&gt;&lt;mi&gt;&amp;#x3C3;&lt;/mi&gt;&lt;mi&gt;x&lt;/mi&gt;&lt;mn&gt;2&lt;/mn&gt;&lt;/msubsup&gt;&lt;mrow&gt;&lt;mn&gt;1&lt;/mn&gt;&lt;mo&gt;+&lt;/mo&gt;&lt;msup&gt;&lt;mrow&gt;&lt;mo stretchy=\&quot;true\&quot;&gt;(&lt;/mo&gt;&lt;mstyle displaystyle=\&quot;true\&quot;&gt;&lt;mfrac&gt;&lt;mi&gt;x&lt;/mi&gt;&lt;mi&gt;f&lt;/mi&gt;&lt;/mfrac&gt;&lt;/mstyle&gt;&lt;mo stretchy=\&quot;true\&quot;&gt;)&lt;/mo&gt;&lt;/mrow&gt;&lt;mn&gt;2&lt;/mn&gt;&lt;/msup&gt;&lt;/mrow&gt;&lt;/mfrac&gt;&lt;/mrow&gt;&lt;/mfenced&gt;&lt;mn&gt;2&lt;/mn&gt;&lt;/msup&gt;&lt;mo&gt;=&lt;/mo&gt;&lt;msup&gt;&lt;mrow&gt;&lt;mfrac&gt;&lt;mn&gt;1&lt;/mn&gt;&lt;msup&gt;&lt;mi&gt;f&lt;/mi&gt;&lt;mn&gt;2&lt;/mn&gt;&lt;/msup&gt;&lt;/mfrac&gt;&lt;mo stretchy=\&quot;true\&quot;&gt;(&lt;/mo&gt;&lt;mfrac&gt;&lt;mn&gt;1&lt;/mn&gt;&lt;mrow&gt;&lt;mn&gt;1&lt;/mn&gt;&lt;mo&gt;+&lt;/mo&gt;&lt;msup&gt;&lt;mi&gt;tan&lt;/mi&gt;&lt;mn&gt;2&lt;/mn&gt;&lt;/msup&gt;&lt;mi&gt;&amp;#x3C8;&lt;/mi&gt;&lt;/mrow&gt;&lt;/mfrac&gt;&lt;mo stretchy=\&quot;true\&quot;&gt;)&lt;/mo&gt;&lt;/mrow&gt;&lt;mn&gt;2&lt;/mn&gt;&lt;/msup&gt;&lt;msubsup&gt;&lt;mi&gt;&amp;#x3C3;&lt;/mi&gt;&lt;mi&gt;x&lt;/mi&gt;&lt;mn&gt;2&lt;/mn&gt;&lt;/msubsup&gt;&lt;/mtd&gt;&lt;/mtr&gt;&lt;mtr&gt;&lt;mtd/&gt;&lt;mtd&gt;&lt;mo&gt;=&lt;/mo&gt;&lt;/mtd&gt;&lt;mtd&gt;&lt;mfrac&gt;&lt;mn&gt;1&lt;/mn&gt;&lt;msup&gt;&lt;mi&gt;f&lt;/mi&gt;&lt;mn&gt;2&lt;/mn&gt;&lt;/msup&gt;&lt;/mfrac&gt;&lt;msup&gt;&lt;mi&gt;cos&lt;/mi&gt;&lt;mn&gt;4&lt;/mn&gt;&lt;/msup&gt;&lt;mrow&gt;&lt;mo stretchy=\&quot;true\&quot;&gt;(&lt;/mo&gt;&lt;mi&gt;&amp;#x3C8;&lt;/mi&gt;&lt;mo stretchy=\&quot;true\&quot;&gt;)&lt;/mo&gt;&lt;msubsup&gt;&lt;mi&gt;&amp;#x3C3;&lt;/mi&gt;&lt;mi&gt;x&lt;/mi&gt;&lt;mn&gt;2&lt;/mn&gt;&lt;/msubsup&gt;&lt;/mrow&gt;&lt;/mtd&gt;&lt;/mtr&gt;&lt;mtr&gt;&lt;mtd/&gt;&lt;mtd&gt;&lt;mo&gt;&amp;#x2248;&lt;/mo&gt;&lt;/mtd&gt;&lt;mtd&gt;&lt;msup&gt;&lt;mfenced&gt;&lt;mfrac&gt;&lt;msub&gt;&lt;mi&gt;&amp;#x3C3;&lt;/mi&gt;&lt;mi&gt;x&lt;/mi&gt;&lt;/msub&gt;&lt;mi&gt;f&lt;/mi&gt;&lt;/mfrac&gt;&lt;/mfenced&gt;&lt;mn&gt;2&lt;/mn&gt;&lt;/msup&gt;&lt;/mtd&gt;&lt;/mtr&gt;&lt;/mtable&gt;&lt;/mstyle&gt;&lt;/math&gt;&quot;,&quot;origin&quot;:&quot;MathType Legacy&quot;,&quot;version&quot;:&quot;v3.27.2&quot;}" title="table row cell sigma subscript psi superscript 2 end cell almost equal to cell open parentheses fraction numerator partial differential psi over denominator partial differential x end fraction close parentheses squared sigma subscript x superscript 2 end cell row blank equals cell open parentheses 1 over f fraction numerator sigma subscript x superscript 2 over denominator 1 plus stretchy left parenthesis x over f stretchy right parenthesis squared end fraction close parentheses squared equals 1 over f squared stretchy left parenthesis fraction numerator 1 over denominator 1 plus tan squared psi end fraction stretchy right parenthesis squared sigma subscript x superscript 2 end cell row blank equals cell 1 over f squared cos to the power of 4 stretchy left parenthesis psi stretchy right parenthesis sigma subscript x superscript 2 end cell row blank almost equal to cell open parentheses sigma subscript x over f close parentheses squared end cell end table"/>
                    <pic:cNvPicPr/>
                  </pic:nvPicPr>
                  <pic:blipFill>
                    <a:blip r:embed="rId391" cstate="print">
                      <a:extLst>
                        <a:ext uri="{28A0092B-C50C-407E-A947-70E740481C1C}">
                          <a14:useLocalDpi xmlns:a14="http://schemas.microsoft.com/office/drawing/2010/main" val="0"/>
                        </a:ext>
                      </a:extLst>
                    </a:blip>
                    <a:stretch>
                      <a:fillRect/>
                    </a:stretch>
                  </pic:blipFill>
                  <pic:spPr>
                    <a:xfrm>
                      <a:off x="0" y="0"/>
                      <a:ext cx="2688336" cy="2288032"/>
                    </a:xfrm>
                    <a:prstGeom prst="rect">
                      <a:avLst/>
                    </a:prstGeom>
                  </pic:spPr>
                </pic:pic>
              </a:graphicData>
            </a:graphic>
          </wp:inline>
        </w:drawing>
      </w:r>
    </w:p>
    <w:p w14:paraId="67386715" w14:textId="77777777" w:rsidR="00881988" w:rsidRDefault="00881988" w:rsidP="00881988"/>
    <w:p w14:paraId="7245C9C0" w14:textId="77777777" w:rsidR="001E5571" w:rsidRDefault="001E5571" w:rsidP="001E5571">
      <w:pPr>
        <w:pStyle w:val="NormalWeb"/>
      </w:pPr>
      <w:r>
        <w:t>The error-state Kalman filter (ESKF) uses three conceptual versions of the same physical state: the unknown true state, the stored nominal state, and a small local error state. The true state is related to the nominal state by a local perturbation. For Euclidean quantities such as position, velocity, biases, and landmarks, this perturbation is additive. For attitude, it is multiplicative:</w:t>
      </w:r>
    </w:p>
    <w:p w14:paraId="7A59AF60" w14:textId="77777777" w:rsidR="001E5571" w:rsidRDefault="001E5571" w:rsidP="001E5571">
      <w:r>
        <w:t>\[ x_{\text{true}}=\hat x\boxplus\delta x, \qquad R_{\text{true}}=\hat R\operatorname{Exp}([\delta\theta]_\times). \]</w:t>
      </w:r>
    </w:p>
    <w:p w14:paraId="5DA9F3FA" w14:textId="77777777" w:rsidR="001E5571" w:rsidRDefault="001E5571" w:rsidP="001E5571">
      <w:pPr>
        <w:pStyle w:val="NormalWeb"/>
      </w:pPr>
      <w:r>
        <w:t>The nominal state is propagated through the full nonlinear kinematic model using the IMU measurements, corrected by the current nominal bias estimates. The local error state represents the unknown difference between the nominal and true states. It is not necessarily high frequency: for example, a small accelerometer-bias error can cause slowly growing position and velocity errors.</w:t>
      </w:r>
    </w:p>
    <w:p w14:paraId="5C01B2A2" w14:textId="77777777" w:rsidR="001E5571" w:rsidRDefault="001E5571" w:rsidP="001E5571">
      <w:pPr>
        <w:pStyle w:val="NormalWeb"/>
      </w:pPr>
      <w:r>
        <w:t>The filter propagates the covariance of this local error through a linearized error model:</w:t>
      </w:r>
    </w:p>
    <w:p w14:paraId="482ED182" w14:textId="77777777" w:rsidR="001E5571" w:rsidRDefault="001E5571" w:rsidP="001E5571">
      <w:r>
        <w:t>\[ \delta x_{k+1}\approx F_k\delta x_k+L_kn_k. \]</w:t>
      </w:r>
    </w:p>
    <w:p w14:paraId="47284E34" w14:textId="77777777" w:rsidR="001E5571" w:rsidRDefault="001E5571" w:rsidP="001E5571">
      <w:pPr>
        <w:pStyle w:val="NormalWeb"/>
      </w:pPr>
      <w:r>
        <w:lastRenderedPageBreak/>
        <w:t>Here, process noise \(n_k\) drives the error state but is not itself the error state. Camera, ranging, or other measurements produce an innovation between the actual measurement and the measurement predicted from the nominal state. The Kalman gain uses that innovation to estimate a local correction:</w:t>
      </w:r>
    </w:p>
    <w:p w14:paraId="704D02E5" w14:textId="77777777" w:rsidR="001E5571" w:rsidRDefault="001E5571" w:rsidP="001E5571">
      <w:r>
        <w:t>\[ \delta\hat x=K(y-h(\hat x)). \]</w:t>
      </w:r>
    </w:p>
    <w:p w14:paraId="3B04B485" w14:textId="6B18F020" w:rsidR="00D06663" w:rsidRDefault="0009227F" w:rsidP="00DA0161">
      <w:r>
        <w:t>Attitude estimation is best performed in the quaternion domain because they are less susceptible to gimble lock.  Rotation quaternions are necessiarly unit norm, hence applying the standard additive correction violates the unit norm constraint leading to radial errors in the quaternion.  Furthermore, the error covariance of a rotation quaternion is fundamentally less than 4 because the unit norm constraint provides only 3 degrees of freedom.  Therefore, the correction pipeline operates with attitude angle errors instead of a 4-D quaternion comprising 15 dimensions instead of 16..  Once the attitude correction is estimated it is injected into the state vector to update the quaternion portion.</w:t>
      </w:r>
      <w:r w:rsidR="00736756">
        <w:t xml:space="preserve">  The angle covariance is updated by a reset transformation to account for the new attitude.</w:t>
      </w:r>
    </w:p>
    <w:p w14:paraId="1ECC3CAD" w14:textId="77777777" w:rsidR="00E479EA" w:rsidRDefault="00E479EA" w:rsidP="00DA0161"/>
    <w:p w14:paraId="70996607" w14:textId="5CD53372" w:rsidR="00E479EA" w:rsidRDefault="00E479EA" w:rsidP="00DA0161">
      <w:r>
        <w:t>One can see the singular nature of an additive quaternion error covariance by showing that an allowable quaternion perterbation must be perpendicular to the estimated q.</w:t>
      </w:r>
    </w:p>
    <w:p w14:paraId="0C1249D2" w14:textId="77777777" w:rsidR="00E479EA" w:rsidRDefault="00E479EA" w:rsidP="00DA0161"/>
    <w:p w14:paraId="508CB8E0" w14:textId="3702AC37" w:rsidR="00E479EA" w:rsidRDefault="00E479EA" w:rsidP="003E66FC">
      <w:pPr>
        <w:jc w:val="center"/>
      </w:pPr>
      <w:r>
        <w:rPr>
          <w:noProof/>
          <w:position w:val="-58"/>
        </w:rPr>
        <w:drawing>
          <wp:inline distT="0" distB="0" distL="0" distR="0" wp14:anchorId="7C957B77" wp14:editId="620F4464">
            <wp:extent cx="1471168" cy="963168"/>
            <wp:effectExtent l="0" t="0" r="0" b="0"/>
            <wp:docPr id="1588945585" name="Picture 1588945585" descr="{&quot;mathml&quot;:&quot;&lt;math style=\&quot;font-family:'Times New Roman';\&quot; xmlns=\&quot;http://www.w3.org/1998/Math/MathML\&quot;&gt;&lt;mstyle mathsize=\&quot;12px\&quot;&gt;&lt;msup&gt;&lt;mi&gt;q&lt;/mi&gt;&lt;mi&gt;T&lt;/mi&gt;&lt;/msup&gt;&lt;mi&gt;q&lt;/mi&gt;&lt;mo&gt;=&lt;/mo&gt;&lt;mn&gt;1&lt;/mn&gt;&lt;mspace linebreak=\&quot;newline\&quot;/&gt;&lt;msup&gt;&lt;mfenced&gt;&lt;mrow&gt;&lt;mover&gt;&lt;mi&gt;q&lt;/mi&gt;&lt;mo&gt;^&lt;/mo&gt;&lt;/mover&gt;&lt;mo&gt;+&lt;/mo&gt;&lt;mover&gt;&lt;mi&gt;q&lt;/mi&gt;&lt;mo&gt;~&lt;/mo&gt;&lt;/mover&gt;&lt;/mrow&gt;&lt;/mfenced&gt;&lt;mi&gt;T&lt;/mi&gt;&lt;/msup&gt;&lt;mrow&gt;&lt;mo stretchy=\&quot;true\&quot;&gt;(&lt;/mo&gt;&lt;mover&gt;&lt;mi&gt;q&lt;/mi&gt;&lt;mo&gt;^&lt;/mo&gt;&lt;/mover&gt;&lt;mo&gt;+&lt;/mo&gt;&lt;mover&gt;&lt;mi&gt;q&lt;/mi&gt;&lt;mo&gt;~&lt;/mo&gt;&lt;/mover&gt;&lt;mo stretchy=\&quot;true\&quot;&gt;)&lt;/mo&gt;&lt;/mrow&gt;&lt;mo&gt;=&lt;/mo&gt;&lt;mn&gt;1&lt;/mn&gt;&lt;mspace linebreak=\&quot;newline\&quot;/&gt;&lt;mn&gt;1&lt;/mn&gt;&lt;mo&gt;+&lt;/mo&gt;&lt;mn&gt;2&lt;/mn&gt;&lt;msup&gt;&lt;mover&gt;&lt;mi&gt;q&lt;/mi&gt;&lt;mo&gt;^&lt;/mo&gt;&lt;/mover&gt;&lt;mi&gt;T&lt;/mi&gt;&lt;/msup&gt;&lt;mover&gt;&lt;mi&gt;q&lt;/mi&gt;&lt;mo&gt;~&lt;/mo&gt;&lt;/mover&gt;&lt;mo&gt;+&lt;/mo&gt;&lt;mi&gt;O&lt;/mi&gt;&lt;mfenced&gt;&lt;msup&gt;&lt;mfenced open=\&quot;||\&quot; close=\&quot;||\&quot;&gt;&lt;mover&gt;&lt;mi&gt;q&lt;/mi&gt;&lt;mo&gt;~&lt;/mo&gt;&lt;/mover&gt;&lt;/mfenced&gt;&lt;mn&gt;2&lt;/mn&gt;&lt;/msup&gt;&lt;/mfenced&gt;&lt;mo&gt;=&lt;/mo&gt;&lt;mn&gt;1&lt;/mn&gt;&lt;mspace linebreak=\&quot;newline\&quot;/&gt;&lt;mo&gt;&amp;#x21D2;&lt;/mo&gt;&lt;msup&gt;&lt;mover&gt;&lt;mi&gt;q&lt;/mi&gt;&lt;mo&gt;^&lt;/mo&gt;&lt;/mover&gt;&lt;mi&gt;T&lt;/mi&gt;&lt;/msup&gt;&lt;mover&gt;&lt;mi&gt;q&lt;/mi&gt;&lt;mo&gt;~&lt;/mo&gt;&lt;/mover&gt;&lt;mo&gt;=&lt;/mo&gt;&lt;mn&gt;0&lt;/mn&gt;&lt;mspace linebreak=\&quot;newline\&quot;/&gt;&lt;/mstyle&gt;&lt;/math&gt;&quot;,&quot;origin&quot;:&quot;MathType Legacy&quot;,&quot;version&quot;:&quot;v3.27.2&quot;}" title="q to the power of T q equals 1&#10;open parentheses q with hat on top plus q with tilde on top close parentheses to the power of T stretchy left parenthesis q with hat on top plus q with tilde on top stretchy right parenthesis equals 1&#10;1 plus 2 q with hat on top to the power of T q with tilde on top plus O open parentheses open double vertical bar q with tilde on top close double vertical bar squared close parentheses equals 1&#10;rightwards double arrow q with hat on top to the power of T q with tilde on top equals 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sup&gt;&lt;mi&gt;q&lt;/mi&gt;&lt;mi&gt;T&lt;/mi&gt;&lt;/msup&gt;&lt;mi&gt;q&lt;/mi&gt;&lt;mo&gt;=&lt;/mo&gt;&lt;mn&gt;1&lt;/mn&gt;&lt;mspace linebreak=\&quot;newline\&quot;/&gt;&lt;msup&gt;&lt;mfenced&gt;&lt;mrow&gt;&lt;mover&gt;&lt;mi&gt;q&lt;/mi&gt;&lt;mo&gt;^&lt;/mo&gt;&lt;/mover&gt;&lt;mo&gt;+&lt;/mo&gt;&lt;mover&gt;&lt;mi&gt;q&lt;/mi&gt;&lt;mo&gt;~&lt;/mo&gt;&lt;/mover&gt;&lt;/mrow&gt;&lt;/mfenced&gt;&lt;mi&gt;T&lt;/mi&gt;&lt;/msup&gt;&lt;mrow&gt;&lt;mo stretchy=\&quot;true\&quot;&gt;(&lt;/mo&gt;&lt;mover&gt;&lt;mi&gt;q&lt;/mi&gt;&lt;mo&gt;^&lt;/mo&gt;&lt;/mover&gt;&lt;mo&gt;+&lt;/mo&gt;&lt;mover&gt;&lt;mi&gt;q&lt;/mi&gt;&lt;mo&gt;~&lt;/mo&gt;&lt;/mover&gt;&lt;mo stretchy=\&quot;true\&quot;&gt;)&lt;/mo&gt;&lt;/mrow&gt;&lt;mo&gt;=&lt;/mo&gt;&lt;mn&gt;1&lt;/mn&gt;&lt;mspace linebreak=\&quot;newline\&quot;/&gt;&lt;mn&gt;1&lt;/mn&gt;&lt;mo&gt;+&lt;/mo&gt;&lt;mn&gt;2&lt;/mn&gt;&lt;msup&gt;&lt;mover&gt;&lt;mi&gt;q&lt;/mi&gt;&lt;mo&gt;^&lt;/mo&gt;&lt;/mover&gt;&lt;mi&gt;T&lt;/mi&gt;&lt;/msup&gt;&lt;mover&gt;&lt;mi&gt;q&lt;/mi&gt;&lt;mo&gt;~&lt;/mo&gt;&lt;/mover&gt;&lt;mo&gt;+&lt;/mo&gt;&lt;mi&gt;O&lt;/mi&gt;&lt;mfenced&gt;&lt;msup&gt;&lt;mfenced open=\&quot;||\&quot; close=\&quot;||\&quot;&gt;&lt;mover&gt;&lt;mi&gt;q&lt;/mi&gt;&lt;mo&gt;~&lt;/mo&gt;&lt;/mover&gt;&lt;/mfenced&gt;&lt;mn&gt;2&lt;/mn&gt;&lt;/msup&gt;&lt;/mfenced&gt;&lt;mo&gt;=&lt;/mo&gt;&lt;mn&gt;1&lt;/mn&gt;&lt;mspace linebreak=\&quot;newline\&quot;/&gt;&lt;mo&gt;&amp;#x21D2;&lt;/mo&gt;&lt;msup&gt;&lt;mover&gt;&lt;mi&gt;q&lt;/mi&gt;&lt;mo&gt;^&lt;/mo&gt;&lt;/mover&gt;&lt;mi&gt;T&lt;/mi&gt;&lt;/msup&gt;&lt;mover&gt;&lt;mi&gt;q&lt;/mi&gt;&lt;mo&gt;~&lt;/mo&gt;&lt;/mover&gt;&lt;mo&gt;=&lt;/mo&gt;&lt;mn&gt;0&lt;/mn&gt;&lt;mspace linebreak=\&quot;newline\&quot;/&gt;&lt;/mstyle&gt;&lt;/math&gt;&quot;,&quot;origin&quot;:&quot;MathType Legacy&quot;,&quot;version&quot;:&quot;v3.27.2&quot;}" title="q to the power of T q equals 1&#10;open parentheses q with hat on top plus q with tilde on top close parentheses to the power of T stretchy left parenthesis q with hat on top plus q with tilde on top stretchy right parenthesis equals 1&#10;1 plus 2 q with hat on top to the power of T q with tilde on top plus O open parentheses open double vertical bar q with tilde on top close double vertical bar squared close parentheses equals 1&#10;rightwards double arrow q with hat on top to the power of T q with tilde on top equals 0&#10;"/>
                    <pic:cNvPicPr/>
                  </pic:nvPicPr>
                  <pic:blipFill>
                    <a:blip r:embed="rId392" cstate="print">
                      <a:extLst>
                        <a:ext uri="{28A0092B-C50C-407E-A947-70E740481C1C}">
                          <a14:useLocalDpi xmlns:a14="http://schemas.microsoft.com/office/drawing/2010/main" val="0"/>
                        </a:ext>
                      </a:extLst>
                    </a:blip>
                    <a:stretch>
                      <a:fillRect/>
                    </a:stretch>
                  </pic:blipFill>
                  <pic:spPr>
                    <a:xfrm>
                      <a:off x="0" y="0"/>
                      <a:ext cx="1471168" cy="963168"/>
                    </a:xfrm>
                    <a:prstGeom prst="rect">
                      <a:avLst/>
                    </a:prstGeom>
                  </pic:spPr>
                </pic:pic>
              </a:graphicData>
            </a:graphic>
          </wp:inline>
        </w:drawing>
      </w:r>
    </w:p>
    <w:p w14:paraId="3695B690" w14:textId="77777777" w:rsidR="00847E2D" w:rsidRDefault="00847E2D" w:rsidP="00DA0161"/>
    <w:p w14:paraId="41FFF94C" w14:textId="29510798" w:rsidR="00E479EA" w:rsidRDefault="00E479EA" w:rsidP="00DA0161">
      <w:r>
        <w:t xml:space="preserve">The error covariance is </w:t>
      </w:r>
    </w:p>
    <w:p w14:paraId="3CD28B92" w14:textId="77777777" w:rsidR="00E479EA" w:rsidRDefault="00E479EA" w:rsidP="00DA0161"/>
    <w:p w14:paraId="039B9255" w14:textId="3488DD7D" w:rsidR="00E479EA" w:rsidRDefault="00E479EA" w:rsidP="003E66FC">
      <w:pPr>
        <w:jc w:val="center"/>
      </w:pPr>
      <w:r>
        <w:rPr>
          <w:noProof/>
          <w:position w:val="-61"/>
        </w:rPr>
        <w:drawing>
          <wp:inline distT="0" distB="0" distL="0" distR="0" wp14:anchorId="01A5C72D" wp14:editId="44B154CE">
            <wp:extent cx="1013968" cy="790448"/>
            <wp:effectExtent l="0" t="0" r="0" b="0"/>
            <wp:docPr id="121885383" name="Picture 121885383" descr="{&quot;mathml&quot;:&quot;&lt;math style=\&quot;font-family:'Times New Roman';\&quot; xmlns=\&quot;http://www.w3.org/1998/Math/MathML\&quot;&gt;&lt;mstyle mathsize=\&quot;12px\&quot;&gt;&lt;mtable columnspacing=\&quot;0px\&quot; columnalign=\&quot;right center left\&quot;&gt;&lt;mtr&gt;&lt;mtd&gt;&lt;msub&gt;&lt;mi&gt;P&lt;/mi&gt;&lt;mi&gt;q&lt;/mi&gt;&lt;/msub&gt;&lt;/mtd&gt;&lt;mtd&gt;&lt;mo&gt;=&lt;/mo&gt;&lt;/mtd&gt;&lt;mtd&gt;&lt;mi&gt;E&lt;/mi&gt;&lt;mfenced open=\&quot;{\&quot; close=\&quot;}\&quot;&gt;&lt;mrow&gt;&lt;mover&gt;&lt;mi&gt;q&lt;/mi&gt;&lt;mo&gt;~&lt;/mo&gt;&lt;/mover&gt;&lt;msup&gt;&lt;mover&gt;&lt;mi&gt;q&lt;/mi&gt;&lt;mo&gt;~&lt;/mo&gt;&lt;/mover&gt;&lt;mi&gt;T&lt;/mi&gt;&lt;/msup&gt;&lt;/mrow&gt;&lt;/mfenced&gt;&lt;/mtd&gt;&lt;/mtr&gt;&lt;mtr&gt;&lt;mtd&gt;&lt;msub&gt;&lt;mi&gt;P&lt;/mi&gt;&lt;mi&gt;q&lt;/mi&gt;&lt;/msub&gt;&lt;mover&gt;&lt;mi&gt;q&lt;/mi&gt;&lt;mo&gt;^&lt;/mo&gt;&lt;/mover&gt;&lt;/mtd&gt;&lt;mtd&gt;&lt;mo&gt;=&lt;/mo&gt;&lt;/mtd&gt;&lt;mtd&gt;&lt;mi&gt;E&lt;/mi&gt;&lt;mo stretchy=\&quot;true\&quot;&gt;{&lt;/mo&gt;&lt;mover&gt;&lt;mi&gt;q&lt;/mi&gt;&lt;mo&gt;~&lt;/mo&gt;&lt;/mover&gt;&lt;msup&gt;&lt;mover&gt;&lt;mi&gt;q&lt;/mi&gt;&lt;mo&gt;~&lt;/mo&gt;&lt;/mover&gt;&lt;mi&gt;T&lt;/mi&gt;&lt;/msup&gt;&lt;mover&gt;&lt;mi&gt;q&lt;/mi&gt;&lt;mo&gt;^&lt;/mo&gt;&lt;/mover&gt;&lt;mo stretchy=\&quot;true\&quot;&gt;}&lt;/mo&gt;&lt;/mtd&gt;&lt;/mtr&gt;&lt;mtr&gt;&lt;mtd/&gt;&lt;mtd&gt;&lt;mo&gt;=&lt;/mo&gt;&lt;/mtd&gt;&lt;mtd&gt;&lt;mn&gt;0&lt;/mn&gt;&lt;/mtd&gt;&lt;/mtr&gt;&lt;/mtable&gt;&lt;/mstyle&gt;&lt;/math&gt;&quot;,&quot;origin&quot;:&quot;MathType Legacy&quot;,&quot;version&quot;:&quot;v3.27.2&quot;}" title="table row cell P subscript q end cell equals cell E open curly brackets q with tilde on top q with tilde on top to the power of T close curly brackets end cell row cell P subscript q q with hat on top end cell equals cell E stretchy left curly bracket q with tilde on top q with tilde on top to the power of T q with hat on top stretchy right curly bracket end cell row blank equals 0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table columnspacing=\&quot;0px\&quot; columnalign=\&quot;right center left\&quot;&gt;&lt;mtr&gt;&lt;mtd&gt;&lt;msub&gt;&lt;mi&gt;P&lt;/mi&gt;&lt;mi&gt;q&lt;/mi&gt;&lt;/msub&gt;&lt;/mtd&gt;&lt;mtd&gt;&lt;mo&gt;=&lt;/mo&gt;&lt;/mtd&gt;&lt;mtd&gt;&lt;mi&gt;E&lt;/mi&gt;&lt;mfenced open=\&quot;{\&quot; close=\&quot;}\&quot;&gt;&lt;mrow&gt;&lt;mover&gt;&lt;mi&gt;q&lt;/mi&gt;&lt;mo&gt;~&lt;/mo&gt;&lt;/mover&gt;&lt;msup&gt;&lt;mover&gt;&lt;mi&gt;q&lt;/mi&gt;&lt;mo&gt;~&lt;/mo&gt;&lt;/mover&gt;&lt;mi&gt;T&lt;/mi&gt;&lt;/msup&gt;&lt;/mrow&gt;&lt;/mfenced&gt;&lt;/mtd&gt;&lt;/mtr&gt;&lt;mtr&gt;&lt;mtd&gt;&lt;msub&gt;&lt;mi&gt;P&lt;/mi&gt;&lt;mi&gt;q&lt;/mi&gt;&lt;/msub&gt;&lt;mover&gt;&lt;mi&gt;q&lt;/mi&gt;&lt;mo&gt;^&lt;/mo&gt;&lt;/mover&gt;&lt;/mtd&gt;&lt;mtd&gt;&lt;mo&gt;=&lt;/mo&gt;&lt;/mtd&gt;&lt;mtd&gt;&lt;mi&gt;E&lt;/mi&gt;&lt;mo stretchy=\&quot;true\&quot;&gt;{&lt;/mo&gt;&lt;mover&gt;&lt;mi&gt;q&lt;/mi&gt;&lt;mo&gt;~&lt;/mo&gt;&lt;/mover&gt;&lt;msup&gt;&lt;mover&gt;&lt;mi&gt;q&lt;/mi&gt;&lt;mo&gt;~&lt;/mo&gt;&lt;/mover&gt;&lt;mi&gt;T&lt;/mi&gt;&lt;/msup&gt;&lt;mover&gt;&lt;mi&gt;q&lt;/mi&gt;&lt;mo&gt;^&lt;/mo&gt;&lt;/mover&gt;&lt;mo stretchy=\&quot;true\&quot;&gt;}&lt;/mo&gt;&lt;/mtd&gt;&lt;/mtr&gt;&lt;mtr&gt;&lt;mtd/&gt;&lt;mtd&gt;&lt;mo&gt;=&lt;/mo&gt;&lt;/mtd&gt;&lt;mtd&gt;&lt;mn&gt;0&lt;/mn&gt;&lt;/mtd&gt;&lt;/mtr&gt;&lt;/mtable&gt;&lt;/mstyle&gt;&lt;/math&gt;&quot;,&quot;origin&quot;:&quot;MathType Legacy&quot;,&quot;version&quot;:&quot;v3.27.2&quot;}" title="table row cell P subscript q end cell equals cell E open curly brackets q with tilde on top q with tilde on top to the power of T close curly brackets end cell row cell P subscript q q with hat on top end cell equals cell E stretchy left curly bracket q with tilde on top q with tilde on top to the power of T q with hat on top stretchy right curly bracket end cell row blank equals 0 end table"/>
                    <pic:cNvPicPr/>
                  </pic:nvPicPr>
                  <pic:blipFill>
                    <a:blip r:embed="rId393" cstate="print">
                      <a:extLst>
                        <a:ext uri="{28A0092B-C50C-407E-A947-70E740481C1C}">
                          <a14:useLocalDpi xmlns:a14="http://schemas.microsoft.com/office/drawing/2010/main" val="0"/>
                        </a:ext>
                      </a:extLst>
                    </a:blip>
                    <a:stretch>
                      <a:fillRect/>
                    </a:stretch>
                  </pic:blipFill>
                  <pic:spPr>
                    <a:xfrm>
                      <a:off x="0" y="0"/>
                      <a:ext cx="1013968" cy="790448"/>
                    </a:xfrm>
                    <a:prstGeom prst="rect">
                      <a:avLst/>
                    </a:prstGeom>
                  </pic:spPr>
                </pic:pic>
              </a:graphicData>
            </a:graphic>
          </wp:inline>
        </w:drawing>
      </w:r>
    </w:p>
    <w:p w14:paraId="2AFC1FDD" w14:textId="77777777" w:rsidR="00E479EA" w:rsidRDefault="00E479EA" w:rsidP="00DA0161"/>
    <w:p w14:paraId="4FB16036" w14:textId="61DF7FEB" w:rsidR="00E479EA" w:rsidRDefault="00E479EA" w:rsidP="00DA0161">
      <w:r>
        <w:t>which proves that qhat is a null vector eigenvector of Pq, and hence Pq has only 3 nonzero remaining eigenvalues, e.g. it is singular.</w:t>
      </w:r>
    </w:p>
    <w:p w14:paraId="395181A7" w14:textId="77777777" w:rsidR="00E479EA" w:rsidRDefault="00E479EA" w:rsidP="00DA0161"/>
    <w:p w14:paraId="532A78A7" w14:textId="77777777" w:rsidR="00E479EA" w:rsidRDefault="00E479EA" w:rsidP="00DA0161"/>
    <w:p w14:paraId="3E5CD6A7" w14:textId="3B2588F9" w:rsidR="00847E2D" w:rsidRDefault="00F531E9" w:rsidP="00DA0161">
      <w:r>
        <w:t>Below we present the basic estimation procedure</w:t>
      </w:r>
      <w:r w:rsidR="00AD0771">
        <w:t xml:space="preserve"> assuming constant angular velocity per time step with zeroth order integration</w:t>
      </w:r>
      <w:r>
        <w:t xml:space="preserve">.  </w:t>
      </w:r>
      <w:r w:rsidR="00AD0771">
        <w:t xml:space="preserve">Higher order or midpoint integration can also be used, especially for high update rates and target motion.  </w:t>
      </w:r>
      <w:r>
        <w:t>It</w:t>
      </w:r>
      <w:r w:rsidR="00847E2D">
        <w:t xml:space="preserve"> becomes more complicated if you estimate camera extrinsics, time offset, rolling-shutter effects, lens distortion, inverse-depth landmarks, or dynamic landmarks.</w:t>
      </w:r>
      <w:r w:rsidR="00AD0771">
        <w:t xml:space="preserve"> used, especially for high update rates and target motion.  </w:t>
      </w:r>
      <w:r w:rsidR="00DF54FC">
        <w:t xml:space="preserve">Also, we assume perfect target association.  This means feature k always corresponds to landmark k.  In general feature matching and data association must be performed prior to assigning an image feature to a physical landmark.  One simple but non-optimal approach is to select the feature index which </w:t>
      </w:r>
      <w:r w:rsidR="00DF54FC">
        <w:lastRenderedPageBreak/>
        <w:t>minimizes the normalized squared error for the current measurement value.  More complicated methods keep several filters (hypotheses) running in parallel for different data associations.</w:t>
      </w:r>
    </w:p>
    <w:p w14:paraId="0030C642" w14:textId="77777777" w:rsidR="0009227F" w:rsidRDefault="0009227F" w:rsidP="00DA0161"/>
    <w:p w14:paraId="308C956D" w14:textId="0FEB3D4D" w:rsidR="0009227F" w:rsidRDefault="009B09A3" w:rsidP="009B09A3">
      <w:pPr>
        <w:pStyle w:val="Heading3"/>
      </w:pPr>
      <w:r>
        <w:t xml:space="preserve"> Propagation</w:t>
      </w:r>
      <w:r w:rsidR="00985F6C">
        <w:t xml:space="preserve"> and Prediction</w:t>
      </w:r>
    </w:p>
    <w:p w14:paraId="1B785A48" w14:textId="77777777" w:rsidR="009B09A3" w:rsidRPr="009B09A3" w:rsidRDefault="009B09A3" w:rsidP="009B09A3"/>
    <w:p w14:paraId="3E8E2350" w14:textId="350E2DE4" w:rsidR="00D06663" w:rsidRDefault="00D06663" w:rsidP="00DA0161">
      <w:r>
        <w:t xml:space="preserve">The state vector contains </w:t>
      </w:r>
      <w:r w:rsidR="009B09A3">
        <w:t>3D position and velocity, a 4D body frame attitude quaternion, and 2 3D body frame biases for the gyro and accel.</w:t>
      </w:r>
    </w:p>
    <w:p w14:paraId="6DED9B76" w14:textId="77777777" w:rsidR="00D06663" w:rsidRDefault="00D06663" w:rsidP="00DA0161"/>
    <w:p w14:paraId="4F71F12E" w14:textId="20129090" w:rsidR="00D06663" w:rsidRDefault="009B09A3" w:rsidP="00DA0161">
      <w:pPr>
        <w:jc w:val="center"/>
      </w:pPr>
      <w:r>
        <w:rPr>
          <w:noProof/>
          <w:position w:val="-18"/>
        </w:rPr>
        <w:drawing>
          <wp:inline distT="0" distB="0" distL="0" distR="0" wp14:anchorId="03409DDD" wp14:editId="393162EE">
            <wp:extent cx="1233424" cy="191008"/>
            <wp:effectExtent l="0" t="0" r="0" b="0"/>
            <wp:docPr id="1054582768" name="Picture 1054582768" descr="{&quot;mathml&quot;:&quot;&lt;math style=\&quot;font-family:stix;\&quot; xmlns=\&quot;http://www.w3.org/1998/Math/MathML\&quot;&gt;&lt;mstyle mathsize=\&quot;12px\&quot;&gt;&lt;mi mathvariant=\&quot;bold\&quot;&gt;x&lt;/mi&gt;&lt;mo mathvariant=\&quot;bold\&quot;&gt;=&lt;/mo&gt;&lt;mrow&gt;&lt;mo mathvariant=\&quot;bold\&quot; stretchy=\&quot;true\&quot;&gt;(&lt;/mo&gt;&lt;mtable&gt;&lt;mtr&gt;&lt;mtd&gt;&lt;mi mathvariant=\&quot;bold\&quot;&gt;r&lt;/mi&gt;&lt;/mtd&gt;&lt;mtd&gt;&lt;mi mathvariant=\&quot;bold\&quot;&gt;v&lt;/mi&gt;&lt;/mtd&gt;&lt;mtd&gt;&lt;mi mathvariant=\&quot;bold\&quot;&gt;q&lt;/mi&gt;&lt;/mtd&gt;&lt;mtd&gt;&lt;mi mathvariant=\&quot;bold\&quot;&gt;&amp;#x3B1;&lt;/mi&gt;&lt;/mtd&gt;&lt;mtd&gt;&lt;mi mathvariant=\&quot;bold\&quot;&gt;&amp;#x3B3;&lt;/mi&gt;&lt;/mtd&gt;&lt;/mtr&gt;&lt;/mtable&gt;&lt;mo mathvariant=\&quot;bold\&quot; stretchy=\&quot;true\&quot;&gt;)&lt;/mo&gt;&lt;/mrow&gt;&lt;/mstyle&gt;&lt;/math&gt;&quot;,&quot;origin&quot;:&quot;MathType Legacy&quot;,&quot;version&quot;:&quot;v3.27.2&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2px\&quot;&gt;&lt;mi mathvariant=\&quot;bold\&quot;&gt;x&lt;/mi&gt;&lt;mo mathvariant=\&quot;bold\&quot;&gt;=&lt;/mo&gt;&lt;mrow&gt;&lt;mo mathvariant=\&quot;bold\&quot; stretchy=\&quot;true\&quot;&gt;(&lt;/mo&gt;&lt;mtable&gt;&lt;mtr&gt;&lt;mtd&gt;&lt;mi mathvariant=\&quot;bold\&quot;&gt;r&lt;/mi&gt;&lt;/mtd&gt;&lt;mtd&gt;&lt;mi mathvariant=\&quot;bold\&quot;&gt;v&lt;/mi&gt;&lt;/mtd&gt;&lt;mtd&gt;&lt;mi mathvariant=\&quot;bold\&quot;&gt;q&lt;/mi&gt;&lt;/mtd&gt;&lt;mtd&gt;&lt;mi mathvariant=\&quot;bold\&quot;&gt;&amp;#x3B1;&lt;/mi&gt;&lt;/mtd&gt;&lt;mtd&gt;&lt;mi mathvariant=\&quot;bold\&quot;&gt;&amp;#x3B3;&lt;/mi&gt;&lt;/mtd&gt;&lt;/mtr&gt;&lt;/mtable&gt;&lt;mo mathvariant=\&quot;bold\&quot; stretchy=\&quot;true\&quot;&gt;)&lt;/mo&gt;&lt;/mrow&gt;&lt;/mstyle&gt;&lt;/math&gt;&quot;,&quot;origin&quot;:&quot;MathType Legacy&quot;,&quot;version&quot;:&quot;v3.27.2&quot;}"/>
                    <pic:cNvPicPr/>
                  </pic:nvPicPr>
                  <pic:blipFill>
                    <a:blip r:embed="rId394" cstate="print">
                      <a:extLst>
                        <a:ext uri="{28A0092B-C50C-407E-A947-70E740481C1C}">
                          <a14:useLocalDpi xmlns:a14="http://schemas.microsoft.com/office/drawing/2010/main" val="0"/>
                        </a:ext>
                      </a:extLst>
                    </a:blip>
                    <a:stretch>
                      <a:fillRect/>
                    </a:stretch>
                  </pic:blipFill>
                  <pic:spPr>
                    <a:xfrm>
                      <a:off x="0" y="0"/>
                      <a:ext cx="1233424" cy="191008"/>
                    </a:xfrm>
                    <a:prstGeom prst="rect">
                      <a:avLst/>
                    </a:prstGeom>
                  </pic:spPr>
                </pic:pic>
              </a:graphicData>
            </a:graphic>
          </wp:inline>
        </w:drawing>
      </w:r>
    </w:p>
    <w:p w14:paraId="613E6087" w14:textId="77777777" w:rsidR="00D06663" w:rsidRDefault="00D06663" w:rsidP="00DA0161">
      <w:pPr>
        <w:jc w:val="center"/>
      </w:pPr>
    </w:p>
    <w:p w14:paraId="310A0DAF" w14:textId="1D3BA4C8" w:rsidR="00D06663" w:rsidRDefault="00D06663" w:rsidP="00411D00">
      <w:r>
        <w:t>for a total of 1</w:t>
      </w:r>
      <w:r w:rsidR="001E5571">
        <w:t>6</w:t>
      </w:r>
      <w:r>
        <w:t xml:space="preserve"> states.  The corresponding </w:t>
      </w:r>
      <w:r w:rsidR="001E5571">
        <w:t xml:space="preserve">15 dimensional </w:t>
      </w:r>
      <w:r>
        <w:t>error states are</w:t>
      </w:r>
    </w:p>
    <w:p w14:paraId="69BBC8F7" w14:textId="77777777" w:rsidR="00D06663" w:rsidRDefault="00D06663" w:rsidP="00411D00"/>
    <w:p w14:paraId="64199620" w14:textId="241EA44C" w:rsidR="00D06663" w:rsidRDefault="001E5571" w:rsidP="002F036F">
      <w:pPr>
        <w:jc w:val="center"/>
      </w:pPr>
      <w:r>
        <w:rPr>
          <w:noProof/>
          <w:position w:val="-18"/>
        </w:rPr>
        <w:drawing>
          <wp:inline distT="0" distB="0" distL="0" distR="0" wp14:anchorId="4691ADEF" wp14:editId="24A2CDD1">
            <wp:extent cx="1367536" cy="191008"/>
            <wp:effectExtent l="0" t="0" r="0" b="0"/>
            <wp:docPr id="1620059919" name="Picture 1620059919" descr="{&quot;mathml&quot;:&quot;&lt;math style=\&quot;font-family:stix;font-size:12px;\&quot; xmlns=\&quot;http://www.w3.org/1998/Math/MathML\&quot;&gt;&lt;mover&gt;&lt;mi mathvariant=\&quot;bold\&quot;&gt;x&lt;/mi&gt;&lt;mo mathvariant=\&quot;bold\&quot;&gt;~&lt;/mo&gt;&lt;/mover&gt;&lt;mo mathvariant=\&quot;bold\&quot;&gt;=&lt;/mo&gt;&lt;mrow&gt;&lt;mo mathvariant=\&quot;bold\&quot; stretchy=\&quot;true\&quot;&gt;(&lt;/mo&gt;&lt;mtable&gt;&lt;mtr&gt;&lt;mtd&gt;&lt;mover&gt;&lt;mi mathvariant=\&quot;bold\&quot;&gt;r&lt;/mi&gt;&lt;mo mathvariant=\&quot;bold\&quot;&gt;~&lt;/mo&gt;&lt;/mover&gt;&lt;/mtd&gt;&lt;mtd&gt;&lt;mover&gt;&lt;mi mathvariant=\&quot;bold\&quot;&gt;v&lt;/mi&gt;&lt;mo mathvariant=\&quot;bold\&quot;&gt;~&lt;/mo&gt;&lt;/mover&gt;&lt;/mtd&gt;&lt;mtd&gt;&lt;mover&gt;&lt;mi mathvariant=\&quot;bold\&quot;&gt;&amp;#x3BC;&lt;/mi&gt;&lt;mo mathvariant=\&quot;bold\&quot;&gt;~&lt;/mo&gt;&lt;/mover&gt;&lt;/mtd&gt;&lt;mtd&gt;&lt;mover&gt;&lt;mi mathvariant=\&quot;bold\&quot;&gt;&amp;#x3B1;&lt;/mi&gt;&lt;mo mathvariant=\&quot;bold\&quot;&gt;~&lt;/mo&gt;&lt;/mover&gt;&lt;/mtd&gt;&lt;mtd&gt;&lt;mover&gt;&lt;mi mathvariant=\&quot;bold\&quot;&gt;&amp;#x3B3;&lt;/mi&gt;&lt;mo mathvariant=\&quot;bold\&quot;&gt;~&lt;/mo&gt;&lt;/mover&gt;&lt;/mtd&gt;&lt;/mtr&gt;&lt;/mtable&gt;&lt;mo mathvariant=\&quot;bold\&quot; stretchy=\&quot;true\&quot;&gt;)&lt;/mo&gt;&lt;/mrow&gt;&lt;/math&gt;&quot;,&quot;origin&quot;:&quot;MathType Legacy&quot;,&quot;version&quot;:&quot;v3.26.0&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over&gt;&lt;mi mathvariant=\&quot;bold\&quot;&gt;x&lt;/mi&gt;&lt;mo mathvariant=\&quot;bold\&quot;&gt;~&lt;/mo&gt;&lt;/mover&gt;&lt;mo mathvariant=\&quot;bold\&quot;&gt;=&lt;/mo&gt;&lt;mrow&gt;&lt;mo mathvariant=\&quot;bold\&quot; stretchy=\&quot;true\&quot;&gt;(&lt;/mo&gt;&lt;mtable&gt;&lt;mtr&gt;&lt;mtd&gt;&lt;mover&gt;&lt;mi mathvariant=\&quot;bold\&quot;&gt;r&lt;/mi&gt;&lt;mo mathvariant=\&quot;bold\&quot;&gt;~&lt;/mo&gt;&lt;/mover&gt;&lt;/mtd&gt;&lt;mtd&gt;&lt;mover&gt;&lt;mi mathvariant=\&quot;bold\&quot;&gt;v&lt;/mi&gt;&lt;mo mathvariant=\&quot;bold\&quot;&gt;~&lt;/mo&gt;&lt;/mover&gt;&lt;/mtd&gt;&lt;mtd&gt;&lt;mover&gt;&lt;mi mathvariant=\&quot;bold\&quot;&gt;&amp;#x3BC;&lt;/mi&gt;&lt;mo mathvariant=\&quot;bold\&quot;&gt;~&lt;/mo&gt;&lt;/mover&gt;&lt;/mtd&gt;&lt;mtd&gt;&lt;mover&gt;&lt;mi mathvariant=\&quot;bold\&quot;&gt;&amp;#x3B1;&lt;/mi&gt;&lt;mo mathvariant=\&quot;bold\&quot;&gt;~&lt;/mo&gt;&lt;/mover&gt;&lt;/mtd&gt;&lt;mtd&gt;&lt;mover&gt;&lt;mi mathvariant=\&quot;bold\&quot;&gt;&amp;#x3B3;&lt;/mi&gt;&lt;mo mathvariant=\&quot;bold\&quot;&gt;~&lt;/mo&gt;&lt;/mover&gt;&lt;/mtd&gt;&lt;/mtr&gt;&lt;/mtable&gt;&lt;mo mathvariant=\&quot;bold\&quot; stretchy=\&quot;true\&quot;&gt;)&lt;/mo&gt;&lt;/mrow&gt;&lt;/math&gt;&quot;,&quot;origin&quot;:&quot;MathType Legacy&quot;,&quot;version&quot;:&quot;v3.26.0&quot;}"/>
                    <pic:cNvPicPr/>
                  </pic:nvPicPr>
                  <pic:blipFill>
                    <a:blip r:embed="rId395" cstate="print">
                      <a:extLst>
                        <a:ext uri="{28A0092B-C50C-407E-A947-70E740481C1C}">
                          <a14:useLocalDpi xmlns:a14="http://schemas.microsoft.com/office/drawing/2010/main" val="0"/>
                        </a:ext>
                      </a:extLst>
                    </a:blip>
                    <a:stretch>
                      <a:fillRect/>
                    </a:stretch>
                  </pic:blipFill>
                  <pic:spPr>
                    <a:xfrm>
                      <a:off x="0" y="0"/>
                      <a:ext cx="1367536" cy="191008"/>
                    </a:xfrm>
                    <a:prstGeom prst="rect">
                      <a:avLst/>
                    </a:prstGeom>
                  </pic:spPr>
                </pic:pic>
              </a:graphicData>
            </a:graphic>
          </wp:inline>
        </w:drawing>
      </w:r>
    </w:p>
    <w:p w14:paraId="44A14721" w14:textId="77777777" w:rsidR="00D06663" w:rsidRDefault="00D06663" w:rsidP="00411D00"/>
    <w:p w14:paraId="7A26CF29" w14:textId="2575B6F0" w:rsidR="00BF6725" w:rsidRPr="00167206" w:rsidRDefault="00BF6725" w:rsidP="00BF6725">
      <w:r>
        <w:t>The noiseless continuous time state propagation model is</w:t>
      </w:r>
    </w:p>
    <w:p w14:paraId="3DE65B65" w14:textId="77777777" w:rsidR="00BF6725" w:rsidRDefault="00BF6725" w:rsidP="00BF6725"/>
    <w:p w14:paraId="494D0323" w14:textId="02088CF9" w:rsidR="00BF6725" w:rsidRDefault="004775A8" w:rsidP="00BF6725">
      <w:pPr>
        <w:jc w:val="center"/>
      </w:pPr>
      <w:r>
        <w:rPr>
          <w:noProof/>
          <w:position w:val="-114"/>
        </w:rPr>
        <w:drawing>
          <wp:inline distT="0" distB="0" distL="0" distR="0" wp14:anchorId="1D14D119" wp14:editId="082603DA">
            <wp:extent cx="2259584" cy="1402080"/>
            <wp:effectExtent l="0" t="0" r="0" b="0"/>
            <wp:docPr id="1236863635" name="Picture 1236863635" descr="{&quot;mathml&quot;:&quot;&lt;math style=\&quot;font-family:stix;\&quot; xmlns=\&quot;http://www.w3.org/1998/Math/MathML\&quot;&gt;&lt;mstyle mathsize=\&quot;12px\&quot;&gt;&lt;mover&gt;&lt;mi&gt;r&lt;/mi&gt;&lt;mo&gt;&amp;#x2D9;&lt;/mo&gt;&lt;/mover&gt;&lt;mo&gt;=&lt;/mo&gt;&lt;mi&gt;v&lt;/mi&gt;&lt;mspace linebreak=\&quot;newline\&quot;/&gt;&lt;mover&gt;&lt;mi&gt;v&lt;/mi&gt;&lt;mo&gt;&amp;#x2D9;&lt;/mo&gt;&lt;/mover&gt;&lt;mo&gt;=&lt;/mo&gt;&lt;mi&gt;R&lt;/mi&gt;&lt;mfenced&gt;&lt;mi&gt;q&lt;/mi&gt;&lt;/mfenced&gt;&lt;mfenced&gt;&lt;mrow&gt;&lt;mi&gt;a&lt;/mi&gt;&lt;mo&gt;-&lt;/mo&gt;&lt;mi&gt;&amp;#x3B1;&lt;/mi&gt;&lt;/mrow&gt;&lt;/mfenced&gt;&lt;mo&gt;+&lt;/mo&gt;&lt;mi&gt;g&lt;/mi&gt;&lt;mspace linebreak=\&quot;newline\&quot;/&gt;&lt;mover&gt;&lt;mi&gt;q&lt;/mi&gt;&lt;mo&gt;&amp;#x2D9;&lt;/mo&gt;&lt;/mover&gt;&lt;mo&gt;=&lt;/mo&gt;&lt;mfrac&gt;&lt;mn&gt;1&lt;/mn&gt;&lt;mn&gt;2&lt;/mn&gt;&lt;/mfrac&gt;&lt;mi&gt;q&lt;/mi&gt;&lt;mo&gt;&amp;#x2297;&lt;/mo&gt;&lt;mfenced&gt;&lt;mrow&gt;&lt;mi&gt;&amp;#x3C9;&lt;/mi&gt;&lt;mo&gt;-&lt;/mo&gt;&lt;mi&gt;&amp;#x3B3;&lt;/mi&gt;&lt;/mrow&gt;&lt;/mfenced&gt;&lt;mo&gt;=&lt;/mo&gt;&lt;mfrac&gt;&lt;mn&gt;1&lt;/mn&gt;&lt;mn&gt;2&lt;/mn&gt;&lt;/mfrac&gt;&lt;msub&gt;&lt;mi&gt;&amp;#x393;&lt;/mi&gt;&lt;mi&gt;R&lt;/mi&gt;&lt;/msub&gt;&lt;mfenced&gt;&lt;mrow&gt;&lt;mi&gt;&amp;#x3C9;&lt;/mi&gt;&lt;mo&gt;-&lt;/mo&gt;&lt;mi&gt;&amp;#x3B3;&lt;/mi&gt;&lt;/mrow&gt;&lt;/mfenced&gt;&lt;mi&gt;q&lt;/mi&gt;&lt;mspace linebreak=\&quot;newline\&quot;/&gt;&lt;mover&gt;&lt;mi&gt;&amp;#x3B1;&lt;/mi&gt;&lt;mo&gt;&amp;#x2D9;&lt;/mo&gt;&lt;/mover&gt;&lt;mo&gt;=&lt;/mo&gt;&lt;mn&gt;0&lt;/mn&gt;&lt;mspace linebreak=\&quot;newline\&quot;/&gt;&lt;mover&gt;&lt;mi&gt;&amp;#x3B3;&lt;/mi&gt;&lt;mo&gt;&amp;#x2D9;&lt;/mo&gt;&lt;/mover&gt;&lt;mo&gt;=&lt;/mo&gt;&lt;mn&gt;0&lt;/mn&gt;&lt;/mstyle&gt;&lt;/math&gt;&quot;,&quot;origin&quot;:&quot;MathType Legacy&quot;,&quot;version&quot;:&quot;v3.27.2&quot;}" title="r with dot on top equals v&#10;v with dot on top equals R open parentheses q close parentheses open parentheses a minus alpha close parentheses plus g&#10;q with dot on top equals 1 half q circled times open parentheses omega minus gamma close parentheses equals 1 half capital gamma subscript R open parentheses omega minus gamma close parentheses q&#10;alpha with dot on top equals 0&#10;gamma with dot on top equals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2px\&quot;&gt;&lt;mover&gt;&lt;mi&gt;r&lt;/mi&gt;&lt;mo&gt;&amp;#x2D9;&lt;/mo&gt;&lt;/mover&gt;&lt;mo&gt;=&lt;/mo&gt;&lt;mi&gt;v&lt;/mi&gt;&lt;mspace linebreak=\&quot;newline\&quot;/&gt;&lt;mover&gt;&lt;mi&gt;v&lt;/mi&gt;&lt;mo&gt;&amp;#x2D9;&lt;/mo&gt;&lt;/mover&gt;&lt;mo&gt;=&lt;/mo&gt;&lt;mi&gt;R&lt;/mi&gt;&lt;mfenced&gt;&lt;mi&gt;q&lt;/mi&gt;&lt;/mfenced&gt;&lt;mfenced&gt;&lt;mrow&gt;&lt;mi&gt;a&lt;/mi&gt;&lt;mo&gt;-&lt;/mo&gt;&lt;mi&gt;&amp;#x3B1;&lt;/mi&gt;&lt;/mrow&gt;&lt;/mfenced&gt;&lt;mo&gt;+&lt;/mo&gt;&lt;mi&gt;g&lt;/mi&gt;&lt;mspace linebreak=\&quot;newline\&quot;/&gt;&lt;mover&gt;&lt;mi&gt;q&lt;/mi&gt;&lt;mo&gt;&amp;#x2D9;&lt;/mo&gt;&lt;/mover&gt;&lt;mo&gt;=&lt;/mo&gt;&lt;mfrac&gt;&lt;mn&gt;1&lt;/mn&gt;&lt;mn&gt;2&lt;/mn&gt;&lt;/mfrac&gt;&lt;mi&gt;q&lt;/mi&gt;&lt;mo&gt;&amp;#x2297;&lt;/mo&gt;&lt;mfenced&gt;&lt;mrow&gt;&lt;mi&gt;&amp;#x3C9;&lt;/mi&gt;&lt;mo&gt;-&lt;/mo&gt;&lt;mi&gt;&amp;#x3B3;&lt;/mi&gt;&lt;/mrow&gt;&lt;/mfenced&gt;&lt;mo&gt;=&lt;/mo&gt;&lt;mfrac&gt;&lt;mn&gt;1&lt;/mn&gt;&lt;mn&gt;2&lt;/mn&gt;&lt;/mfrac&gt;&lt;msub&gt;&lt;mi&gt;&amp;#x393;&lt;/mi&gt;&lt;mi&gt;R&lt;/mi&gt;&lt;/msub&gt;&lt;mfenced&gt;&lt;mrow&gt;&lt;mi&gt;&amp;#x3C9;&lt;/mi&gt;&lt;mo&gt;-&lt;/mo&gt;&lt;mi&gt;&amp;#x3B3;&lt;/mi&gt;&lt;/mrow&gt;&lt;/mfenced&gt;&lt;mi&gt;q&lt;/mi&gt;&lt;mspace linebreak=\&quot;newline\&quot;/&gt;&lt;mover&gt;&lt;mi&gt;&amp;#x3B1;&lt;/mi&gt;&lt;mo&gt;&amp;#x2D9;&lt;/mo&gt;&lt;/mover&gt;&lt;mo&gt;=&lt;/mo&gt;&lt;mn&gt;0&lt;/mn&gt;&lt;mspace linebreak=\&quot;newline\&quot;/&gt;&lt;mover&gt;&lt;mi&gt;&amp;#x3B3;&lt;/mi&gt;&lt;mo&gt;&amp;#x2D9;&lt;/mo&gt;&lt;/mover&gt;&lt;mo&gt;=&lt;/mo&gt;&lt;mn&gt;0&lt;/mn&gt;&lt;/mstyle&gt;&lt;/math&gt;&quot;,&quot;origin&quot;:&quot;MathType Legacy&quot;,&quot;version&quot;:&quot;v3.27.2&quot;}" title="r with dot on top equals v&#10;v with dot on top equals R open parentheses q close parentheses open parentheses a minus alpha close parentheses plus g&#10;q with dot on top equals 1 half q circled times open parentheses omega minus gamma close parentheses equals 1 half capital gamma subscript R open parentheses omega minus gamma close parentheses q&#10;alpha with dot on top equals 0&#10;gamma with dot on top equals 0"/>
                    <pic:cNvPicPr/>
                  </pic:nvPicPr>
                  <pic:blipFill>
                    <a:blip r:embed="rId396" cstate="print">
                      <a:extLst>
                        <a:ext uri="{28A0092B-C50C-407E-A947-70E740481C1C}">
                          <a14:useLocalDpi xmlns:a14="http://schemas.microsoft.com/office/drawing/2010/main" val="0"/>
                        </a:ext>
                      </a:extLst>
                    </a:blip>
                    <a:stretch>
                      <a:fillRect/>
                    </a:stretch>
                  </pic:blipFill>
                  <pic:spPr>
                    <a:xfrm>
                      <a:off x="0" y="0"/>
                      <a:ext cx="2259584" cy="1402080"/>
                    </a:xfrm>
                    <a:prstGeom prst="rect">
                      <a:avLst/>
                    </a:prstGeom>
                  </pic:spPr>
                </pic:pic>
              </a:graphicData>
            </a:graphic>
          </wp:inline>
        </w:drawing>
      </w:r>
    </w:p>
    <w:p w14:paraId="2A7E4090" w14:textId="77777777" w:rsidR="00BF6725" w:rsidRDefault="00BF6725" w:rsidP="00BF6725"/>
    <w:p w14:paraId="65659E8B" w14:textId="7B397658" w:rsidR="00BF6725" w:rsidRDefault="004775A8" w:rsidP="00BF6725">
      <w:r>
        <w:t>Note that in (0, omega is understood to represent a pure quaternion</w:t>
      </w:r>
      <w:r w:rsidR="00E479EA">
        <w:t xml:space="preserve"> when required</w:t>
      </w:r>
      <w:r>
        <w:t xml:space="preserve">.  Within the interval </w:t>
      </w:r>
      <w:r>
        <w:rPr>
          <w:noProof/>
          <w:position w:val="-14"/>
        </w:rPr>
        <w:drawing>
          <wp:inline distT="0" distB="0" distL="0" distR="0" wp14:anchorId="7E926233" wp14:editId="50CE41BA">
            <wp:extent cx="672592" cy="229616"/>
            <wp:effectExtent l="0" t="0" r="0" b="0"/>
            <wp:docPr id="1948982843" name="Picture 1948982843" descr="{&quot;mathml&quot;:&quot;&lt;math style=\&quot;font-family:stix;font-size:12px;\&quot; xmlns=\&quot;http://www.w3.org/1998/Math/MathML\&quot;&gt;&lt;mfenced&gt;&lt;mrow&gt;&lt;msub&gt;&lt;mi&gt;t&lt;/mi&gt;&lt;mi&gt;n&lt;/mi&gt;&lt;/msub&gt;&lt;mo&gt;,&lt;/mo&gt;&lt;msub&gt;&lt;mi&gt;t&lt;/mi&gt;&lt;mrow&gt;&lt;mi&gt;n&lt;/mi&gt;&lt;mo&gt;-&lt;/mo&gt;&lt;mn&gt;1&lt;/mn&gt;&lt;/mrow&gt;&lt;/msub&gt;&lt;/mrow&gt;&lt;/mfenced&gt;&lt;/math&gt;&quot;,&quot;origin&quot;:&quot;MathType Legacy&quot;,&quot;version&quot;:&quot;v3.23.0&quot;}" title="open parentheses t subscript n comma t subscript n minus 1 end subscript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fenced&gt;&lt;mrow&gt;&lt;msub&gt;&lt;mi&gt;t&lt;/mi&gt;&lt;mi&gt;n&lt;/mi&gt;&lt;/msub&gt;&lt;mo&gt;,&lt;/mo&gt;&lt;msub&gt;&lt;mi&gt;t&lt;/mi&gt;&lt;mrow&gt;&lt;mi&gt;n&lt;/mi&gt;&lt;mo&gt;-&lt;/mo&gt;&lt;mn&gt;1&lt;/mn&gt;&lt;/mrow&gt;&lt;/msub&gt;&lt;/mrow&gt;&lt;/mfenced&gt;&lt;/math&gt;&quot;,&quot;origin&quot;:&quot;MathType Legacy&quot;,&quot;version&quot;:&quot;v3.23.0&quot;}" title="open parentheses t subscript n comma t subscript n minus 1 end subscript close parentheses"/>
                    <pic:cNvPicPr/>
                  </pic:nvPicPr>
                  <pic:blipFill>
                    <a:blip r:embed="rId397" cstate="print">
                      <a:extLst>
                        <a:ext uri="{28A0092B-C50C-407E-A947-70E740481C1C}">
                          <a14:useLocalDpi xmlns:a14="http://schemas.microsoft.com/office/drawing/2010/main" val="0"/>
                        </a:ext>
                      </a:extLst>
                    </a:blip>
                    <a:stretch>
                      <a:fillRect/>
                    </a:stretch>
                  </pic:blipFill>
                  <pic:spPr>
                    <a:xfrm>
                      <a:off x="0" y="0"/>
                      <a:ext cx="672592" cy="229616"/>
                    </a:xfrm>
                    <a:prstGeom prst="rect">
                      <a:avLst/>
                    </a:prstGeom>
                  </pic:spPr>
                </pic:pic>
              </a:graphicData>
            </a:graphic>
          </wp:inline>
        </w:drawing>
      </w:r>
      <w:r>
        <w:t xml:space="preserve"> all dynamical quantities are assumed constant.  The solution to ()-() as before is via local Taylor series in the interval t to t+T, or matrix exponential.  () is an exact solution for constant angular velocity as described in 22.2..4.4.  This assumption permits a very simple state transition model:</w:t>
      </w:r>
    </w:p>
    <w:p w14:paraId="173046BB" w14:textId="77777777" w:rsidR="00091BF1" w:rsidRDefault="00091BF1" w:rsidP="00BF6725"/>
    <w:p w14:paraId="7FDA3C63" w14:textId="77777777" w:rsidR="00BF6725" w:rsidRDefault="00BF6725" w:rsidP="00BF6725"/>
    <w:p w14:paraId="724B973A" w14:textId="26E2E007" w:rsidR="00BF6725" w:rsidRPr="00F12C9D" w:rsidRDefault="004775A8" w:rsidP="00BF6725">
      <w:pPr>
        <w:jc w:val="center"/>
      </w:pPr>
      <w:r>
        <w:rPr>
          <w:noProof/>
          <w:position w:val="-140"/>
        </w:rPr>
        <w:drawing>
          <wp:inline distT="0" distB="0" distL="0" distR="0" wp14:anchorId="68B93572" wp14:editId="682C5782">
            <wp:extent cx="1599184" cy="1475232"/>
            <wp:effectExtent l="0" t="0" r="0" b="0"/>
            <wp:docPr id="1917674595" name="Picture 1917674595" descr="{&quot;mathml&quot;:&quot;&lt;math style=\&quot;font-family:stix;\&quot; xmlns=\&quot;http://www.w3.org/1998/Math/MathML\&quot; xmlns:wrs=\&quot;http://www.wiris.com/xml/mathml-extension\&quot;&gt;&lt;mstyle mathsize=\&quot;12px\&quot;&gt;&lt;mtable columnspacing=\&quot;0px\&quot; columnalign=\&quot;right center left\&quot;&gt;&lt;mtr&gt;&lt;mtd&gt;&lt;msub&gt;&lt;mi mathvariant=\&quot;bold\&quot;&gt;x&lt;/mi&gt;&lt;mi&gt;n&lt;/mi&gt;&lt;/msub&gt;&lt;/mtd&gt;&lt;mtd&gt;&lt;mo&gt;=&lt;/mo&gt;&lt;/mtd&gt;&lt;mtd&gt;&lt;mi mathvariant=\&quot;bold\&quot;&gt;f&lt;/mi&gt;&lt;mfenced&gt;&lt;mrow&gt;&lt;msub&gt;&lt;mi mathvariant=\&quot;bold\&quot;&gt;x&lt;/mi&gt;&lt;mrow&gt;&lt;mi&gt;n&lt;/mi&gt;&lt;mo&gt;-&lt;/mo&gt;&lt;mn&gt;1&lt;/mn&gt;&lt;/mrow&gt;&lt;/msub&gt;&lt;mo&gt;,&lt;/mo&gt;&lt;msub&gt;&lt;mi mathvariant=\&quot;bold\&quot;&gt;z&lt;/mi&gt;&lt;mi&gt;n&lt;/mi&gt;&lt;/msub&gt;&lt;/mrow&gt;&lt;/mfenced&gt;&lt;mo&gt;=&lt;/mo&gt;&lt;mfenced open=\&quot;[\&quot; close=\&quot;]\&quot;&gt;&lt;mtable wrs:columnalign=\&quot;relation\&quot;&gt;&lt;mtr&gt;&lt;mtd&gt;&lt;msub&gt;&lt;mi mathvariant=\&quot;bold\&quot;&gt;f&lt;/mi&gt;&lt;mi&gt;r&lt;/mi&gt;&lt;/msub&gt;&lt;/mtd&gt;&lt;/mtr&gt;&lt;mtr&gt;&lt;mtd&gt;&lt;msub&gt;&lt;mi mathvariant=\&quot;bold\&quot;&gt;f&lt;/mi&gt;&lt;mi&gt;v&lt;/mi&gt;&lt;/msub&gt;&lt;/mtd&gt;&lt;/mtr&gt;&lt;mtr&gt;&lt;mtd&gt;&lt;msub&gt;&lt;mi mathvariant=\&quot;bold\&quot;&gt;f&lt;/mi&gt;&lt;mi&gt;q&lt;/mi&gt;&lt;/msub&gt;&lt;/mtd&gt;&lt;/mtr&gt;&lt;mtr&gt;&lt;mtd&gt;&lt;msub&gt;&lt;mi mathvariant=\&quot;bold\&quot;&gt;f&lt;/mi&gt;&lt;mi&gt;&amp;#x3B1;&lt;/mi&gt;&lt;/msub&gt;&lt;/mtd&gt;&lt;/mtr&gt;&lt;mtr&gt;&lt;mtd&gt;&lt;msub&gt;&lt;mi mathvariant=\&quot;bold\&quot;&gt;f&lt;/mi&gt;&lt;mi&gt;&amp;#x3B3;&lt;/mi&gt;&lt;/msub&gt;&lt;/mtd&gt;&lt;/mtr&gt;&lt;/mtable&gt;&lt;/mfenced&gt;&lt;/mtd&gt;&lt;/mtr&gt;&lt;/mtable&gt;&lt;/mstyle&gt;&lt;/math&gt;&quot;,&quot;origin&quot;:&quot;MathType Legacy&quot;,&quot;version&quot;:&quot;v3.27.2&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 xmlns:wrs=\&quot;http://www.wiris.com/xml/mathml-extension\&quot;&gt;&lt;mstyle mathsize=\&quot;12px\&quot;&gt;&lt;mtable columnspacing=\&quot;0px\&quot; columnalign=\&quot;right center left\&quot;&gt;&lt;mtr&gt;&lt;mtd&gt;&lt;msub&gt;&lt;mi mathvariant=\&quot;bold\&quot;&gt;x&lt;/mi&gt;&lt;mi&gt;n&lt;/mi&gt;&lt;/msub&gt;&lt;/mtd&gt;&lt;mtd&gt;&lt;mo&gt;=&lt;/mo&gt;&lt;/mtd&gt;&lt;mtd&gt;&lt;mi mathvariant=\&quot;bold\&quot;&gt;f&lt;/mi&gt;&lt;mfenced&gt;&lt;mrow&gt;&lt;msub&gt;&lt;mi mathvariant=\&quot;bold\&quot;&gt;x&lt;/mi&gt;&lt;mrow&gt;&lt;mi&gt;n&lt;/mi&gt;&lt;mo&gt;-&lt;/mo&gt;&lt;mn&gt;1&lt;/mn&gt;&lt;/mrow&gt;&lt;/msub&gt;&lt;mo&gt;,&lt;/mo&gt;&lt;msub&gt;&lt;mi mathvariant=\&quot;bold\&quot;&gt;z&lt;/mi&gt;&lt;mi&gt;n&lt;/mi&gt;&lt;/msub&gt;&lt;/mrow&gt;&lt;/mfenced&gt;&lt;mo&gt;=&lt;/mo&gt;&lt;mfenced open=\&quot;[\&quot; close=\&quot;]\&quot;&gt;&lt;mtable wrs:columnalign=\&quot;relation\&quot;&gt;&lt;mtr&gt;&lt;mtd&gt;&lt;msub&gt;&lt;mi mathvariant=\&quot;bold\&quot;&gt;f&lt;/mi&gt;&lt;mi&gt;r&lt;/mi&gt;&lt;/msub&gt;&lt;/mtd&gt;&lt;/mtr&gt;&lt;mtr&gt;&lt;mtd&gt;&lt;msub&gt;&lt;mi mathvariant=\&quot;bold\&quot;&gt;f&lt;/mi&gt;&lt;mi&gt;v&lt;/mi&gt;&lt;/msub&gt;&lt;/mtd&gt;&lt;/mtr&gt;&lt;mtr&gt;&lt;mtd&gt;&lt;msub&gt;&lt;mi mathvariant=\&quot;bold\&quot;&gt;f&lt;/mi&gt;&lt;mi&gt;q&lt;/mi&gt;&lt;/msub&gt;&lt;/mtd&gt;&lt;/mtr&gt;&lt;mtr&gt;&lt;mtd&gt;&lt;msub&gt;&lt;mi mathvariant=\&quot;bold\&quot;&gt;f&lt;/mi&gt;&lt;mi&gt;&amp;#x3B1;&lt;/mi&gt;&lt;/msub&gt;&lt;/mtd&gt;&lt;/mtr&gt;&lt;mtr&gt;&lt;mtd&gt;&lt;msub&gt;&lt;mi mathvariant=\&quot;bold\&quot;&gt;f&lt;/mi&gt;&lt;mi&gt;&amp;#x3B3;&lt;/mi&gt;&lt;/msub&gt;&lt;/mtd&gt;&lt;/mtr&gt;&lt;/mtable&gt;&lt;/mfenced&gt;&lt;/mtd&gt;&lt;/mtr&gt;&lt;/mtable&gt;&lt;/mstyle&gt;&lt;/math&gt;&quot;,&quot;origin&quot;:&quot;MathType Legacy&quot;,&quot;version&quot;:&quot;v3.27.2&quot;}"/>
                    <pic:cNvPicPr/>
                  </pic:nvPicPr>
                  <pic:blipFill>
                    <a:blip r:embed="rId398" cstate="print">
                      <a:extLst>
                        <a:ext uri="{28A0092B-C50C-407E-A947-70E740481C1C}">
                          <a14:useLocalDpi xmlns:a14="http://schemas.microsoft.com/office/drawing/2010/main" val="0"/>
                        </a:ext>
                      </a:extLst>
                    </a:blip>
                    <a:stretch>
                      <a:fillRect/>
                    </a:stretch>
                  </pic:blipFill>
                  <pic:spPr>
                    <a:xfrm>
                      <a:off x="0" y="0"/>
                      <a:ext cx="1599184" cy="1475232"/>
                    </a:xfrm>
                    <a:prstGeom prst="rect">
                      <a:avLst/>
                    </a:prstGeom>
                  </pic:spPr>
                </pic:pic>
              </a:graphicData>
            </a:graphic>
          </wp:inline>
        </w:drawing>
      </w:r>
    </w:p>
    <w:p w14:paraId="58F57040" w14:textId="77777777" w:rsidR="00BF6725" w:rsidRPr="00F12C9D" w:rsidRDefault="00BF6725" w:rsidP="00BF6725"/>
    <w:p w14:paraId="5AE01B8B" w14:textId="3DB4C22C" w:rsidR="00BF6725" w:rsidRDefault="00091BF1" w:rsidP="00BF6725">
      <w:pPr>
        <w:jc w:val="center"/>
      </w:pPr>
      <w:r>
        <w:rPr>
          <w:noProof/>
          <w:position w:val="-127"/>
        </w:rPr>
        <w:lastRenderedPageBreak/>
        <w:drawing>
          <wp:inline distT="0" distB="0" distL="0" distR="0" wp14:anchorId="5A89DAAA" wp14:editId="19262D52">
            <wp:extent cx="2153920" cy="1605280"/>
            <wp:effectExtent l="0" t="0" r="0" b="0"/>
            <wp:docPr id="1556390701" name="Picture 1556390701" descr="{&quot;mathml&quot;:&quot;&lt;math style=\&quot;font-family:stix;\&quot; xmlns=\&quot;http://www.w3.org/1998/Math/MathML\&quot;&gt;&lt;mstyle mathsize=\&quot;12px\&quot;&gt;&lt;msub&gt;&lt;mi&gt;r&lt;/mi&gt;&lt;mi&gt;n&lt;/mi&gt;&lt;/msub&gt;&lt;mo&gt;=&lt;/mo&gt;&lt;msub&gt;&lt;mi&gt;r&lt;/mi&gt;&lt;mrow&gt;&lt;mi&gt;n&lt;/mi&gt;&lt;mo&gt;-&lt;/mo&gt;&lt;mn&gt;1&lt;/mn&gt;&lt;/mrow&gt;&lt;/msub&gt;&lt;mo&gt;+&lt;/mo&gt;&lt;msub&gt;&lt;mi&gt;v&lt;/mi&gt;&lt;mi&gt;n&lt;/mi&gt;&lt;/msub&gt;&lt;mi&gt;T&lt;/mi&gt;&lt;mo&gt;+&lt;/mo&gt;&lt;mfrac&gt;&lt;msup&gt;&lt;mi&gt;T&lt;/mi&gt;&lt;mn&gt;2&lt;/mn&gt;&lt;/msup&gt;&lt;mn&gt;2&lt;/mn&gt;&lt;/mfrac&gt;&lt;mi&gt;R&lt;/mi&gt;&lt;mfenced&gt;&lt;msub&gt;&lt;mi&gt;q&lt;/mi&gt;&lt;mrow&gt;&lt;mi&gt;n&lt;/mi&gt;&lt;mo&gt;-&lt;/mo&gt;&lt;mn&gt;1&lt;/mn&gt;&lt;/mrow&gt;&lt;/msub&gt;&lt;/mfenced&gt;&lt;msub&gt;&lt;mover&gt;&lt;mi&gt;a&lt;/mi&gt;&lt;mo&gt;^&lt;/mo&gt;&lt;/mover&gt;&lt;mi&gt;n&lt;/mi&gt;&lt;/msub&gt;&lt;mspace linebreak=\&quot;newline\&quot;/&gt;&lt;msub&gt;&lt;mi&gt;v&lt;/mi&gt;&lt;mi&gt;n&lt;/mi&gt;&lt;/msub&gt;&lt;mo&gt;=&lt;/mo&gt;&lt;msub&gt;&lt;mi&gt;v&lt;/mi&gt;&lt;mrow&gt;&lt;mi&gt;n&lt;/mi&gt;&lt;mo&gt;-&lt;/mo&gt;&lt;mn&gt;1&lt;/mn&gt;&lt;/mrow&gt;&lt;/msub&gt;&lt;mo&gt;+&lt;/mo&gt;&lt;mi&gt;R&lt;/mi&gt;&lt;mfenced&gt;&lt;msub&gt;&lt;mi&gt;q&lt;/mi&gt;&lt;mrow&gt;&lt;mi&gt;n&lt;/mi&gt;&lt;mo&gt;-&lt;/mo&gt;&lt;mn&gt;1&lt;/mn&gt;&lt;/mrow&gt;&lt;/msub&gt;&lt;/mfenced&gt;&lt;msub&gt;&lt;mover&gt;&lt;mi&gt;a&lt;/mi&gt;&lt;mo&gt;^&lt;/mo&gt;&lt;/mover&gt;&lt;mi&gt;n&lt;/mi&gt;&lt;/msub&gt;&lt;mi&gt;T&lt;/mi&gt;&lt;mspace linebreak=\&quot;newline\&quot;/&gt;&lt;msub&gt;&lt;mi&gt;q&lt;/mi&gt;&lt;mi&gt;n&lt;/mi&gt;&lt;/msub&gt;&lt;mo&gt;=&lt;/mo&gt;&lt;msub&gt;&lt;mi&gt;&amp;#x393;&lt;/mi&gt;&lt;mi&gt;R&lt;/mi&gt;&lt;/msub&gt;&lt;mo stretchy=\&quot;true\&quot;&gt;(&lt;/mo&gt;&lt;msub&gt;&lt;mover&gt;&lt;mi&gt;q&lt;/mi&gt;&lt;mo&gt;~&lt;/mo&gt;&lt;/mover&gt;&lt;mi&gt;n&lt;/mi&gt;&lt;/msub&gt;&lt;mo stretchy=\&quot;true\&quot;&gt;)&lt;/mo&gt;&lt;msub&gt;&lt;mi&gt;q&lt;/mi&gt;&lt;mrow&gt;&lt;mi&gt;n&lt;/mi&gt;&lt;mo&gt;-&lt;/mo&gt;&lt;mn&gt;1&lt;/mn&gt;&lt;/mrow&gt;&lt;/msub&gt;&lt;mspace linebreak=\&quot;newline\&quot;/&gt;&lt;msub&gt;&lt;mi&gt;&amp;#x3B1;&lt;/mi&gt;&lt;mi&gt;n&lt;/mi&gt;&lt;/msub&gt;&lt;mo&gt;=&lt;/mo&gt;&lt;msub&gt;&lt;mi&gt;&amp;#x3B1;&lt;/mi&gt;&lt;mrow&gt;&lt;mi&gt;n&lt;/mi&gt;&lt;mo&gt;-&lt;/mo&gt;&lt;mn&gt;1&lt;/mn&gt;&lt;/mrow&gt;&lt;/msub&gt;&lt;mspace linebreak=\&quot;newline\&quot;/&gt;&lt;msub&gt;&lt;mi&gt;&amp;#x3B3;&lt;/mi&gt;&lt;mi&gt;n&lt;/mi&gt;&lt;/msub&gt;&lt;mo&gt;=&lt;/mo&gt;&lt;msub&gt;&lt;mi&gt;&amp;#x3B3;&lt;/mi&gt;&lt;mrow&gt;&lt;mi&gt;n&lt;/mi&gt;&lt;mo&gt;-&lt;/mo&gt;&lt;mn&gt;1&lt;/mn&gt;&lt;/mrow&gt;&lt;/msub&gt;&lt;/mstyle&gt;&lt;/math&gt;&quot;,&quot;origin&quot;:&quot;MathType Legacy&quot;,&quot;version&quot;:&quot;v3.27.2&quot;}" title="r subscript n equals r subscript n minus 1 end subscript plus v subscript n T plus T squared over 2 R open parentheses q subscript n minus 1 end subscript close parentheses a with hat on top subscript n&#10;v subscript n equals v subscript n minus 1 end subscript plus R open parentheses q subscript n minus 1 end subscript close parentheses a with hat on top subscript n T&#10;q subscript n equals capital gamma subscript R stretchy left parenthesis q with tilde on top subscript n stretchy right parenthesis q subscript n minus 1 end subscript&#10;alpha subscript n equals alpha subscript n minus 1 end subscript&#10;gamma subscript n equals gamma subscript n minus 1 end sub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12px\&quot;&gt;&lt;msub&gt;&lt;mi&gt;r&lt;/mi&gt;&lt;mi&gt;n&lt;/mi&gt;&lt;/msub&gt;&lt;mo&gt;=&lt;/mo&gt;&lt;msub&gt;&lt;mi&gt;r&lt;/mi&gt;&lt;mrow&gt;&lt;mi&gt;n&lt;/mi&gt;&lt;mo&gt;-&lt;/mo&gt;&lt;mn&gt;1&lt;/mn&gt;&lt;/mrow&gt;&lt;/msub&gt;&lt;mo&gt;+&lt;/mo&gt;&lt;msub&gt;&lt;mi&gt;v&lt;/mi&gt;&lt;mi&gt;n&lt;/mi&gt;&lt;/msub&gt;&lt;mi&gt;T&lt;/mi&gt;&lt;mo&gt;+&lt;/mo&gt;&lt;mfrac&gt;&lt;msup&gt;&lt;mi&gt;T&lt;/mi&gt;&lt;mn&gt;2&lt;/mn&gt;&lt;/msup&gt;&lt;mn&gt;2&lt;/mn&gt;&lt;/mfrac&gt;&lt;mi&gt;R&lt;/mi&gt;&lt;mfenced&gt;&lt;msub&gt;&lt;mi&gt;q&lt;/mi&gt;&lt;mrow&gt;&lt;mi&gt;n&lt;/mi&gt;&lt;mo&gt;-&lt;/mo&gt;&lt;mn&gt;1&lt;/mn&gt;&lt;/mrow&gt;&lt;/msub&gt;&lt;/mfenced&gt;&lt;msub&gt;&lt;mover&gt;&lt;mi&gt;a&lt;/mi&gt;&lt;mo&gt;^&lt;/mo&gt;&lt;/mover&gt;&lt;mi&gt;n&lt;/mi&gt;&lt;/msub&gt;&lt;mspace linebreak=\&quot;newline\&quot;/&gt;&lt;msub&gt;&lt;mi&gt;v&lt;/mi&gt;&lt;mi&gt;n&lt;/mi&gt;&lt;/msub&gt;&lt;mo&gt;=&lt;/mo&gt;&lt;msub&gt;&lt;mi&gt;v&lt;/mi&gt;&lt;mrow&gt;&lt;mi&gt;n&lt;/mi&gt;&lt;mo&gt;-&lt;/mo&gt;&lt;mn&gt;1&lt;/mn&gt;&lt;/mrow&gt;&lt;/msub&gt;&lt;mo&gt;+&lt;/mo&gt;&lt;mi&gt;R&lt;/mi&gt;&lt;mfenced&gt;&lt;msub&gt;&lt;mi&gt;q&lt;/mi&gt;&lt;mrow&gt;&lt;mi&gt;n&lt;/mi&gt;&lt;mo&gt;-&lt;/mo&gt;&lt;mn&gt;1&lt;/mn&gt;&lt;/mrow&gt;&lt;/msub&gt;&lt;/mfenced&gt;&lt;msub&gt;&lt;mover&gt;&lt;mi&gt;a&lt;/mi&gt;&lt;mo&gt;^&lt;/mo&gt;&lt;/mover&gt;&lt;mi&gt;n&lt;/mi&gt;&lt;/msub&gt;&lt;mi&gt;T&lt;/mi&gt;&lt;mspace linebreak=\&quot;newline\&quot;/&gt;&lt;msub&gt;&lt;mi&gt;q&lt;/mi&gt;&lt;mi&gt;n&lt;/mi&gt;&lt;/msub&gt;&lt;mo&gt;=&lt;/mo&gt;&lt;msub&gt;&lt;mi&gt;&amp;#x393;&lt;/mi&gt;&lt;mi&gt;R&lt;/mi&gt;&lt;/msub&gt;&lt;mo stretchy=\&quot;true\&quot;&gt;(&lt;/mo&gt;&lt;msub&gt;&lt;mover&gt;&lt;mi&gt;q&lt;/mi&gt;&lt;mo&gt;~&lt;/mo&gt;&lt;/mover&gt;&lt;mi&gt;n&lt;/mi&gt;&lt;/msub&gt;&lt;mo stretchy=\&quot;true\&quot;&gt;)&lt;/mo&gt;&lt;msub&gt;&lt;mi&gt;q&lt;/mi&gt;&lt;mrow&gt;&lt;mi&gt;n&lt;/mi&gt;&lt;mo&gt;-&lt;/mo&gt;&lt;mn&gt;1&lt;/mn&gt;&lt;/mrow&gt;&lt;/msub&gt;&lt;mspace linebreak=\&quot;newline\&quot;/&gt;&lt;msub&gt;&lt;mi&gt;&amp;#x3B1;&lt;/mi&gt;&lt;mi&gt;n&lt;/mi&gt;&lt;/msub&gt;&lt;mo&gt;=&lt;/mo&gt;&lt;msub&gt;&lt;mi&gt;&amp;#x3B1;&lt;/mi&gt;&lt;mrow&gt;&lt;mi&gt;n&lt;/mi&gt;&lt;mo&gt;-&lt;/mo&gt;&lt;mn&gt;1&lt;/mn&gt;&lt;/mrow&gt;&lt;/msub&gt;&lt;mspace linebreak=\&quot;newline\&quot;/&gt;&lt;msub&gt;&lt;mi&gt;&amp;#x3B3;&lt;/mi&gt;&lt;mi&gt;n&lt;/mi&gt;&lt;/msub&gt;&lt;mo&gt;=&lt;/mo&gt;&lt;msub&gt;&lt;mi&gt;&amp;#x3B3;&lt;/mi&gt;&lt;mrow&gt;&lt;mi&gt;n&lt;/mi&gt;&lt;mo&gt;-&lt;/mo&gt;&lt;mn&gt;1&lt;/mn&gt;&lt;/mrow&gt;&lt;/msub&gt;&lt;/mstyle&gt;&lt;/math&gt;&quot;,&quot;origin&quot;:&quot;MathType Legacy&quot;,&quot;version&quot;:&quot;v3.27.2&quot;}" title="r subscript n equals r subscript n minus 1 end subscript plus v subscript n T plus T squared over 2 R open parentheses q subscript n minus 1 end subscript close parentheses a with hat on top subscript n&#10;v subscript n equals v subscript n minus 1 end subscript plus R open parentheses q subscript n minus 1 end subscript close parentheses a with hat on top subscript n T&#10;q subscript n equals capital gamma subscript R stretchy left parenthesis q with tilde on top subscript n stretchy right parenthesis q subscript n minus 1 end subscript&#10;alpha subscript n equals alpha subscript n minus 1 end subscript&#10;gamma subscript n equals gamma subscript n minus 1 end subscript"/>
                    <pic:cNvPicPr/>
                  </pic:nvPicPr>
                  <pic:blipFill>
                    <a:blip r:embed="rId399" cstate="print">
                      <a:extLst>
                        <a:ext uri="{28A0092B-C50C-407E-A947-70E740481C1C}">
                          <a14:useLocalDpi xmlns:a14="http://schemas.microsoft.com/office/drawing/2010/main" val="0"/>
                        </a:ext>
                      </a:extLst>
                    </a:blip>
                    <a:stretch>
                      <a:fillRect/>
                    </a:stretch>
                  </pic:blipFill>
                  <pic:spPr>
                    <a:xfrm>
                      <a:off x="0" y="0"/>
                      <a:ext cx="2153920" cy="1605280"/>
                    </a:xfrm>
                    <a:prstGeom prst="rect">
                      <a:avLst/>
                    </a:prstGeom>
                  </pic:spPr>
                </pic:pic>
              </a:graphicData>
            </a:graphic>
          </wp:inline>
        </w:drawing>
      </w:r>
    </w:p>
    <w:p w14:paraId="628D8A98" w14:textId="77777777" w:rsidR="00BF6725" w:rsidRDefault="00BF6725" w:rsidP="00BF6725"/>
    <w:p w14:paraId="19424407" w14:textId="77777777" w:rsidR="004775A8" w:rsidRDefault="004775A8" w:rsidP="004775A8">
      <w:r>
        <w:t xml:space="preserve">The  </w:t>
      </w:r>
      <w:r>
        <w:rPr>
          <w:noProof/>
          <w:position w:val="-8"/>
        </w:rPr>
        <w:drawing>
          <wp:inline distT="0" distB="0" distL="0" distR="0" wp14:anchorId="1E38852E" wp14:editId="7959F7DF">
            <wp:extent cx="558800" cy="203200"/>
            <wp:effectExtent l="0" t="0" r="0" b="0"/>
            <wp:docPr id="4182885" name="Picture 4182885" descr="{&quot;mathml&quot;:&quot;&lt;math style=\&quot;font-family:stix;font-size:12px;\&quot; xmlns=\&quot;http://www.w3.org/1998/Math/MathML\&quot;&gt;&lt;mi&gt;z&lt;/mi&gt;&lt;mo&gt;=&lt;/mo&gt;&lt;mfenced open=\&quot;[\&quot; close=\&quot;]\&quot;&gt;&lt;mrow&gt;&lt;mi&gt;a&lt;/mi&gt;&lt;mo&gt;&amp;#xA0;&lt;/mo&gt;&lt;mi&gt;&amp;#x3C9;&lt;/mi&gt;&lt;/mrow&gt;&lt;/mfenced&gt;&lt;/math&gt;&quot;,&quot;origin&quot;:&quot;MathType Legacy&quot;,&quot;version&quot;:&quot;v3.23.0&quot;}" title="z equals open square brackets a space omega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z&lt;/mi&gt;&lt;mo&gt;=&lt;/mo&gt;&lt;mfenced open=\&quot;[\&quot; close=\&quot;]\&quot;&gt;&lt;mrow&gt;&lt;mi&gt;a&lt;/mi&gt;&lt;mo&gt;&amp;#xA0;&lt;/mo&gt;&lt;mi&gt;&amp;#x3C9;&lt;/mi&gt;&lt;/mrow&gt;&lt;/mfenced&gt;&lt;/math&gt;&quot;,&quot;origin&quot;:&quot;MathType Legacy&quot;,&quot;version&quot;:&quot;v3.23.0&quot;}" title="z equals open square brackets a space omega close square brackets"/>
                    <pic:cNvPicPr/>
                  </pic:nvPicPr>
                  <pic:blipFill>
                    <a:blip r:embed="rId400" cstate="print">
                      <a:extLst>
                        <a:ext uri="{28A0092B-C50C-407E-A947-70E740481C1C}">
                          <a14:useLocalDpi xmlns:a14="http://schemas.microsoft.com/office/drawing/2010/main" val="0"/>
                        </a:ext>
                      </a:extLst>
                    </a:blip>
                    <a:stretch>
                      <a:fillRect/>
                    </a:stretch>
                  </pic:blipFill>
                  <pic:spPr>
                    <a:xfrm>
                      <a:off x="0" y="0"/>
                      <a:ext cx="558800" cy="203200"/>
                    </a:xfrm>
                    <a:prstGeom prst="rect">
                      <a:avLst/>
                    </a:prstGeom>
                  </pic:spPr>
                </pic:pic>
              </a:graphicData>
            </a:graphic>
          </wp:inline>
        </w:drawing>
      </w:r>
      <w:r>
        <w:t xml:space="preserve"> are the local accelerometer and gyroscope sensor outputs and </w:t>
      </w:r>
      <w:r>
        <w:rPr>
          <w:noProof/>
          <w:position w:val="-5"/>
        </w:rPr>
        <w:drawing>
          <wp:inline distT="0" distB="0" distL="0" distR="0" wp14:anchorId="0B870EC4" wp14:editId="574E2621">
            <wp:extent cx="229616" cy="99568"/>
            <wp:effectExtent l="0" t="0" r="0" b="0"/>
            <wp:docPr id="1090691566" name="Picture 1090691566" descr="{&quot;mathml&quot;:&quot;&lt;math style=\&quot;font-family:stix;font-size:12px;\&quot; xmlns=\&quot;http://www.w3.org/1998/Math/MathML\&quot;&gt;&lt;mi&gt;&amp;#x3B1;&lt;/mi&gt;&lt;mo&gt;,&lt;/mo&gt;&lt;mi&gt;&amp;#x3B3;&lt;/mi&gt;&lt;/math&gt;&quot;,&quot;origin&quot;:&quot;MathType Legacy&quot;,&quot;version&quot;:&quot;v3.23.0&quot;}" title="alpha comma gam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amp;#x3B1;&lt;/mi&gt;&lt;mo&gt;,&lt;/mo&gt;&lt;mi&gt;&amp;#x3B3;&lt;/mi&gt;&lt;/math&gt;&quot;,&quot;origin&quot;:&quot;MathType Legacy&quot;,&quot;version&quot;:&quot;v3.23.0&quot;}" title="alpha comma gamma"/>
                    <pic:cNvPicPr/>
                  </pic:nvPicPr>
                  <pic:blipFill>
                    <a:blip r:embed="rId401" cstate="print">
                      <a:extLst>
                        <a:ext uri="{28A0092B-C50C-407E-A947-70E740481C1C}">
                          <a14:useLocalDpi xmlns:a14="http://schemas.microsoft.com/office/drawing/2010/main" val="0"/>
                        </a:ext>
                      </a:extLst>
                    </a:blip>
                    <a:stretch>
                      <a:fillRect/>
                    </a:stretch>
                  </pic:blipFill>
                  <pic:spPr>
                    <a:xfrm>
                      <a:off x="0" y="0"/>
                      <a:ext cx="229616" cy="99568"/>
                    </a:xfrm>
                    <a:prstGeom prst="rect">
                      <a:avLst/>
                    </a:prstGeom>
                  </pic:spPr>
                </pic:pic>
              </a:graphicData>
            </a:graphic>
          </wp:inline>
        </w:drawing>
      </w:r>
      <w:r>
        <w:t xml:space="preserve"> are the corresponding biases.  We use z instead of u to because the inputs are more akin to measurements than controls.  The matrix R resolves acceleration into the global frame and g is the gravity vector which for now we assume known.  </w:t>
      </w:r>
    </w:p>
    <w:p w14:paraId="6699FF44" w14:textId="77777777" w:rsidR="004775A8" w:rsidRDefault="004775A8" w:rsidP="00BF6725"/>
    <w:p w14:paraId="63784D81" w14:textId="77777777" w:rsidR="004775A8" w:rsidRDefault="004775A8" w:rsidP="00BF6725"/>
    <w:p w14:paraId="6B0AE705" w14:textId="3CE2CA51" w:rsidR="00BF6725" w:rsidRDefault="00BF6725" w:rsidP="00BF6725">
      <w:r>
        <w:t>The estimated biases are explicitly subtracted from the IMU inputs such that state propagation and measurement correct are functions of the bias corrected inputs</w:t>
      </w:r>
    </w:p>
    <w:p w14:paraId="1C4DAA0C" w14:textId="77777777" w:rsidR="00BF6725" w:rsidRDefault="00BF6725" w:rsidP="00BF6725"/>
    <w:p w14:paraId="19912EBA" w14:textId="5728440D" w:rsidR="000B634C" w:rsidRDefault="00BF6725" w:rsidP="00B71F21">
      <w:pPr>
        <w:jc w:val="center"/>
      </w:pPr>
      <w:r>
        <w:rPr>
          <w:noProof/>
          <w:position w:val="-45"/>
        </w:rPr>
        <w:drawing>
          <wp:inline distT="0" distB="0" distL="0" distR="0" wp14:anchorId="14B146A3" wp14:editId="6FEFA9BD">
            <wp:extent cx="631952" cy="410464"/>
            <wp:effectExtent l="0" t="0" r="0" b="0"/>
            <wp:docPr id="628929860" name="Picture 628929860" descr="{&quot;mathml&quot;:&quot;&lt;math style=\&quot;font-family:Times New Roman;font-size:12px;\&quot; xmlns=\&quot;http://www.w3.org/1998/Math/MathML\&quot;&gt;&lt;mover&gt;&lt;mi&gt;a&lt;/mi&gt;&lt;mo&gt;^&lt;/mo&gt;&lt;/mover&gt;&lt;mo&gt;=&lt;/mo&gt;&lt;mi&gt;a&lt;/mi&gt;&lt;mo&gt;-&lt;/mo&gt;&lt;mi&gt;&amp;#x3B1;&lt;/mi&gt;&lt;mspace linebreak=\&quot;newline\&quot;/&gt;&lt;mover&gt;&lt;mi&gt;&amp;#x3C9;&lt;/mi&gt;&lt;mo&gt;^&lt;/mo&gt;&lt;/mover&gt;&lt;mo&gt;=&lt;/mo&gt;&lt;mi&gt;&amp;#x3C9;&lt;/mi&gt;&lt;mo&gt;-&lt;/mo&gt;&lt;mi&gt;&amp;#x3B3;&lt;/mi&gt;&lt;/math&gt;&quot;,&quot;origin&quot;:&quot;MathType Legacy&quot;,&quot;version&quot;:&quot;v3.26.0&quot;}" title="a with hat on top equals a minus alpha&#10;omega with hat on top equals omega minus gam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over&gt;&lt;mi&gt;a&lt;/mi&gt;&lt;mo&gt;^&lt;/mo&gt;&lt;/mover&gt;&lt;mo&gt;=&lt;/mo&gt;&lt;mi&gt;a&lt;/mi&gt;&lt;mo&gt;-&lt;/mo&gt;&lt;mi&gt;&amp;#x3B1;&lt;/mi&gt;&lt;mspace linebreak=\&quot;newline\&quot;/&gt;&lt;mover&gt;&lt;mi&gt;&amp;#x3C9;&lt;/mi&gt;&lt;mo&gt;^&lt;/mo&gt;&lt;/mover&gt;&lt;mo&gt;=&lt;/mo&gt;&lt;mi&gt;&amp;#x3C9;&lt;/mi&gt;&lt;mo&gt;-&lt;/mo&gt;&lt;mi&gt;&amp;#x3B3;&lt;/mi&gt;&lt;/math&gt;&quot;,&quot;origin&quot;:&quot;MathType Legacy&quot;,&quot;version&quot;:&quot;v3.26.0&quot;}" title="a with hat on top equals a minus alpha&#10;omega with hat on top equals omega minus gamma"/>
                    <pic:cNvPicPr/>
                  </pic:nvPicPr>
                  <pic:blipFill>
                    <a:blip r:embed="rId402" cstate="print">
                      <a:extLst>
                        <a:ext uri="{28A0092B-C50C-407E-A947-70E740481C1C}">
                          <a14:useLocalDpi xmlns:a14="http://schemas.microsoft.com/office/drawing/2010/main" val="0"/>
                        </a:ext>
                      </a:extLst>
                    </a:blip>
                    <a:stretch>
                      <a:fillRect/>
                    </a:stretch>
                  </pic:blipFill>
                  <pic:spPr>
                    <a:xfrm>
                      <a:off x="0" y="0"/>
                      <a:ext cx="631952" cy="410464"/>
                    </a:xfrm>
                    <a:prstGeom prst="rect">
                      <a:avLst/>
                    </a:prstGeom>
                  </pic:spPr>
                </pic:pic>
              </a:graphicData>
            </a:graphic>
          </wp:inline>
        </w:drawing>
      </w:r>
    </w:p>
    <w:p w14:paraId="16E6B11D" w14:textId="77777777" w:rsidR="000B634C" w:rsidRDefault="000B634C" w:rsidP="00411D00"/>
    <w:p w14:paraId="55D6F71A" w14:textId="2D90A1C8" w:rsidR="000B634C" w:rsidRDefault="000B634C" w:rsidP="00411D00">
      <w:r>
        <w:t>The ESKF can seem confusing.  It helps to start from first principles</w:t>
      </w:r>
      <w:r w:rsidR="00103290">
        <w:t xml:space="preserve"> beginning with the prediction step</w:t>
      </w:r>
      <w:r>
        <w:t>.  A standard EKF produces a linearization for the state function evaluated at the previous filtered state estimate xhat(n-1|n-1)</w:t>
      </w:r>
      <w:r w:rsidR="002141B4">
        <w:t>.</w:t>
      </w:r>
      <w:r>
        <w:t xml:space="preserve"> </w:t>
      </w:r>
      <w:r w:rsidR="002141B4">
        <w:t>The predicted estimate at time n is xbar = Ef(</w:t>
      </w:r>
      <w:r>
        <w:t>xhatn-1</w:t>
      </w:r>
      <w:r w:rsidR="002141B4">
        <w:t xml:space="preserve">)|Y).  </w:t>
      </w:r>
      <w:r>
        <w:t xml:space="preserve">The purpose of the linearization is to enable computation of the predicted error covariance.  </w:t>
      </w:r>
      <w:r w:rsidR="002141B4">
        <w:t>To</w:t>
      </w:r>
      <w:r>
        <w:t xml:space="preserve"> </w:t>
      </w:r>
      <w:r w:rsidR="002141B4">
        <w:t>first order the Taylor series</w:t>
      </w:r>
      <w:r>
        <w:t xml:space="preserve"> expansion </w:t>
      </w:r>
      <w:r w:rsidR="0006681E">
        <w:t>about the previous filtered estimate is</w:t>
      </w:r>
    </w:p>
    <w:p w14:paraId="2AC0F04A" w14:textId="77777777" w:rsidR="00091BF1" w:rsidRDefault="00091BF1" w:rsidP="00411D00"/>
    <w:p w14:paraId="68973E3F" w14:textId="77777777" w:rsidR="000B634C" w:rsidRDefault="000B634C" w:rsidP="00411D00"/>
    <w:p w14:paraId="5040E200" w14:textId="00C34451" w:rsidR="000B634C" w:rsidRDefault="00054125" w:rsidP="000B634C">
      <w:pPr>
        <w:jc w:val="center"/>
      </w:pPr>
      <w:r>
        <w:rPr>
          <w:noProof/>
          <w:position w:val="-17"/>
        </w:rPr>
        <w:drawing>
          <wp:inline distT="0" distB="0" distL="0" distR="0" wp14:anchorId="5E2091F2" wp14:editId="4D1671D0">
            <wp:extent cx="2889504" cy="540512"/>
            <wp:effectExtent l="0" t="0" r="0" b="0"/>
            <wp:docPr id="1" name="Picture 1" descr="{&quot;mathml&quot;:&quot;&lt;math style=\&quot;font-family:'Times New Roman';\&quot; xmlns=\&quot;http://www.w3.org/1998/Math/MathML\&quot;&gt;&lt;mstyle mathsize=\&quot;12px\&quot;&gt;&lt;mtable columnspacing=\&quot;0px\&quot; columnalign=\&quot;right center left\&quot;&gt;&lt;mtr&gt;&lt;mtd&gt;&lt;msub&gt;&lt;mi&gt;x&lt;/mi&gt;&lt;mi&gt;n&lt;/mi&gt;&lt;/msub&gt;&lt;/mtd&gt;&lt;mtd&gt;&lt;mo&gt;=&lt;/mo&gt;&lt;/mtd&gt;&lt;mtd&gt;&lt;mi&gt;f&lt;/mi&gt;&lt;mfenced&gt;&lt;msub&gt;&lt;mi&gt;x&lt;/mi&gt;&lt;mrow&gt;&lt;mi&gt;n&lt;/mi&gt;&lt;mo&gt;-&lt;/mo&gt;&lt;mn&gt;1&lt;/mn&gt;&lt;/mrow&gt;&lt;/msub&gt;&lt;/mfenced&gt;&lt;mo&gt;=&lt;/mo&gt;&lt;mi&gt;f&lt;/mi&gt;&lt;mfenced&gt;&lt;msub&gt;&lt;mover&gt;&lt;mi&gt;x&lt;/mi&gt;&lt;mo&gt;^&lt;/mo&gt;&lt;/mover&gt;&lt;mrow&gt;&lt;mi&gt;n&lt;/mi&gt;&lt;mo&gt;-&lt;/mo&gt;&lt;mn&gt;1&lt;/mn&gt;&lt;/mrow&gt;&lt;/msub&gt;&lt;/mfenced&gt;&lt;mo&gt;+&lt;/mo&gt;&lt;msub&gt;&lt;mi&gt;F&lt;/mi&gt;&lt;mrow&gt;&lt;mi&gt;n&lt;/mi&gt;&lt;mo&gt;-&lt;/mo&gt;&lt;mn&gt;1&lt;/mn&gt;&lt;/mrow&gt;&lt;/msub&gt;&lt;mfenced&gt;&lt;mrow&gt;&lt;msub&gt;&lt;mi&gt;x&lt;/mi&gt;&lt;mrow&gt;&lt;mi&gt;n&lt;/mi&gt;&lt;mo&gt;-&lt;/mo&gt;&lt;mn&gt;1&lt;/mn&gt;&lt;/mrow&gt;&lt;/msub&gt;&lt;mo&gt;-&lt;/mo&gt;&lt;msub&gt;&lt;mover&gt;&lt;mi&gt;x&lt;/mi&gt;&lt;mo&gt;^&lt;/mo&gt;&lt;/mover&gt;&lt;mrow&gt;&lt;mi&gt;n&lt;/mi&gt;&lt;mo&gt;-&lt;/mo&gt;&lt;mn&gt;1&lt;/mn&gt;&lt;/mrow&gt;&lt;/msub&gt;&lt;/mrow&gt;&lt;/mfenced&gt;&lt;/mtd&gt;&lt;/mtr&gt;&lt;mtr&gt;&lt;mtd/&gt;&lt;mtd&gt;&lt;mo&gt;=&lt;/mo&gt;&lt;/mtd&gt;&lt;mtd&gt;&lt;msub&gt;&lt;menclose notation=\&quot;top\&quot;&gt;&lt;mi&gt;x&lt;/mi&gt;&lt;/menclose&gt;&lt;mi&gt;n&lt;/mi&gt;&lt;/msub&gt;&lt;mo&gt;+&lt;/mo&gt;&lt;msub&gt;&lt;mi&gt;F&lt;/mi&gt;&lt;mrow&gt;&lt;mi&gt;n&lt;/mi&gt;&lt;mo&gt;-&lt;/mo&gt;&lt;mn&gt;1&lt;/mn&gt;&lt;/mrow&gt;&lt;/msub&gt;&lt;mo stretchy=\&quot;true\&quot;&gt;(&lt;/mo&gt;&lt;msub&gt;&lt;mi&gt;x&lt;/mi&gt;&lt;mrow&gt;&lt;mi&gt;n&lt;/mi&gt;&lt;mo&gt;-&lt;/mo&gt;&lt;mn&gt;1&lt;/mn&gt;&lt;/mrow&gt;&lt;/msub&gt;&lt;mo&gt;-&lt;/mo&gt;&lt;msub&gt;&lt;mover&gt;&lt;mi&gt;x&lt;/mi&gt;&lt;mo&gt;^&lt;/mo&gt;&lt;/mover&gt;&lt;mrow&gt;&lt;mi&gt;n&lt;/mi&gt;&lt;mo&gt;-&lt;/mo&gt;&lt;mn&gt;1&lt;/mn&gt;&lt;/mrow&gt;&lt;/msub&gt;&lt;mo stretchy=\&quot;true\&quot;&gt;)&lt;/mo&gt;&lt;/mtd&gt;&lt;/mtr&gt;&lt;/mtable&gt;&lt;/mstyle&gt;&lt;/math&gt;&quot;,&quot;origin&quot;:&quot;MathType Legacy&quot;,&quot;version&quot;:&quot;v3.27.2&quot;}" title="table row cell x subscript n end cell equals cell f open parentheses x subscript n minus 1 end subscript close parentheses equals f open parentheses x with hat on top subscript n minus 1 end subscript close parentheses plus F subscript n minus 1 end subscript open parentheses x subscript n minus 1 end subscript minus x with hat on top subscript n minus 1 end subscript close parentheses end cell row blank equals cell top enclose x subscript n plus F subscript n minus 1 end subscript stretchy left parenthesis x subscript n minus 1 end subscript minus x with hat on top subscript n minus 1 end subscript stretchy right parenthesis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table columnspacing=\&quot;0px\&quot; columnalign=\&quot;right center left\&quot;&gt;&lt;mtr&gt;&lt;mtd&gt;&lt;msub&gt;&lt;mi&gt;x&lt;/mi&gt;&lt;mi&gt;n&lt;/mi&gt;&lt;/msub&gt;&lt;/mtd&gt;&lt;mtd&gt;&lt;mo&gt;=&lt;/mo&gt;&lt;/mtd&gt;&lt;mtd&gt;&lt;mi&gt;f&lt;/mi&gt;&lt;mfenced&gt;&lt;msub&gt;&lt;mi&gt;x&lt;/mi&gt;&lt;mrow&gt;&lt;mi&gt;n&lt;/mi&gt;&lt;mo&gt;-&lt;/mo&gt;&lt;mn&gt;1&lt;/mn&gt;&lt;/mrow&gt;&lt;/msub&gt;&lt;/mfenced&gt;&lt;mo&gt;=&lt;/mo&gt;&lt;mi&gt;f&lt;/mi&gt;&lt;mfenced&gt;&lt;msub&gt;&lt;mover&gt;&lt;mi&gt;x&lt;/mi&gt;&lt;mo&gt;^&lt;/mo&gt;&lt;/mover&gt;&lt;mrow&gt;&lt;mi&gt;n&lt;/mi&gt;&lt;mo&gt;-&lt;/mo&gt;&lt;mn&gt;1&lt;/mn&gt;&lt;/mrow&gt;&lt;/msub&gt;&lt;/mfenced&gt;&lt;mo&gt;+&lt;/mo&gt;&lt;msub&gt;&lt;mi&gt;F&lt;/mi&gt;&lt;mrow&gt;&lt;mi&gt;n&lt;/mi&gt;&lt;mo&gt;-&lt;/mo&gt;&lt;mn&gt;1&lt;/mn&gt;&lt;/mrow&gt;&lt;/msub&gt;&lt;mfenced&gt;&lt;mrow&gt;&lt;msub&gt;&lt;mi&gt;x&lt;/mi&gt;&lt;mrow&gt;&lt;mi&gt;n&lt;/mi&gt;&lt;mo&gt;-&lt;/mo&gt;&lt;mn&gt;1&lt;/mn&gt;&lt;/mrow&gt;&lt;/msub&gt;&lt;mo&gt;-&lt;/mo&gt;&lt;msub&gt;&lt;mover&gt;&lt;mi&gt;x&lt;/mi&gt;&lt;mo&gt;^&lt;/mo&gt;&lt;/mover&gt;&lt;mrow&gt;&lt;mi&gt;n&lt;/mi&gt;&lt;mo&gt;-&lt;/mo&gt;&lt;mn&gt;1&lt;/mn&gt;&lt;/mrow&gt;&lt;/msub&gt;&lt;/mrow&gt;&lt;/mfenced&gt;&lt;/mtd&gt;&lt;/mtr&gt;&lt;mtr&gt;&lt;mtd/&gt;&lt;mtd&gt;&lt;mo&gt;=&lt;/mo&gt;&lt;/mtd&gt;&lt;mtd&gt;&lt;msub&gt;&lt;menclose notation=\&quot;top\&quot;&gt;&lt;mi&gt;x&lt;/mi&gt;&lt;/menclose&gt;&lt;mi&gt;n&lt;/mi&gt;&lt;/msub&gt;&lt;mo&gt;+&lt;/mo&gt;&lt;msub&gt;&lt;mi&gt;F&lt;/mi&gt;&lt;mrow&gt;&lt;mi&gt;n&lt;/mi&gt;&lt;mo&gt;-&lt;/mo&gt;&lt;mn&gt;1&lt;/mn&gt;&lt;/mrow&gt;&lt;/msub&gt;&lt;mo stretchy=\&quot;true\&quot;&gt;(&lt;/mo&gt;&lt;msub&gt;&lt;mi&gt;x&lt;/mi&gt;&lt;mrow&gt;&lt;mi&gt;n&lt;/mi&gt;&lt;mo&gt;-&lt;/mo&gt;&lt;mn&gt;1&lt;/mn&gt;&lt;/mrow&gt;&lt;/msub&gt;&lt;mo&gt;-&lt;/mo&gt;&lt;msub&gt;&lt;mover&gt;&lt;mi&gt;x&lt;/mi&gt;&lt;mo&gt;^&lt;/mo&gt;&lt;/mover&gt;&lt;mrow&gt;&lt;mi&gt;n&lt;/mi&gt;&lt;mo&gt;-&lt;/mo&gt;&lt;mn&gt;1&lt;/mn&gt;&lt;/mrow&gt;&lt;/msub&gt;&lt;mo stretchy=\&quot;true\&quot;&gt;)&lt;/mo&gt;&lt;/mtd&gt;&lt;/mtr&gt;&lt;/mtable&gt;&lt;/mstyle&gt;&lt;/math&gt;&quot;,&quot;origin&quot;:&quot;MathType Legacy&quot;,&quot;version&quot;:&quot;v3.27.2&quot;}" title="table row cell x subscript n end cell equals cell f open parentheses x subscript n minus 1 end subscript close parentheses equals f open parentheses x with hat on top subscript n minus 1 end subscript close parentheses plus F subscript n minus 1 end subscript open parentheses x subscript n minus 1 end subscript minus x with hat on top subscript n minus 1 end subscript close parentheses end cell row blank equals cell top enclose x subscript n plus F subscript n minus 1 end subscript stretchy left parenthesis x subscript n minus 1 end subscript minus x with hat on top subscript n minus 1 end subscript stretchy right parenthesis end cell end table"/>
                    <pic:cNvPicPr/>
                  </pic:nvPicPr>
                  <pic:blipFill>
                    <a:blip r:embed="rId403" cstate="print">
                      <a:extLst>
                        <a:ext uri="{28A0092B-C50C-407E-A947-70E740481C1C}">
                          <a14:useLocalDpi xmlns:a14="http://schemas.microsoft.com/office/drawing/2010/main" val="0"/>
                        </a:ext>
                      </a:extLst>
                    </a:blip>
                    <a:stretch>
                      <a:fillRect/>
                    </a:stretch>
                  </pic:blipFill>
                  <pic:spPr>
                    <a:xfrm>
                      <a:off x="0" y="0"/>
                      <a:ext cx="2889504" cy="540512"/>
                    </a:xfrm>
                    <a:prstGeom prst="rect">
                      <a:avLst/>
                    </a:prstGeom>
                  </pic:spPr>
                </pic:pic>
              </a:graphicData>
            </a:graphic>
          </wp:inline>
        </w:drawing>
      </w:r>
    </w:p>
    <w:p w14:paraId="10652893" w14:textId="77777777" w:rsidR="000B634C" w:rsidRDefault="000B634C" w:rsidP="000B634C">
      <w:pPr>
        <w:jc w:val="center"/>
      </w:pPr>
    </w:p>
    <w:p w14:paraId="063C8DD1" w14:textId="77777777" w:rsidR="000B634C" w:rsidRDefault="000B634C" w:rsidP="000B634C"/>
    <w:p w14:paraId="50CF4700" w14:textId="3621B901" w:rsidR="000B634C" w:rsidRDefault="002141B4" w:rsidP="00411D00">
      <w:r>
        <w:t>where the state Jacobian matrix is</w:t>
      </w:r>
    </w:p>
    <w:p w14:paraId="4A659BB5" w14:textId="77777777" w:rsidR="000B634C" w:rsidRDefault="000B634C" w:rsidP="00411D00"/>
    <w:p w14:paraId="7B616F0A" w14:textId="77777777" w:rsidR="000B634C" w:rsidRDefault="000B634C" w:rsidP="00411D00"/>
    <w:p w14:paraId="02A5C2CE" w14:textId="209B5172" w:rsidR="001E5571" w:rsidRDefault="002141B4" w:rsidP="0006681E">
      <w:pPr>
        <w:jc w:val="center"/>
      </w:pPr>
      <w:r>
        <w:rPr>
          <w:noProof/>
          <w:position w:val="-40"/>
        </w:rPr>
        <w:drawing>
          <wp:inline distT="0" distB="0" distL="0" distR="0" wp14:anchorId="1EB97D2C" wp14:editId="2CF26550">
            <wp:extent cx="1906016" cy="528320"/>
            <wp:effectExtent l="0" t="0" r="0" b="0"/>
            <wp:docPr id="724271702" name="Picture 724271702" descr="{&quot;mathml&quot;:&quot;&lt;math style=\&quot;font-family:'Times New Roman';\&quot; xmlns=\&quot;http://www.w3.org/1998/Math/MathML\&quot;&gt;&lt;mstyle mathsize=\&quot;12px\&quot;&gt;&lt;msub&gt;&lt;mi&gt;F&lt;/mi&gt;&lt;mrow&gt;&lt;mi&gt;n&lt;/mi&gt;&lt;mo&gt;-&lt;/mo&gt;&lt;mn&gt;1&lt;/mn&gt;&lt;/mrow&gt;&lt;/msub&gt;&lt;mo&gt;&amp;#x2261;&lt;/mo&gt;&lt;mi&gt;F&lt;/mi&gt;&lt;mfenced&gt;&lt;msub&gt;&lt;mover&gt;&lt;mi&gt;x&lt;/mi&gt;&lt;mo&gt;^&lt;/mo&gt;&lt;/mover&gt;&lt;mrow&gt;&lt;mi&gt;n&lt;/mi&gt;&lt;mo&gt;-&lt;/mo&gt;&lt;mn&gt;1&lt;/mn&gt;&lt;/mrow&gt;&lt;/msub&gt;&lt;/mfenced&gt;&lt;mo&gt;=&lt;/mo&gt;&lt;msub&gt;&lt;menclose notation=\&quot;right\&quot;&gt;&lt;mfrac&gt;&lt;mrow&gt;&lt;mo&gt;d&lt;/mo&gt;&lt;mi&gt;f&lt;/mi&gt;&lt;/mrow&gt;&lt;mrow&gt;&lt;mo&gt;d&lt;/mo&gt;&lt;mi&gt;x&lt;/mi&gt;&lt;/mrow&gt;&lt;/mfrac&gt;&lt;/menclose&gt;&lt;mrow&gt;&lt;mi&gt;x&lt;/mi&gt;&lt;mo&gt;=&lt;/mo&gt;&lt;msub&gt;&lt;mover&gt;&lt;mi&gt;x&lt;/mi&gt;&lt;mo&gt;^&lt;/mo&gt;&lt;/mover&gt;&lt;mrow&gt;&lt;mi&gt;n&lt;/mi&gt;&lt;mo&gt;-&lt;/mo&gt;&lt;mn&gt;1&lt;/mn&gt;&lt;/mrow&gt;&lt;/msub&gt;&lt;/mrow&gt;&lt;/msub&gt;&lt;/mstyle&gt;&lt;/math&gt;&quot;,&quot;origin&quot;:&quot;MathType Legacy&quot;,&quot;version&quot;:&quot;v3.27.2&quot;}" title="F subscript n minus 1 end subscript identical to F open parentheses x with hat on top subscript n minus 1 end subscript close parentheses equals right enclose fraction numerator d f over denominator d x end fraction end enclose subscript x equals x with hat on top subscript n minus 1 end subscript end sub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sub&gt;&lt;mi&gt;F&lt;/mi&gt;&lt;mrow&gt;&lt;mi&gt;n&lt;/mi&gt;&lt;mo&gt;-&lt;/mo&gt;&lt;mn&gt;1&lt;/mn&gt;&lt;/mrow&gt;&lt;/msub&gt;&lt;mo&gt;&amp;#x2261;&lt;/mo&gt;&lt;mi&gt;F&lt;/mi&gt;&lt;mfenced&gt;&lt;msub&gt;&lt;mover&gt;&lt;mi&gt;x&lt;/mi&gt;&lt;mo&gt;^&lt;/mo&gt;&lt;/mover&gt;&lt;mrow&gt;&lt;mi&gt;n&lt;/mi&gt;&lt;mo&gt;-&lt;/mo&gt;&lt;mn&gt;1&lt;/mn&gt;&lt;/mrow&gt;&lt;/msub&gt;&lt;/mfenced&gt;&lt;mo&gt;=&lt;/mo&gt;&lt;msub&gt;&lt;menclose notation=\&quot;right\&quot;&gt;&lt;mfrac&gt;&lt;mrow&gt;&lt;mo&gt;d&lt;/mo&gt;&lt;mi&gt;f&lt;/mi&gt;&lt;/mrow&gt;&lt;mrow&gt;&lt;mo&gt;d&lt;/mo&gt;&lt;mi&gt;x&lt;/mi&gt;&lt;/mrow&gt;&lt;/mfrac&gt;&lt;/menclose&gt;&lt;mrow&gt;&lt;mi&gt;x&lt;/mi&gt;&lt;mo&gt;=&lt;/mo&gt;&lt;msub&gt;&lt;mover&gt;&lt;mi&gt;x&lt;/mi&gt;&lt;mo&gt;^&lt;/mo&gt;&lt;/mover&gt;&lt;mrow&gt;&lt;mi&gt;n&lt;/mi&gt;&lt;mo&gt;-&lt;/mo&gt;&lt;mn&gt;1&lt;/mn&gt;&lt;/mrow&gt;&lt;/msub&gt;&lt;/mrow&gt;&lt;/msub&gt;&lt;/mstyle&gt;&lt;/math&gt;&quot;,&quot;origin&quot;:&quot;MathType Legacy&quot;,&quot;version&quot;:&quot;v3.27.2&quot;}" title="F subscript n minus 1 end subscript identical to F open parentheses x with hat on top subscript n minus 1 end subscript close parentheses equals right enclose fraction numerator d f over denominator d x end fraction end enclose subscript x equals x with hat on top subscript n minus 1 end subscript end subscript"/>
                    <pic:cNvPicPr/>
                  </pic:nvPicPr>
                  <pic:blipFill>
                    <a:blip r:embed="rId404" cstate="print">
                      <a:extLst>
                        <a:ext uri="{28A0092B-C50C-407E-A947-70E740481C1C}">
                          <a14:useLocalDpi xmlns:a14="http://schemas.microsoft.com/office/drawing/2010/main" val="0"/>
                        </a:ext>
                      </a:extLst>
                    </a:blip>
                    <a:stretch>
                      <a:fillRect/>
                    </a:stretch>
                  </pic:blipFill>
                  <pic:spPr>
                    <a:xfrm>
                      <a:off x="0" y="0"/>
                      <a:ext cx="1906016" cy="528320"/>
                    </a:xfrm>
                    <a:prstGeom prst="rect">
                      <a:avLst/>
                    </a:prstGeom>
                  </pic:spPr>
                </pic:pic>
              </a:graphicData>
            </a:graphic>
          </wp:inline>
        </w:drawing>
      </w:r>
    </w:p>
    <w:p w14:paraId="110C65B9" w14:textId="77777777" w:rsidR="002141B4" w:rsidRDefault="002141B4" w:rsidP="00411D00"/>
    <w:p w14:paraId="5FDF6094" w14:textId="63E77A5F" w:rsidR="002141B4" w:rsidRDefault="004B6ADF" w:rsidP="00411D00">
      <w:r>
        <w:t>D</w:t>
      </w:r>
      <w:r w:rsidR="002141B4">
        <w:t>efining</w:t>
      </w:r>
      <w:r>
        <w:t xml:space="preserve"> </w:t>
      </w:r>
      <w:r w:rsidR="00054125">
        <w:rPr>
          <w:noProof/>
          <w:position w:val="-17"/>
        </w:rPr>
        <w:drawing>
          <wp:inline distT="0" distB="0" distL="0" distR="0" wp14:anchorId="424E7DEE" wp14:editId="46F556F9">
            <wp:extent cx="1036320" cy="237744"/>
            <wp:effectExtent l="0" t="0" r="0" b="0"/>
            <wp:docPr id="1515980631" name="Picture 1515980631" descr="{&quot;mathml&quot;:&quot;&lt;math style=\&quot;font-family:'Times New Roman';\&quot; xmlns=\&quot;http://www.w3.org/1998/Math/MathML\&quot;&gt;&lt;mstyle mathsize=\&quot;12px\&quot;&gt;&lt;msub&gt;&lt;mover&gt;&lt;mi&gt;x&lt;/mi&gt;&lt;mo&gt;~&lt;/mo&gt;&lt;/mover&gt;&lt;mrow&gt;&lt;mi&gt;n&lt;/mi&gt;&lt;mo&gt;|&lt;/mo&gt;&lt;mi&gt;n&lt;/mi&gt;&lt;mo&gt;-&lt;/mo&gt;&lt;mn&gt;1&lt;/mn&gt;&lt;/mrow&gt;&lt;/msub&gt;&lt;mo&gt;=&lt;/mo&gt;&lt;msub&gt;&lt;mi&gt;x&lt;/mi&gt;&lt;mi&gt;n&lt;/mi&gt;&lt;/msub&gt;&lt;mo&gt;-&lt;/mo&gt;&lt;msub&gt;&lt;mover&gt;&lt;mi&gt;x&lt;/mi&gt;&lt;mo&gt;&amp;#xAF;&lt;/mo&gt;&lt;/mover&gt;&lt;mi&gt;n&lt;/mi&gt;&lt;/msub&gt;&lt;/mstyle&gt;&lt;/math&gt;&quot;,&quot;origin&quot;:&quot;MathType Legacy&quot;,&quot;version&quot;:&quot;v3.27.2&quot;}" title="x with tilde on top subscript n vertical line n minus 1 end subscript equals x subscript n minus x with bar on top subscript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sub&gt;&lt;mover&gt;&lt;mi&gt;x&lt;/mi&gt;&lt;mo&gt;~&lt;/mo&gt;&lt;/mover&gt;&lt;mrow&gt;&lt;mi&gt;n&lt;/mi&gt;&lt;mo&gt;|&lt;/mo&gt;&lt;mi&gt;n&lt;/mi&gt;&lt;mo&gt;-&lt;/mo&gt;&lt;mn&gt;1&lt;/mn&gt;&lt;/mrow&gt;&lt;/msub&gt;&lt;mo&gt;=&lt;/mo&gt;&lt;msub&gt;&lt;mi&gt;x&lt;/mi&gt;&lt;mi&gt;n&lt;/mi&gt;&lt;/msub&gt;&lt;mo&gt;-&lt;/mo&gt;&lt;msub&gt;&lt;mover&gt;&lt;mi&gt;x&lt;/mi&gt;&lt;mo&gt;&amp;#xAF;&lt;/mo&gt;&lt;/mover&gt;&lt;mi&gt;n&lt;/mi&gt;&lt;/msub&gt;&lt;/mstyle&gt;&lt;/math&gt;&quot;,&quot;origin&quot;:&quot;MathType Legacy&quot;,&quot;version&quot;:&quot;v3.27.2&quot;}" title="x with tilde on top subscript n vertical line n minus 1 end subscript equals x subscript n minus x with bar on top subscript n"/>
                    <pic:cNvPicPr/>
                  </pic:nvPicPr>
                  <pic:blipFill>
                    <a:blip r:embed="rId405" cstate="print">
                      <a:extLst>
                        <a:ext uri="{28A0092B-C50C-407E-A947-70E740481C1C}">
                          <a14:useLocalDpi xmlns:a14="http://schemas.microsoft.com/office/drawing/2010/main" val="0"/>
                        </a:ext>
                      </a:extLst>
                    </a:blip>
                    <a:stretch>
                      <a:fillRect/>
                    </a:stretch>
                  </pic:blipFill>
                  <pic:spPr>
                    <a:xfrm>
                      <a:off x="0" y="0"/>
                      <a:ext cx="1036320" cy="237744"/>
                    </a:xfrm>
                    <a:prstGeom prst="rect">
                      <a:avLst/>
                    </a:prstGeom>
                  </pic:spPr>
                </pic:pic>
              </a:graphicData>
            </a:graphic>
          </wp:inline>
        </w:drawing>
      </w:r>
      <w:r>
        <w:t xml:space="preserve"> and </w:t>
      </w:r>
      <w:r w:rsidR="002141B4">
        <w:t xml:space="preserve"> </w:t>
      </w:r>
      <w:r>
        <w:rPr>
          <w:noProof/>
          <w:position w:val="-13"/>
        </w:rPr>
        <w:drawing>
          <wp:inline distT="0" distB="0" distL="0" distR="0" wp14:anchorId="0CB2FD2D" wp14:editId="251237D9">
            <wp:extent cx="755904" cy="213360"/>
            <wp:effectExtent l="0" t="0" r="0" b="0"/>
            <wp:docPr id="1161819174" name="Picture 1161819174" descr="{&quot;mathml&quot;:&quot;&lt;math style=\&quot;font-family:'Times New Roman';\&quot; xmlns=\&quot;http://www.w3.org/1998/Math/MathML\&quot;&gt;&lt;mstyle mathsize=\&quot;12px\&quot;&gt;&lt;msub&gt;&lt;mover&gt;&lt;mi&gt;x&lt;/mi&gt;&lt;mo&gt;~&lt;/mo&gt;&lt;/mover&gt;&lt;mi&gt;n&lt;/mi&gt;&lt;/msub&gt;&lt;mo&gt;=&lt;/mo&gt;&lt;msub&gt;&lt;mi&gt;x&lt;/mi&gt;&lt;mi&gt;n&lt;/mi&gt;&lt;/msub&gt;&lt;mo&gt;-&lt;/mo&gt;&lt;msub&gt;&lt;mover&gt;&lt;mi&gt;x&lt;/mi&gt;&lt;mo&gt;^&lt;/mo&gt;&lt;/mover&gt;&lt;mi&gt;n&lt;/mi&gt;&lt;/msub&gt;&lt;/mstyle&gt;&lt;/math&gt;&quot;,&quot;origin&quot;:&quot;MathType Legacy&quot;,&quot;version&quot;:&quot;v3.27.2&quot;}" title="x with tilde on top subscript n equals x subscript n minus x with hat on top subscript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sub&gt;&lt;mover&gt;&lt;mi&gt;x&lt;/mi&gt;&lt;mo&gt;~&lt;/mo&gt;&lt;/mover&gt;&lt;mi&gt;n&lt;/mi&gt;&lt;/msub&gt;&lt;mo&gt;=&lt;/mo&gt;&lt;msub&gt;&lt;mi&gt;x&lt;/mi&gt;&lt;mi&gt;n&lt;/mi&gt;&lt;/msub&gt;&lt;mo&gt;-&lt;/mo&gt;&lt;msub&gt;&lt;mover&gt;&lt;mi&gt;x&lt;/mi&gt;&lt;mo&gt;^&lt;/mo&gt;&lt;/mover&gt;&lt;mi&gt;n&lt;/mi&gt;&lt;/msub&gt;&lt;/mstyle&gt;&lt;/math&gt;&quot;,&quot;origin&quot;:&quot;MathType Legacy&quot;,&quot;version&quot;:&quot;v3.27.2&quot;}" title="x with tilde on top subscript n equals x subscript n minus x with hat on top subscript n"/>
                    <pic:cNvPicPr/>
                  </pic:nvPicPr>
                  <pic:blipFill>
                    <a:blip r:embed="rId406" cstate="print">
                      <a:extLst>
                        <a:ext uri="{28A0092B-C50C-407E-A947-70E740481C1C}">
                          <a14:useLocalDpi xmlns:a14="http://schemas.microsoft.com/office/drawing/2010/main" val="0"/>
                        </a:ext>
                      </a:extLst>
                    </a:blip>
                    <a:stretch>
                      <a:fillRect/>
                    </a:stretch>
                  </pic:blipFill>
                  <pic:spPr>
                    <a:xfrm>
                      <a:off x="0" y="0"/>
                      <a:ext cx="755904" cy="213360"/>
                    </a:xfrm>
                    <a:prstGeom prst="rect">
                      <a:avLst/>
                    </a:prstGeom>
                  </pic:spPr>
                </pic:pic>
              </a:graphicData>
            </a:graphic>
          </wp:inline>
        </w:drawing>
      </w:r>
      <w:r w:rsidR="002141B4">
        <w:t xml:space="preserve"> as the predicted and filtered state error</w:t>
      </w:r>
      <w:r>
        <w:t>, respectively, () is equivalent to</w:t>
      </w:r>
    </w:p>
    <w:p w14:paraId="7051BEF3" w14:textId="77777777" w:rsidR="004B6ADF" w:rsidRDefault="004B6ADF" w:rsidP="00411D00"/>
    <w:p w14:paraId="1D291186" w14:textId="601430DD" w:rsidR="004B6ADF" w:rsidRDefault="004B6ADF" w:rsidP="00E3036B">
      <w:pPr>
        <w:jc w:val="center"/>
      </w:pPr>
      <w:r>
        <w:rPr>
          <w:noProof/>
          <w:position w:val="-17"/>
        </w:rPr>
        <w:drawing>
          <wp:inline distT="0" distB="0" distL="0" distR="0" wp14:anchorId="01A3795D" wp14:editId="06026610">
            <wp:extent cx="1276096" cy="237744"/>
            <wp:effectExtent l="0" t="0" r="0" b="0"/>
            <wp:docPr id="1771414340" name="Picture 1771414340" descr="{&quot;mathml&quot;:&quot;&lt;math style=\&quot;font-family:'Times New Roman';\&quot; xmlns=\&quot;http://www.w3.org/1998/Math/MathML\&quot;&gt;&lt;mstyle mathsize=\&quot;12px\&quot;&gt;&lt;msub&gt;&lt;mover&gt;&lt;mi&gt;x&lt;/mi&gt;&lt;mo&gt;~&lt;/mo&gt;&lt;/mover&gt;&lt;mrow&gt;&lt;mi&gt;n&lt;/mi&gt;&lt;mo&gt;|&lt;/mo&gt;&lt;mi&gt;n&lt;/mi&gt;&lt;mo&gt;-&lt;/mo&gt;&lt;mn&gt;1&lt;/mn&gt;&lt;/mrow&gt;&lt;/msub&gt;&lt;mo&gt;=&lt;/mo&gt;&lt;msub&gt;&lt;mi&gt;F&lt;/mi&gt;&lt;mrow&gt;&lt;mi&gt;n&lt;/mi&gt;&lt;mo&gt;-&lt;/mo&gt;&lt;mn&gt;1&lt;/mn&gt;&lt;/mrow&gt;&lt;/msub&gt;&lt;msub&gt;&lt;mover&gt;&lt;mi&gt;x&lt;/mi&gt;&lt;mo&gt;~&lt;/mo&gt;&lt;/mover&gt;&lt;mrow&gt;&lt;mi&gt;n&lt;/mi&gt;&lt;mo&gt;-&lt;/mo&gt;&lt;mn&gt;1&lt;/mn&gt;&lt;/mrow&gt;&lt;/msub&gt;&lt;/mstyle&gt;&lt;/math&gt;&quot;,&quot;origin&quot;:&quot;MathType Legacy&quot;,&quot;version&quot;:&quot;v3.27.2&quot;}" title="x with tilde on top subscript n vertical line n minus 1 end subscript equals F subscript n minus 1 end subscript x with tilde on top subscript n minus 1 end sub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sub&gt;&lt;mover&gt;&lt;mi&gt;x&lt;/mi&gt;&lt;mo&gt;~&lt;/mo&gt;&lt;/mover&gt;&lt;mrow&gt;&lt;mi&gt;n&lt;/mi&gt;&lt;mo&gt;|&lt;/mo&gt;&lt;mi&gt;n&lt;/mi&gt;&lt;mo&gt;-&lt;/mo&gt;&lt;mn&gt;1&lt;/mn&gt;&lt;/mrow&gt;&lt;/msub&gt;&lt;mo&gt;=&lt;/mo&gt;&lt;msub&gt;&lt;mi&gt;F&lt;/mi&gt;&lt;mrow&gt;&lt;mi&gt;n&lt;/mi&gt;&lt;mo&gt;-&lt;/mo&gt;&lt;mn&gt;1&lt;/mn&gt;&lt;/mrow&gt;&lt;/msub&gt;&lt;msub&gt;&lt;mover&gt;&lt;mi&gt;x&lt;/mi&gt;&lt;mo&gt;~&lt;/mo&gt;&lt;/mover&gt;&lt;mrow&gt;&lt;mi&gt;n&lt;/mi&gt;&lt;mo&gt;-&lt;/mo&gt;&lt;mn&gt;1&lt;/mn&gt;&lt;/mrow&gt;&lt;/msub&gt;&lt;/mstyle&gt;&lt;/math&gt;&quot;,&quot;origin&quot;:&quot;MathType Legacy&quot;,&quot;version&quot;:&quot;v3.27.2&quot;}" title="x with tilde on top subscript n vertical line n minus 1 end subscript equals F subscript n minus 1 end subscript x with tilde on top subscript n minus 1 end subscript"/>
                    <pic:cNvPicPr/>
                  </pic:nvPicPr>
                  <pic:blipFill>
                    <a:blip r:embed="rId407" cstate="print">
                      <a:extLst>
                        <a:ext uri="{28A0092B-C50C-407E-A947-70E740481C1C}">
                          <a14:useLocalDpi xmlns:a14="http://schemas.microsoft.com/office/drawing/2010/main" val="0"/>
                        </a:ext>
                      </a:extLst>
                    </a:blip>
                    <a:stretch>
                      <a:fillRect/>
                    </a:stretch>
                  </pic:blipFill>
                  <pic:spPr>
                    <a:xfrm>
                      <a:off x="0" y="0"/>
                      <a:ext cx="1276096" cy="237744"/>
                    </a:xfrm>
                    <a:prstGeom prst="rect">
                      <a:avLst/>
                    </a:prstGeom>
                  </pic:spPr>
                </pic:pic>
              </a:graphicData>
            </a:graphic>
          </wp:inline>
        </w:drawing>
      </w:r>
    </w:p>
    <w:p w14:paraId="423FEF4E" w14:textId="77777777" w:rsidR="004B6ADF" w:rsidRDefault="004B6ADF" w:rsidP="00411D00"/>
    <w:p w14:paraId="1DF491FB" w14:textId="4027B7BE" w:rsidR="004B6ADF" w:rsidRDefault="004B6ADF" w:rsidP="00411D00">
      <w:r>
        <w:t>The resulting predicted error covariance is</w:t>
      </w:r>
    </w:p>
    <w:p w14:paraId="56B77CAC" w14:textId="77777777" w:rsidR="004B6ADF" w:rsidRDefault="004B6ADF" w:rsidP="00411D00"/>
    <w:p w14:paraId="433EAC2E" w14:textId="2D510A0D" w:rsidR="004B6ADF" w:rsidRDefault="004B6ADF" w:rsidP="00E3036B">
      <w:pPr>
        <w:jc w:val="center"/>
      </w:pPr>
      <w:r>
        <w:rPr>
          <w:noProof/>
          <w:position w:val="-18"/>
        </w:rPr>
        <w:drawing>
          <wp:inline distT="0" distB="0" distL="0" distR="0" wp14:anchorId="18FB5C82" wp14:editId="10541DA8">
            <wp:extent cx="2761488" cy="254000"/>
            <wp:effectExtent l="0" t="0" r="0" b="0"/>
            <wp:docPr id="559005934" name="Picture 559005934" descr="{&quot;mathml&quot;:&quot;&lt;math style=\&quot;font-family:'Times New Roman';\&quot; xmlns=\&quot;http://www.w3.org/1998/Math/MathML\&quot;&gt;&lt;mstyle mathsize=\&quot;12px\&quot;&gt;&lt;msub&gt;&lt;mi&gt;P&lt;/mi&gt;&lt;mrow&gt;&lt;mi&gt;n&lt;/mi&gt;&lt;mo&gt;|&lt;/mo&gt;&lt;mi&gt;n&lt;/mi&gt;&lt;mo&gt;-&lt;/mo&gt;&lt;mn&gt;1&lt;/mn&gt;&lt;/mrow&gt;&lt;/msub&gt;&lt;mo&gt;=&lt;/mo&gt;&lt;mi&gt;E&lt;/mi&gt;&lt;mfenced open=\&quot;{\&quot; close=\&quot;}\&quot;&gt;&lt;mrow&gt;&lt;msub&gt;&lt;mover&gt;&lt;mi&gt;x&lt;/mi&gt;&lt;mo&gt;~&lt;/mo&gt;&lt;/mover&gt;&lt;mrow&gt;&lt;mi&gt;n&lt;/mi&gt;&lt;mo&gt;|&lt;/mo&gt;&lt;mi&gt;n&lt;/mi&gt;&lt;mo&gt;-&lt;/mo&gt;&lt;mn&gt;1&lt;/mn&gt;&lt;/mrow&gt;&lt;/msub&gt;&lt;msubsup&gt;&lt;mover&gt;&lt;mi&gt;x&lt;/mi&gt;&lt;mo&gt;~&lt;/mo&gt;&lt;/mover&gt;&lt;mrow&gt;&lt;mi&gt;n&lt;/mi&gt;&lt;mo&gt;|&lt;/mo&gt;&lt;mi&gt;n&lt;/mi&gt;&lt;mo&gt;-&lt;/mo&gt;&lt;mn&gt;1&lt;/mn&gt;&lt;/mrow&gt;&lt;mi&gt;T&lt;/mi&gt;&lt;/msubsup&gt;&lt;/mrow&gt;&lt;/mfenced&gt;&lt;mo&gt;=&lt;/mo&gt;&lt;msub&gt;&lt;mi&gt;F&lt;/mi&gt;&lt;mrow&gt;&lt;mi&gt;n&lt;/mi&gt;&lt;mo&gt;-&lt;/mo&gt;&lt;mn&gt;1&lt;/mn&gt;&lt;/mrow&gt;&lt;/msub&gt;&lt;msub&gt;&lt;mi&gt;P&lt;/mi&gt;&lt;mi&gt;n&lt;/mi&gt;&lt;/msub&gt;&lt;msubsup&gt;&lt;mi&gt;F&lt;/mi&gt;&lt;mrow&gt;&lt;mi&gt;n&lt;/mi&gt;&lt;mo&gt;-&lt;/mo&gt;&lt;mn&gt;1&lt;/mn&gt;&lt;/mrow&gt;&lt;mi&gt;T&lt;/mi&gt;&lt;/msubsup&gt;&lt;/mstyle&gt;&lt;/math&gt;&quot;,&quot;origin&quot;:&quot;MathType Legacy&quot;,&quot;version&quot;:&quot;v3.27.2&quot;}" title="P subscript n vertical line n minus 1 end subscript equals E open curly brackets x with tilde on top subscript n vertical line n minus 1 end subscript x with tilde on top subscript n vertical line n minus 1 end subscript superscript T close curly brackets equals F subscript n minus 1 end subscript P subscript n F subscript n minus 1 end subscript superscript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sub&gt;&lt;mi&gt;P&lt;/mi&gt;&lt;mrow&gt;&lt;mi&gt;n&lt;/mi&gt;&lt;mo&gt;|&lt;/mo&gt;&lt;mi&gt;n&lt;/mi&gt;&lt;mo&gt;-&lt;/mo&gt;&lt;mn&gt;1&lt;/mn&gt;&lt;/mrow&gt;&lt;/msub&gt;&lt;mo&gt;=&lt;/mo&gt;&lt;mi&gt;E&lt;/mi&gt;&lt;mfenced open=\&quot;{\&quot; close=\&quot;}\&quot;&gt;&lt;mrow&gt;&lt;msub&gt;&lt;mover&gt;&lt;mi&gt;x&lt;/mi&gt;&lt;mo&gt;~&lt;/mo&gt;&lt;/mover&gt;&lt;mrow&gt;&lt;mi&gt;n&lt;/mi&gt;&lt;mo&gt;|&lt;/mo&gt;&lt;mi&gt;n&lt;/mi&gt;&lt;mo&gt;-&lt;/mo&gt;&lt;mn&gt;1&lt;/mn&gt;&lt;/mrow&gt;&lt;/msub&gt;&lt;msubsup&gt;&lt;mover&gt;&lt;mi&gt;x&lt;/mi&gt;&lt;mo&gt;~&lt;/mo&gt;&lt;/mover&gt;&lt;mrow&gt;&lt;mi&gt;n&lt;/mi&gt;&lt;mo&gt;|&lt;/mo&gt;&lt;mi&gt;n&lt;/mi&gt;&lt;mo&gt;-&lt;/mo&gt;&lt;mn&gt;1&lt;/mn&gt;&lt;/mrow&gt;&lt;mi&gt;T&lt;/mi&gt;&lt;/msubsup&gt;&lt;/mrow&gt;&lt;/mfenced&gt;&lt;mo&gt;=&lt;/mo&gt;&lt;msub&gt;&lt;mi&gt;F&lt;/mi&gt;&lt;mrow&gt;&lt;mi&gt;n&lt;/mi&gt;&lt;mo&gt;-&lt;/mo&gt;&lt;mn&gt;1&lt;/mn&gt;&lt;/mrow&gt;&lt;/msub&gt;&lt;msub&gt;&lt;mi&gt;P&lt;/mi&gt;&lt;mi&gt;n&lt;/mi&gt;&lt;/msub&gt;&lt;msubsup&gt;&lt;mi&gt;F&lt;/mi&gt;&lt;mrow&gt;&lt;mi&gt;n&lt;/mi&gt;&lt;mo&gt;-&lt;/mo&gt;&lt;mn&gt;1&lt;/mn&gt;&lt;/mrow&gt;&lt;mi&gt;T&lt;/mi&gt;&lt;/msubsup&gt;&lt;/mstyle&gt;&lt;/math&gt;&quot;,&quot;origin&quot;:&quot;MathType Legacy&quot;,&quot;version&quot;:&quot;v3.27.2&quot;}" title="P subscript n vertical line n minus 1 end subscript equals E open curly brackets x with tilde on top subscript n vertical line n minus 1 end subscript x with tilde on top subscript n vertical line n minus 1 end subscript superscript T close curly brackets equals F subscript n minus 1 end subscript P subscript n F subscript n minus 1 end subscript superscript T"/>
                    <pic:cNvPicPr/>
                  </pic:nvPicPr>
                  <pic:blipFill>
                    <a:blip r:embed="rId408" cstate="print">
                      <a:extLst>
                        <a:ext uri="{28A0092B-C50C-407E-A947-70E740481C1C}">
                          <a14:useLocalDpi xmlns:a14="http://schemas.microsoft.com/office/drawing/2010/main" val="0"/>
                        </a:ext>
                      </a:extLst>
                    </a:blip>
                    <a:stretch>
                      <a:fillRect/>
                    </a:stretch>
                  </pic:blipFill>
                  <pic:spPr>
                    <a:xfrm>
                      <a:off x="0" y="0"/>
                      <a:ext cx="2761488" cy="254000"/>
                    </a:xfrm>
                    <a:prstGeom prst="rect">
                      <a:avLst/>
                    </a:prstGeom>
                  </pic:spPr>
                </pic:pic>
              </a:graphicData>
            </a:graphic>
          </wp:inline>
        </w:drawing>
      </w:r>
    </w:p>
    <w:p w14:paraId="1D5BC274" w14:textId="77777777" w:rsidR="0012499E" w:rsidRDefault="0012499E" w:rsidP="00E3036B">
      <w:pPr>
        <w:jc w:val="center"/>
      </w:pPr>
    </w:p>
    <w:p w14:paraId="10AF9FE0" w14:textId="48F90296" w:rsidR="002C2690" w:rsidRDefault="0012499E" w:rsidP="00411D00">
      <w:r>
        <w:t xml:space="preserve">Recall, the main purpose for prediction is to compute the </w:t>
      </w:r>
      <w:r w:rsidR="00EF44D4">
        <w:t>apriori</w:t>
      </w:r>
      <w:r>
        <w:t xml:space="preserve"> error covariance.  A complication arises here because quaternions produce a covariance matrix with a redundant degree of freedom.  There are 4 states, one of which is constrained by the other three resulting in a non-singular covariance matrix.  (put in derivation).  The remedy for this is to maintain q for nominal state estimation due to its robustness </w:t>
      </w:r>
      <w:r w:rsidR="00EF44D4">
        <w:t>to</w:t>
      </w:r>
      <w:r>
        <w:t xml:space="preserve"> gimble lock, but compute the covariance using </w:t>
      </w:r>
      <w:r w:rsidR="00AB1A57">
        <w:t xml:space="preserve">a body frame </w:t>
      </w:r>
      <w:r>
        <w:t xml:space="preserve">angle </w:t>
      </w:r>
      <w:r w:rsidR="00AB1A57">
        <w:t xml:space="preserve">perturbation </w:t>
      </w:r>
      <w:r w:rsidR="00AB1A57">
        <w:rPr>
          <w:noProof/>
          <w:position w:val="-5"/>
        </w:rPr>
        <w:drawing>
          <wp:inline distT="0" distB="0" distL="0" distR="0" wp14:anchorId="658A2286" wp14:editId="41FC1E71">
            <wp:extent cx="95504" cy="99568"/>
            <wp:effectExtent l="0" t="0" r="0" b="0"/>
            <wp:docPr id="1526290285" name="Picture 1526290285" descr="{&quot;mathml&quot;:&quot;&lt;math style=\&quot;font-family:'Times New Roman';\&quot; xmlns=\&quot;http://www.w3.org/1998/Math/MathML\&quot;&gt;&lt;mstyle mathsize=\&quot;12px\&quot;&gt;&lt;mi&gt;&amp;#x3BC;&lt;/mi&gt;&lt;/mstyle&gt;&lt;/math&gt;&quot;,&quot;origin&quot;:&quot;MathType Legacy&quot;,&quot;version&quot;:&quot;v3.27.2&quot;}" title="m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i&gt;&amp;#x3BC;&lt;/mi&gt;&lt;/mstyle&gt;&lt;/math&gt;&quot;,&quot;origin&quot;:&quot;MathType Legacy&quot;,&quot;version&quot;:&quot;v3.27.2&quot;}" title="mu"/>
                    <pic:cNvPicPr/>
                  </pic:nvPicPr>
                  <pic:blipFill>
                    <a:blip r:embed="rId409" cstate="print">
                      <a:extLst>
                        <a:ext uri="{28A0092B-C50C-407E-A947-70E740481C1C}">
                          <a14:useLocalDpi xmlns:a14="http://schemas.microsoft.com/office/drawing/2010/main" val="0"/>
                        </a:ext>
                      </a:extLst>
                    </a:blip>
                    <a:stretch>
                      <a:fillRect/>
                    </a:stretch>
                  </pic:blipFill>
                  <pic:spPr>
                    <a:xfrm>
                      <a:off x="0" y="0"/>
                      <a:ext cx="95504" cy="99568"/>
                    </a:xfrm>
                    <a:prstGeom prst="rect">
                      <a:avLst/>
                    </a:prstGeom>
                  </pic:spPr>
                </pic:pic>
              </a:graphicData>
            </a:graphic>
          </wp:inline>
        </w:drawing>
      </w:r>
      <w:r>
        <w:t>.</w:t>
      </w:r>
      <w:r w:rsidR="00AB1A57">
        <w:t>Mu is composed by a direction and a small angle.</w:t>
      </w:r>
      <w:r w:rsidR="00EF44D4">
        <w:t xml:space="preserve">  </w:t>
      </w:r>
      <w:r w:rsidR="0006681E">
        <w:t>For example, mu = [eps 0 0], represents a small rotation around the body x-axis.</w:t>
      </w:r>
      <w:r w:rsidR="00EF44D4">
        <w:t xml:space="preserve">It turns out, a small </w:t>
      </w:r>
      <w:r w:rsidR="002C2690">
        <w:t>directional</w:t>
      </w:r>
      <w:r w:rsidR="00EF44D4">
        <w:t xml:space="preserve"> perturbation is the natural coordinate frame for 3D attitude</w:t>
      </w:r>
      <w:r w:rsidR="002C2690">
        <w:t xml:space="preserve">, </w:t>
      </w:r>
      <w:r w:rsidR="00EF44D4">
        <w:t xml:space="preserve">known as </w:t>
      </w:r>
      <w:r w:rsidR="002C2690">
        <w:t>the</w:t>
      </w:r>
      <w:r w:rsidR="00EF44D4">
        <w:t xml:space="preserve"> local tangent space.</w:t>
      </w:r>
      <w:r w:rsidR="002C2690">
        <w:t xml:space="preserve"> </w:t>
      </w:r>
    </w:p>
    <w:p w14:paraId="48B45D2A" w14:textId="77777777" w:rsidR="006E26D8" w:rsidRDefault="006E26D8" w:rsidP="00411D00"/>
    <w:p w14:paraId="6A3EE173" w14:textId="6BE41168" w:rsidR="006E26D8" w:rsidRDefault="006E26D8" w:rsidP="00411D00">
      <w:r>
        <w:t>State prediction is done using the full 16D quaternion model.  All portions of the filter involving correction use 15 states, including covariance prediction, state correction, and covariance correction.</w:t>
      </w:r>
    </w:p>
    <w:p w14:paraId="0251CA08" w14:textId="77777777" w:rsidR="002C2690" w:rsidRDefault="002C2690" w:rsidP="00411D00"/>
    <w:p w14:paraId="6863B7C2" w14:textId="7193B064" w:rsidR="002C2690" w:rsidRDefault="002C2690" w:rsidP="00411D00">
      <w:r>
        <w:t xml:space="preserve">The Jacobian must be computed with respect to the </w:t>
      </w:r>
      <w:r w:rsidR="00AB1A57">
        <w:t xml:space="preserve">covariance coordinate system, e.g. in mu space.  Using x = xhat + deltax we reformulate (taylor series) as </w:t>
      </w:r>
    </w:p>
    <w:p w14:paraId="60008444" w14:textId="77777777" w:rsidR="00AB1A57" w:rsidRDefault="00AB1A57" w:rsidP="00411D00"/>
    <w:p w14:paraId="210AD04B" w14:textId="4B45C799" w:rsidR="00AB1A57" w:rsidRDefault="00AB1A57" w:rsidP="00AB1A57">
      <w:pPr>
        <w:jc w:val="center"/>
      </w:pPr>
      <w:r>
        <w:rPr>
          <w:noProof/>
          <w:position w:val="-17"/>
        </w:rPr>
        <w:drawing>
          <wp:inline distT="0" distB="0" distL="0" distR="0" wp14:anchorId="4F072168" wp14:editId="73E0C0DF">
            <wp:extent cx="2800096" cy="229616"/>
            <wp:effectExtent l="0" t="0" r="0" b="0"/>
            <wp:docPr id="57087622" name="Picture 57087622" descr="{&quot;mathml&quot;:&quot;&lt;math style=\&quot;font-family:'Times New Roman';\&quot; xmlns=\&quot;http://www.w3.org/1998/Math/MathML\&quot;&gt;&lt;mstyle mathsize=\&quot;12px\&quot;&gt;&lt;msub&gt;&lt;mi&gt;x&lt;/mi&gt;&lt;mi&gt;n&lt;/mi&gt;&lt;/msub&gt;&lt;mo&gt;=&lt;/mo&gt;&lt;mi&gt;f&lt;/mi&gt;&lt;mfenced&gt;&lt;mrow&gt;&lt;msub&gt;&lt;mover&gt;&lt;mi&gt;x&lt;/mi&gt;&lt;mo&gt;^&lt;/mo&gt;&lt;/mover&gt;&lt;mrow&gt;&lt;mi&gt;n&lt;/mi&gt;&lt;mo&gt;-&lt;/mo&gt;&lt;mn&gt;1&lt;/mn&gt;&lt;/mrow&gt;&lt;/msub&gt;&lt;mo&gt;+&lt;/mo&gt;&lt;msub&gt;&lt;mover&gt;&lt;mi&gt;x&lt;/mi&gt;&lt;mo&gt;~&lt;/mo&gt;&lt;/mover&gt;&lt;mrow&gt;&lt;mi&gt;n&lt;/mi&gt;&lt;mo&gt;-&lt;/mo&gt;&lt;mn&gt;1&lt;/mn&gt;&lt;/mrow&gt;&lt;/msub&gt;&lt;/mrow&gt;&lt;/mfenced&gt;&lt;mo&gt;=&lt;/mo&gt;&lt;mi&gt;f&lt;/mi&gt;&lt;mfenced&gt;&lt;msub&gt;&lt;mover&gt;&lt;mi&gt;x&lt;/mi&gt;&lt;mo&gt;^&lt;/mo&gt;&lt;/mover&gt;&lt;mrow&gt;&lt;mi&gt;n&lt;/mi&gt;&lt;mo&gt;-&lt;/mo&gt;&lt;mn&gt;1&lt;/mn&gt;&lt;/mrow&gt;&lt;/msub&gt;&lt;/mfenced&gt;&lt;mo&gt;+&lt;/mo&gt;&lt;msub&gt;&lt;mi&gt;F&lt;/mi&gt;&lt;mrow&gt;&lt;mi&gt;n&lt;/mi&gt;&lt;mo&gt;-&lt;/mo&gt;&lt;mn&gt;1&lt;/mn&gt;&lt;/mrow&gt;&lt;/msub&gt;&lt;msub&gt;&lt;mover&gt;&lt;mi&gt;x&lt;/mi&gt;&lt;mo&gt;~&lt;/mo&gt;&lt;/mover&gt;&lt;mrow&gt;&lt;mi&gt;n&lt;/mi&gt;&lt;mo&gt;-&lt;/mo&gt;&lt;mn&gt;1&lt;/mn&gt;&lt;/mrow&gt;&lt;/msub&gt;&lt;/mstyle&gt;&lt;/math&gt;&quot;,&quot;origin&quot;:&quot;MathType Legacy&quot;,&quot;version&quot;:&quot;v3.27.2&quot;}" title="x subscript n equals f open parentheses x with hat on top subscript n minus 1 end subscript plus x with tilde on top subscript n minus 1 end subscript close parentheses equals f open parentheses x with hat on top subscript n minus 1 end subscript close parentheses plus F subscript n minus 1 end subscript x with tilde on top subscript n minus 1 end sub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sub&gt;&lt;mi&gt;x&lt;/mi&gt;&lt;mi&gt;n&lt;/mi&gt;&lt;/msub&gt;&lt;mo&gt;=&lt;/mo&gt;&lt;mi&gt;f&lt;/mi&gt;&lt;mfenced&gt;&lt;mrow&gt;&lt;msub&gt;&lt;mover&gt;&lt;mi&gt;x&lt;/mi&gt;&lt;mo&gt;^&lt;/mo&gt;&lt;/mover&gt;&lt;mrow&gt;&lt;mi&gt;n&lt;/mi&gt;&lt;mo&gt;-&lt;/mo&gt;&lt;mn&gt;1&lt;/mn&gt;&lt;/mrow&gt;&lt;/msub&gt;&lt;mo&gt;+&lt;/mo&gt;&lt;msub&gt;&lt;mover&gt;&lt;mi&gt;x&lt;/mi&gt;&lt;mo&gt;~&lt;/mo&gt;&lt;/mover&gt;&lt;mrow&gt;&lt;mi&gt;n&lt;/mi&gt;&lt;mo&gt;-&lt;/mo&gt;&lt;mn&gt;1&lt;/mn&gt;&lt;/mrow&gt;&lt;/msub&gt;&lt;/mrow&gt;&lt;/mfenced&gt;&lt;mo&gt;=&lt;/mo&gt;&lt;mi&gt;f&lt;/mi&gt;&lt;mfenced&gt;&lt;msub&gt;&lt;mover&gt;&lt;mi&gt;x&lt;/mi&gt;&lt;mo&gt;^&lt;/mo&gt;&lt;/mover&gt;&lt;mrow&gt;&lt;mi&gt;n&lt;/mi&gt;&lt;mo&gt;-&lt;/mo&gt;&lt;mn&gt;1&lt;/mn&gt;&lt;/mrow&gt;&lt;/msub&gt;&lt;/mfenced&gt;&lt;mo&gt;+&lt;/mo&gt;&lt;msub&gt;&lt;mi&gt;F&lt;/mi&gt;&lt;mrow&gt;&lt;mi&gt;n&lt;/mi&gt;&lt;mo&gt;-&lt;/mo&gt;&lt;mn&gt;1&lt;/mn&gt;&lt;/mrow&gt;&lt;/msub&gt;&lt;msub&gt;&lt;mover&gt;&lt;mi&gt;x&lt;/mi&gt;&lt;mo&gt;~&lt;/mo&gt;&lt;/mover&gt;&lt;mrow&gt;&lt;mi&gt;n&lt;/mi&gt;&lt;mo&gt;-&lt;/mo&gt;&lt;mn&gt;1&lt;/mn&gt;&lt;/mrow&gt;&lt;/msub&gt;&lt;/mstyle&gt;&lt;/math&gt;&quot;,&quot;origin&quot;:&quot;MathType Legacy&quot;,&quot;version&quot;:&quot;v3.27.2&quot;}" title="x subscript n equals f open parentheses x with hat on top subscript n minus 1 end subscript plus x with tilde on top subscript n minus 1 end subscript close parentheses equals f open parentheses x with hat on top subscript n minus 1 end subscript close parentheses plus F subscript n minus 1 end subscript x with tilde on top subscript n minus 1 end subscript"/>
                    <pic:cNvPicPr/>
                  </pic:nvPicPr>
                  <pic:blipFill>
                    <a:blip r:embed="rId410" cstate="print">
                      <a:extLst>
                        <a:ext uri="{28A0092B-C50C-407E-A947-70E740481C1C}">
                          <a14:useLocalDpi xmlns:a14="http://schemas.microsoft.com/office/drawing/2010/main" val="0"/>
                        </a:ext>
                      </a:extLst>
                    </a:blip>
                    <a:stretch>
                      <a:fillRect/>
                    </a:stretch>
                  </pic:blipFill>
                  <pic:spPr>
                    <a:xfrm>
                      <a:off x="0" y="0"/>
                      <a:ext cx="2800096" cy="229616"/>
                    </a:xfrm>
                    <a:prstGeom prst="rect">
                      <a:avLst/>
                    </a:prstGeom>
                  </pic:spPr>
                </pic:pic>
              </a:graphicData>
            </a:graphic>
          </wp:inline>
        </w:drawing>
      </w:r>
    </w:p>
    <w:p w14:paraId="3C2A2A11" w14:textId="77777777" w:rsidR="002C2690" w:rsidRDefault="002C2690" w:rsidP="00411D00"/>
    <w:p w14:paraId="20E54720" w14:textId="4493DA53" w:rsidR="00AB1A57" w:rsidRDefault="00AB1A57" w:rsidP="00411D00">
      <w:r>
        <w:t>where now</w:t>
      </w:r>
      <w:r w:rsidR="003455FF">
        <w:t xml:space="preserve"> by the chain rule</w:t>
      </w:r>
    </w:p>
    <w:p w14:paraId="1DC73387" w14:textId="77777777" w:rsidR="00AB1A57" w:rsidRDefault="00AB1A57" w:rsidP="00411D00"/>
    <w:p w14:paraId="5AD205F5" w14:textId="242473BF" w:rsidR="00AB1A57" w:rsidRDefault="003455FF" w:rsidP="00AB1A57">
      <w:pPr>
        <w:jc w:val="center"/>
      </w:pPr>
      <w:r>
        <w:rPr>
          <w:noProof/>
          <w:position w:val="-40"/>
        </w:rPr>
        <w:drawing>
          <wp:inline distT="0" distB="0" distL="0" distR="0" wp14:anchorId="257920AF" wp14:editId="5C102ED0">
            <wp:extent cx="5289550" cy="604520"/>
            <wp:effectExtent l="0" t="0" r="0" b="0"/>
            <wp:docPr id="1485539707" name="Picture 1485539707" descr="{&quot;mathml&quot;:&quot;&lt;math style=\&quot;font-family:'Times New Roman';\&quot; xmlns=\&quot;http://www.w3.org/1998/Math/MathML\&quot;&gt;&lt;mstyle mathsize=\&quot;12px\&quot;&gt;&lt;msub&gt;&lt;mi&gt;F&lt;/mi&gt;&lt;mrow&gt;&lt;mi&gt;n&lt;/mi&gt;&lt;mo&gt;-&lt;/mo&gt;&lt;mn&gt;1&lt;/mn&gt;&lt;/mrow&gt;&lt;/msub&gt;&lt;mo&gt;=&lt;/mo&gt;&lt;msub&gt;&lt;menclose notation=\&quot;right\&quot;&gt;&lt;mfrac&gt;&lt;mrow&gt;&lt;mo&gt;d&lt;/mo&gt;&lt;mfenced open=\&quot;[\&quot; close=\&quot;]\&quot;&gt;&lt;mrow&gt;&lt;mi&gt;f&lt;/mi&gt;&lt;mfenced&gt;&lt;mrow&gt;&lt;msub&gt;&lt;mover&gt;&lt;mi&gt;x&lt;/mi&gt;&lt;mo&gt;^&lt;/mo&gt;&lt;/mover&gt;&lt;mrow&gt;&lt;mi&gt;n&lt;/mi&gt;&lt;mo&gt;-&lt;/mo&gt;&lt;mn&gt;1&lt;/mn&gt;&lt;/mrow&gt;&lt;/msub&gt;&lt;mo&gt;+&lt;/mo&gt;&lt;msub&gt;&lt;mover&gt;&lt;mi&gt;x&lt;/mi&gt;&lt;mo&gt;~&lt;/mo&gt;&lt;/mover&gt;&lt;mrow&gt;&lt;mi&gt;n&lt;/mi&gt;&lt;mo&gt;-&lt;/mo&gt;&lt;mn&gt;1&lt;/mn&gt;&lt;/mrow&gt;&lt;/msub&gt;&lt;/mrow&gt;&lt;/mfenced&gt;&lt;mo&gt;-&lt;/mo&gt;&lt;mi&gt;f&lt;/mi&gt;&lt;mfenced&gt;&lt;msub&gt;&lt;mover&gt;&lt;mi&gt;x&lt;/mi&gt;&lt;mo&gt;^&lt;/mo&gt;&lt;/mover&gt;&lt;mrow&gt;&lt;mi&gt;n&lt;/mi&gt;&lt;mo&gt;-&lt;/mo&gt;&lt;mn&gt;1&lt;/mn&gt;&lt;/mrow&gt;&lt;/msub&gt;&lt;/mfenced&gt;&lt;/mrow&gt;&lt;/mfenced&gt;&lt;/mrow&gt;&lt;mrow&gt;&lt;mo&gt;d&lt;/mo&gt;&lt;msub&gt;&lt;mover&gt;&lt;mi&gt;x&lt;/mi&gt;&lt;mo&gt;~&lt;/mo&gt;&lt;/mover&gt;&lt;mrow&gt;&lt;mi&gt;n&lt;/mi&gt;&lt;mo&gt;-&lt;/mo&gt;&lt;mn&gt;1&lt;/mn&gt;&lt;/mrow&gt;&lt;/msub&gt;&lt;/mrow&gt;&lt;/mfrac&gt;&lt;/menclose&gt;&lt;mrow&gt;&lt;mover&gt;&lt;mi&gt;x&lt;/mi&gt;&lt;mo&gt;~&lt;/mo&gt;&lt;/mover&gt;&lt;mo&gt;=&lt;/mo&gt;&lt;mn&gt;0&lt;/mn&gt;&lt;/mrow&gt;&lt;/msub&gt;&lt;mo&gt;=&lt;/mo&gt;&lt;msub&gt;&lt;menclose notation=\&quot;right\&quot;&gt;&lt;mfrac&gt;&lt;mrow&gt;&lt;mo&gt;d&lt;/mo&gt;&lt;msub&gt;&lt;mover&gt;&lt;mi&gt;x&lt;/mi&gt;&lt;mo&gt;~&lt;/mo&gt;&lt;/mover&gt;&lt;mrow&gt;&lt;mi&gt;n&lt;/mi&gt;&lt;mo&gt;|&lt;/mo&gt;&lt;mi&gt;n&lt;/mi&gt;&lt;mo&gt;-&lt;/mo&gt;&lt;mn&gt;1&lt;/mn&gt;&lt;/mrow&gt;&lt;/msub&gt;&lt;/mrow&gt;&lt;mrow&gt;&lt;mo&gt;d&lt;/mo&gt;&lt;msub&gt;&lt;mover&gt;&lt;mi&gt;x&lt;/mi&gt;&lt;mo&gt;~&lt;/mo&gt;&lt;/mover&gt;&lt;mrow&gt;&lt;mi&gt;n&lt;/mi&gt;&lt;mo&gt;-&lt;/mo&gt;&lt;mn&gt;1&lt;/mn&gt;&lt;/mrow&gt;&lt;/msub&gt;&lt;/mrow&gt;&lt;/mfrac&gt;&lt;/menclose&gt;&lt;mrow&gt;&lt;mover&gt;&lt;mi&gt;x&lt;/mi&gt;&lt;mo&gt;~&lt;/mo&gt;&lt;/mover&gt;&lt;mo&gt;=&lt;/mo&gt;&lt;mn&gt;0&lt;/mn&gt;&lt;/mrow&gt;&lt;/msub&gt;&lt;mo&gt;=&lt;/mo&gt;&lt;mfrac&gt;&lt;mrow&gt;&lt;mo&gt;d&lt;/mo&gt;&lt;mi&gt;f&lt;/mi&gt;&lt;mo stretchy=\&quot;true\&quot;&gt;(&lt;/mo&gt;&lt;mi&gt;g&lt;/mi&gt;&lt;mo stretchy=\&quot;true\&quot;&gt;)&lt;/mo&gt;&lt;/mrow&gt;&lt;mrow&gt;&lt;mo&gt;d&lt;/mo&gt;&lt;mi&gt;g&lt;/mi&gt;&lt;/mrow&gt;&lt;/mfrac&gt;&lt;mfrac&gt;&lt;mrow&gt;&lt;mo&gt;d&lt;/mo&gt;&lt;mi&gt;g&lt;/mi&gt;&lt;/mrow&gt;&lt;mrow&gt;&lt;mo&gt;d&lt;/mo&gt;&lt;mover&gt;&lt;mi&gt;x&lt;/mi&gt;&lt;mo&gt;~&lt;/mo&gt;&lt;/mover&gt;&lt;/mrow&gt;&lt;/mfrac&gt;&lt;mo&gt;=&lt;/mo&gt;&lt;mfrac&gt;&lt;mrow&gt;&lt;mo&gt;d&lt;/mo&gt;&lt;mi&gt;f&lt;/mi&gt;&lt;/mrow&gt;&lt;mrow&gt;&lt;mo&gt;d&lt;/mo&gt;&lt;mi&gt;x&lt;/mi&gt;&lt;/mrow&gt;&lt;/mfrac&gt;&lt;mfrac&gt;&lt;mrow&gt;&lt;mo&gt;d&lt;/mo&gt;&lt;mi&gt;x&lt;/mi&gt;&lt;/mrow&gt;&lt;mrow&gt;&lt;mo&gt;d&lt;/mo&gt;&lt;mover&gt;&lt;mi&gt;x&lt;/mi&gt;&lt;mo&gt;~&lt;/mo&gt;&lt;/mover&gt;&lt;/mrow&gt;&lt;/mfrac&gt;&lt;/mstyle&gt;&lt;/math&gt;&quot;,&quot;origin&quot;:&quot;MathType Legacy&quot;,&quot;version&quot;:&quot;v3.27.2&quot;}" title="F subscript n minus 1 end subscript equals right enclose fraction numerator d open square brackets f open parentheses x with hat on top subscript n minus 1 end subscript plus x with tilde on top subscript n minus 1 end subscript close parentheses minus f open parentheses x with hat on top subscript n minus 1 end subscript close parentheses close square brackets over denominator d x with tilde on top subscript n minus 1 end subscript end fraction end enclose subscript x with tilde on top equals 0 end subscript equals right enclose fraction numerator d x with tilde on top subscript n vertical line n minus 1 end subscript over denominator d x with tilde on top subscript n minus 1 end subscript end fraction end enclose subscript x with tilde on top equals 0 end subscript equals fraction numerator d f stretchy left parenthesis g stretchy right parenthesis over denominator d g end fraction fraction numerator d g over denominator d x with tilde on top end fraction equals fraction numerator d f over denominator d x end fraction fraction numerator d x over denominator d x with tilde on top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sub&gt;&lt;mi&gt;F&lt;/mi&gt;&lt;mrow&gt;&lt;mi&gt;n&lt;/mi&gt;&lt;mo&gt;-&lt;/mo&gt;&lt;mn&gt;1&lt;/mn&gt;&lt;/mrow&gt;&lt;/msub&gt;&lt;mo&gt;=&lt;/mo&gt;&lt;msub&gt;&lt;menclose notation=\&quot;right\&quot;&gt;&lt;mfrac&gt;&lt;mrow&gt;&lt;mo&gt;d&lt;/mo&gt;&lt;mfenced open=\&quot;[\&quot; close=\&quot;]\&quot;&gt;&lt;mrow&gt;&lt;mi&gt;f&lt;/mi&gt;&lt;mfenced&gt;&lt;mrow&gt;&lt;msub&gt;&lt;mover&gt;&lt;mi&gt;x&lt;/mi&gt;&lt;mo&gt;^&lt;/mo&gt;&lt;/mover&gt;&lt;mrow&gt;&lt;mi&gt;n&lt;/mi&gt;&lt;mo&gt;-&lt;/mo&gt;&lt;mn&gt;1&lt;/mn&gt;&lt;/mrow&gt;&lt;/msub&gt;&lt;mo&gt;+&lt;/mo&gt;&lt;msub&gt;&lt;mover&gt;&lt;mi&gt;x&lt;/mi&gt;&lt;mo&gt;~&lt;/mo&gt;&lt;/mover&gt;&lt;mrow&gt;&lt;mi&gt;n&lt;/mi&gt;&lt;mo&gt;-&lt;/mo&gt;&lt;mn&gt;1&lt;/mn&gt;&lt;/mrow&gt;&lt;/msub&gt;&lt;/mrow&gt;&lt;/mfenced&gt;&lt;mo&gt;-&lt;/mo&gt;&lt;mi&gt;f&lt;/mi&gt;&lt;mfenced&gt;&lt;msub&gt;&lt;mover&gt;&lt;mi&gt;x&lt;/mi&gt;&lt;mo&gt;^&lt;/mo&gt;&lt;/mover&gt;&lt;mrow&gt;&lt;mi&gt;n&lt;/mi&gt;&lt;mo&gt;-&lt;/mo&gt;&lt;mn&gt;1&lt;/mn&gt;&lt;/mrow&gt;&lt;/msub&gt;&lt;/mfenced&gt;&lt;/mrow&gt;&lt;/mfenced&gt;&lt;/mrow&gt;&lt;mrow&gt;&lt;mo&gt;d&lt;/mo&gt;&lt;msub&gt;&lt;mover&gt;&lt;mi&gt;x&lt;/mi&gt;&lt;mo&gt;~&lt;/mo&gt;&lt;/mover&gt;&lt;mrow&gt;&lt;mi&gt;n&lt;/mi&gt;&lt;mo&gt;-&lt;/mo&gt;&lt;mn&gt;1&lt;/mn&gt;&lt;/mrow&gt;&lt;/msub&gt;&lt;/mrow&gt;&lt;/mfrac&gt;&lt;/menclose&gt;&lt;mrow&gt;&lt;mover&gt;&lt;mi&gt;x&lt;/mi&gt;&lt;mo&gt;~&lt;/mo&gt;&lt;/mover&gt;&lt;mo&gt;=&lt;/mo&gt;&lt;mn&gt;0&lt;/mn&gt;&lt;/mrow&gt;&lt;/msub&gt;&lt;mo&gt;=&lt;/mo&gt;&lt;msub&gt;&lt;menclose notation=\&quot;right\&quot;&gt;&lt;mfrac&gt;&lt;mrow&gt;&lt;mo&gt;d&lt;/mo&gt;&lt;msub&gt;&lt;mover&gt;&lt;mi&gt;x&lt;/mi&gt;&lt;mo&gt;~&lt;/mo&gt;&lt;/mover&gt;&lt;mrow&gt;&lt;mi&gt;n&lt;/mi&gt;&lt;mo&gt;|&lt;/mo&gt;&lt;mi&gt;n&lt;/mi&gt;&lt;mo&gt;-&lt;/mo&gt;&lt;mn&gt;1&lt;/mn&gt;&lt;/mrow&gt;&lt;/msub&gt;&lt;/mrow&gt;&lt;mrow&gt;&lt;mo&gt;d&lt;/mo&gt;&lt;msub&gt;&lt;mover&gt;&lt;mi&gt;x&lt;/mi&gt;&lt;mo&gt;~&lt;/mo&gt;&lt;/mover&gt;&lt;mrow&gt;&lt;mi&gt;n&lt;/mi&gt;&lt;mo&gt;-&lt;/mo&gt;&lt;mn&gt;1&lt;/mn&gt;&lt;/mrow&gt;&lt;/msub&gt;&lt;/mrow&gt;&lt;/mfrac&gt;&lt;/menclose&gt;&lt;mrow&gt;&lt;mover&gt;&lt;mi&gt;x&lt;/mi&gt;&lt;mo&gt;~&lt;/mo&gt;&lt;/mover&gt;&lt;mo&gt;=&lt;/mo&gt;&lt;mn&gt;0&lt;/mn&gt;&lt;/mrow&gt;&lt;/msub&gt;&lt;mo&gt;=&lt;/mo&gt;&lt;mfrac&gt;&lt;mrow&gt;&lt;mo&gt;d&lt;/mo&gt;&lt;mi&gt;f&lt;/mi&gt;&lt;mo stretchy=\&quot;true\&quot;&gt;(&lt;/mo&gt;&lt;mi&gt;g&lt;/mi&gt;&lt;mo stretchy=\&quot;true\&quot;&gt;)&lt;/mo&gt;&lt;/mrow&gt;&lt;mrow&gt;&lt;mo&gt;d&lt;/mo&gt;&lt;mi&gt;g&lt;/mi&gt;&lt;/mrow&gt;&lt;/mfrac&gt;&lt;mfrac&gt;&lt;mrow&gt;&lt;mo&gt;d&lt;/mo&gt;&lt;mi&gt;g&lt;/mi&gt;&lt;/mrow&gt;&lt;mrow&gt;&lt;mo&gt;d&lt;/mo&gt;&lt;mover&gt;&lt;mi&gt;x&lt;/mi&gt;&lt;mo&gt;~&lt;/mo&gt;&lt;/mover&gt;&lt;/mrow&gt;&lt;/mfrac&gt;&lt;mo&gt;=&lt;/mo&gt;&lt;mfrac&gt;&lt;mrow&gt;&lt;mo&gt;d&lt;/mo&gt;&lt;mi&gt;f&lt;/mi&gt;&lt;/mrow&gt;&lt;mrow&gt;&lt;mo&gt;d&lt;/mo&gt;&lt;mi&gt;x&lt;/mi&gt;&lt;/mrow&gt;&lt;/mfrac&gt;&lt;mfrac&gt;&lt;mrow&gt;&lt;mo&gt;d&lt;/mo&gt;&lt;mi&gt;x&lt;/mi&gt;&lt;/mrow&gt;&lt;mrow&gt;&lt;mo&gt;d&lt;/mo&gt;&lt;mover&gt;&lt;mi&gt;x&lt;/mi&gt;&lt;mo&gt;~&lt;/mo&gt;&lt;/mover&gt;&lt;/mrow&gt;&lt;/mfrac&gt;&lt;/mstyle&gt;&lt;/math&gt;&quot;,&quot;origin&quot;:&quot;MathType Legacy&quot;,&quot;version&quot;:&quot;v3.27.2&quot;}" title="F subscript n minus 1 end subscript equals right enclose fraction numerator d open square brackets f open parentheses x with hat on top subscript n minus 1 end subscript plus x with tilde on top subscript n minus 1 end subscript close parentheses minus f open parentheses x with hat on top subscript n minus 1 end subscript close parentheses close square brackets over denominator d x with tilde on top subscript n minus 1 end subscript end fraction end enclose subscript x with tilde on top equals 0 end subscript equals right enclose fraction numerator d x with tilde on top subscript n vertical line n minus 1 end subscript over denominator d x with tilde on top subscript n minus 1 end subscript end fraction end enclose subscript x with tilde on top equals 0 end subscript equals fraction numerator d f stretchy left parenthesis g stretchy right parenthesis over denominator d g end fraction fraction numerator d g over denominator d x with tilde on top end fraction equals fraction numerator d f over denominator d x end fraction fraction numerator d x over denominator d x with tilde on top end fraction"/>
                    <pic:cNvPicPr/>
                  </pic:nvPicPr>
                  <pic:blipFill>
                    <a:blip r:embed="rId411" cstate="print">
                      <a:extLst>
                        <a:ext uri="{28A0092B-C50C-407E-A947-70E740481C1C}">
                          <a14:useLocalDpi xmlns:a14="http://schemas.microsoft.com/office/drawing/2010/main" val="0"/>
                        </a:ext>
                      </a:extLst>
                    </a:blip>
                    <a:stretch>
                      <a:fillRect/>
                    </a:stretch>
                  </pic:blipFill>
                  <pic:spPr>
                    <a:xfrm>
                      <a:off x="0" y="0"/>
                      <a:ext cx="5289550" cy="604520"/>
                    </a:xfrm>
                    <a:prstGeom prst="rect">
                      <a:avLst/>
                    </a:prstGeom>
                  </pic:spPr>
                </pic:pic>
              </a:graphicData>
            </a:graphic>
          </wp:inline>
        </w:drawing>
      </w:r>
    </w:p>
    <w:p w14:paraId="213248E0" w14:textId="77777777" w:rsidR="00EF65A8" w:rsidRDefault="00EF65A8" w:rsidP="00411D00"/>
    <w:p w14:paraId="2EBDF45C" w14:textId="77777777" w:rsidR="00881988" w:rsidRDefault="00AD0771" w:rsidP="00411D00">
      <w:r>
        <w:t xml:space="preserve">F is the derivative of the predicted error wrt the previous filtered error.  </w:t>
      </w:r>
      <w:r w:rsidR="00881988">
        <w:t>For additive states</w:t>
      </w:r>
    </w:p>
    <w:p w14:paraId="619B2567" w14:textId="77777777" w:rsidR="00881988" w:rsidRDefault="00881988" w:rsidP="00411D00"/>
    <w:p w14:paraId="70AA5842" w14:textId="64A81EB6" w:rsidR="00881988" w:rsidRDefault="00881988" w:rsidP="00881988">
      <w:pPr>
        <w:jc w:val="center"/>
      </w:pPr>
      <w:r>
        <w:rPr>
          <w:noProof/>
          <w:position w:val="-18"/>
        </w:rPr>
        <w:drawing>
          <wp:inline distT="0" distB="0" distL="0" distR="0" wp14:anchorId="20AF0CB4" wp14:editId="297FB994">
            <wp:extent cx="481584" cy="349504"/>
            <wp:effectExtent l="0" t="0" r="0" b="0"/>
            <wp:docPr id="1868930248" name="Picture 1868930248" descr="{&quot;mathml&quot;:&quot;&lt;math style=\&quot;font-family:'Times New Roman';\&quot; xmlns=\&quot;http://www.w3.org/1998/Math/MathML\&quot;&gt;&lt;mstyle mathsize=\&quot;12px\&quot;&gt;&lt;mfrac&gt;&lt;mrow&gt;&lt;mi&gt;d&lt;/mi&gt;&lt;mi&gt;x&lt;/mi&gt;&lt;/mrow&gt;&lt;mrow&gt;&lt;mi&gt;d&lt;/mi&gt;&lt;mover&gt;&lt;mi&gt;x&lt;/mi&gt;&lt;mo&gt;~&lt;/mo&gt;&lt;/mover&gt;&lt;/mrow&gt;&lt;/mfrac&gt;&lt;mo&gt;=&lt;/mo&gt;&lt;mi&gt;I&lt;/mi&gt;&lt;/mstyle&gt;&lt;/math&gt;&quot;,&quot;origin&quot;:&quot;MathType Legacy&quot;,&quot;version&quot;:&quot;v3.27.2&quot;}" title="fraction numerator d x over denominator d x with tilde on top end fraction equals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frac&gt;&lt;mrow&gt;&lt;mi&gt;d&lt;/mi&gt;&lt;mi&gt;x&lt;/mi&gt;&lt;/mrow&gt;&lt;mrow&gt;&lt;mi&gt;d&lt;/mi&gt;&lt;mover&gt;&lt;mi&gt;x&lt;/mi&gt;&lt;mo&gt;~&lt;/mo&gt;&lt;/mover&gt;&lt;/mrow&gt;&lt;/mfrac&gt;&lt;mo&gt;=&lt;/mo&gt;&lt;mi&gt;I&lt;/mi&gt;&lt;/mstyle&gt;&lt;/math&gt;&quot;,&quot;origin&quot;:&quot;MathType Legacy&quot;,&quot;version&quot;:&quot;v3.27.2&quot;}" title="fraction numerator d x over denominator d x with tilde on top end fraction equals I"/>
                    <pic:cNvPicPr/>
                  </pic:nvPicPr>
                  <pic:blipFill>
                    <a:blip r:embed="rId412" cstate="print">
                      <a:extLst>
                        <a:ext uri="{28A0092B-C50C-407E-A947-70E740481C1C}">
                          <a14:useLocalDpi xmlns:a14="http://schemas.microsoft.com/office/drawing/2010/main" val="0"/>
                        </a:ext>
                      </a:extLst>
                    </a:blip>
                    <a:stretch>
                      <a:fillRect/>
                    </a:stretch>
                  </pic:blipFill>
                  <pic:spPr>
                    <a:xfrm>
                      <a:off x="0" y="0"/>
                      <a:ext cx="481584" cy="349504"/>
                    </a:xfrm>
                    <a:prstGeom prst="rect">
                      <a:avLst/>
                    </a:prstGeom>
                  </pic:spPr>
                </pic:pic>
              </a:graphicData>
            </a:graphic>
          </wp:inline>
        </w:drawing>
      </w:r>
    </w:p>
    <w:p w14:paraId="7826229B" w14:textId="77777777" w:rsidR="00881988" w:rsidRDefault="00881988" w:rsidP="00411D00"/>
    <w:p w14:paraId="11A171A5" w14:textId="33283B82" w:rsidR="00211244" w:rsidRDefault="00881988" w:rsidP="00411D00">
      <w:r>
        <w:t xml:space="preserve">but </w:t>
      </w:r>
      <w:r w:rsidR="00EF65A8">
        <w:t xml:space="preserve">if the </w:t>
      </w:r>
      <w:r>
        <w:t>error is subtracted</w:t>
      </w:r>
      <w:r w:rsidR="00EF65A8">
        <w:t xml:space="preserve">, dx/dxtilde will </w:t>
      </w:r>
      <w:r>
        <w:t>invert</w:t>
      </w:r>
      <w:r w:rsidR="00EF65A8">
        <w:t>.</w:t>
      </w:r>
      <w:r w:rsidR="00211244">
        <w:t xml:space="preserve">  </w:t>
      </w:r>
      <w:r w:rsidR="00AD0771">
        <w:t>Eq () provides a prescription to numerically compute the derivatives by letting xtilden-1 = eps.  For the ith component of f, the numerical equivalent of () is</w:t>
      </w:r>
    </w:p>
    <w:p w14:paraId="01476582" w14:textId="77777777" w:rsidR="00AD0771" w:rsidRDefault="00AD0771" w:rsidP="00411D00"/>
    <w:p w14:paraId="5099138D" w14:textId="3589EDD5" w:rsidR="00AD0771" w:rsidRDefault="00E479EA" w:rsidP="00AD0771">
      <w:pPr>
        <w:jc w:val="center"/>
      </w:pPr>
      <w:r>
        <w:rPr>
          <w:noProof/>
          <w:position w:val="-18"/>
        </w:rPr>
        <w:drawing>
          <wp:inline distT="0" distB="0" distL="0" distR="0" wp14:anchorId="0775D621" wp14:editId="1F636F4B">
            <wp:extent cx="1444752" cy="438912"/>
            <wp:effectExtent l="0" t="0" r="0" b="0"/>
            <wp:docPr id="1105467915" name="Picture 1105467915" descr="{&quot;mathml&quot;:&quot;&lt;math style=\&quot;font-family:'Times New Roman';\&quot; xmlns=\&quot;http://www.w3.org/1998/Math/MathML\&quot;&gt;&lt;mstyle mathsize=\&quot;12px\&quot;&gt;&lt;msub&gt;&lt;mi&gt;F&lt;/mi&gt;&lt;mi&gt;i&lt;/mi&gt;&lt;/msub&gt;&lt;mo&gt;=&lt;/mo&gt;&lt;mfrac&gt;&lt;mrow&gt;&lt;mi&gt;f&lt;/mi&gt;&lt;mfenced&gt;&lt;mrow&gt;&lt;mover&gt;&lt;mi&gt;x&lt;/mi&gt;&lt;mo&gt;^&lt;/mo&gt;&lt;/mover&gt;&lt;mo&gt;&amp;#x2295;&lt;/mo&gt;&lt;mi&gt;&amp;#x3B5;&lt;/mi&gt;&lt;msub&gt;&lt;mi&gt;e&lt;/mi&gt;&lt;mi&gt;i&lt;/mi&gt;&lt;/msub&gt;&lt;/mrow&gt;&lt;/mfenced&gt;&lt;mo&gt;&amp;#x229D;&lt;/mo&gt;&lt;mi&gt;f&lt;/mi&gt;&lt;mfenced&gt;&lt;mover&gt;&lt;mi&gt;x&lt;/mi&gt;&lt;mo&gt;^&lt;/mo&gt;&lt;/mover&gt;&lt;/mfenced&gt;&lt;/mrow&gt;&lt;mi&gt;&amp;#x3B5;&lt;/mi&gt;&lt;/mfrac&gt;&lt;/mstyle&gt;&lt;/math&gt;&quot;,&quot;origin&quot;:&quot;MathType Legacy&quot;,&quot;version&quot;:&quot;v3.27.2&quot;}" title="F subscript i equals fraction numerator f open parentheses x with hat on top circled plus epsilon e subscript i close parentheses circled dash f open parentheses x with hat on top close parentheses over denominator epsilon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sub&gt;&lt;mi&gt;F&lt;/mi&gt;&lt;mi&gt;i&lt;/mi&gt;&lt;/msub&gt;&lt;mo&gt;=&lt;/mo&gt;&lt;mfrac&gt;&lt;mrow&gt;&lt;mi&gt;f&lt;/mi&gt;&lt;mfenced&gt;&lt;mrow&gt;&lt;mover&gt;&lt;mi&gt;x&lt;/mi&gt;&lt;mo&gt;^&lt;/mo&gt;&lt;/mover&gt;&lt;mo&gt;&amp;#x2295;&lt;/mo&gt;&lt;mi&gt;&amp;#x3B5;&lt;/mi&gt;&lt;msub&gt;&lt;mi&gt;e&lt;/mi&gt;&lt;mi&gt;i&lt;/mi&gt;&lt;/msub&gt;&lt;/mrow&gt;&lt;/mfenced&gt;&lt;mo&gt;&amp;#x229D;&lt;/mo&gt;&lt;mi&gt;f&lt;/mi&gt;&lt;mfenced&gt;&lt;mover&gt;&lt;mi&gt;x&lt;/mi&gt;&lt;mo&gt;^&lt;/mo&gt;&lt;/mover&gt;&lt;/mfenced&gt;&lt;/mrow&gt;&lt;mi&gt;&amp;#x3B5;&lt;/mi&gt;&lt;/mfrac&gt;&lt;/mstyle&gt;&lt;/math&gt;&quot;,&quot;origin&quot;:&quot;MathType Legacy&quot;,&quot;version&quot;:&quot;v3.27.2&quot;}" title="F subscript i equals fraction numerator f open parentheses x with hat on top circled plus epsilon e subscript i close parentheses circled dash f open parentheses x with hat on top close parentheses over denominator epsilon end fraction"/>
                    <pic:cNvPicPr/>
                  </pic:nvPicPr>
                  <pic:blipFill>
                    <a:blip r:embed="rId413" cstate="print">
                      <a:extLst>
                        <a:ext uri="{28A0092B-C50C-407E-A947-70E740481C1C}">
                          <a14:useLocalDpi xmlns:a14="http://schemas.microsoft.com/office/drawing/2010/main" val="0"/>
                        </a:ext>
                      </a:extLst>
                    </a:blip>
                    <a:stretch>
                      <a:fillRect/>
                    </a:stretch>
                  </pic:blipFill>
                  <pic:spPr>
                    <a:xfrm>
                      <a:off x="0" y="0"/>
                      <a:ext cx="1444752" cy="438912"/>
                    </a:xfrm>
                    <a:prstGeom prst="rect">
                      <a:avLst/>
                    </a:prstGeom>
                  </pic:spPr>
                </pic:pic>
              </a:graphicData>
            </a:graphic>
          </wp:inline>
        </w:drawing>
      </w:r>
    </w:p>
    <w:p w14:paraId="5DD26209" w14:textId="77777777" w:rsidR="003455FF" w:rsidRDefault="003455FF" w:rsidP="00411D00"/>
    <w:p w14:paraId="3AA8EC05" w14:textId="23765654" w:rsidR="00091BF1" w:rsidRDefault="00091BF1" w:rsidP="003455FF">
      <w:r>
        <w:t xml:space="preserve">where the circle addition and subtraction apply multiplicative equivalents for the body frame attitude error.  </w:t>
      </w:r>
    </w:p>
    <w:p w14:paraId="4DB253CE" w14:textId="77777777" w:rsidR="00091BF1" w:rsidRDefault="00091BF1" w:rsidP="003455FF"/>
    <w:p w14:paraId="35822B26" w14:textId="7D735C8C" w:rsidR="003455FF" w:rsidRDefault="003455FF" w:rsidP="003455FF">
      <w:r>
        <w:lastRenderedPageBreak/>
        <w:t>For all error states except the attitude, the error propagation Jacobians are equivalent to the nominal values.  This is because the non-angle error coordinate is a translation of the predicted state, so its Jacobians are identity.  Techically, for non-additive errors, e.g. attitude, the plus and minus signs indicated in the LHS of () should be replaced with a special symbol to accommade multiplicative errors.  Many notations, such as box plus and box minus, attempt to accommodate this result by defining addition as normal addition for non-angle terms, and an SO(3) mapping for attitude error.  Note that we use mu, instead of theta to indicate the angular error term is an axis times a small angle.</w:t>
      </w:r>
    </w:p>
    <w:p w14:paraId="516BF426" w14:textId="77777777" w:rsidR="003455FF" w:rsidRDefault="003455FF" w:rsidP="00411D00"/>
    <w:p w14:paraId="0CC6CBBC" w14:textId="77777777" w:rsidR="009F2D38" w:rsidRDefault="009F2D38" w:rsidP="00411D00"/>
    <w:p w14:paraId="7A3EF103" w14:textId="77777777" w:rsidR="00EE76E6" w:rsidRDefault="009F2D38" w:rsidP="00EE76E6">
      <w:r>
        <w:t>To compute Fmu we require a recursion for delta mu.</w:t>
      </w:r>
      <w:r w:rsidR="00EE76E6">
        <w:t xml:space="preserve">  All angular quantities (attitude error and gyro bias) will be expressed in body frame.  For this convention the small correction rotation</w:t>
      </w:r>
    </w:p>
    <w:p w14:paraId="5BB0F068" w14:textId="77777777" w:rsidR="00EE76E6" w:rsidRDefault="00EE76E6" w:rsidP="00EE76E6"/>
    <w:p w14:paraId="2E03AA69" w14:textId="77777777" w:rsidR="00EE76E6" w:rsidRDefault="00EE76E6" w:rsidP="00EE76E6">
      <w:pPr>
        <w:jc w:val="center"/>
      </w:pPr>
      <w:r>
        <w:rPr>
          <w:noProof/>
        </w:rPr>
        <w:drawing>
          <wp:inline distT="0" distB="0" distL="0" distR="0" wp14:anchorId="2C160545" wp14:editId="63D4E295">
            <wp:extent cx="597408" cy="168656"/>
            <wp:effectExtent l="0" t="0" r="0" b="0"/>
            <wp:docPr id="1513442093" name="Picture 1513442093" descr="{&quot;mathml&quot;:&quot;&lt;math style=\&quot;font-family:'Times New Roman';\&quot; xmlns=\&quot;http://www.w3.org/1998/Math/MathML\&quot;&gt;&lt;mstyle mathsize=\&quot;12px\&quot;&gt;&lt;mover&gt;&lt;mi&gt;R&lt;/mi&gt;&lt;mo&gt;~&lt;/mo&gt;&lt;/mover&gt;&lt;mo&gt;=&lt;/mo&gt;&lt;msup&gt;&lt;mi&gt;e&lt;/mi&gt;&lt;mrow&gt;&lt;mi&gt;&amp;#x3A9;&lt;/mi&gt;&lt;mfenced&gt;&lt;mover&gt;&lt;mi&gt;&amp;#x3BC;&lt;/mi&gt;&lt;mo&gt;~&lt;/mo&gt;&lt;/mover&gt;&lt;/mfenced&gt;&lt;/mrow&gt;&lt;/msup&gt;&lt;/mstyle&gt;&lt;/math&gt;&quot;,&quot;origin&quot;:&quot;MathType Legacy&quot;,&quot;version&quot;:&quot;v3.27.2&quot;}" title="R with tilde on top equals e to the power of capital omega open parentheses mu with tilde on top close parentheses end ex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over&gt;&lt;mi&gt;R&lt;/mi&gt;&lt;mo&gt;~&lt;/mo&gt;&lt;/mover&gt;&lt;mo&gt;=&lt;/mo&gt;&lt;msup&gt;&lt;mi&gt;e&lt;/mi&gt;&lt;mrow&gt;&lt;mi&gt;&amp;#x3A9;&lt;/mi&gt;&lt;mfenced&gt;&lt;mover&gt;&lt;mi&gt;&amp;#x3BC;&lt;/mi&gt;&lt;mo&gt;~&lt;/mo&gt;&lt;/mover&gt;&lt;/mfenced&gt;&lt;/mrow&gt;&lt;/msup&gt;&lt;/mstyle&gt;&lt;/math&gt;&quot;,&quot;origin&quot;:&quot;MathType Legacy&quot;,&quot;version&quot;:&quot;v3.27.2&quot;}" title="R with tilde on top equals e to the power of capital omega open parentheses mu with tilde on top close parentheses end exponent"/>
                    <pic:cNvPicPr/>
                  </pic:nvPicPr>
                  <pic:blipFill>
                    <a:blip r:embed="rId414" cstate="print">
                      <a:extLst>
                        <a:ext uri="{28A0092B-C50C-407E-A947-70E740481C1C}">
                          <a14:useLocalDpi xmlns:a14="http://schemas.microsoft.com/office/drawing/2010/main" val="0"/>
                        </a:ext>
                      </a:extLst>
                    </a:blip>
                    <a:stretch>
                      <a:fillRect/>
                    </a:stretch>
                  </pic:blipFill>
                  <pic:spPr>
                    <a:xfrm>
                      <a:off x="0" y="0"/>
                      <a:ext cx="597408" cy="168656"/>
                    </a:xfrm>
                    <a:prstGeom prst="rect">
                      <a:avLst/>
                    </a:prstGeom>
                  </pic:spPr>
                </pic:pic>
              </a:graphicData>
            </a:graphic>
          </wp:inline>
        </w:drawing>
      </w:r>
    </w:p>
    <w:p w14:paraId="5DAD55CF" w14:textId="77777777" w:rsidR="00EE76E6" w:rsidRDefault="00EE76E6" w:rsidP="00EE76E6"/>
    <w:p w14:paraId="5DC1D3F8" w14:textId="02B73499" w:rsidR="00EE76E6" w:rsidRDefault="00EE76E6" w:rsidP="00EE76E6">
      <w:r>
        <w:t>acts on the estimated rotation via</w:t>
      </w:r>
    </w:p>
    <w:p w14:paraId="6FEDAEE7" w14:textId="77777777" w:rsidR="00EE76E6" w:rsidRDefault="00EE76E6" w:rsidP="00EE76E6"/>
    <w:p w14:paraId="0C5BBDA5" w14:textId="1E0A3DC0" w:rsidR="00EE76E6" w:rsidRDefault="00EE76E6" w:rsidP="00EE76E6">
      <w:pPr>
        <w:jc w:val="center"/>
      </w:pPr>
      <w:r>
        <w:rPr>
          <w:noProof/>
          <w:position w:val="-5"/>
        </w:rPr>
        <w:drawing>
          <wp:inline distT="0" distB="0" distL="0" distR="0" wp14:anchorId="79056902" wp14:editId="02359134">
            <wp:extent cx="1591056" cy="197104"/>
            <wp:effectExtent l="0" t="0" r="0" b="0"/>
            <wp:docPr id="1156803463" name="Picture 1156803463" descr="{&quot;mathml&quot;:&quot;&lt;math style=\&quot;font-family:'Times New Roman';\&quot; xmlns=\&quot;http://www.w3.org/1998/Math/MathML\&quot;&gt;&lt;mstyle mathsize=\&quot;12px\&quot;&gt;&lt;mi&gt;R&lt;/mi&gt;&lt;mo&gt;=&lt;/mo&gt;&lt;mover&gt;&lt;mi&gt;R&lt;/mi&gt;&lt;mo&gt;^&lt;/mo&gt;&lt;/mover&gt;&lt;mi&gt;R&lt;/mi&gt;&lt;mfenced&gt;&lt;mover&gt;&lt;mi&gt;&amp;#x3BC;&lt;/mi&gt;&lt;mo&gt;~&lt;/mo&gt;&lt;/mover&gt;&lt;/mfenced&gt;&lt;mo&gt;&amp;#x2248;&lt;/mo&gt;&lt;mover&gt;&lt;mi&gt;R&lt;/mi&gt;&lt;mo&gt;^&lt;/mo&gt;&lt;/mover&gt;&lt;mfenced&gt;&lt;mrow&gt;&lt;mi&gt;I&lt;/mi&gt;&lt;mo&gt;+&lt;/mo&gt;&lt;mi&gt;&amp;#x3A9;&lt;/mi&gt;&lt;mfenced&gt;&lt;mover&gt;&lt;mi&gt;&amp;#x3BC;&lt;/mi&gt;&lt;mo&gt;~&lt;/mo&gt;&lt;/mover&gt;&lt;/mfenced&gt;&lt;/mrow&gt;&lt;/mfenced&gt;&lt;/mstyle&gt;&lt;/math&gt;&quot;,&quot;origin&quot;:&quot;MathType Legacy&quot;,&quot;version&quot;:&quot;v3.27.2&quot;}" title="R equals R with hat on top R open parentheses mu with tilde on top close parentheses almost equal to R with hat on top open parentheses I plus capital omega open parentheses mu with tilde on top close parentheses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i&gt;R&lt;/mi&gt;&lt;mo&gt;=&lt;/mo&gt;&lt;mover&gt;&lt;mi&gt;R&lt;/mi&gt;&lt;mo&gt;^&lt;/mo&gt;&lt;/mover&gt;&lt;mi&gt;R&lt;/mi&gt;&lt;mfenced&gt;&lt;mover&gt;&lt;mi&gt;&amp;#x3BC;&lt;/mi&gt;&lt;mo&gt;~&lt;/mo&gt;&lt;/mover&gt;&lt;/mfenced&gt;&lt;mo&gt;&amp;#x2248;&lt;/mo&gt;&lt;mover&gt;&lt;mi&gt;R&lt;/mi&gt;&lt;mo&gt;^&lt;/mo&gt;&lt;/mover&gt;&lt;mfenced&gt;&lt;mrow&gt;&lt;mi&gt;I&lt;/mi&gt;&lt;mo&gt;+&lt;/mo&gt;&lt;mi&gt;&amp;#x3A9;&lt;/mi&gt;&lt;mfenced&gt;&lt;mover&gt;&lt;mi&gt;&amp;#x3BC;&lt;/mi&gt;&lt;mo&gt;~&lt;/mo&gt;&lt;/mover&gt;&lt;/mfenced&gt;&lt;/mrow&gt;&lt;/mfenced&gt;&lt;/mstyle&gt;&lt;/math&gt;&quot;,&quot;origin&quot;:&quot;MathType Legacy&quot;,&quot;version&quot;:&quot;v3.27.2&quot;}" title="R equals R with hat on top R open parentheses mu with tilde on top close parentheses almost equal to R with hat on top open parentheses I plus capital omega open parentheses mu with tilde on top close parentheses close parentheses"/>
                    <pic:cNvPicPr/>
                  </pic:nvPicPr>
                  <pic:blipFill>
                    <a:blip r:embed="rId415" cstate="print">
                      <a:extLst>
                        <a:ext uri="{28A0092B-C50C-407E-A947-70E740481C1C}">
                          <a14:useLocalDpi xmlns:a14="http://schemas.microsoft.com/office/drawing/2010/main" val="0"/>
                        </a:ext>
                      </a:extLst>
                    </a:blip>
                    <a:stretch>
                      <a:fillRect/>
                    </a:stretch>
                  </pic:blipFill>
                  <pic:spPr>
                    <a:xfrm>
                      <a:off x="0" y="0"/>
                      <a:ext cx="1591056" cy="197104"/>
                    </a:xfrm>
                    <a:prstGeom prst="rect">
                      <a:avLst/>
                    </a:prstGeom>
                  </pic:spPr>
                </pic:pic>
              </a:graphicData>
            </a:graphic>
          </wp:inline>
        </w:drawing>
      </w:r>
      <w:r w:rsidR="001D1A85">
        <w:t xml:space="preserve">  (12)</w:t>
      </w:r>
    </w:p>
    <w:p w14:paraId="4DEEE29F" w14:textId="7928C4E2" w:rsidR="009F2D38" w:rsidRDefault="009F2D38" w:rsidP="00411D00"/>
    <w:p w14:paraId="34FAE710" w14:textId="61F8F7A6" w:rsidR="008E4CCF" w:rsidRDefault="00EE76E6" w:rsidP="00411D00">
      <w:r>
        <w:t>and thus</w:t>
      </w:r>
    </w:p>
    <w:p w14:paraId="58D37D12" w14:textId="77777777" w:rsidR="00EE76E6" w:rsidRDefault="00EE76E6" w:rsidP="00411D00"/>
    <w:p w14:paraId="69C6B87E" w14:textId="626D51ED" w:rsidR="00EE76E6" w:rsidRDefault="00EE76E6" w:rsidP="00C24A29">
      <w:pPr>
        <w:jc w:val="center"/>
      </w:pPr>
      <w:r>
        <w:rPr>
          <w:noProof/>
        </w:rPr>
        <w:drawing>
          <wp:inline distT="0" distB="0" distL="0" distR="0" wp14:anchorId="16ECE4A4" wp14:editId="1F95B140">
            <wp:extent cx="544576" cy="168656"/>
            <wp:effectExtent l="0" t="0" r="0" b="0"/>
            <wp:docPr id="381276588" name="Picture 381276588" descr="{&quot;mathml&quot;:&quot;&lt;math style=\&quot;font-family:'Times New Roman';\&quot; xmlns=\&quot;http://www.w3.org/1998/Math/MathML\&quot;&gt;&lt;mstyle mathsize=\&quot;12px\&quot;&gt;&lt;mtable columnspacing=\&quot;0px\&quot; columnalign=\&quot;right center left\&quot;&gt;&lt;mtr&gt;&lt;mtd/&gt;&lt;mtd/&gt;&lt;mtd&gt;&lt;mover&gt;&lt;mi&gt;R&lt;/mi&gt;&lt;mo&gt;~&lt;/mo&gt;&lt;/mover&gt;&lt;/mtd&gt;&lt;/mtr&gt;&lt;/mtable&gt;&lt;mtable columnspacing=\&quot;0px\&quot; columnalign=\&quot;right center left\&quot;&gt;&lt;mtr&gt;&lt;mtd/&gt;&lt;mtd&gt;&lt;mo&gt;=&lt;/mo&gt;&lt;/mtd&gt;&lt;mtd/&gt;&lt;/mtr&gt;&lt;/mtable&gt;&lt;mtable columnspacing=\&quot;0px\&quot; columnalign=\&quot;right center left\&quot;&gt;&lt;mtr&gt;&lt;mtd/&gt;&lt;mtd/&gt;&lt;mtd&gt;&lt;mover&gt;&lt;mi&gt;R&lt;/mi&gt;&lt;mo&gt;^&lt;/mo&gt;&lt;/mover&gt;&lt;/mtd&gt;&lt;/mtr&gt;&lt;/mtable&gt;&lt;mtable columnspacing=\&quot;0px\&quot; columnalign=\&quot;right center left\&quot;&gt;&lt;mtr&gt;&lt;mtd/&gt;&lt;mtd/&gt;&lt;mtd&gt;&lt;sup&gt;&lt;mi&gt;T&lt;/mi&gt;&lt;/sup&gt;&lt;/mtd&gt;&lt;/mtr&gt;&lt;/mtable&gt;&lt;mtable columnspacing=\&quot;0px\&quot; columnalign=\&quot;right center left\&quot;&gt;&lt;mtr&gt;&lt;mtd/&gt;&lt;mtd/&gt;&lt;mtd&gt;&lt;mi&gt;R&lt;/mi&gt;&lt;/mtd&gt;&lt;/mtr&gt;&lt;/mtable&gt;&lt;/mstyle&gt;&lt;/math&gt;&quot;,&quot;origin&quot;:&quot;MathType Legacy&quot;,&quot;version&quot;:&quot;v3.27.2&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table columnspacing=\&quot;0px\&quot; columnalign=\&quot;right center left\&quot;&gt;&lt;mtr&gt;&lt;mtd/&gt;&lt;mtd/&gt;&lt;mtd&gt;&lt;mover&gt;&lt;mi&gt;R&lt;/mi&gt;&lt;mo&gt;~&lt;/mo&gt;&lt;/mover&gt;&lt;/mtd&gt;&lt;/mtr&gt;&lt;/mtable&gt;&lt;mtable columnspacing=\&quot;0px\&quot; columnalign=\&quot;right center left\&quot;&gt;&lt;mtr&gt;&lt;mtd/&gt;&lt;mtd&gt;&lt;mo&gt;=&lt;/mo&gt;&lt;/mtd&gt;&lt;mtd/&gt;&lt;/mtr&gt;&lt;/mtable&gt;&lt;mtable columnspacing=\&quot;0px\&quot; columnalign=\&quot;right center left\&quot;&gt;&lt;mtr&gt;&lt;mtd/&gt;&lt;mtd/&gt;&lt;mtd&gt;&lt;mover&gt;&lt;mi&gt;R&lt;/mi&gt;&lt;mo&gt;^&lt;/mo&gt;&lt;/mover&gt;&lt;/mtd&gt;&lt;/mtr&gt;&lt;/mtable&gt;&lt;mtable columnspacing=\&quot;0px\&quot; columnalign=\&quot;right center left\&quot;&gt;&lt;mtr&gt;&lt;mtd/&gt;&lt;mtd/&gt;&lt;mtd&gt;&lt;sup&gt;&lt;mi&gt;T&lt;/mi&gt;&lt;/sup&gt;&lt;/mtd&gt;&lt;/mtr&gt;&lt;/mtable&gt;&lt;mtable columnspacing=\&quot;0px\&quot; columnalign=\&quot;right center left\&quot;&gt;&lt;mtr&gt;&lt;mtd/&gt;&lt;mtd/&gt;&lt;mtd&gt;&lt;mi&gt;R&lt;/mi&gt;&lt;/mtd&gt;&lt;/mtr&gt;&lt;/mtable&gt;&lt;/mstyle&gt;&lt;/math&gt;&quot;,&quot;origin&quot;:&quot;MathType Legacy&quot;,&quot;version&quot;:&quot;v3.27.2&quot;}"/>
                    <pic:cNvPicPr/>
                  </pic:nvPicPr>
                  <pic:blipFill>
                    <a:blip r:embed="rId416" cstate="print">
                      <a:extLst>
                        <a:ext uri="{28A0092B-C50C-407E-A947-70E740481C1C}">
                          <a14:useLocalDpi xmlns:a14="http://schemas.microsoft.com/office/drawing/2010/main" val="0"/>
                        </a:ext>
                      </a:extLst>
                    </a:blip>
                    <a:stretch>
                      <a:fillRect/>
                    </a:stretch>
                  </pic:blipFill>
                  <pic:spPr>
                    <a:xfrm>
                      <a:off x="0" y="0"/>
                      <a:ext cx="544576" cy="168656"/>
                    </a:xfrm>
                    <a:prstGeom prst="rect">
                      <a:avLst/>
                    </a:prstGeom>
                  </pic:spPr>
                </pic:pic>
              </a:graphicData>
            </a:graphic>
          </wp:inline>
        </w:drawing>
      </w:r>
    </w:p>
    <w:p w14:paraId="181D7CC0" w14:textId="77777777" w:rsidR="00EE76E6" w:rsidRDefault="00EE76E6" w:rsidP="00411D00"/>
    <w:p w14:paraId="366827D6" w14:textId="6F0E2F78" w:rsidR="00EE76E6" w:rsidRDefault="00EE76E6" w:rsidP="00411D00">
      <w:r>
        <w:t>Differentiating () yields</w:t>
      </w:r>
    </w:p>
    <w:p w14:paraId="1F4BA30C" w14:textId="77777777" w:rsidR="00EE76E6" w:rsidRDefault="00EE76E6" w:rsidP="00411D00"/>
    <w:p w14:paraId="72836AE4" w14:textId="1FC9CF43" w:rsidR="009F2D38" w:rsidRDefault="00EE76E6" w:rsidP="00C24A29">
      <w:pPr>
        <w:jc w:val="center"/>
      </w:pPr>
      <w:r>
        <w:rPr>
          <w:noProof/>
          <w:position w:val="-78"/>
        </w:rPr>
        <w:drawing>
          <wp:inline distT="0" distB="0" distL="0" distR="0" wp14:anchorId="1C210858" wp14:editId="2682C7BE">
            <wp:extent cx="1662176" cy="747776"/>
            <wp:effectExtent l="0" t="0" r="0" b="0"/>
            <wp:docPr id="1532681717" name="Picture 1532681717" descr="{&quot;mathml&quot;:&quot;&lt;math style=\&quot;font-family:'Times New Roman';\&quot; xmlns=\&quot;http://www.w3.org/1998/Math/MathML\&quot;&gt;&lt;mstyle mathsize=\&quot;12px\&quot;&gt;&lt;mtable columnspacing=\&quot;0px\&quot; columnalign=\&quot;right center left\&quot;&gt;&lt;mtr&gt;&lt;mtd&gt;&lt;mover&gt;&lt;mover&gt;&lt;mi&gt;R&lt;/mi&gt;&lt;mo&gt;~&lt;/mo&gt;&lt;/mover&gt;&lt;mo&gt;&amp;#x2D9;&lt;/mo&gt;&lt;/mover&gt;&lt;/mtd&gt;&lt;mtd&gt;&lt;mo&gt;=&lt;/mo&gt;&lt;/mtd&gt;&lt;mtd&gt;&lt;msup&gt;&lt;mover&gt;&lt;mi&gt;R&lt;/mi&gt;&lt;mo&gt;^&lt;/mo&gt;&lt;/mover&gt;&lt;mi&gt;T&lt;/mi&gt;&lt;/msup&gt;&lt;mover&gt;&lt;mi&gt;R&lt;/mi&gt;&lt;mo&gt;&amp;#x2D9;&lt;/mo&gt;&lt;/mover&gt;&lt;mo&gt;+&lt;/mo&gt;&lt;msup&gt;&lt;mover&gt;&lt;mover&gt;&lt;mi&gt;R&lt;/mi&gt;&lt;mo&gt;^&lt;/mo&gt;&lt;/mover&gt;&lt;mo&gt;&amp;#x2D9;&lt;/mo&gt;&lt;/mover&gt;&lt;mi&gt;T&lt;/mi&gt;&lt;/msup&gt;&lt;mi&gt;R&lt;/mi&gt;&lt;/mtd&gt;&lt;/mtr&gt;&lt;mtr&gt;&lt;mtd/&gt;&lt;mtd&gt;&lt;mo&gt;=&lt;/mo&gt;&lt;/mtd&gt;&lt;mtd&gt;&lt;mrow&gt;&lt;msup&gt;&lt;mover&gt;&lt;mi&gt;R&lt;/mi&gt;&lt;mo&gt;^&lt;/mo&gt;&lt;/mover&gt;&lt;mi&gt;T&lt;/mi&gt;&lt;/msup&gt;&lt;mi&gt;R&lt;/mi&gt;&lt;mi&gt;&amp;#x3A9;&lt;/mi&gt;&lt;mo stretchy=\&quot;true\&quot;&gt;(&lt;/mo&gt;&lt;mi&gt;&amp;#x3C9;&lt;/mi&gt;&lt;mo stretchy=\&quot;true\&quot;&gt;)&lt;/mo&gt;&lt;mo&gt;-&lt;/mo&gt;&lt;mi&gt;&amp;#x3A9;&lt;/mi&gt;&lt;mo stretchy=\&quot;true\&quot;&gt;(&lt;/mo&gt;&lt;mover&gt;&lt;mi&gt;&amp;#x3C9;&lt;/mi&gt;&lt;mo&gt;^&lt;/mo&gt;&lt;/mover&gt;&lt;mo stretchy=\&quot;true\&quot;&gt;)&lt;/mo&gt;&lt;msup&gt;&lt;mover&gt;&lt;mi&gt;R&lt;/mi&gt;&lt;mo&gt;^&lt;/mo&gt;&lt;/mover&gt;&lt;mi&gt;T&lt;/mi&gt;&lt;/msup&gt;&lt;mi&gt;R&lt;/mi&gt;&lt;/mrow&gt;&lt;/mtd&gt;&lt;/mtr&gt;&lt;mtr&gt;&lt;mtd/&gt;&lt;mtd&gt;&lt;mo&gt;=&lt;/mo&gt;&lt;/mtd&gt;&lt;mtd&gt;&lt;mrow&gt;&lt;mover&gt;&lt;mi&gt;R&lt;/mi&gt;&lt;mo&gt;~&lt;/mo&gt;&lt;/mover&gt;&lt;mi&gt;&amp;#x3A9;&lt;/mi&gt;&lt;mo stretchy=\&quot;true\&quot;&gt;(&lt;/mo&gt;&lt;mi&gt;&amp;#x3C9;&lt;/mi&gt;&lt;mo stretchy=\&quot;true\&quot;&gt;)&lt;/mo&gt;&lt;mo&gt;-&lt;/mo&gt;&lt;mi&gt;&amp;#x3A9;&lt;/mi&gt;&lt;mo stretchy=\&quot;true\&quot;&gt;(&lt;/mo&gt;&lt;mover&gt;&lt;mi&gt;&amp;#x3C9;&lt;/mi&gt;&lt;mo&gt;^&lt;/mo&gt;&lt;/mover&gt;&lt;mo stretchy=\&quot;true\&quot;&gt;)&lt;/mo&gt;&lt;mover&gt;&lt;mi&gt;R&lt;/mi&gt;&lt;mo&gt;~&lt;/mo&gt;&lt;/mover&gt;&lt;/mrow&gt;&lt;/mtd&gt;&lt;/mtr&gt;&lt;/mtable&gt;&lt;/mstyle&gt;&lt;/math&gt;&quot;,&quot;origin&quot;:&quot;MathType Legacy&quot;,&quot;version&quot;:&quot;v3.27.2&quot;}" title="table row cell stack R with tilde on top with dot on top end cell equals cell R with hat on top to the power of T R with dot on top plus stack R with hat on top with dot on top to the power of T R end cell row blank equals cell R with hat on top to the power of T R capital omega stretchy left parenthesis omega stretchy right parenthesis minus capital omega stretchy left parenthesis omega with hat on top stretchy right parenthesis R with hat on top to the power of T R end cell row blank equals cell R with tilde on top capital omega stretchy left parenthesis omega stretchy right parenthesis minus capital omega stretchy left parenthesis omega with hat on top stretchy right parenthesis R with tilde on top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table columnspacing=\&quot;0px\&quot; columnalign=\&quot;right center left\&quot;&gt;&lt;mtr&gt;&lt;mtd&gt;&lt;mover&gt;&lt;mover&gt;&lt;mi&gt;R&lt;/mi&gt;&lt;mo&gt;~&lt;/mo&gt;&lt;/mover&gt;&lt;mo&gt;&amp;#x2D9;&lt;/mo&gt;&lt;/mover&gt;&lt;/mtd&gt;&lt;mtd&gt;&lt;mo&gt;=&lt;/mo&gt;&lt;/mtd&gt;&lt;mtd&gt;&lt;msup&gt;&lt;mover&gt;&lt;mi&gt;R&lt;/mi&gt;&lt;mo&gt;^&lt;/mo&gt;&lt;/mover&gt;&lt;mi&gt;T&lt;/mi&gt;&lt;/msup&gt;&lt;mover&gt;&lt;mi&gt;R&lt;/mi&gt;&lt;mo&gt;&amp;#x2D9;&lt;/mo&gt;&lt;/mover&gt;&lt;mo&gt;+&lt;/mo&gt;&lt;msup&gt;&lt;mover&gt;&lt;mover&gt;&lt;mi&gt;R&lt;/mi&gt;&lt;mo&gt;^&lt;/mo&gt;&lt;/mover&gt;&lt;mo&gt;&amp;#x2D9;&lt;/mo&gt;&lt;/mover&gt;&lt;mi&gt;T&lt;/mi&gt;&lt;/msup&gt;&lt;mi&gt;R&lt;/mi&gt;&lt;/mtd&gt;&lt;/mtr&gt;&lt;mtr&gt;&lt;mtd/&gt;&lt;mtd&gt;&lt;mo&gt;=&lt;/mo&gt;&lt;/mtd&gt;&lt;mtd&gt;&lt;mrow&gt;&lt;msup&gt;&lt;mover&gt;&lt;mi&gt;R&lt;/mi&gt;&lt;mo&gt;^&lt;/mo&gt;&lt;/mover&gt;&lt;mi&gt;T&lt;/mi&gt;&lt;/msup&gt;&lt;mi&gt;R&lt;/mi&gt;&lt;mi&gt;&amp;#x3A9;&lt;/mi&gt;&lt;mo stretchy=\&quot;true\&quot;&gt;(&lt;/mo&gt;&lt;mi&gt;&amp;#x3C9;&lt;/mi&gt;&lt;mo stretchy=\&quot;true\&quot;&gt;)&lt;/mo&gt;&lt;mo&gt;-&lt;/mo&gt;&lt;mi&gt;&amp;#x3A9;&lt;/mi&gt;&lt;mo stretchy=\&quot;true\&quot;&gt;(&lt;/mo&gt;&lt;mover&gt;&lt;mi&gt;&amp;#x3C9;&lt;/mi&gt;&lt;mo&gt;^&lt;/mo&gt;&lt;/mover&gt;&lt;mo stretchy=\&quot;true\&quot;&gt;)&lt;/mo&gt;&lt;msup&gt;&lt;mover&gt;&lt;mi&gt;R&lt;/mi&gt;&lt;mo&gt;^&lt;/mo&gt;&lt;/mover&gt;&lt;mi&gt;T&lt;/mi&gt;&lt;/msup&gt;&lt;mi&gt;R&lt;/mi&gt;&lt;/mrow&gt;&lt;/mtd&gt;&lt;/mtr&gt;&lt;mtr&gt;&lt;mtd/&gt;&lt;mtd&gt;&lt;mo&gt;=&lt;/mo&gt;&lt;/mtd&gt;&lt;mtd&gt;&lt;mrow&gt;&lt;mover&gt;&lt;mi&gt;R&lt;/mi&gt;&lt;mo&gt;~&lt;/mo&gt;&lt;/mover&gt;&lt;mi&gt;&amp;#x3A9;&lt;/mi&gt;&lt;mo stretchy=\&quot;true\&quot;&gt;(&lt;/mo&gt;&lt;mi&gt;&amp;#x3C9;&lt;/mi&gt;&lt;mo stretchy=\&quot;true\&quot;&gt;)&lt;/mo&gt;&lt;mo&gt;-&lt;/mo&gt;&lt;mi&gt;&amp;#x3A9;&lt;/mi&gt;&lt;mo stretchy=\&quot;true\&quot;&gt;(&lt;/mo&gt;&lt;mover&gt;&lt;mi&gt;&amp;#x3C9;&lt;/mi&gt;&lt;mo&gt;^&lt;/mo&gt;&lt;/mover&gt;&lt;mo stretchy=\&quot;true\&quot;&gt;)&lt;/mo&gt;&lt;mover&gt;&lt;mi&gt;R&lt;/mi&gt;&lt;mo&gt;~&lt;/mo&gt;&lt;/mover&gt;&lt;/mrow&gt;&lt;/mtd&gt;&lt;/mtr&gt;&lt;/mtable&gt;&lt;/mstyle&gt;&lt;/math&gt;&quot;,&quot;origin&quot;:&quot;MathType Legacy&quot;,&quot;version&quot;:&quot;v3.27.2&quot;}" title="table row cell stack R with tilde on top with dot on top end cell equals cell R with hat on top to the power of T R with dot on top plus stack R with hat on top with dot on top to the power of T R end cell row blank equals cell R with hat on top to the power of T R capital omega stretchy left parenthesis omega stretchy right parenthesis minus capital omega stretchy left parenthesis omega with hat on top stretchy right parenthesis R with hat on top to the power of T R end cell row blank equals cell R with tilde on top capital omega stretchy left parenthesis omega stretchy right parenthesis minus capital omega stretchy left parenthesis omega with hat on top stretchy right parenthesis R with tilde on top end cell end table"/>
                    <pic:cNvPicPr/>
                  </pic:nvPicPr>
                  <pic:blipFill>
                    <a:blip r:embed="rId417" cstate="print">
                      <a:extLst>
                        <a:ext uri="{28A0092B-C50C-407E-A947-70E740481C1C}">
                          <a14:useLocalDpi xmlns:a14="http://schemas.microsoft.com/office/drawing/2010/main" val="0"/>
                        </a:ext>
                      </a:extLst>
                    </a:blip>
                    <a:stretch>
                      <a:fillRect/>
                    </a:stretch>
                  </pic:blipFill>
                  <pic:spPr>
                    <a:xfrm>
                      <a:off x="0" y="0"/>
                      <a:ext cx="1662176" cy="747776"/>
                    </a:xfrm>
                    <a:prstGeom prst="rect">
                      <a:avLst/>
                    </a:prstGeom>
                  </pic:spPr>
                </pic:pic>
              </a:graphicData>
            </a:graphic>
          </wp:inline>
        </w:drawing>
      </w:r>
    </w:p>
    <w:p w14:paraId="5F5DD3D1" w14:textId="77777777" w:rsidR="008E4CCF" w:rsidRDefault="008E4CCF" w:rsidP="00411D00"/>
    <w:p w14:paraId="530D49E3" w14:textId="2DF67EC5" w:rsidR="00EE76E6" w:rsidRDefault="00EE76E6" w:rsidP="00411D00">
      <w:r>
        <w:t>which is an exact expression.  Applying the first order approximation</w:t>
      </w:r>
      <w:r w:rsidR="000C562B">
        <w:t>s</w:t>
      </w:r>
      <w:r>
        <w:t xml:space="preserve"> for Rtilde and neglecting error product terms, and substituting the definition </w:t>
      </w:r>
      <w:r>
        <w:rPr>
          <w:noProof/>
          <w:position w:val="-5"/>
        </w:rPr>
        <w:drawing>
          <wp:inline distT="0" distB="0" distL="0" distR="0" wp14:anchorId="3F75C188" wp14:editId="056FA111">
            <wp:extent cx="638048" cy="160528"/>
            <wp:effectExtent l="0" t="0" r="0" b="0"/>
            <wp:docPr id="276734173" name="Picture 276734173" descr="{&quot;mathml&quot;:&quot;&lt;math style=\&quot;font-family:'Times New Roman';\&quot; xmlns=\&quot;http://www.w3.org/1998/Math/MathML\&quot;&gt;&lt;mstyle mathsize=\&quot;12px\&quot;&gt;&lt;mi&gt;&amp;#x3C9;&lt;/mi&gt;&lt;mo&gt;=&lt;/mo&gt;&lt;mover&gt;&lt;mi&gt;&amp;#x3C9;&lt;/mi&gt;&lt;mo&gt;^&lt;/mo&gt;&lt;/mover&gt;&lt;mo&gt;+&lt;/mo&gt;&lt;mover&gt;&lt;mi&gt;&amp;#x3B3;&lt;/mi&gt;&lt;mo&gt;~&lt;/mo&gt;&lt;/mover&gt;&lt;/mstyle&gt;&lt;/math&gt;&quot;,&quot;origin&quot;:&quot;MathType Legacy&quot;,&quot;version&quot;:&quot;v3.27.2&quot;}" title="omega equals omega with hat on top plus gamma with tilde on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i&gt;&amp;#x3C9;&lt;/mi&gt;&lt;mo&gt;=&lt;/mo&gt;&lt;mover&gt;&lt;mi&gt;&amp;#x3C9;&lt;/mi&gt;&lt;mo&gt;^&lt;/mo&gt;&lt;/mover&gt;&lt;mo&gt;+&lt;/mo&gt;&lt;mover&gt;&lt;mi&gt;&amp;#x3B3;&lt;/mi&gt;&lt;mo&gt;~&lt;/mo&gt;&lt;/mover&gt;&lt;/mstyle&gt;&lt;/math&gt;&quot;,&quot;origin&quot;:&quot;MathType Legacy&quot;,&quot;version&quot;:&quot;v3.27.2&quot;}" title="omega equals omega with hat on top plus gamma with tilde on top"/>
                    <pic:cNvPicPr/>
                  </pic:nvPicPr>
                  <pic:blipFill>
                    <a:blip r:embed="rId418" cstate="print">
                      <a:extLst>
                        <a:ext uri="{28A0092B-C50C-407E-A947-70E740481C1C}">
                          <a14:useLocalDpi xmlns:a14="http://schemas.microsoft.com/office/drawing/2010/main" val="0"/>
                        </a:ext>
                      </a:extLst>
                    </a:blip>
                    <a:stretch>
                      <a:fillRect/>
                    </a:stretch>
                  </pic:blipFill>
                  <pic:spPr>
                    <a:xfrm>
                      <a:off x="0" y="0"/>
                      <a:ext cx="638048" cy="160528"/>
                    </a:xfrm>
                    <a:prstGeom prst="rect">
                      <a:avLst/>
                    </a:prstGeom>
                  </pic:spPr>
                </pic:pic>
              </a:graphicData>
            </a:graphic>
          </wp:inline>
        </w:drawing>
      </w:r>
      <w:r w:rsidR="000C562B">
        <w:t xml:space="preserve"> we arrive at</w:t>
      </w:r>
    </w:p>
    <w:p w14:paraId="79B3D08C" w14:textId="77777777" w:rsidR="000C562B" w:rsidRDefault="000C562B" w:rsidP="00411D00"/>
    <w:p w14:paraId="508A3253" w14:textId="414372BF" w:rsidR="000C562B" w:rsidRDefault="000C562B" w:rsidP="00C24A29">
      <w:pPr>
        <w:jc w:val="center"/>
      </w:pPr>
      <w:r>
        <w:rPr>
          <w:noProof/>
          <w:position w:val="-37"/>
        </w:rPr>
        <w:drawing>
          <wp:inline distT="0" distB="0" distL="0" distR="0" wp14:anchorId="5395E314" wp14:editId="77B8BE76">
            <wp:extent cx="2617216" cy="461264"/>
            <wp:effectExtent l="0" t="0" r="0" b="0"/>
            <wp:docPr id="308683191" name="Picture 308683191" descr="{&quot;mathml&quot;:&quot;&lt;math style=\&quot;font-family:'Times New Roman';\&quot; xmlns=\&quot;http://www.w3.org/1998/Math/MathML\&quot;&gt;&lt;mstyle mathsize=\&quot;12px\&quot;&gt;&lt;mtable columnspacing=\&quot;0px\&quot; columnalign=\&quot;right center left\&quot;&gt;&lt;mtr&gt;&lt;mtd&gt;&lt;mi&gt;&amp;#x3A9;&lt;/mi&gt;&lt;mfenced&gt;&lt;mover&gt;&lt;mover&gt;&lt;mi&gt;&amp;#x3BC;&lt;/mi&gt;&lt;mo&gt;~&lt;/mo&gt;&lt;/mover&gt;&lt;mo&gt;&amp;#x2D9;&lt;/mo&gt;&lt;/mover&gt;&lt;/mfenced&gt;&lt;/mtd&gt;&lt;mtd&gt;&lt;mo&gt;&amp;#x2248;&lt;/mo&gt;&lt;/mtd&gt;&lt;mtd&gt;&lt;mrow&gt;&lt;mo&gt;-&lt;/mo&gt;&lt;mi&gt;&amp;#x3A9;&lt;/mi&gt;&lt;mfenced&gt;&lt;mover&gt;&lt;mi&gt;&amp;#x3C9;&lt;/mi&gt;&lt;mo&gt;^&lt;/mo&gt;&lt;/mover&gt;&lt;/mfenced&gt;&lt;mi&gt;&amp;#x3A9;&lt;/mi&gt;&lt;mrow&gt;&lt;mo stretchy=\&quot;true\&quot;&gt;(&lt;/mo&gt;&lt;mover&gt;&lt;mi&gt;&amp;#x3BC;&lt;/mi&gt;&lt;mo&gt;~&lt;/mo&gt;&lt;/mover&gt;&lt;mo stretchy=\&quot;true\&quot;&gt;)&lt;/mo&gt;&lt;/mrow&gt;&lt;mo&gt;-&lt;/mo&gt;&lt;mi&gt;&amp;#x3A9;&lt;/mi&gt;&lt;mo stretchy=\&quot;true\&quot;&gt;(&lt;/mo&gt;&lt;mover&gt;&lt;mi&gt;&amp;#x3BC;&lt;/mi&gt;&lt;mo&gt;~&lt;/mo&gt;&lt;/mover&gt;&lt;mo stretchy=\&quot;true\&quot;&gt;)&lt;/mo&gt;&lt;mi&gt;&amp;#x3A9;&lt;/mi&gt;&lt;mo stretchy=\&quot;true\&quot;&gt;(&lt;/mo&gt;&lt;mover&gt;&lt;mi&gt;&amp;#x3C9;&lt;/mi&gt;&lt;mo&gt;^&lt;/mo&gt;&lt;/mover&gt;&lt;mo stretchy=\&quot;true\&quot;&gt;)&lt;/mo&gt;&lt;mo&gt;-&lt;/mo&gt;&lt;mi&gt;&amp;#x3A9;&lt;/mi&gt;&lt;mo stretchy=\&quot;true\&quot;&gt;(&lt;/mo&gt;&lt;mover&gt;&lt;mi&gt;&amp;#x3B3;&lt;/mi&gt;&lt;mo&gt;~&lt;/mo&gt;&lt;/mover&gt;&lt;mo stretchy=\&quot;true\&quot;&gt;)&lt;/mo&gt;&lt;/mrow&gt;&lt;/mtd&gt;&lt;/mtr&gt;&lt;mtr&gt;&lt;mtd/&gt;&lt;mtd&gt;&lt;mo&gt;=&lt;/mo&gt;&lt;/mtd&gt;&lt;mtd&gt;&lt;mrow&gt;&lt;mo&gt;-&lt;/mo&gt;&lt;mi&gt;&amp;#x3A9;&lt;/mi&gt;&lt;mrow&gt;&lt;mo stretchy=\&quot;true\&quot;&gt;(&lt;/mo&gt;&lt;mover&gt;&lt;mi&gt;&amp;#x3C9;&lt;/mi&gt;&lt;mo&gt;^&lt;/mo&gt;&lt;/mover&gt;&lt;mo&gt;&amp;#xD7;&lt;/mo&gt;&lt;mover&gt;&lt;mi&gt;&amp;#x3BC;&lt;/mi&gt;&lt;mo&gt;~&lt;/mo&gt;&lt;/mover&gt;&lt;mo stretchy=\&quot;true\&quot;&gt;)&lt;/mo&gt;&lt;/mrow&gt;&lt;mo&gt;-&lt;/mo&gt;&lt;mi&gt;&amp;#x3A9;&lt;/mi&gt;&lt;mo stretchy=\&quot;true\&quot;&gt;(&lt;/mo&gt;&lt;mover&gt;&lt;mi&gt;&amp;#x3B3;&lt;/mi&gt;&lt;mo&gt;~&lt;/mo&gt;&lt;/mover&gt;&lt;mo stretchy=\&quot;true\&quot;&gt;)&lt;/mo&gt;&lt;/mrow&gt;&lt;/mtd&gt;&lt;/mtr&gt;&lt;/mtable&gt;&lt;/mstyle&gt;&lt;/math&gt;&quot;,&quot;origin&quot;:&quot;MathType Legacy&quot;,&quot;version&quot;:&quot;v3.27.2&quot;}" title="table row cell capital omega open parentheses stack mu with tilde on top with dot on top close parentheses end cell almost equal to cell negative capital omega open parentheses omega with hat on top close parentheses capital omega stretchy left parenthesis mu with tilde on top stretchy right parenthesis minus capital omega stretchy left parenthesis mu with tilde on top stretchy right parenthesis capital omega stretchy left parenthesis omega with hat on top stretchy right parenthesis minus capital omega stretchy left parenthesis gamma with tilde on top stretchy right parenthesis end cell row blank equals cell negative capital omega stretchy left parenthesis omega with hat on top cross times mu with tilde on top stretchy right parenthesis minus capital omega stretchy left parenthesis gamma with tilde on top stretchy right parenthesis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table columnspacing=\&quot;0px\&quot; columnalign=\&quot;right center left\&quot;&gt;&lt;mtr&gt;&lt;mtd&gt;&lt;mi&gt;&amp;#x3A9;&lt;/mi&gt;&lt;mfenced&gt;&lt;mover&gt;&lt;mover&gt;&lt;mi&gt;&amp;#x3BC;&lt;/mi&gt;&lt;mo&gt;~&lt;/mo&gt;&lt;/mover&gt;&lt;mo&gt;&amp;#x2D9;&lt;/mo&gt;&lt;/mover&gt;&lt;/mfenced&gt;&lt;/mtd&gt;&lt;mtd&gt;&lt;mo&gt;&amp;#x2248;&lt;/mo&gt;&lt;/mtd&gt;&lt;mtd&gt;&lt;mrow&gt;&lt;mo&gt;-&lt;/mo&gt;&lt;mi&gt;&amp;#x3A9;&lt;/mi&gt;&lt;mfenced&gt;&lt;mover&gt;&lt;mi&gt;&amp;#x3C9;&lt;/mi&gt;&lt;mo&gt;^&lt;/mo&gt;&lt;/mover&gt;&lt;/mfenced&gt;&lt;mi&gt;&amp;#x3A9;&lt;/mi&gt;&lt;mrow&gt;&lt;mo stretchy=\&quot;true\&quot;&gt;(&lt;/mo&gt;&lt;mover&gt;&lt;mi&gt;&amp;#x3BC;&lt;/mi&gt;&lt;mo&gt;~&lt;/mo&gt;&lt;/mover&gt;&lt;mo stretchy=\&quot;true\&quot;&gt;)&lt;/mo&gt;&lt;/mrow&gt;&lt;mo&gt;-&lt;/mo&gt;&lt;mi&gt;&amp;#x3A9;&lt;/mi&gt;&lt;mo stretchy=\&quot;true\&quot;&gt;(&lt;/mo&gt;&lt;mover&gt;&lt;mi&gt;&amp;#x3BC;&lt;/mi&gt;&lt;mo&gt;~&lt;/mo&gt;&lt;/mover&gt;&lt;mo stretchy=\&quot;true\&quot;&gt;)&lt;/mo&gt;&lt;mi&gt;&amp;#x3A9;&lt;/mi&gt;&lt;mo stretchy=\&quot;true\&quot;&gt;(&lt;/mo&gt;&lt;mover&gt;&lt;mi&gt;&amp;#x3C9;&lt;/mi&gt;&lt;mo&gt;^&lt;/mo&gt;&lt;/mover&gt;&lt;mo stretchy=\&quot;true\&quot;&gt;)&lt;/mo&gt;&lt;mo&gt;-&lt;/mo&gt;&lt;mi&gt;&amp;#x3A9;&lt;/mi&gt;&lt;mo stretchy=\&quot;true\&quot;&gt;(&lt;/mo&gt;&lt;mover&gt;&lt;mi&gt;&amp;#x3B3;&lt;/mi&gt;&lt;mo&gt;~&lt;/mo&gt;&lt;/mover&gt;&lt;mo stretchy=\&quot;true\&quot;&gt;)&lt;/mo&gt;&lt;/mrow&gt;&lt;/mtd&gt;&lt;/mtr&gt;&lt;mtr&gt;&lt;mtd/&gt;&lt;mtd&gt;&lt;mo&gt;=&lt;/mo&gt;&lt;/mtd&gt;&lt;mtd&gt;&lt;mrow&gt;&lt;mo&gt;-&lt;/mo&gt;&lt;mi&gt;&amp;#x3A9;&lt;/mi&gt;&lt;mrow&gt;&lt;mo stretchy=\&quot;true\&quot;&gt;(&lt;/mo&gt;&lt;mover&gt;&lt;mi&gt;&amp;#x3C9;&lt;/mi&gt;&lt;mo&gt;^&lt;/mo&gt;&lt;/mover&gt;&lt;mo&gt;&amp;#xD7;&lt;/mo&gt;&lt;mover&gt;&lt;mi&gt;&amp;#x3BC;&lt;/mi&gt;&lt;mo&gt;~&lt;/mo&gt;&lt;/mover&gt;&lt;mo stretchy=\&quot;true\&quot;&gt;)&lt;/mo&gt;&lt;/mrow&gt;&lt;mo&gt;-&lt;/mo&gt;&lt;mi&gt;&amp;#x3A9;&lt;/mi&gt;&lt;mo stretchy=\&quot;true\&quot;&gt;(&lt;/mo&gt;&lt;mover&gt;&lt;mi&gt;&amp;#x3B3;&lt;/mi&gt;&lt;mo&gt;~&lt;/mo&gt;&lt;/mover&gt;&lt;mo stretchy=\&quot;true\&quot;&gt;)&lt;/mo&gt;&lt;/mrow&gt;&lt;/mtd&gt;&lt;/mtr&gt;&lt;/mtable&gt;&lt;/mstyle&gt;&lt;/math&gt;&quot;,&quot;origin&quot;:&quot;MathType Legacy&quot;,&quot;version&quot;:&quot;v3.27.2&quot;}" title="table row cell capital omega open parentheses stack mu with tilde on top with dot on top close parentheses end cell almost equal to cell negative capital omega open parentheses omega with hat on top close parentheses capital omega stretchy left parenthesis mu with tilde on top stretchy right parenthesis minus capital omega stretchy left parenthesis mu with tilde on top stretchy right parenthesis capital omega stretchy left parenthesis omega with hat on top stretchy right parenthesis minus capital omega stretchy left parenthesis gamma with tilde on top stretchy right parenthesis end cell row blank equals cell negative capital omega stretchy left parenthesis omega with hat on top cross times mu with tilde on top stretchy right parenthesis minus capital omega stretchy left parenthesis gamma with tilde on top stretchy right parenthesis end cell end table"/>
                    <pic:cNvPicPr/>
                  </pic:nvPicPr>
                  <pic:blipFill>
                    <a:blip r:embed="rId419" cstate="print">
                      <a:extLst>
                        <a:ext uri="{28A0092B-C50C-407E-A947-70E740481C1C}">
                          <a14:useLocalDpi xmlns:a14="http://schemas.microsoft.com/office/drawing/2010/main" val="0"/>
                        </a:ext>
                      </a:extLst>
                    </a:blip>
                    <a:stretch>
                      <a:fillRect/>
                    </a:stretch>
                  </pic:blipFill>
                  <pic:spPr>
                    <a:xfrm>
                      <a:off x="0" y="0"/>
                      <a:ext cx="2617216" cy="461264"/>
                    </a:xfrm>
                    <a:prstGeom prst="rect">
                      <a:avLst/>
                    </a:prstGeom>
                  </pic:spPr>
                </pic:pic>
              </a:graphicData>
            </a:graphic>
          </wp:inline>
        </w:drawing>
      </w:r>
    </w:p>
    <w:p w14:paraId="6EBF1277" w14:textId="77777777" w:rsidR="00EE76E6" w:rsidRDefault="00EE76E6" w:rsidP="00411D00"/>
    <w:p w14:paraId="06BACAC0" w14:textId="26C073CD" w:rsidR="000C562B" w:rsidRDefault="000C562B" w:rsidP="008E4CCF">
      <w:r>
        <w:t>Finally equating arguments we arrive at the continous time equation for the attitute error</w:t>
      </w:r>
    </w:p>
    <w:p w14:paraId="3E7DBC0C" w14:textId="77777777" w:rsidR="000C562B" w:rsidRDefault="000C562B" w:rsidP="008E4CCF"/>
    <w:p w14:paraId="459D940B" w14:textId="245E0AE7" w:rsidR="000C562B" w:rsidRDefault="00A97109" w:rsidP="00C24A29">
      <w:pPr>
        <w:jc w:val="center"/>
      </w:pPr>
      <w:r>
        <w:rPr>
          <w:noProof/>
          <w:position w:val="-5"/>
        </w:rPr>
        <w:drawing>
          <wp:inline distT="0" distB="0" distL="0" distR="0" wp14:anchorId="46D503E1" wp14:editId="00F2F9A2">
            <wp:extent cx="1101344" cy="209296"/>
            <wp:effectExtent l="0" t="0" r="0" b="0"/>
            <wp:docPr id="1972387641" name="Picture 1972387641" descr="{&quot;mathml&quot;:&quot;&lt;math style=\&quot;font-family:'Times New Roman';\&quot; xmlns=\&quot;http://www.w3.org/1998/Math/MathML\&quot;&gt;&lt;mstyle mathsize=\&quot;12px\&quot;&gt;&lt;mover&gt;&lt;mover&gt;&lt;mi&gt;&amp;#x3BC;&lt;/mi&gt;&lt;mo&gt;~&lt;/mo&gt;&lt;/mover&gt;&lt;mo&gt;&amp;#x2D9;&lt;/mo&gt;&lt;/mover&gt;&lt;mo&gt;=&lt;/mo&gt;&lt;mo&gt;-&lt;/mo&gt;&lt;mi&gt;&amp;#x3A9;&lt;/mi&gt;&lt;mfenced&gt;&lt;mover&gt;&lt;mi&gt;&amp;#x3C9;&lt;/mi&gt;&lt;mo&gt;^&lt;/mo&gt;&lt;/mover&gt;&lt;/mfenced&gt;&lt;mover&gt;&lt;mi&gt;&amp;#x3BC;&lt;/mi&gt;&lt;mo&gt;~&lt;/mo&gt;&lt;/mover&gt;&lt;mo&gt;-&lt;/mo&gt;&lt;mover&gt;&lt;mi&gt;&amp;#x3B3;&lt;/mi&gt;&lt;mo&gt;~&lt;/mo&gt;&lt;/mover&gt;&lt;/mstyle&gt;&lt;/math&gt;&quot;,&quot;origin&quot;:&quot;MathType Legacy&quot;,&quot;version&quot;:&quot;v3.27.2&quot;}" title="stack mu with tilde on top with dot on top equals negative capital omega open parentheses omega with hat on top close parentheses mu with tilde on top minus gamma with tilde on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over&gt;&lt;mover&gt;&lt;mi&gt;&amp;#x3BC;&lt;/mi&gt;&lt;mo&gt;~&lt;/mo&gt;&lt;/mover&gt;&lt;mo&gt;&amp;#x2D9;&lt;/mo&gt;&lt;/mover&gt;&lt;mo&gt;=&lt;/mo&gt;&lt;mo&gt;-&lt;/mo&gt;&lt;mi&gt;&amp;#x3A9;&lt;/mi&gt;&lt;mfenced&gt;&lt;mover&gt;&lt;mi&gt;&amp;#x3C9;&lt;/mi&gt;&lt;mo&gt;^&lt;/mo&gt;&lt;/mover&gt;&lt;/mfenced&gt;&lt;mover&gt;&lt;mi&gt;&amp;#x3BC;&lt;/mi&gt;&lt;mo&gt;~&lt;/mo&gt;&lt;/mover&gt;&lt;mo&gt;-&lt;/mo&gt;&lt;mover&gt;&lt;mi&gt;&amp;#x3B3;&lt;/mi&gt;&lt;mo&gt;~&lt;/mo&gt;&lt;/mover&gt;&lt;/mstyle&gt;&lt;/math&gt;&quot;,&quot;origin&quot;:&quot;MathType Legacy&quot;,&quot;version&quot;:&quot;v3.27.2&quot;}" title="stack mu with tilde on top with dot on top equals negative capital omega open parentheses omega with hat on top close parentheses mu with tilde on top minus gamma with tilde on top"/>
                    <pic:cNvPicPr/>
                  </pic:nvPicPr>
                  <pic:blipFill>
                    <a:blip r:embed="rId420" cstate="print">
                      <a:extLst>
                        <a:ext uri="{28A0092B-C50C-407E-A947-70E740481C1C}">
                          <a14:useLocalDpi xmlns:a14="http://schemas.microsoft.com/office/drawing/2010/main" val="0"/>
                        </a:ext>
                      </a:extLst>
                    </a:blip>
                    <a:stretch>
                      <a:fillRect/>
                    </a:stretch>
                  </pic:blipFill>
                  <pic:spPr>
                    <a:xfrm>
                      <a:off x="0" y="0"/>
                      <a:ext cx="1101344" cy="209296"/>
                    </a:xfrm>
                    <a:prstGeom prst="rect">
                      <a:avLst/>
                    </a:prstGeom>
                  </pic:spPr>
                </pic:pic>
              </a:graphicData>
            </a:graphic>
          </wp:inline>
        </w:drawing>
      </w:r>
    </w:p>
    <w:p w14:paraId="53F3E1C0" w14:textId="77777777" w:rsidR="00A97109" w:rsidRDefault="00A97109" w:rsidP="008E4CCF"/>
    <w:p w14:paraId="003DBE75" w14:textId="74960EF4" w:rsidR="00A97109" w:rsidRDefault="00A97109" w:rsidP="008E4CCF">
      <w:r>
        <w:t>What remains is to convert the constant coefficient differential equation () to discrete time</w:t>
      </w:r>
      <w:r w:rsidR="00C24A29">
        <w:t xml:space="preserve"> (note that omega is assumed constant over the interval T</w:t>
      </w:r>
      <w:r>
        <w:t>.  Following the standard exponentiation procedure in (optimization theory section 4.5) yields</w:t>
      </w:r>
    </w:p>
    <w:p w14:paraId="212C35D1" w14:textId="77777777" w:rsidR="00A97109" w:rsidRDefault="00A97109" w:rsidP="008E4CCF"/>
    <w:p w14:paraId="400FE82A" w14:textId="7A9D4C2E" w:rsidR="00A97109" w:rsidRDefault="00C24A29" w:rsidP="00C24A29">
      <w:pPr>
        <w:jc w:val="center"/>
      </w:pPr>
      <w:r>
        <w:rPr>
          <w:noProof/>
          <w:position w:val="-27"/>
        </w:rPr>
        <w:lastRenderedPageBreak/>
        <w:drawing>
          <wp:inline distT="0" distB="0" distL="0" distR="0" wp14:anchorId="7F8084F5" wp14:editId="25091009">
            <wp:extent cx="2564384" cy="390144"/>
            <wp:effectExtent l="0" t="0" r="0" b="0"/>
            <wp:docPr id="1774545684" name="Picture 1774545684" descr="{&quot;mathml&quot;:&quot;&lt;math style=\&quot;font-family:'Times New Roman';\&quot; xmlns=\&quot;http://www.w3.org/1998/Math/MathML\&quot;&gt;&lt;mstyle mathsize=\&quot;12px\&quot;&gt;&lt;mtable columnspacing=\&quot;0px\&quot; columnalign=\&quot;right center left\&quot;&gt;&lt;mtr&gt;&lt;mtd&gt;&lt;msub&gt;&lt;mi&gt;&amp;#x3BC;&lt;/mi&gt;&lt;mi&gt;n&lt;/mi&gt;&lt;/msub&gt;&lt;/mtd&gt;&lt;mtd&gt;&lt;mo&gt;=&lt;/mo&gt;&lt;/mtd&gt;&lt;mtd&gt;&lt;msup&gt;&lt;mi&gt;e&lt;/mi&gt;&lt;mrow&gt;&lt;mo&gt;-&lt;/mo&gt;&lt;mi&gt;&amp;#x3A9;&lt;/mi&gt;&lt;mfenced&gt;&lt;mrow&gt;&lt;mover&gt;&lt;mi&gt;&amp;#x3C9;&lt;/mi&gt;&lt;mo&gt;^&lt;/mo&gt;&lt;/mover&gt;&lt;mi&gt;T&lt;/mi&gt;&lt;/mrow&gt;&lt;/mfenced&gt;&lt;/mrow&gt;&lt;/msup&gt;&lt;msub&gt;&lt;mi&gt;&amp;#x3BC;&lt;/mi&gt;&lt;mrow&gt;&lt;mi&gt;n&lt;/mi&gt;&lt;mo&gt;-&lt;/mo&gt;&lt;mn&gt;1&lt;/mn&gt;&lt;/mrow&gt;&lt;/msub&gt;&lt;mo&gt;-&lt;/mo&gt;&lt;mover&gt;&lt;mi&gt;&amp;#x3B3;&lt;/mi&gt;&lt;mo&gt;~&lt;/mo&gt;&lt;/mover&gt;&lt;msubsup&gt;&lt;mo&gt;&amp;#x222B;&lt;/mo&gt;&lt;mn&gt;0&lt;/mn&gt;&lt;mi&gt;T&lt;/mi&gt;&lt;/msubsup&gt;&lt;msup&gt;&lt;mi&gt;e&lt;/mi&gt;&lt;mrow&gt;&lt;mo&gt;-&lt;/mo&gt;&lt;mi&gt;&amp;#x3A9;&lt;/mi&gt;&lt;mo stretchy=\&quot;true\&quot;&gt;(&lt;/mo&gt;&lt;mover&gt;&lt;mi&gt;&amp;#x3C9;&lt;/mi&gt;&lt;mo&gt;^&lt;/mo&gt;&lt;/mover&gt;&lt;mrow&gt;&lt;mo stretchy=\&quot;true\&quot;&gt;(&lt;/mo&gt;&lt;mi&gt;T&lt;/mi&gt;&lt;mo&gt;-&lt;/mo&gt;&lt;mi&gt;&amp;#x3C4;&lt;/mi&gt;&lt;mo stretchy=\&quot;true\&quot;&gt;)&lt;/mo&gt;&lt;/mrow&gt;&lt;mo stretchy=\&quot;true\&quot;&gt;)&lt;/mo&gt;&lt;/mrow&gt;&lt;/msup&gt;&lt;mo&gt;d&lt;/mo&gt;&lt;mi&gt;&amp;#x3C4;&lt;/mi&gt;&lt;/mtd&gt;&lt;/mtr&gt;&lt;/mtable&gt;&lt;/mstyle&gt;&lt;/math&gt;&quot;,&quot;origin&quot;:&quot;MathType Legacy&quot;,&quot;version&quot;:&quot;v3.27.2&quot;}" title="table row cell mu subscript n end cell equals cell e to the power of negative capital omega open parentheses omega with hat on top T close parentheses end exponent mu subscript n minus 1 end subscript minus gamma with tilde on top integral subscript 0 superscript T e to the power of negative capital omega stretchy left parenthesis omega with hat on top stretchy left parenthesis T minus tau stretchy right parenthesis stretchy right parenthesis end exponent d tau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table columnspacing=\&quot;0px\&quot; columnalign=\&quot;right center left\&quot;&gt;&lt;mtr&gt;&lt;mtd&gt;&lt;msub&gt;&lt;mi&gt;&amp;#x3BC;&lt;/mi&gt;&lt;mi&gt;n&lt;/mi&gt;&lt;/msub&gt;&lt;/mtd&gt;&lt;mtd&gt;&lt;mo&gt;=&lt;/mo&gt;&lt;/mtd&gt;&lt;mtd&gt;&lt;msup&gt;&lt;mi&gt;e&lt;/mi&gt;&lt;mrow&gt;&lt;mo&gt;-&lt;/mo&gt;&lt;mi&gt;&amp;#x3A9;&lt;/mi&gt;&lt;mfenced&gt;&lt;mrow&gt;&lt;mover&gt;&lt;mi&gt;&amp;#x3C9;&lt;/mi&gt;&lt;mo&gt;^&lt;/mo&gt;&lt;/mover&gt;&lt;mi&gt;T&lt;/mi&gt;&lt;/mrow&gt;&lt;/mfenced&gt;&lt;/mrow&gt;&lt;/msup&gt;&lt;msub&gt;&lt;mi&gt;&amp;#x3BC;&lt;/mi&gt;&lt;mrow&gt;&lt;mi&gt;n&lt;/mi&gt;&lt;mo&gt;-&lt;/mo&gt;&lt;mn&gt;1&lt;/mn&gt;&lt;/mrow&gt;&lt;/msub&gt;&lt;mo&gt;-&lt;/mo&gt;&lt;mover&gt;&lt;mi&gt;&amp;#x3B3;&lt;/mi&gt;&lt;mo&gt;~&lt;/mo&gt;&lt;/mover&gt;&lt;msubsup&gt;&lt;mo&gt;&amp;#x222B;&lt;/mo&gt;&lt;mn&gt;0&lt;/mn&gt;&lt;mi&gt;T&lt;/mi&gt;&lt;/msubsup&gt;&lt;msup&gt;&lt;mi&gt;e&lt;/mi&gt;&lt;mrow&gt;&lt;mo&gt;-&lt;/mo&gt;&lt;mi&gt;&amp;#x3A9;&lt;/mi&gt;&lt;mo stretchy=\&quot;true\&quot;&gt;(&lt;/mo&gt;&lt;mover&gt;&lt;mi&gt;&amp;#x3C9;&lt;/mi&gt;&lt;mo&gt;^&lt;/mo&gt;&lt;/mover&gt;&lt;mrow&gt;&lt;mo stretchy=\&quot;true\&quot;&gt;(&lt;/mo&gt;&lt;mi&gt;T&lt;/mi&gt;&lt;mo&gt;-&lt;/mo&gt;&lt;mi&gt;&amp;#x3C4;&lt;/mi&gt;&lt;mo stretchy=\&quot;true\&quot;&gt;)&lt;/mo&gt;&lt;/mrow&gt;&lt;mo stretchy=\&quot;true\&quot;&gt;)&lt;/mo&gt;&lt;/mrow&gt;&lt;/msup&gt;&lt;mo&gt;d&lt;/mo&gt;&lt;mi&gt;&amp;#x3C4;&lt;/mi&gt;&lt;/mtd&gt;&lt;/mtr&gt;&lt;/mtable&gt;&lt;/mstyle&gt;&lt;/math&gt;&quot;,&quot;origin&quot;:&quot;MathType Legacy&quot;,&quot;version&quot;:&quot;v3.27.2&quot;}" title="table row cell mu subscript n end cell equals cell e to the power of negative capital omega open parentheses omega with hat on top T close parentheses end exponent mu subscript n minus 1 end subscript minus gamma with tilde on top integral subscript 0 superscript T e to the power of negative capital omega stretchy left parenthesis omega with hat on top stretchy left parenthesis T minus tau stretchy right parenthesis stretchy right parenthesis end exponent d tau end cell end table"/>
                    <pic:cNvPicPr/>
                  </pic:nvPicPr>
                  <pic:blipFill>
                    <a:blip r:embed="rId421" cstate="print">
                      <a:extLst>
                        <a:ext uri="{28A0092B-C50C-407E-A947-70E740481C1C}">
                          <a14:useLocalDpi xmlns:a14="http://schemas.microsoft.com/office/drawing/2010/main" val="0"/>
                        </a:ext>
                      </a:extLst>
                    </a:blip>
                    <a:stretch>
                      <a:fillRect/>
                    </a:stretch>
                  </pic:blipFill>
                  <pic:spPr>
                    <a:xfrm>
                      <a:off x="0" y="0"/>
                      <a:ext cx="2564384" cy="390144"/>
                    </a:xfrm>
                    <a:prstGeom prst="rect">
                      <a:avLst/>
                    </a:prstGeom>
                  </pic:spPr>
                </pic:pic>
              </a:graphicData>
            </a:graphic>
          </wp:inline>
        </w:drawing>
      </w:r>
    </w:p>
    <w:p w14:paraId="05E17D84" w14:textId="77777777" w:rsidR="000C562B" w:rsidRDefault="000C562B" w:rsidP="008E4CCF"/>
    <w:p w14:paraId="18F6BF89" w14:textId="51F862CE" w:rsidR="00A97109" w:rsidRDefault="005C1BED" w:rsidP="008E4CCF">
      <w:r>
        <w:t xml:space="preserve">Since Omega is not invertible the right term must be integrated directly.  </w:t>
      </w:r>
      <w:r w:rsidR="00D62FA1">
        <w:t>After changing variables and</w:t>
      </w:r>
      <w:r w:rsidR="00A97109">
        <w:t xml:space="preserve"> substituting Rodrigues's formula</w:t>
      </w:r>
      <w:r w:rsidR="00C24A29">
        <w:t xml:space="preserve"> for the exponential</w:t>
      </w:r>
      <w:r w:rsidR="00A97109">
        <w:t xml:space="preserve">, the integral can integrated term by term </w:t>
      </w:r>
      <w:r w:rsidR="00D62FA1">
        <w:t>to arrive at</w:t>
      </w:r>
    </w:p>
    <w:p w14:paraId="77037E98" w14:textId="77777777" w:rsidR="00D62FA1" w:rsidRDefault="00D62FA1" w:rsidP="008E4CCF"/>
    <w:p w14:paraId="4ABB6466" w14:textId="77777777" w:rsidR="00D62FA1" w:rsidRDefault="00D62FA1" w:rsidP="008E4CCF"/>
    <w:p w14:paraId="0D3EC6BA" w14:textId="39E2EE7A" w:rsidR="00A97109" w:rsidRDefault="00C24A29" w:rsidP="00C24A29">
      <w:pPr>
        <w:jc w:val="center"/>
      </w:pPr>
      <w:r>
        <w:rPr>
          <w:noProof/>
          <w:position w:val="-17"/>
        </w:rPr>
        <w:drawing>
          <wp:inline distT="0" distB="0" distL="0" distR="0" wp14:anchorId="51E39CF4" wp14:editId="2C7F2707">
            <wp:extent cx="1993392" cy="239776"/>
            <wp:effectExtent l="0" t="0" r="0" b="0"/>
            <wp:docPr id="2079295040" name="Picture 2079295040" descr="{&quot;mathml&quot;:&quot;&lt;math style=\&quot;font-family:'Times New Roman';\&quot; xmlns=\&quot;http://www.w3.org/1998/Math/MathML\&quot;&gt;&lt;mstyle mathsize=\&quot;12px\&quot;&gt;&lt;msub&gt;&lt;mi&gt;&amp;#x3BC;&lt;/mi&gt;&lt;mi&gt;n&lt;/mi&gt;&lt;/msub&gt;&lt;mo&gt;=&lt;/mo&gt;&lt;msup&gt;&lt;mi&gt;R&lt;/mi&gt;&lt;mi&gt;T&lt;/mi&gt;&lt;/msup&gt;&lt;mfenced&gt;&lt;mrow&gt;&lt;mover&gt;&lt;mi&gt;&amp;#x3C9;&lt;/mi&gt;&lt;mo&gt;^&lt;/mo&gt;&lt;/mover&gt;&lt;mi&gt;T&lt;/mi&gt;&lt;/mrow&gt;&lt;/mfenced&gt;&lt;msub&gt;&lt;mi&gt;&amp;#x3BC;&lt;/mi&gt;&lt;mrow&gt;&lt;mi&gt;n&lt;/mi&gt;&lt;mo&gt;-&lt;/mo&gt;&lt;mn&gt;1&lt;/mn&gt;&lt;/mrow&gt;&lt;/msub&gt;&lt;mo&gt;-&lt;/mo&gt;&lt;mi&gt;T&lt;/mi&gt;&lt;msub&gt;&lt;mi&gt;J&lt;/mi&gt;&lt;mrow&gt;&lt;mi&gt;&amp;#x3BC;&lt;/mi&gt;&lt;mi&gt;&amp;#x3B3;&lt;/mi&gt;&lt;/mrow&gt;&lt;/msub&gt;&lt;mrow&gt;&lt;mo stretchy=\&quot;true\&quot;&gt;(&lt;/mo&gt;&lt;mover&gt;&lt;mi&gt;&amp;#x3C9;&lt;/mi&gt;&lt;mo&gt;^&lt;/mo&gt;&lt;/mover&gt;&lt;mi&gt;T&lt;/mi&gt;&lt;mo stretchy=\&quot;true\&quot;&gt;)&lt;/mo&gt;&lt;/mrow&gt;&lt;mover&gt;&lt;mi&gt;&amp;#x3B3;&lt;/mi&gt;&lt;mo&gt;~&lt;/mo&gt;&lt;/mover&gt;&lt;/mstyle&gt;&lt;/math&gt;&quot;,&quot;origin&quot;:&quot;MathType Legacy&quot;,&quot;version&quot;:&quot;v3.27.2&quot;}" title="mu subscript n equals R to the power of T open parentheses omega with hat on top T close parentheses mu subscript n minus 1 end subscript minus T J subscript mu gamma end subscript stretchy left parenthesis omega with hat on top T stretchy right parenthesis gamma with tilde on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sub&gt;&lt;mi&gt;&amp;#x3BC;&lt;/mi&gt;&lt;mi&gt;n&lt;/mi&gt;&lt;/msub&gt;&lt;mo&gt;=&lt;/mo&gt;&lt;msup&gt;&lt;mi&gt;R&lt;/mi&gt;&lt;mi&gt;T&lt;/mi&gt;&lt;/msup&gt;&lt;mfenced&gt;&lt;mrow&gt;&lt;mover&gt;&lt;mi&gt;&amp;#x3C9;&lt;/mi&gt;&lt;mo&gt;^&lt;/mo&gt;&lt;/mover&gt;&lt;mi&gt;T&lt;/mi&gt;&lt;/mrow&gt;&lt;/mfenced&gt;&lt;msub&gt;&lt;mi&gt;&amp;#x3BC;&lt;/mi&gt;&lt;mrow&gt;&lt;mi&gt;n&lt;/mi&gt;&lt;mo&gt;-&lt;/mo&gt;&lt;mn&gt;1&lt;/mn&gt;&lt;/mrow&gt;&lt;/msub&gt;&lt;mo&gt;-&lt;/mo&gt;&lt;mi&gt;T&lt;/mi&gt;&lt;msub&gt;&lt;mi&gt;J&lt;/mi&gt;&lt;mrow&gt;&lt;mi&gt;&amp;#x3BC;&lt;/mi&gt;&lt;mi&gt;&amp;#x3B3;&lt;/mi&gt;&lt;/mrow&gt;&lt;/msub&gt;&lt;mrow&gt;&lt;mo stretchy=\&quot;true\&quot;&gt;(&lt;/mo&gt;&lt;mover&gt;&lt;mi&gt;&amp;#x3C9;&lt;/mi&gt;&lt;mo&gt;^&lt;/mo&gt;&lt;/mover&gt;&lt;mi&gt;T&lt;/mi&gt;&lt;mo stretchy=\&quot;true\&quot;&gt;)&lt;/mo&gt;&lt;/mrow&gt;&lt;mover&gt;&lt;mi&gt;&amp;#x3B3;&lt;/mi&gt;&lt;mo&gt;~&lt;/mo&gt;&lt;/mover&gt;&lt;/mstyle&gt;&lt;/math&gt;&quot;,&quot;origin&quot;:&quot;MathType Legacy&quot;,&quot;version&quot;:&quot;v3.27.2&quot;}" title="mu subscript n equals R to the power of T open parentheses omega with hat on top T close parentheses mu subscript n minus 1 end subscript minus T J subscript mu gamma end subscript stretchy left parenthesis omega with hat on top T stretchy right parenthesis gamma with tilde on top"/>
                    <pic:cNvPicPr/>
                  </pic:nvPicPr>
                  <pic:blipFill>
                    <a:blip r:embed="rId422" cstate="print">
                      <a:extLst>
                        <a:ext uri="{28A0092B-C50C-407E-A947-70E740481C1C}">
                          <a14:useLocalDpi xmlns:a14="http://schemas.microsoft.com/office/drawing/2010/main" val="0"/>
                        </a:ext>
                      </a:extLst>
                    </a:blip>
                    <a:stretch>
                      <a:fillRect/>
                    </a:stretch>
                  </pic:blipFill>
                  <pic:spPr>
                    <a:xfrm>
                      <a:off x="0" y="0"/>
                      <a:ext cx="1993392" cy="239776"/>
                    </a:xfrm>
                    <a:prstGeom prst="rect">
                      <a:avLst/>
                    </a:prstGeom>
                  </pic:spPr>
                </pic:pic>
              </a:graphicData>
            </a:graphic>
          </wp:inline>
        </w:drawing>
      </w:r>
    </w:p>
    <w:p w14:paraId="75ED6859" w14:textId="77777777" w:rsidR="00A97109" w:rsidRDefault="00A97109" w:rsidP="008E4CCF"/>
    <w:p w14:paraId="2C2DB71A" w14:textId="3BC890AA" w:rsidR="00A97109" w:rsidRDefault="00C24A29" w:rsidP="008E4CCF">
      <w:r>
        <w:t>where</w:t>
      </w:r>
    </w:p>
    <w:p w14:paraId="1B4D74B4" w14:textId="77777777" w:rsidR="00C24A29" w:rsidRDefault="00C24A29" w:rsidP="008E4CCF"/>
    <w:p w14:paraId="0A98B806" w14:textId="1A0B66A2" w:rsidR="00C24A29" w:rsidRDefault="00BA135E" w:rsidP="00C24A29">
      <w:pPr>
        <w:jc w:val="center"/>
      </w:pPr>
      <w:r>
        <w:rPr>
          <w:noProof/>
          <w:position w:val="-27"/>
        </w:rPr>
        <w:drawing>
          <wp:inline distT="0" distB="0" distL="0" distR="0" wp14:anchorId="426D06AE" wp14:editId="5D35013B">
            <wp:extent cx="4331310" cy="428007"/>
            <wp:effectExtent l="0" t="0" r="0" b="0"/>
            <wp:docPr id="1866237833" name="Picture 1866237833" descr="{&quot;mathml&quot;:&quot;&lt;math style=\&quot;font-family:'Times New Roman';\&quot; xmlns=\&quot;http://www.w3.org/1998/Math/MathML\&quot;&gt;&lt;mstyle mathsize=\&quot;12px\&quot;&gt;&lt;msub&gt;&lt;mi&gt;J&lt;/mi&gt;&lt;mrow&gt;&lt;mi&gt;&amp;#x3BC;&lt;/mi&gt;&lt;mi&gt;&amp;#x3B3;&lt;/mi&gt;&lt;/mrow&gt;&lt;/msub&gt;&lt;mfenced&gt;&lt;mi&gt;&amp;#x3D5;&lt;/mi&gt;&lt;/mfenced&gt;&lt;mo&gt;=&lt;/mo&gt;&lt;msubsup&gt;&lt;mo&gt;&amp;#x222B;&lt;/mo&gt;&lt;mn&gt;0&lt;/mn&gt;&lt;mn&gt;1&lt;/mn&gt;&lt;/msubsup&gt;&lt;msup&gt;&lt;mi&gt;e&lt;/mi&gt;&lt;mrow&gt;&lt;mo&gt;-&lt;/mo&gt;&lt;mi&gt;s&lt;/mi&gt;&lt;mi&gt;&amp;#x3A9;&lt;/mi&gt;&lt;mfenced&gt;&lt;mi&gt;&amp;#x3D5;&lt;/mi&gt;&lt;/mfenced&gt;&lt;/mrow&gt;&lt;/msup&gt;&lt;mo&gt;d&lt;/mo&gt;&lt;mi&gt;s&lt;/mi&gt;&lt;mo&gt;=&lt;/mo&gt;&lt;mi&gt;I&lt;/mi&gt;&lt;mo&gt;-&lt;/mo&gt;&lt;mfenced&gt;&lt;mfrac&gt;&lt;mrow&gt;&lt;mn&gt;1&lt;/mn&gt;&lt;mo&gt;-&lt;/mo&gt;&lt;mi&gt;cos&lt;/mi&gt;&lt;mo stretchy=\&quot;true\&quot;&gt;(&lt;/mo&gt;&lt;mi&gt;&amp;#x3D5;&lt;/mi&gt;&lt;mo stretchy=\&quot;true\&quot;&gt;)&lt;/mo&gt;&lt;/mrow&gt;&lt;msup&gt;&lt;mi&gt;&amp;#x3D5;&lt;/mi&gt;&lt;mn&gt;2&lt;/mn&gt;&lt;/msup&gt;&lt;/mfrac&gt;&lt;/mfenced&gt;&lt;mi&gt;&amp;#x3A9;&lt;/mi&gt;&lt;mfenced&gt;&lt;mi&gt;&amp;#x3D5;&lt;/mi&gt;&lt;/mfenced&gt;&lt;mo&gt;+&lt;/mo&gt;&lt;mrow&gt;&lt;mo stretchy=\&quot;true\&quot;&gt;(&lt;/mo&gt;&lt;mfrac&gt;&lt;mrow&gt;&lt;mi&gt;&amp;#x3D5;&lt;/mi&gt;&lt;mo&gt;-&lt;/mo&gt;&lt;mi&gt;sin&lt;/mi&gt;&lt;mo stretchy=\&quot;true\&quot;&gt;(&lt;/mo&gt;&lt;mi&gt;&amp;#x3D5;&lt;/mi&gt;&lt;mo stretchy=\&quot;true\&quot;&gt;)&lt;/mo&gt;&lt;/mrow&gt;&lt;msup&gt;&lt;mi&gt;&amp;#x3D5;&lt;/mi&gt;&lt;mn&gt;3&lt;/mn&gt;&lt;/msup&gt;&lt;/mfrac&gt;&lt;mo stretchy=\&quot;true\&quot;&gt;)&lt;/mo&gt;&lt;msup&gt;&lt;mi&gt;&amp;#x3A9;&lt;/mi&gt;&lt;mn&gt;2&lt;/mn&gt;&lt;/msup&gt;&lt;mfenced&gt;&lt;mi&gt;&amp;#x3D5;&lt;/mi&gt;&lt;/mfenced&gt;&lt;/mrow&gt;&lt;/mstyle&gt;&lt;/math&gt;&quot;,&quot;origin&quot;:&quot;MathType Legacy&quot;,&quot;version&quot;:&quot;v3.27.2&quot;}" title="J subscript mu gamma end subscript open parentheses ϕ close parentheses equals integral subscript 0 superscript 1 e to the power of negative s capital omega open parentheses ϕ close parentheses end exponent d s equals I minus open parentheses fraction numerator 1 minus cos stretchy left parenthesis ϕ stretchy right parenthesis over denominator ϕ squared end fraction close parentheses capital omega open parentheses ϕ close parentheses plus stretchy left parenthesis fraction numerator ϕ minus sin stretchy left parenthesis ϕ stretchy right parenthesis over denominator ϕ cubed end fraction stretchy right parenthesis capital omega squared open parentheses ϕ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sub&gt;&lt;mi&gt;J&lt;/mi&gt;&lt;mrow&gt;&lt;mi&gt;&amp;#x3BC;&lt;/mi&gt;&lt;mi&gt;&amp;#x3B3;&lt;/mi&gt;&lt;/mrow&gt;&lt;/msub&gt;&lt;mfenced&gt;&lt;mi&gt;&amp;#x3D5;&lt;/mi&gt;&lt;/mfenced&gt;&lt;mo&gt;=&lt;/mo&gt;&lt;msubsup&gt;&lt;mo&gt;&amp;#x222B;&lt;/mo&gt;&lt;mn&gt;0&lt;/mn&gt;&lt;mn&gt;1&lt;/mn&gt;&lt;/msubsup&gt;&lt;msup&gt;&lt;mi&gt;e&lt;/mi&gt;&lt;mrow&gt;&lt;mo&gt;-&lt;/mo&gt;&lt;mi&gt;s&lt;/mi&gt;&lt;mi&gt;&amp;#x3A9;&lt;/mi&gt;&lt;mfenced&gt;&lt;mi&gt;&amp;#x3D5;&lt;/mi&gt;&lt;/mfenced&gt;&lt;/mrow&gt;&lt;/msup&gt;&lt;mo&gt;d&lt;/mo&gt;&lt;mi&gt;s&lt;/mi&gt;&lt;mo&gt;=&lt;/mo&gt;&lt;mi&gt;I&lt;/mi&gt;&lt;mo&gt;-&lt;/mo&gt;&lt;mfenced&gt;&lt;mfrac&gt;&lt;mrow&gt;&lt;mn&gt;1&lt;/mn&gt;&lt;mo&gt;-&lt;/mo&gt;&lt;mi&gt;cos&lt;/mi&gt;&lt;mo stretchy=\&quot;true\&quot;&gt;(&lt;/mo&gt;&lt;mi&gt;&amp;#x3D5;&lt;/mi&gt;&lt;mo stretchy=\&quot;true\&quot;&gt;)&lt;/mo&gt;&lt;/mrow&gt;&lt;msup&gt;&lt;mi&gt;&amp;#x3D5;&lt;/mi&gt;&lt;mn&gt;2&lt;/mn&gt;&lt;/msup&gt;&lt;/mfrac&gt;&lt;/mfenced&gt;&lt;mi&gt;&amp;#x3A9;&lt;/mi&gt;&lt;mfenced&gt;&lt;mi&gt;&amp;#x3D5;&lt;/mi&gt;&lt;/mfenced&gt;&lt;mo&gt;+&lt;/mo&gt;&lt;mrow&gt;&lt;mo stretchy=\&quot;true\&quot;&gt;(&lt;/mo&gt;&lt;mfrac&gt;&lt;mrow&gt;&lt;mi&gt;&amp;#x3D5;&lt;/mi&gt;&lt;mo&gt;-&lt;/mo&gt;&lt;mi&gt;sin&lt;/mi&gt;&lt;mo stretchy=\&quot;true\&quot;&gt;(&lt;/mo&gt;&lt;mi&gt;&amp;#x3D5;&lt;/mi&gt;&lt;mo stretchy=\&quot;true\&quot;&gt;)&lt;/mo&gt;&lt;/mrow&gt;&lt;msup&gt;&lt;mi&gt;&amp;#x3D5;&lt;/mi&gt;&lt;mn&gt;3&lt;/mn&gt;&lt;/msup&gt;&lt;/mfrac&gt;&lt;mo stretchy=\&quot;true\&quot;&gt;)&lt;/mo&gt;&lt;msup&gt;&lt;mi&gt;&amp;#x3A9;&lt;/mi&gt;&lt;mn&gt;2&lt;/mn&gt;&lt;/msup&gt;&lt;mfenced&gt;&lt;mi&gt;&amp;#x3D5;&lt;/mi&gt;&lt;/mfenced&gt;&lt;/mrow&gt;&lt;/mstyle&gt;&lt;/math&gt;&quot;,&quot;origin&quot;:&quot;MathType Legacy&quot;,&quot;version&quot;:&quot;v3.27.2&quot;}" title="J subscript mu gamma end subscript open parentheses ϕ close parentheses equals integral subscript 0 superscript 1 e to the power of negative s capital omega open parentheses ϕ close parentheses end exponent d s equals I minus open parentheses fraction numerator 1 minus cos stretchy left parenthesis ϕ stretchy right parenthesis over denominator ϕ squared end fraction close parentheses capital omega open parentheses ϕ close parentheses plus stretchy left parenthesis fraction numerator ϕ minus sin stretchy left parenthesis ϕ stretchy right parenthesis over denominator ϕ cubed end fraction stretchy right parenthesis capital omega squared open parentheses ϕ close parentheses"/>
                    <pic:cNvPicPr/>
                  </pic:nvPicPr>
                  <pic:blipFill>
                    <a:blip r:embed="rId423" cstate="print">
                      <a:extLst>
                        <a:ext uri="{28A0092B-C50C-407E-A947-70E740481C1C}">
                          <a14:useLocalDpi xmlns:a14="http://schemas.microsoft.com/office/drawing/2010/main" val="0"/>
                        </a:ext>
                      </a:extLst>
                    </a:blip>
                    <a:stretch>
                      <a:fillRect/>
                    </a:stretch>
                  </pic:blipFill>
                  <pic:spPr>
                    <a:xfrm>
                      <a:off x="0" y="0"/>
                      <a:ext cx="4331310" cy="428007"/>
                    </a:xfrm>
                    <a:prstGeom prst="rect">
                      <a:avLst/>
                    </a:prstGeom>
                  </pic:spPr>
                </pic:pic>
              </a:graphicData>
            </a:graphic>
          </wp:inline>
        </w:drawing>
      </w:r>
    </w:p>
    <w:p w14:paraId="32A73C9E" w14:textId="77777777" w:rsidR="008404C5" w:rsidRDefault="008404C5" w:rsidP="00C24A29">
      <w:pPr>
        <w:jc w:val="center"/>
      </w:pPr>
    </w:p>
    <w:p w14:paraId="522DD50A" w14:textId="77777777" w:rsidR="00C24A29" w:rsidRDefault="00C24A29" w:rsidP="00C24A29">
      <w:pPr>
        <w:jc w:val="center"/>
      </w:pPr>
    </w:p>
    <w:p w14:paraId="02735666" w14:textId="77777777" w:rsidR="00625FB3" w:rsidRDefault="00A97109" w:rsidP="008E4CCF">
      <w:r>
        <w:t>This expression is composed of two separate errors</w:t>
      </w:r>
      <w:r w:rsidR="008404C5">
        <w:t xml:space="preserve"> which independently reflect a misalignment in attitude</w:t>
      </w:r>
      <w:r>
        <w:t>.  The first term is purely a coordinate system error</w:t>
      </w:r>
      <w:r w:rsidR="00D54918">
        <w:t xml:space="preserve">.  Even if the gyro and nominal rates are equal, if mutilde ~-0, then the relative frame is fixed, but the wrong label is applied.  </w:t>
      </w:r>
      <w:r w:rsidR="008404C5">
        <w:t>The bias turn is a</w:t>
      </w:r>
      <w:r w:rsidR="00625FB3">
        <w:t xml:space="preserve"> physical </w:t>
      </w:r>
      <w:r w:rsidR="008404C5">
        <w:t xml:space="preserve">rotational error approximately proportional to the IMU time interval T.  </w:t>
      </w:r>
    </w:p>
    <w:p w14:paraId="55B827FF" w14:textId="77777777" w:rsidR="00625FB3" w:rsidRDefault="00625FB3" w:rsidP="008E4CCF"/>
    <w:p w14:paraId="63C61AD3" w14:textId="71D37B2E" w:rsidR="00BE200C" w:rsidRDefault="0006681E" w:rsidP="008E4CCF">
      <w:r>
        <w:t>With the above background and equiped with</w:t>
      </w:r>
      <w:r w:rsidR="008E4CCF">
        <w:t xml:space="preserve"> the machinary </w:t>
      </w:r>
      <w:r>
        <w:t xml:space="preserve">from 22.2, we are now in a position to compute </w:t>
      </w:r>
      <w:r w:rsidR="009B09A3">
        <w:t xml:space="preserve">the elements of </w:t>
      </w:r>
      <w:r>
        <w:t xml:space="preserve">F.  </w:t>
      </w:r>
    </w:p>
    <w:p w14:paraId="11DC550F" w14:textId="77777777" w:rsidR="00BE200C" w:rsidRDefault="00BE200C" w:rsidP="008E4CCF"/>
    <w:p w14:paraId="287B903F" w14:textId="2974811B" w:rsidR="00211244" w:rsidRDefault="00211244" w:rsidP="008E4CCF">
      <w:r>
        <w:t xml:space="preserve">The Jacobian blocks </w:t>
      </w:r>
      <w:r w:rsidR="00BE200C">
        <w:t>for Fmu are read off from (error equation)</w:t>
      </w:r>
    </w:p>
    <w:p w14:paraId="3DBBFD21" w14:textId="77777777" w:rsidR="00211244" w:rsidRDefault="00211244" w:rsidP="008E4CCF"/>
    <w:p w14:paraId="16DDC095" w14:textId="1FB9719B" w:rsidR="00211244" w:rsidRDefault="00211244" w:rsidP="00211244">
      <w:pPr>
        <w:jc w:val="center"/>
      </w:pPr>
      <w:r>
        <w:rPr>
          <w:noProof/>
          <w:position w:val="-46"/>
        </w:rPr>
        <w:drawing>
          <wp:inline distT="0" distB="0" distL="0" distR="0" wp14:anchorId="28480760" wp14:editId="54514EC0">
            <wp:extent cx="1144016" cy="560832"/>
            <wp:effectExtent l="0" t="0" r="0" b="0"/>
            <wp:docPr id="1689749049" name="Picture 1689749049" descr="{&quot;mathml&quot;:&quot;&lt;math style=\&quot;font-family:'Times New Roman';\&quot; xmlns=\&quot;http://www.w3.org/1998/Math/MathML\&quot;&gt;&lt;mstyle mathsize=\&quot;12px\&quot;&gt;&lt;msub&gt;&lt;mi&gt;F&lt;/mi&gt;&lt;mrow&gt;&lt;mi&gt;&amp;#x3BC;&lt;/mi&gt;&lt;mi&gt;&amp;#x3BC;&lt;/mi&gt;&lt;/mrow&gt;&lt;/msub&gt;&lt;mo&gt;=&lt;/mo&gt;&lt;msup&gt;&lt;mi&gt;R&lt;/mi&gt;&lt;mi&gt;T&lt;/mi&gt;&lt;/msup&gt;&lt;mfenced&gt;&lt;mrow&gt;&lt;mover&gt;&lt;mi&gt;&amp;#x3C9;&lt;/mi&gt;&lt;mo&gt;^&lt;/mo&gt;&lt;/mover&gt;&lt;mi&gt;T&lt;/mi&gt;&lt;/mrow&gt;&lt;/mfenced&gt;&lt;mspace linebreak=\&quot;newline\&quot;/&gt;&lt;msub&gt;&lt;mi&gt;F&lt;/mi&gt;&lt;mrow&gt;&lt;mi&gt;&amp;#x3BC;&lt;/mi&gt;&lt;mi&gt;&amp;#x3B3;&lt;/mi&gt;&lt;/mrow&gt;&lt;/msub&gt;&lt;mo&gt;=&lt;/mo&gt;&lt;mo&gt;-&lt;/mo&gt;&lt;mi&gt;T&lt;/mi&gt;&lt;msub&gt;&lt;mi&gt;J&lt;/mi&gt;&lt;mrow&gt;&lt;mi&gt;&amp;#x3BC;&lt;/mi&gt;&lt;mi&gt;&amp;#x3B3;&lt;/mi&gt;&lt;/mrow&gt;&lt;/msub&gt;&lt;mfenced&gt;&lt;mrow&gt;&lt;mover&gt;&lt;mi&gt;&amp;#x3C9;&lt;/mi&gt;&lt;mo&gt;^&lt;/mo&gt;&lt;/mover&gt;&lt;mi&gt;T&lt;/mi&gt;&lt;/mrow&gt;&lt;/mfenced&gt;&lt;/mstyle&gt;&lt;/math&gt;&quot;,&quot;origin&quot;:&quot;MathType Legacy&quot;,&quot;version&quot;:&quot;v3.27.2&quot;}" title="F subscript mu mu end subscript equals R to the power of T open parentheses omega with hat on top T close parentheses&#10;F subscript mu gamma end subscript equals negative T J subscript mu gamma end subscript open parentheses omega with hat on top T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sub&gt;&lt;mi&gt;F&lt;/mi&gt;&lt;mrow&gt;&lt;mi&gt;&amp;#x3BC;&lt;/mi&gt;&lt;mi&gt;&amp;#x3BC;&lt;/mi&gt;&lt;/mrow&gt;&lt;/msub&gt;&lt;mo&gt;=&lt;/mo&gt;&lt;msup&gt;&lt;mi&gt;R&lt;/mi&gt;&lt;mi&gt;T&lt;/mi&gt;&lt;/msup&gt;&lt;mfenced&gt;&lt;mrow&gt;&lt;mover&gt;&lt;mi&gt;&amp;#x3C9;&lt;/mi&gt;&lt;mo&gt;^&lt;/mo&gt;&lt;/mover&gt;&lt;mi&gt;T&lt;/mi&gt;&lt;/mrow&gt;&lt;/mfenced&gt;&lt;mspace linebreak=\&quot;newline\&quot;/&gt;&lt;msub&gt;&lt;mi&gt;F&lt;/mi&gt;&lt;mrow&gt;&lt;mi&gt;&amp;#x3BC;&lt;/mi&gt;&lt;mi&gt;&amp;#x3B3;&lt;/mi&gt;&lt;/mrow&gt;&lt;/msub&gt;&lt;mo&gt;=&lt;/mo&gt;&lt;mo&gt;-&lt;/mo&gt;&lt;mi&gt;T&lt;/mi&gt;&lt;msub&gt;&lt;mi&gt;J&lt;/mi&gt;&lt;mrow&gt;&lt;mi&gt;&amp;#x3BC;&lt;/mi&gt;&lt;mi&gt;&amp;#x3B3;&lt;/mi&gt;&lt;/mrow&gt;&lt;/msub&gt;&lt;mfenced&gt;&lt;mrow&gt;&lt;mover&gt;&lt;mi&gt;&amp;#x3C9;&lt;/mi&gt;&lt;mo&gt;^&lt;/mo&gt;&lt;/mover&gt;&lt;mi&gt;T&lt;/mi&gt;&lt;/mrow&gt;&lt;/mfenced&gt;&lt;/mstyle&gt;&lt;/math&gt;&quot;,&quot;origin&quot;:&quot;MathType Legacy&quot;,&quot;version&quot;:&quot;v3.27.2&quot;}" title="F subscript mu mu end subscript equals R to the power of T open parentheses omega with hat on top T close parentheses&#10;F subscript mu gamma end subscript equals negative T J subscript mu gamma end subscript open parentheses omega with hat on top T close parentheses"/>
                    <pic:cNvPicPr/>
                  </pic:nvPicPr>
                  <pic:blipFill>
                    <a:blip r:embed="rId424" cstate="print">
                      <a:extLst>
                        <a:ext uri="{28A0092B-C50C-407E-A947-70E740481C1C}">
                          <a14:useLocalDpi xmlns:a14="http://schemas.microsoft.com/office/drawing/2010/main" val="0"/>
                        </a:ext>
                      </a:extLst>
                    </a:blip>
                    <a:stretch>
                      <a:fillRect/>
                    </a:stretch>
                  </pic:blipFill>
                  <pic:spPr>
                    <a:xfrm>
                      <a:off x="0" y="0"/>
                      <a:ext cx="1144016" cy="560832"/>
                    </a:xfrm>
                    <a:prstGeom prst="rect">
                      <a:avLst/>
                    </a:prstGeom>
                  </pic:spPr>
                </pic:pic>
              </a:graphicData>
            </a:graphic>
          </wp:inline>
        </w:drawing>
      </w:r>
    </w:p>
    <w:p w14:paraId="7395298D" w14:textId="77777777" w:rsidR="00C35CA6" w:rsidRDefault="00C35CA6" w:rsidP="008E4CCF"/>
    <w:p w14:paraId="3CBBBCFE" w14:textId="14F79943" w:rsidR="00BE200C" w:rsidRDefault="00BE200C" w:rsidP="008E4CCF">
      <w:r>
        <w:t>To find derivatives wrt mutilde of the remaining state equations which depend on attitude we substitu</w:t>
      </w:r>
      <w:r w:rsidR="00CE3058">
        <w:t>t</w:t>
      </w:r>
      <w:r>
        <w:t>e the</w:t>
      </w:r>
      <w:r w:rsidR="001D1A85">
        <w:t xml:space="preserve"> approximate</w:t>
      </w:r>
      <w:r>
        <w:t xml:space="preserve"> multiplicative correction equation</w:t>
      </w:r>
      <w:r w:rsidR="001D1A85">
        <w:t xml:space="preserve"> (12)</w:t>
      </w:r>
      <w:r>
        <w:t xml:space="preserve"> for R </w:t>
      </w:r>
      <w:r w:rsidR="001D1A04">
        <w:t>into () and () to obtain</w:t>
      </w:r>
    </w:p>
    <w:p w14:paraId="2E244A75" w14:textId="77777777" w:rsidR="00CE3058" w:rsidRDefault="00CE3058" w:rsidP="008E4CCF"/>
    <w:p w14:paraId="2DE78E28" w14:textId="6A32683B" w:rsidR="00CE3058" w:rsidRDefault="001D1A04" w:rsidP="001D1A04">
      <w:pPr>
        <w:jc w:val="center"/>
      </w:pPr>
      <w:r>
        <w:rPr>
          <w:noProof/>
          <w:position w:val="-73"/>
        </w:rPr>
        <w:drawing>
          <wp:inline distT="0" distB="0" distL="0" distR="0" wp14:anchorId="2AD5984B" wp14:editId="285FA3D9">
            <wp:extent cx="2633472" cy="950976"/>
            <wp:effectExtent l="0" t="0" r="0" b="0"/>
            <wp:docPr id="854046879" name="Picture 854046879" descr="{&quot;mathml&quot;:&quot;&lt;math style=\&quot;font-family:'Times New Roman';\&quot; xmlns=\&quot;http://www.w3.org/1998/Math/MathML\&quot;&gt;&lt;mstyle mathsize=\&quot;12px\&quot;&gt;&lt;msub&gt;&lt;mi&gt;F&lt;/mi&gt;&lt;mrow&gt;&lt;mi&gt;r&lt;/mi&gt;&lt;mi&gt;&amp;#x3BC;&lt;/mi&gt;&lt;/mrow&gt;&lt;/msub&gt;&lt;mo&gt;=&lt;/mo&gt;&lt;mfrac&gt;&lt;msup&gt;&lt;mi&gt;T&lt;/mi&gt;&lt;mn&gt;2&lt;/mn&gt;&lt;/msup&gt;&lt;mn&gt;2&lt;/mn&gt;&lt;/mfrac&gt;&lt;mfrac&gt;&lt;mrow&gt;&lt;mo&gt;&amp;#x2202;&lt;/mo&gt;&lt;mover&gt;&lt;mi&gt;R&lt;/mi&gt;&lt;mo&gt;^&lt;/mo&gt;&lt;/mover&gt;&lt;mfenced&gt;&lt;mrow&gt;&lt;mi&gt;I&lt;/mi&gt;&lt;mo&gt;+&lt;/mo&gt;&lt;mi&gt;&amp;#x3A9;&lt;/mi&gt;&lt;mfenced&gt;&lt;mi&gt;&amp;#x3BC;&lt;/mi&gt;&lt;/mfenced&gt;&lt;/mrow&gt;&lt;/mfenced&gt;&lt;mover&gt;&lt;mi&gt;a&lt;/mi&gt;&lt;mo&gt;^&lt;/mo&gt;&lt;/mover&gt;&lt;/mrow&gt;&lt;mrow&gt;&lt;mo&gt;&amp;#x2202;&lt;/mo&gt;&lt;mi&gt;&amp;#x3BC;&lt;/mi&gt;&lt;/mrow&gt;&lt;/mfrac&gt;&lt;mo&gt;=&lt;/mo&gt;&lt;mo&gt;-&lt;/mo&gt;&lt;mfrac&gt;&lt;msup&gt;&lt;mi&gt;T&lt;/mi&gt;&lt;mn&gt;2&lt;/mn&gt;&lt;/msup&gt;&lt;mn&gt;2&lt;/mn&gt;&lt;/mfrac&gt;&lt;mover&gt;&lt;mi&gt;R&lt;/mi&gt;&lt;mo&gt;^&lt;/mo&gt;&lt;/mover&gt;&lt;mi&gt;&amp;#x3A9;&lt;/mi&gt;&lt;mo stretchy=\&quot;true\&quot;&gt;(&lt;/mo&gt;&lt;mover&gt;&lt;mi&gt;a&lt;/mi&gt;&lt;mo&gt;^&lt;/mo&gt;&lt;/mover&gt;&lt;mo stretchy=\&quot;true\&quot;&gt;)&lt;/mo&gt;&lt;mspace linebreak=\&quot;newline\&quot;/&gt;&lt;msub&gt;&lt;mi&gt;F&lt;/mi&gt;&lt;mrow&gt;&lt;mi&gt;v&lt;/mi&gt;&lt;mi&gt;&amp;#x3BC;&lt;/mi&gt;&lt;/mrow&gt;&lt;/msub&gt;&lt;mo&gt;=&lt;/mo&gt;&lt;mi&gt;T&lt;/mi&gt;&lt;mfrac&gt;&lt;mrow&gt;&lt;mo&gt;&amp;#x2202;&lt;/mo&gt;&lt;mover&gt;&lt;mi&gt;R&lt;/mi&gt;&lt;mo&gt;^&lt;/mo&gt;&lt;/mover&gt;&lt;mo stretchy=\&quot;true\&quot;&gt;(&lt;/mo&gt;&lt;mi&gt;I&lt;/mi&gt;&lt;mo&gt;+&lt;/mo&gt;&lt;mi&gt;&amp;#x3A9;&lt;/mi&gt;&lt;mfenced&gt;&lt;mi&gt;&amp;#x3BC;&lt;/mi&gt;&lt;/mfenced&gt;&lt;mo stretchy=\&quot;true\&quot;&gt;)&lt;/mo&gt;&lt;mover&gt;&lt;mi&gt;a&lt;/mi&gt;&lt;mo&gt;^&lt;/mo&gt;&lt;/mover&gt;&lt;/mrow&gt;&lt;mrow&gt;&lt;mo&gt;&amp;#x2202;&lt;/mo&gt;&lt;mi&gt;&amp;#x3BC;&lt;/mi&gt;&lt;/mrow&gt;&lt;/mfrac&gt;&lt;mo&gt;=&lt;/mo&gt;&lt;mo&gt;-&lt;/mo&gt;&lt;mi&gt;T&lt;/mi&gt;&lt;mover&gt;&lt;mi&gt;R&lt;/mi&gt;&lt;mo&gt;^&lt;/mo&gt;&lt;/mover&gt;&lt;mi&gt;&amp;#x3A9;&lt;/mi&gt;&lt;mo stretchy=\&quot;true\&quot;&gt;(&lt;/mo&gt;&lt;mover&gt;&lt;mi&gt;a&lt;/mi&gt;&lt;mo&gt;^&lt;/mo&gt;&lt;/mover&gt;&lt;mo stretchy=\&quot;true\&quot;&gt;)&lt;/mo&gt;&lt;/mstyle&gt;&lt;/math&gt;&quot;,&quot;origin&quot;:&quot;MathType Legacy&quot;,&quot;version&quot;:&quot;v3.27.2&quot;}" title="F subscript r mu end subscript equals T squared over 2 fraction numerator partial differential R with hat on top open parentheses I plus capital omega open parentheses mu close parentheses close parentheses a with hat on top over denominator partial differential mu end fraction equals negative T squared over 2 R with hat on top capital omega stretchy left parenthesis a with hat on top stretchy right parenthesis&#10;F subscript v mu end subscript equals T fraction numerator partial differential R with hat on top stretchy left parenthesis I plus capital omega open parentheses mu close parentheses stretchy right parenthesis a with hat on top over denominator partial differential mu end fraction equals negative T R with hat on top capital omega stretchy left parenthesis a with hat on top stretchy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sub&gt;&lt;mi&gt;F&lt;/mi&gt;&lt;mrow&gt;&lt;mi&gt;r&lt;/mi&gt;&lt;mi&gt;&amp;#x3BC;&lt;/mi&gt;&lt;/mrow&gt;&lt;/msub&gt;&lt;mo&gt;=&lt;/mo&gt;&lt;mfrac&gt;&lt;msup&gt;&lt;mi&gt;T&lt;/mi&gt;&lt;mn&gt;2&lt;/mn&gt;&lt;/msup&gt;&lt;mn&gt;2&lt;/mn&gt;&lt;/mfrac&gt;&lt;mfrac&gt;&lt;mrow&gt;&lt;mo&gt;&amp;#x2202;&lt;/mo&gt;&lt;mover&gt;&lt;mi&gt;R&lt;/mi&gt;&lt;mo&gt;^&lt;/mo&gt;&lt;/mover&gt;&lt;mfenced&gt;&lt;mrow&gt;&lt;mi&gt;I&lt;/mi&gt;&lt;mo&gt;+&lt;/mo&gt;&lt;mi&gt;&amp;#x3A9;&lt;/mi&gt;&lt;mfenced&gt;&lt;mi&gt;&amp;#x3BC;&lt;/mi&gt;&lt;/mfenced&gt;&lt;/mrow&gt;&lt;/mfenced&gt;&lt;mover&gt;&lt;mi&gt;a&lt;/mi&gt;&lt;mo&gt;^&lt;/mo&gt;&lt;/mover&gt;&lt;/mrow&gt;&lt;mrow&gt;&lt;mo&gt;&amp;#x2202;&lt;/mo&gt;&lt;mi&gt;&amp;#x3BC;&lt;/mi&gt;&lt;/mrow&gt;&lt;/mfrac&gt;&lt;mo&gt;=&lt;/mo&gt;&lt;mo&gt;-&lt;/mo&gt;&lt;mfrac&gt;&lt;msup&gt;&lt;mi&gt;T&lt;/mi&gt;&lt;mn&gt;2&lt;/mn&gt;&lt;/msup&gt;&lt;mn&gt;2&lt;/mn&gt;&lt;/mfrac&gt;&lt;mover&gt;&lt;mi&gt;R&lt;/mi&gt;&lt;mo&gt;^&lt;/mo&gt;&lt;/mover&gt;&lt;mi&gt;&amp;#x3A9;&lt;/mi&gt;&lt;mo stretchy=\&quot;true\&quot;&gt;(&lt;/mo&gt;&lt;mover&gt;&lt;mi&gt;a&lt;/mi&gt;&lt;mo&gt;^&lt;/mo&gt;&lt;/mover&gt;&lt;mo stretchy=\&quot;true\&quot;&gt;)&lt;/mo&gt;&lt;mspace linebreak=\&quot;newline\&quot;/&gt;&lt;msub&gt;&lt;mi&gt;F&lt;/mi&gt;&lt;mrow&gt;&lt;mi&gt;v&lt;/mi&gt;&lt;mi&gt;&amp;#x3BC;&lt;/mi&gt;&lt;/mrow&gt;&lt;/msub&gt;&lt;mo&gt;=&lt;/mo&gt;&lt;mi&gt;T&lt;/mi&gt;&lt;mfrac&gt;&lt;mrow&gt;&lt;mo&gt;&amp;#x2202;&lt;/mo&gt;&lt;mover&gt;&lt;mi&gt;R&lt;/mi&gt;&lt;mo&gt;^&lt;/mo&gt;&lt;/mover&gt;&lt;mo stretchy=\&quot;true\&quot;&gt;(&lt;/mo&gt;&lt;mi&gt;I&lt;/mi&gt;&lt;mo&gt;+&lt;/mo&gt;&lt;mi&gt;&amp;#x3A9;&lt;/mi&gt;&lt;mfenced&gt;&lt;mi&gt;&amp;#x3BC;&lt;/mi&gt;&lt;/mfenced&gt;&lt;mo stretchy=\&quot;true\&quot;&gt;)&lt;/mo&gt;&lt;mover&gt;&lt;mi&gt;a&lt;/mi&gt;&lt;mo&gt;^&lt;/mo&gt;&lt;/mover&gt;&lt;/mrow&gt;&lt;mrow&gt;&lt;mo&gt;&amp;#x2202;&lt;/mo&gt;&lt;mi&gt;&amp;#x3BC;&lt;/mi&gt;&lt;/mrow&gt;&lt;/mfrac&gt;&lt;mo&gt;=&lt;/mo&gt;&lt;mo&gt;-&lt;/mo&gt;&lt;mi&gt;T&lt;/mi&gt;&lt;mover&gt;&lt;mi&gt;R&lt;/mi&gt;&lt;mo&gt;^&lt;/mo&gt;&lt;/mover&gt;&lt;mi&gt;&amp;#x3A9;&lt;/mi&gt;&lt;mo stretchy=\&quot;true\&quot;&gt;(&lt;/mo&gt;&lt;mover&gt;&lt;mi&gt;a&lt;/mi&gt;&lt;mo&gt;^&lt;/mo&gt;&lt;/mover&gt;&lt;mo stretchy=\&quot;true\&quot;&gt;)&lt;/mo&gt;&lt;/mstyle&gt;&lt;/math&gt;&quot;,&quot;origin&quot;:&quot;MathType Legacy&quot;,&quot;version&quot;:&quot;v3.27.2&quot;}" title="F subscript r mu end subscript equals T squared over 2 fraction numerator partial differential R with hat on top open parentheses I plus capital omega open parentheses mu close parentheses close parentheses a with hat on top over denominator partial differential mu end fraction equals negative T squared over 2 R with hat on top capital omega stretchy left parenthesis a with hat on top stretchy right parenthesis&#10;F subscript v mu end subscript equals T fraction numerator partial differential R with hat on top stretchy left parenthesis I plus capital omega open parentheses mu close parentheses stretchy right parenthesis a with hat on top over denominator partial differential mu end fraction equals negative T R with hat on top capital omega stretchy left parenthesis a with hat on top stretchy right parenthesis"/>
                    <pic:cNvPicPr/>
                  </pic:nvPicPr>
                  <pic:blipFill>
                    <a:blip r:embed="rId425" cstate="print">
                      <a:extLst>
                        <a:ext uri="{28A0092B-C50C-407E-A947-70E740481C1C}">
                          <a14:useLocalDpi xmlns:a14="http://schemas.microsoft.com/office/drawing/2010/main" val="0"/>
                        </a:ext>
                      </a:extLst>
                    </a:blip>
                    <a:stretch>
                      <a:fillRect/>
                    </a:stretch>
                  </pic:blipFill>
                  <pic:spPr>
                    <a:xfrm>
                      <a:off x="0" y="0"/>
                      <a:ext cx="2633472" cy="950976"/>
                    </a:xfrm>
                    <a:prstGeom prst="rect">
                      <a:avLst/>
                    </a:prstGeom>
                  </pic:spPr>
                </pic:pic>
              </a:graphicData>
            </a:graphic>
          </wp:inline>
        </w:drawing>
      </w:r>
    </w:p>
    <w:p w14:paraId="20EB421B" w14:textId="77777777" w:rsidR="00C24A29" w:rsidRDefault="00C24A29" w:rsidP="00C24A29"/>
    <w:p w14:paraId="7C53C5CB" w14:textId="613D4E4C" w:rsidR="00C24A29" w:rsidRDefault="00C24A29" w:rsidP="00C24A29"/>
    <w:p w14:paraId="34D80198" w14:textId="7989F97F" w:rsidR="00C24A29" w:rsidRDefault="001D1A04" w:rsidP="00C24A29">
      <w:r>
        <w:t>The final 1</w:t>
      </w:r>
      <w:r w:rsidR="006E26D8">
        <w:t>5</w:t>
      </w:r>
      <w:r>
        <w:t xml:space="preserve">D </w:t>
      </w:r>
      <w:r w:rsidR="00985F6C">
        <w:t xml:space="preserve">vehicle </w:t>
      </w:r>
      <w:r w:rsidR="00BA7127">
        <w:t xml:space="preserve">state </w:t>
      </w:r>
      <w:r>
        <w:t>F-matrix is</w:t>
      </w:r>
    </w:p>
    <w:p w14:paraId="4FB3A9A5" w14:textId="77777777" w:rsidR="001D1A04" w:rsidRDefault="001D1A04" w:rsidP="00C24A29"/>
    <w:p w14:paraId="5BB4141A" w14:textId="063BD337" w:rsidR="001D1A04" w:rsidRDefault="00BA7127" w:rsidP="00BA7127">
      <w:pPr>
        <w:jc w:val="center"/>
      </w:pPr>
      <w:r>
        <w:rPr>
          <w:noProof/>
          <w:position w:val="-87"/>
        </w:rPr>
        <w:lastRenderedPageBreak/>
        <w:drawing>
          <wp:inline distT="0" distB="0" distL="0" distR="0" wp14:anchorId="40229995" wp14:editId="7E30CFB4">
            <wp:extent cx="3395946" cy="1224229"/>
            <wp:effectExtent l="0" t="0" r="0" b="0"/>
            <wp:docPr id="989261448" name="Picture 989261448" descr="{&quot;mathml&quot;:&quot;&lt;math style=\&quot;font-family:'Times New Roman';\&quot; xmlns=\&quot;http://www.w3.org/1998/Math/MathML\&quot;&gt;&lt;mstyle mathsize=\&quot;12px\&quot;&gt;&lt;msub&gt;&lt;mi&gt;F&lt;/mi&gt;&lt;mi&gt;s&lt;/mi&gt;&lt;/msub&gt;&lt;mo&gt;=&lt;/mo&gt;&lt;mfenced open=\&quot;[\&quot; close=\&quot;]\&quot;&gt;&lt;mtable&gt;&lt;mtr&gt;&lt;mtd&gt;&lt;mi&gt;I&lt;/mi&gt;&lt;/mtd&gt;&lt;mtd&gt;&lt;mi&gt;I&lt;/mi&gt;&lt;mi&gt;T&lt;/mi&gt;&lt;/mtd&gt;&lt;mtd&gt;&lt;mo&gt;-&lt;/mo&gt;&lt;mo stretchy=\&quot;true\&quot;&gt;(&lt;/mo&gt;&lt;msup&gt;&lt;mi&gt;T&lt;/mi&gt;&lt;mn&gt;2&lt;/mn&gt;&lt;/msup&gt;&lt;mo&gt;/&lt;/mo&gt;&lt;mn&gt;2&lt;/mn&gt;&lt;mo stretchy=\&quot;true\&quot;&gt;)&lt;/mo&gt;&lt;mover&gt;&lt;mi&gt;R&lt;/mi&gt;&lt;mo&gt;^&lt;/mo&gt;&lt;/mover&gt;&lt;mi&gt;&amp;#x3A9;&lt;/mi&gt;&lt;mrow&gt;&lt;mo stretchy=\&quot;true\&quot;&gt;(&lt;/mo&gt;&lt;mover&gt;&lt;mi&gt;a&lt;/mi&gt;&lt;mo&gt;^&lt;/mo&gt;&lt;/mover&gt;&lt;mo stretchy=\&quot;true\&quot;&gt;)&lt;/mo&gt;&lt;/mrow&gt;&lt;/mtd&gt;&lt;mtd&gt;&lt;mo&gt;-&lt;/mo&gt;&lt;mrow&gt;&lt;mo stretchy=\&quot;true\&quot;&gt;(&lt;/mo&gt;&lt;msup&gt;&lt;mi&gt;T&lt;/mi&gt;&lt;mn&gt;2&lt;/mn&gt;&lt;/msup&gt;&lt;mo&gt;/&lt;/mo&gt;&lt;mn&gt;2&lt;/mn&gt;&lt;mo stretchy=\&quot;true\&quot;&gt;)&lt;/mo&gt;&lt;/mrow&gt;&lt;mover&gt;&lt;mi&gt;R&lt;/mi&gt;&lt;mo&gt;^&lt;/mo&gt;&lt;/mover&gt;&lt;mi&gt;T&lt;/mi&gt;&lt;/mtd&gt;&lt;mtd&gt;&lt;mn&gt;0&lt;/mn&gt;&lt;/mtd&gt;&lt;/mtr&gt;&lt;mtr&gt;&lt;mtd&gt;&lt;mn&gt;0&lt;/mn&gt;&lt;/mtd&gt;&lt;mtd&gt;&lt;mi&gt;I&lt;/mi&gt;&lt;/mtd&gt;&lt;mtd&gt;&lt;mo&gt;-&lt;/mo&gt;&lt;mi&gt;T&lt;/mi&gt;&lt;mover&gt;&lt;mi&gt;R&lt;/mi&gt;&lt;mo&gt;^&lt;/mo&gt;&lt;/mover&gt;&lt;mi&gt;&amp;#x3A9;&lt;/mi&gt;&lt;mfenced&gt;&lt;mover&gt;&lt;mi&gt;a&lt;/mi&gt;&lt;mo&gt;^&lt;/mo&gt;&lt;/mover&gt;&lt;/mfenced&gt;&lt;/mtd&gt;&lt;mtd&gt;&lt;mo&gt;-&lt;/mo&gt;&lt;mover&gt;&lt;mi&gt;R&lt;/mi&gt;&lt;mo&gt;^&lt;/mo&gt;&lt;/mover&gt;&lt;mi&gt;T&lt;/mi&gt;&lt;/mtd&gt;&lt;mtd&gt;&lt;mn&gt;0&lt;/mn&gt;&lt;/mtd&gt;&lt;/mtr&gt;&lt;mtr&gt;&lt;mtd&gt;&lt;mn&gt;0&lt;/mn&gt;&lt;/mtd&gt;&lt;mtd&gt;&lt;mn&gt;0&lt;/mn&gt;&lt;/mtd&gt;&lt;mtd&gt;&lt;mi&gt;&amp;#x394;&lt;/mi&gt;&lt;msup&gt;&lt;mi&gt;R&lt;/mi&gt;&lt;mi&gt;T&lt;/mi&gt;&lt;/msup&gt;&lt;mfenced&gt;&lt;mrow&gt;&lt;mover&gt;&lt;mi&gt;&amp;#x3C9;&lt;/mi&gt;&lt;mo&gt;^&lt;/mo&gt;&lt;/mover&gt;&lt;mi&gt;T&lt;/mi&gt;&lt;/mrow&gt;&lt;/mfenced&gt;&lt;/mtd&gt;&lt;mtd&gt;&lt;mn&gt;0&lt;/mn&gt;&lt;/mtd&gt;&lt;mtd&gt;&lt;mo&gt;-&lt;/mo&gt;&lt;mi&gt;T&lt;/mi&gt;&lt;mi&gt;J&lt;/mi&gt;&lt;mfenced&gt;&lt;mrow&gt;&lt;mover&gt;&lt;mi&gt;&amp;#x3C9;&lt;/mi&gt;&lt;mo&gt;^&lt;/mo&gt;&lt;/mover&gt;&lt;mi&gt;T&lt;/mi&gt;&lt;/mrow&gt;&lt;/mfenced&gt;&lt;/mtd&gt;&lt;/mtr&gt;&lt;mtr&gt;&lt;mtd&gt;&lt;mn&gt;0&lt;/mn&gt;&lt;/mtd&gt;&lt;mtd&gt;&lt;mn&gt;0&lt;/mn&gt;&lt;/mtd&gt;&lt;mtd&gt;&lt;mn&gt;0&lt;/mn&gt;&lt;/mtd&gt;&lt;mtd&gt;&lt;mi&gt;I&lt;/mi&gt;&lt;/mtd&gt;&lt;mtd&gt;&lt;mn&gt;0&lt;/mn&gt;&lt;/mtd&gt;&lt;/mtr&gt;&lt;mtr&gt;&lt;mtd&gt;&lt;mn&gt;0&lt;/mn&gt;&lt;/mtd&gt;&lt;mtd&gt;&lt;mn&gt;0&lt;/mn&gt;&lt;/mtd&gt;&lt;mtd&gt;&lt;mn&gt;0&lt;/mn&gt;&lt;/mtd&gt;&lt;mtd&gt;&lt;mn&gt;0&lt;/mn&gt;&lt;/mtd&gt;&lt;mtd&gt;&lt;mi&gt;I&lt;/mi&gt;&lt;/mtd&gt;&lt;/mtr&gt;&lt;/mtable&gt;&lt;/mfenced&gt;&lt;/mstyle&gt;&lt;/math&gt;&quot;,&quot;origin&quot;:&quot;MathType Legacy&quot;,&quot;version&quot;:&quot;v3.27.2&quot;}" title="F subscript s equals open square brackets table row I cell I T end cell cell negative stretchy left parenthesis T squared divided by 2 stretchy right parenthesis R with hat on top capital omega stretchy left parenthesis a with hat on top stretchy right parenthesis end cell cell negative stretchy left parenthesis T squared divided by 2 stretchy right parenthesis R with hat on top T end cell 0 row 0 I cell negative T R with hat on top capital omega open parentheses a with hat on top close parentheses end cell cell negative R with hat on top T end cell 0 row 0 0 cell capital delta R to the power of T open parentheses omega with hat on top T close parentheses end cell 0 cell negative T J open parentheses omega with hat on top T close parentheses end cell row 0 0 0 I 0 row 0 0 0 0 I end table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sub&gt;&lt;mi&gt;F&lt;/mi&gt;&lt;mi&gt;s&lt;/mi&gt;&lt;/msub&gt;&lt;mo&gt;=&lt;/mo&gt;&lt;mfenced open=\&quot;[\&quot; close=\&quot;]\&quot;&gt;&lt;mtable&gt;&lt;mtr&gt;&lt;mtd&gt;&lt;mi&gt;I&lt;/mi&gt;&lt;/mtd&gt;&lt;mtd&gt;&lt;mi&gt;I&lt;/mi&gt;&lt;mi&gt;T&lt;/mi&gt;&lt;/mtd&gt;&lt;mtd&gt;&lt;mo&gt;-&lt;/mo&gt;&lt;mo stretchy=\&quot;true\&quot;&gt;(&lt;/mo&gt;&lt;msup&gt;&lt;mi&gt;T&lt;/mi&gt;&lt;mn&gt;2&lt;/mn&gt;&lt;/msup&gt;&lt;mo&gt;/&lt;/mo&gt;&lt;mn&gt;2&lt;/mn&gt;&lt;mo stretchy=\&quot;true\&quot;&gt;)&lt;/mo&gt;&lt;mover&gt;&lt;mi&gt;R&lt;/mi&gt;&lt;mo&gt;^&lt;/mo&gt;&lt;/mover&gt;&lt;mi&gt;&amp;#x3A9;&lt;/mi&gt;&lt;mrow&gt;&lt;mo stretchy=\&quot;true\&quot;&gt;(&lt;/mo&gt;&lt;mover&gt;&lt;mi&gt;a&lt;/mi&gt;&lt;mo&gt;^&lt;/mo&gt;&lt;/mover&gt;&lt;mo stretchy=\&quot;true\&quot;&gt;)&lt;/mo&gt;&lt;/mrow&gt;&lt;/mtd&gt;&lt;mtd&gt;&lt;mo&gt;-&lt;/mo&gt;&lt;mrow&gt;&lt;mo stretchy=\&quot;true\&quot;&gt;(&lt;/mo&gt;&lt;msup&gt;&lt;mi&gt;T&lt;/mi&gt;&lt;mn&gt;2&lt;/mn&gt;&lt;/msup&gt;&lt;mo&gt;/&lt;/mo&gt;&lt;mn&gt;2&lt;/mn&gt;&lt;mo stretchy=\&quot;true\&quot;&gt;)&lt;/mo&gt;&lt;/mrow&gt;&lt;mover&gt;&lt;mi&gt;R&lt;/mi&gt;&lt;mo&gt;^&lt;/mo&gt;&lt;/mover&gt;&lt;mi&gt;T&lt;/mi&gt;&lt;/mtd&gt;&lt;mtd&gt;&lt;mn&gt;0&lt;/mn&gt;&lt;/mtd&gt;&lt;/mtr&gt;&lt;mtr&gt;&lt;mtd&gt;&lt;mn&gt;0&lt;/mn&gt;&lt;/mtd&gt;&lt;mtd&gt;&lt;mi&gt;I&lt;/mi&gt;&lt;/mtd&gt;&lt;mtd&gt;&lt;mo&gt;-&lt;/mo&gt;&lt;mi&gt;T&lt;/mi&gt;&lt;mover&gt;&lt;mi&gt;R&lt;/mi&gt;&lt;mo&gt;^&lt;/mo&gt;&lt;/mover&gt;&lt;mi&gt;&amp;#x3A9;&lt;/mi&gt;&lt;mfenced&gt;&lt;mover&gt;&lt;mi&gt;a&lt;/mi&gt;&lt;mo&gt;^&lt;/mo&gt;&lt;/mover&gt;&lt;/mfenced&gt;&lt;/mtd&gt;&lt;mtd&gt;&lt;mo&gt;-&lt;/mo&gt;&lt;mover&gt;&lt;mi&gt;R&lt;/mi&gt;&lt;mo&gt;^&lt;/mo&gt;&lt;/mover&gt;&lt;mi&gt;T&lt;/mi&gt;&lt;/mtd&gt;&lt;mtd&gt;&lt;mn&gt;0&lt;/mn&gt;&lt;/mtd&gt;&lt;/mtr&gt;&lt;mtr&gt;&lt;mtd&gt;&lt;mn&gt;0&lt;/mn&gt;&lt;/mtd&gt;&lt;mtd&gt;&lt;mn&gt;0&lt;/mn&gt;&lt;/mtd&gt;&lt;mtd&gt;&lt;mi&gt;&amp;#x394;&lt;/mi&gt;&lt;msup&gt;&lt;mi&gt;R&lt;/mi&gt;&lt;mi&gt;T&lt;/mi&gt;&lt;/msup&gt;&lt;mfenced&gt;&lt;mrow&gt;&lt;mover&gt;&lt;mi&gt;&amp;#x3C9;&lt;/mi&gt;&lt;mo&gt;^&lt;/mo&gt;&lt;/mover&gt;&lt;mi&gt;T&lt;/mi&gt;&lt;/mrow&gt;&lt;/mfenced&gt;&lt;/mtd&gt;&lt;mtd&gt;&lt;mn&gt;0&lt;/mn&gt;&lt;/mtd&gt;&lt;mtd&gt;&lt;mo&gt;-&lt;/mo&gt;&lt;mi&gt;T&lt;/mi&gt;&lt;mi&gt;J&lt;/mi&gt;&lt;mfenced&gt;&lt;mrow&gt;&lt;mover&gt;&lt;mi&gt;&amp;#x3C9;&lt;/mi&gt;&lt;mo&gt;^&lt;/mo&gt;&lt;/mover&gt;&lt;mi&gt;T&lt;/mi&gt;&lt;/mrow&gt;&lt;/mfenced&gt;&lt;/mtd&gt;&lt;/mtr&gt;&lt;mtr&gt;&lt;mtd&gt;&lt;mn&gt;0&lt;/mn&gt;&lt;/mtd&gt;&lt;mtd&gt;&lt;mn&gt;0&lt;/mn&gt;&lt;/mtd&gt;&lt;mtd&gt;&lt;mn&gt;0&lt;/mn&gt;&lt;/mtd&gt;&lt;mtd&gt;&lt;mi&gt;I&lt;/mi&gt;&lt;/mtd&gt;&lt;mtd&gt;&lt;mn&gt;0&lt;/mn&gt;&lt;/mtd&gt;&lt;/mtr&gt;&lt;mtr&gt;&lt;mtd&gt;&lt;mn&gt;0&lt;/mn&gt;&lt;/mtd&gt;&lt;mtd&gt;&lt;mn&gt;0&lt;/mn&gt;&lt;/mtd&gt;&lt;mtd&gt;&lt;mn&gt;0&lt;/mn&gt;&lt;/mtd&gt;&lt;mtd&gt;&lt;mn&gt;0&lt;/mn&gt;&lt;/mtd&gt;&lt;mtd&gt;&lt;mi&gt;I&lt;/mi&gt;&lt;/mtd&gt;&lt;/mtr&gt;&lt;/mtable&gt;&lt;/mfenced&gt;&lt;/mstyle&gt;&lt;/math&gt;&quot;,&quot;origin&quot;:&quot;MathType Legacy&quot;,&quot;version&quot;:&quot;v3.27.2&quot;}" title="F subscript s equals open square brackets table row I cell I T end cell cell negative stretchy left parenthesis T squared divided by 2 stretchy right parenthesis R with hat on top capital omega stretchy left parenthesis a with hat on top stretchy right parenthesis end cell cell negative stretchy left parenthesis T squared divided by 2 stretchy right parenthesis R with hat on top T end cell 0 row 0 I cell negative T R with hat on top capital omega open parentheses a with hat on top close parentheses end cell cell negative R with hat on top T end cell 0 row 0 0 cell capital delta R to the power of T open parentheses omega with hat on top T close parentheses end cell 0 cell negative T J open parentheses omega with hat on top T close parentheses end cell row 0 0 0 I 0 row 0 0 0 0 I end table close square brackets"/>
                    <pic:cNvPicPr/>
                  </pic:nvPicPr>
                  <pic:blipFill>
                    <a:blip r:embed="rId426" cstate="print">
                      <a:extLst>
                        <a:ext uri="{28A0092B-C50C-407E-A947-70E740481C1C}">
                          <a14:useLocalDpi xmlns:a14="http://schemas.microsoft.com/office/drawing/2010/main" val="0"/>
                        </a:ext>
                      </a:extLst>
                    </a:blip>
                    <a:stretch>
                      <a:fillRect/>
                    </a:stretch>
                  </pic:blipFill>
                  <pic:spPr>
                    <a:xfrm>
                      <a:off x="0" y="0"/>
                      <a:ext cx="3395946" cy="1224229"/>
                    </a:xfrm>
                    <a:prstGeom prst="rect">
                      <a:avLst/>
                    </a:prstGeom>
                  </pic:spPr>
                </pic:pic>
              </a:graphicData>
            </a:graphic>
          </wp:inline>
        </w:drawing>
      </w:r>
    </w:p>
    <w:p w14:paraId="5DC20001" w14:textId="77777777" w:rsidR="00C24A29" w:rsidRDefault="00C24A29" w:rsidP="00C24A29"/>
    <w:p w14:paraId="370DDACF" w14:textId="77777777" w:rsidR="00C24A29" w:rsidRDefault="00C24A29" w:rsidP="00C24A29"/>
    <w:p w14:paraId="29900F3E" w14:textId="5F634FD9" w:rsidR="00C24A29" w:rsidRDefault="001700F6" w:rsidP="00C24A29">
      <w:r>
        <w:t xml:space="preserve">The complete state matrix including the static landmarks is </w:t>
      </w:r>
    </w:p>
    <w:p w14:paraId="13B8F66C" w14:textId="77777777" w:rsidR="001700F6" w:rsidRDefault="001700F6" w:rsidP="00C24A29"/>
    <w:p w14:paraId="54569D47" w14:textId="59571689" w:rsidR="001700F6" w:rsidRDefault="001700F6" w:rsidP="001700F6">
      <w:pPr>
        <w:jc w:val="center"/>
      </w:pPr>
      <w:r>
        <w:rPr>
          <w:noProof/>
          <w:position w:val="-36"/>
        </w:rPr>
        <w:drawing>
          <wp:inline distT="0" distB="0" distL="0" distR="0" wp14:anchorId="7D085A36" wp14:editId="29F9A7F5">
            <wp:extent cx="910336" cy="536448"/>
            <wp:effectExtent l="0" t="0" r="0" b="0"/>
            <wp:docPr id="889544601" name="Picture 889544601" descr="{&quot;mathml&quot;:&quot;&lt;math style=\&quot;font-family:'Times New Roman';\&quot; xmlns=\&quot;http://www.w3.org/1998/Math/MathML\&quot;&gt;&lt;mstyle mathsize=\&quot;12px\&quot;&gt;&lt;mi&gt;F&lt;/mi&gt;&lt;mo&gt;=&lt;/mo&gt;&lt;mfenced open=\&quot;[\&quot; close=\&quot;]\&quot;&gt;&lt;mtable&gt;&lt;mtr&gt;&lt;mtd&gt;&lt;msub&gt;&lt;mi&gt;F&lt;/mi&gt;&lt;mi&gt;s&lt;/mi&gt;&lt;/msub&gt;&lt;/mtd&gt;&lt;mtd&gt;&lt;mn&gt;0&lt;/mn&gt;&lt;/mtd&gt;&lt;/mtr&gt;&lt;mtr&gt;&lt;mtd&gt;&lt;mn&gt;0&lt;/mn&gt;&lt;/mtd&gt;&lt;mtd&gt;&lt;msub&gt;&lt;mi&gt;I&lt;/mi&gt;&lt;mrow&gt;&lt;mn&gt;3&lt;/mn&gt;&lt;mi&gt;K&lt;/mi&gt;&lt;/mrow&gt;&lt;/msub&gt;&lt;/mtd&gt;&lt;/mtr&gt;&lt;/mtable&gt;&lt;/mfenced&gt;&lt;/mstyle&gt;&lt;/math&gt;&quot;,&quot;origin&quot;:&quot;MathType Legacy&quot;,&quot;version&quot;:&quot;v3.27.2&quot;}" title="F equals open square brackets table row cell F subscript s end cell 0 row 0 cell I subscript 3 K end subscript end cell end table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i&gt;F&lt;/mi&gt;&lt;mo&gt;=&lt;/mo&gt;&lt;mfenced open=\&quot;[\&quot; close=\&quot;]\&quot;&gt;&lt;mtable&gt;&lt;mtr&gt;&lt;mtd&gt;&lt;msub&gt;&lt;mi&gt;F&lt;/mi&gt;&lt;mi&gt;s&lt;/mi&gt;&lt;/msub&gt;&lt;/mtd&gt;&lt;mtd&gt;&lt;mn&gt;0&lt;/mn&gt;&lt;/mtd&gt;&lt;/mtr&gt;&lt;mtr&gt;&lt;mtd&gt;&lt;mn&gt;0&lt;/mn&gt;&lt;/mtd&gt;&lt;mtd&gt;&lt;msub&gt;&lt;mi&gt;I&lt;/mi&gt;&lt;mrow&gt;&lt;mn&gt;3&lt;/mn&gt;&lt;mi&gt;K&lt;/mi&gt;&lt;/mrow&gt;&lt;/msub&gt;&lt;/mtd&gt;&lt;/mtr&gt;&lt;/mtable&gt;&lt;/mfenced&gt;&lt;/mstyle&gt;&lt;/math&gt;&quot;,&quot;origin&quot;:&quot;MathType Legacy&quot;,&quot;version&quot;:&quot;v3.27.2&quot;}" title="F equals open square brackets table row cell F subscript s end cell 0 row 0 cell I subscript 3 K end subscript end cell end table close square brackets"/>
                    <pic:cNvPicPr/>
                  </pic:nvPicPr>
                  <pic:blipFill>
                    <a:blip r:embed="rId427" cstate="print">
                      <a:extLst>
                        <a:ext uri="{28A0092B-C50C-407E-A947-70E740481C1C}">
                          <a14:useLocalDpi xmlns:a14="http://schemas.microsoft.com/office/drawing/2010/main" val="0"/>
                        </a:ext>
                      </a:extLst>
                    </a:blip>
                    <a:stretch>
                      <a:fillRect/>
                    </a:stretch>
                  </pic:blipFill>
                  <pic:spPr>
                    <a:xfrm>
                      <a:off x="0" y="0"/>
                      <a:ext cx="910336" cy="536448"/>
                    </a:xfrm>
                    <a:prstGeom prst="rect">
                      <a:avLst/>
                    </a:prstGeom>
                  </pic:spPr>
                </pic:pic>
              </a:graphicData>
            </a:graphic>
          </wp:inline>
        </w:drawing>
      </w:r>
    </w:p>
    <w:p w14:paraId="7B3EAD3E" w14:textId="77777777" w:rsidR="000E3A67" w:rsidRDefault="000E3A67" w:rsidP="001700F6">
      <w:pPr>
        <w:jc w:val="center"/>
      </w:pPr>
    </w:p>
    <w:p w14:paraId="186F2DF9" w14:textId="5A9703D6" w:rsidR="001E5571" w:rsidRDefault="000E3A67" w:rsidP="001E5571">
      <w:r>
        <w:t>The states s can be referred to separately from landmarks m by writing x = [s m].  The covariance can then be written as</w:t>
      </w:r>
    </w:p>
    <w:p w14:paraId="02DE7FFD" w14:textId="77777777" w:rsidR="000E3A67" w:rsidRDefault="000E3A67" w:rsidP="001E5571"/>
    <w:p w14:paraId="45BA2235" w14:textId="191EB341" w:rsidR="000E3A67" w:rsidRDefault="000E3A67" w:rsidP="000E3A67">
      <w:pPr>
        <w:jc w:val="center"/>
      </w:pPr>
      <w:r>
        <w:rPr>
          <w:noProof/>
          <w:position w:val="-36"/>
        </w:rPr>
        <w:drawing>
          <wp:inline distT="0" distB="0" distL="0" distR="0" wp14:anchorId="49CF729E" wp14:editId="6E7B1D2E">
            <wp:extent cx="1022096" cy="542544"/>
            <wp:effectExtent l="0" t="0" r="0" b="0"/>
            <wp:docPr id="1041780925" name="Picture 1041780925" descr="{&quot;mathml&quot;:&quot;&lt;math style=\&quot;font-family:'Times New Roman';\&quot; xmlns=\&quot;http://www.w3.org/1998/Math/MathML\&quot;&gt;&lt;mstyle mathsize=\&quot;12px\&quot;&gt;&lt;mi&gt;P&lt;/mi&gt;&lt;mo&gt;=&lt;/mo&gt;&lt;mfenced open=\&quot;[\&quot; close=\&quot;]\&quot;&gt;&lt;mtable&gt;&lt;mtr&gt;&lt;mtd&gt;&lt;msub&gt;&lt;mi&gt;P&lt;/mi&gt;&lt;mi&gt;s&lt;/mi&gt;&lt;/msub&gt;&lt;/mtd&gt;&lt;mtd&gt;&lt;msub&gt;&lt;mi&gt;P&lt;/mi&gt;&lt;mrow&gt;&lt;mi&gt;s&lt;/mi&gt;&lt;mi&gt;m&lt;/mi&gt;&lt;/mrow&gt;&lt;/msub&gt;&lt;/mtd&gt;&lt;/mtr&gt;&lt;mtr&gt;&lt;mtd&gt;&lt;msubsup&gt;&lt;mi&gt;P&lt;/mi&gt;&lt;mrow&gt;&lt;mi&gt;s&lt;/mi&gt;&lt;mi&gt;m&lt;/mi&gt;&lt;/mrow&gt;&lt;mi&gt;T&lt;/mi&gt;&lt;/msubsup&gt;&lt;/mtd&gt;&lt;mtd&gt;&lt;msub&gt;&lt;mi&gt;P&lt;/mi&gt;&lt;mi&gt;m&lt;/mi&gt;&lt;/msub&gt;&lt;/mtd&gt;&lt;/mtr&gt;&lt;/mtable&gt;&lt;/mfenced&gt;&lt;/mstyle&gt;&lt;/math&gt;&quot;,&quot;origin&quot;:&quot;MathType Legacy&quot;,&quot;version&quot;:&quot;v3.27.2&quot;}" title="P equals open square brackets table row cell P subscript s end cell cell P subscript s m end subscript end cell row cell P subscript s m end subscript superscript T end cell cell P subscript m end cell end table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i&gt;P&lt;/mi&gt;&lt;mo&gt;=&lt;/mo&gt;&lt;mfenced open=\&quot;[\&quot; close=\&quot;]\&quot;&gt;&lt;mtable&gt;&lt;mtr&gt;&lt;mtd&gt;&lt;msub&gt;&lt;mi&gt;P&lt;/mi&gt;&lt;mi&gt;s&lt;/mi&gt;&lt;/msub&gt;&lt;/mtd&gt;&lt;mtd&gt;&lt;msub&gt;&lt;mi&gt;P&lt;/mi&gt;&lt;mrow&gt;&lt;mi&gt;s&lt;/mi&gt;&lt;mi&gt;m&lt;/mi&gt;&lt;/mrow&gt;&lt;/msub&gt;&lt;/mtd&gt;&lt;/mtr&gt;&lt;mtr&gt;&lt;mtd&gt;&lt;msubsup&gt;&lt;mi&gt;P&lt;/mi&gt;&lt;mrow&gt;&lt;mi&gt;s&lt;/mi&gt;&lt;mi&gt;m&lt;/mi&gt;&lt;/mrow&gt;&lt;mi&gt;T&lt;/mi&gt;&lt;/msubsup&gt;&lt;/mtd&gt;&lt;mtd&gt;&lt;msub&gt;&lt;mi&gt;P&lt;/mi&gt;&lt;mi&gt;m&lt;/mi&gt;&lt;/msub&gt;&lt;/mtd&gt;&lt;/mtr&gt;&lt;/mtable&gt;&lt;/mfenced&gt;&lt;/mstyle&gt;&lt;/math&gt;&quot;,&quot;origin&quot;:&quot;MathType Legacy&quot;,&quot;version&quot;:&quot;v3.27.2&quot;}" title="P equals open square brackets table row cell P subscript s end cell cell P subscript s m end subscript end cell row cell P subscript s m end subscript superscript T end cell cell P subscript m end cell end table close square brackets"/>
                    <pic:cNvPicPr/>
                  </pic:nvPicPr>
                  <pic:blipFill>
                    <a:blip r:embed="rId428" cstate="print">
                      <a:extLst>
                        <a:ext uri="{28A0092B-C50C-407E-A947-70E740481C1C}">
                          <a14:useLocalDpi xmlns:a14="http://schemas.microsoft.com/office/drawing/2010/main" val="0"/>
                        </a:ext>
                      </a:extLst>
                    </a:blip>
                    <a:stretch>
                      <a:fillRect/>
                    </a:stretch>
                  </pic:blipFill>
                  <pic:spPr>
                    <a:xfrm>
                      <a:off x="0" y="0"/>
                      <a:ext cx="1022096" cy="542544"/>
                    </a:xfrm>
                    <a:prstGeom prst="rect">
                      <a:avLst/>
                    </a:prstGeom>
                  </pic:spPr>
                </pic:pic>
              </a:graphicData>
            </a:graphic>
          </wp:inline>
        </w:drawing>
      </w:r>
    </w:p>
    <w:p w14:paraId="43659BB1" w14:textId="3B83A8FB" w:rsidR="00847E2D" w:rsidRDefault="00985F6C" w:rsidP="00985F6C">
      <w:pPr>
        <w:pStyle w:val="Heading3"/>
      </w:pPr>
      <w:r>
        <w:t xml:space="preserve"> Measurement and Correction</w:t>
      </w:r>
    </w:p>
    <w:p w14:paraId="660C8A6F" w14:textId="77777777" w:rsidR="00847E2D" w:rsidRDefault="00847E2D" w:rsidP="00411D00"/>
    <w:p w14:paraId="74CFBFC1" w14:textId="58593344" w:rsidR="007B226C" w:rsidRDefault="007B226C" w:rsidP="00DA0161">
      <w:r>
        <w:t>The measurement module completes the estimation loop, bringing visibility to the states both directly and indirectly through cross-covariances.  The innovations process is transformed into filtered error by application of H,</w:t>
      </w:r>
    </w:p>
    <w:p w14:paraId="4A8167EA" w14:textId="77777777" w:rsidR="007B226C" w:rsidRDefault="007B226C" w:rsidP="00DA0161"/>
    <w:p w14:paraId="79B41A7A" w14:textId="19C2B335" w:rsidR="007B226C" w:rsidRDefault="007B226C" w:rsidP="007B226C">
      <w:pPr>
        <w:jc w:val="center"/>
      </w:pPr>
      <w:r>
        <w:rPr>
          <w:noProof/>
          <w:position w:val="-17"/>
        </w:rPr>
        <w:drawing>
          <wp:inline distT="0" distB="0" distL="0" distR="0" wp14:anchorId="5D61BFF6" wp14:editId="4678D1A0">
            <wp:extent cx="946912" cy="237744"/>
            <wp:effectExtent l="0" t="0" r="0" b="0"/>
            <wp:docPr id="822433303" name="Picture 822433303" descr="{&quot;mathml&quot;:&quot;&lt;math style=\&quot;font-family:'Times New Roman';\&quot; xmlns=\&quot;http://www.w3.org/1998/Math/MathML\&quot;&gt;&lt;mstyle mathsize=\&quot;12px\&quot;&gt;&lt;msub&gt;&lt;mover&gt;&lt;mi&gt;x&lt;/mi&gt;&lt;mo&gt;~&lt;/mo&gt;&lt;/mover&gt;&lt;mi&gt;n&lt;/mi&gt;&lt;/msub&gt;&lt;mo&gt;=&lt;/mo&gt;&lt;msub&gt;&lt;mi&gt;H&lt;/mi&gt;&lt;mi&gt;n&lt;/mi&gt;&lt;/msub&gt;&lt;msub&gt;&lt;mover&gt;&lt;mi&gt;y&lt;/mi&gt;&lt;mo&gt;~&lt;/mo&gt;&lt;/mover&gt;&lt;mrow&gt;&lt;mi&gt;n&lt;/mi&gt;&lt;mo&gt;|&lt;/mo&gt;&lt;mi&gt;n&lt;/mi&gt;&lt;mo&gt;-&lt;/mo&gt;&lt;mn&gt;1&lt;/mn&gt;&lt;/mrow&gt;&lt;/msub&gt;&lt;/mstyle&gt;&lt;/math&gt;&quot;,&quot;origin&quot;:&quot;MathType Legacy&quot;,&quot;version&quot;:&quot;v3.27.2&quot;}" title="x with tilde on top subscript n equals H subscript n y with tilde on top subscript n vertical line n minus 1 end sub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sub&gt;&lt;mover&gt;&lt;mi&gt;x&lt;/mi&gt;&lt;mo&gt;~&lt;/mo&gt;&lt;/mover&gt;&lt;mi&gt;n&lt;/mi&gt;&lt;/msub&gt;&lt;mo&gt;=&lt;/mo&gt;&lt;msub&gt;&lt;mi&gt;H&lt;/mi&gt;&lt;mi&gt;n&lt;/mi&gt;&lt;/msub&gt;&lt;msub&gt;&lt;mover&gt;&lt;mi&gt;y&lt;/mi&gt;&lt;mo&gt;~&lt;/mo&gt;&lt;/mover&gt;&lt;mrow&gt;&lt;mi&gt;n&lt;/mi&gt;&lt;mo&gt;|&lt;/mo&gt;&lt;mi&gt;n&lt;/mi&gt;&lt;mo&gt;-&lt;/mo&gt;&lt;mn&gt;1&lt;/mn&gt;&lt;/mrow&gt;&lt;/msub&gt;&lt;/mstyle&gt;&lt;/math&gt;&quot;,&quot;origin&quot;:&quot;MathType Legacy&quot;,&quot;version&quot;:&quot;v3.27.2&quot;}" title="x with tilde on top subscript n equals H subscript n y with tilde on top subscript n vertical line n minus 1 end subscript"/>
                    <pic:cNvPicPr/>
                  </pic:nvPicPr>
                  <pic:blipFill>
                    <a:blip r:embed="rId429" cstate="print">
                      <a:extLst>
                        <a:ext uri="{28A0092B-C50C-407E-A947-70E740481C1C}">
                          <a14:useLocalDpi xmlns:a14="http://schemas.microsoft.com/office/drawing/2010/main" val="0"/>
                        </a:ext>
                      </a:extLst>
                    </a:blip>
                    <a:stretch>
                      <a:fillRect/>
                    </a:stretch>
                  </pic:blipFill>
                  <pic:spPr>
                    <a:xfrm>
                      <a:off x="0" y="0"/>
                      <a:ext cx="946912" cy="237744"/>
                    </a:xfrm>
                    <a:prstGeom prst="rect">
                      <a:avLst/>
                    </a:prstGeom>
                  </pic:spPr>
                </pic:pic>
              </a:graphicData>
            </a:graphic>
          </wp:inline>
        </w:drawing>
      </w:r>
    </w:p>
    <w:p w14:paraId="02AC3C2E" w14:textId="77777777" w:rsidR="007B226C" w:rsidRDefault="007B226C" w:rsidP="00DA0161"/>
    <w:p w14:paraId="0F19BBD3" w14:textId="372D9D4C" w:rsidR="007B226C" w:rsidRDefault="007B226C" w:rsidP="00DA0161">
      <w:r>
        <w:t>The measurement function is identical to VSLAM (section 22.9).  As in the prediction stage angle errors are multiplicative and their corresponding Jacobian blocks are computed by substituting for the true rotation matrix interms of the incremental error matrix.</w:t>
      </w:r>
    </w:p>
    <w:p w14:paraId="37B159E5" w14:textId="77777777" w:rsidR="007B226C" w:rsidRDefault="007B226C" w:rsidP="00DA0161"/>
    <w:p w14:paraId="4A291D79" w14:textId="199E29B9" w:rsidR="00D06663" w:rsidRDefault="0052748B" w:rsidP="00DA0161">
      <w:r>
        <w:t>W is fixed reference frame.  B is body/vehicle/IMU frame.  C is camera frame, z-optical axis.  Camera and IMU same origin.</w:t>
      </w:r>
    </w:p>
    <w:p w14:paraId="7412F1BE" w14:textId="77777777" w:rsidR="0052748B" w:rsidRDefault="0052748B" w:rsidP="00DA0161"/>
    <w:p w14:paraId="0C64CDCA" w14:textId="389439C7" w:rsidR="0052748B" w:rsidRDefault="0052748B" w:rsidP="00DA0161">
      <w:r>
        <w:t xml:space="preserve">Let </w:t>
      </w:r>
      <w:r w:rsidR="00B4796E">
        <w:t>Rwb = body to world be attitude</w:t>
      </w:r>
      <w:r>
        <w:t xml:space="preserve">, </w:t>
      </w:r>
      <w:r w:rsidR="00B4796E">
        <w:t>Rbc = camera to body constant, R = RwbRbc = camera to world.</w:t>
      </w:r>
    </w:p>
    <w:p w14:paraId="76938CE3" w14:textId="77777777" w:rsidR="0052748B" w:rsidRDefault="0052748B" w:rsidP="00DA0161"/>
    <w:p w14:paraId="72414F47" w14:textId="730D58B7" w:rsidR="0052748B" w:rsidRDefault="0052748B" w:rsidP="00DA0161">
      <w:r>
        <w:t>Let rk be world landmarks.  mk be body landmarks, pk be camera landmarks.</w:t>
      </w:r>
      <w:r w:rsidR="000727BE">
        <w:t xml:space="preserve">  hc is camera projection function, hw is world to camera</w:t>
      </w:r>
      <w:r w:rsidR="007B226C">
        <w:t xml:space="preserve"> coordinate transformation</w:t>
      </w:r>
      <w:r w:rsidR="000727BE">
        <w:t xml:space="preserve"> function</w:t>
      </w:r>
    </w:p>
    <w:p w14:paraId="34D335E1" w14:textId="77777777" w:rsidR="0052748B" w:rsidRDefault="0052748B" w:rsidP="00DA0161"/>
    <w:p w14:paraId="7F89B29F" w14:textId="6D34E616" w:rsidR="0052748B" w:rsidRDefault="000727BE" w:rsidP="00A610A8">
      <w:pPr>
        <w:jc w:val="center"/>
      </w:pPr>
      <w:r>
        <w:rPr>
          <w:noProof/>
          <w:position w:val="-95"/>
        </w:rPr>
        <w:lastRenderedPageBreak/>
        <w:drawing>
          <wp:inline distT="0" distB="0" distL="0" distR="0" wp14:anchorId="216BCF68" wp14:editId="61C40D0B">
            <wp:extent cx="1148080" cy="1180592"/>
            <wp:effectExtent l="0" t="0" r="0" b="0"/>
            <wp:docPr id="833548908" name="Picture 833548908" descr="{&quot;mathml&quot;:&quot;&lt;math style=\&quot;font-family:'Times New Roman';\&quot; xmlns=\&quot;http://www.w3.org/1998/Math/MathML\&quot;&gt;&lt;mstyle mathsize=\&quot;12px\&quot;&gt;&lt;mtable columnspacing=\&quot;0px\&quot; columnalign=\&quot;right center left\&quot;&gt;&lt;mtr&gt;&lt;mtd&gt;&lt;msub&gt;&lt;mi&gt;r&lt;/mi&gt;&lt;mi&gt;k&lt;/mi&gt;&lt;/msub&gt;&lt;/mtd&gt;&lt;mtd&gt;&lt;mo&gt;=&lt;/mo&gt;&lt;/mtd&gt;&lt;mtd&gt;&lt;msub&gt;&lt;mi&gt;R&lt;/mi&gt;&lt;mrow&gt;&lt;mi&gt;w&lt;/mi&gt;&lt;mi&gt;b&lt;/mi&gt;&lt;/mrow&gt;&lt;/msub&gt;&lt;msub&gt;&lt;mi&gt;m&lt;/mi&gt;&lt;mi&gt;k&lt;/mi&gt;&lt;/msub&gt;&lt;mo&gt;+&lt;/mo&gt;&lt;mi&gt;r&lt;/mi&gt;&lt;/mtd&gt;&lt;/mtr&gt;&lt;mtr&gt;&lt;mtd/&gt;&lt;mtd&gt;&lt;mo&gt;=&lt;/mo&gt;&lt;/mtd&gt;&lt;mtd&gt;&lt;msub&gt;&lt;mi&gt;R&lt;/mi&gt;&lt;mrow&gt;&lt;mi&gt;w&lt;/mi&gt;&lt;mi&gt;b&lt;/mi&gt;&lt;/mrow&gt;&lt;/msub&gt;&lt;msub&gt;&lt;mi&gt;R&lt;/mi&gt;&lt;mrow&gt;&lt;mi&gt;b&lt;/mi&gt;&lt;mi&gt;c&lt;/mi&gt;&lt;/mrow&gt;&lt;/msub&gt;&lt;msub&gt;&lt;mi&gt;p&lt;/mi&gt;&lt;mi&gt;k&lt;/mi&gt;&lt;/msub&gt;&lt;mo&gt;+&lt;/mo&gt;&lt;mi&gt;r&lt;/mi&gt;&lt;/mtd&gt;&lt;/mtr&gt;&lt;mtr&gt;&lt;mtd/&gt;&lt;mtd&gt;&lt;mo&gt;=&lt;/mo&gt;&lt;/mtd&gt;&lt;mtd&gt;&lt;mi&gt;R&lt;/mi&gt;&lt;msub&gt;&lt;mi&gt;p&lt;/mi&gt;&lt;mi&gt;k&lt;/mi&gt;&lt;/msub&gt;&lt;mo&gt;+&lt;/mo&gt;&lt;mi&gt;r&lt;/mi&gt;&lt;/mtd&gt;&lt;/mtr&gt;&lt;mtr&gt;&lt;mtd&gt;&lt;msub&gt;&lt;mi&gt;p&lt;/mi&gt;&lt;mi&gt;k&lt;/mi&gt;&lt;/msub&gt;&lt;/mtd&gt;&lt;mtd&gt;&lt;mo&gt;=&lt;/mo&gt;&lt;/mtd&gt;&lt;mtd&gt;&lt;msup&gt;&lt;mi&gt;R&lt;/mi&gt;&lt;mi&gt;T&lt;/mi&gt;&lt;/msup&gt;&lt;mfenced&gt;&lt;mrow&gt;&lt;msub&gt;&lt;mi&gt;r&lt;/mi&gt;&lt;mi&gt;k&lt;/mi&gt;&lt;/msub&gt;&lt;mo&gt;-&lt;/mo&gt;&lt;mi&gt;r&lt;/mi&gt;&lt;/mrow&gt;&lt;/mfenced&gt;&lt;/mtd&gt;&lt;/mtr&gt;&lt;/mtable&gt;&lt;/mstyle&gt;&lt;/math&gt;&quot;,&quot;origin&quot;:&quot;MathType Legacy&quot;,&quot;version&quot;:&quot;v3.27.2&quot;}" title="table row cell r subscript k end cell equals cell R subscript w b end subscript m subscript k plus r end cell row blank equals cell R subscript w b end subscript R subscript b c end subscript p subscript k plus r end cell row blank equals cell R p subscript k plus r end cell row cell p subscript k end cell equals cell R to the power of T open parentheses r subscript k minus r close parentheses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table columnspacing=\&quot;0px\&quot; columnalign=\&quot;right center left\&quot;&gt;&lt;mtr&gt;&lt;mtd&gt;&lt;msub&gt;&lt;mi&gt;r&lt;/mi&gt;&lt;mi&gt;k&lt;/mi&gt;&lt;/msub&gt;&lt;/mtd&gt;&lt;mtd&gt;&lt;mo&gt;=&lt;/mo&gt;&lt;/mtd&gt;&lt;mtd&gt;&lt;msub&gt;&lt;mi&gt;R&lt;/mi&gt;&lt;mrow&gt;&lt;mi&gt;w&lt;/mi&gt;&lt;mi&gt;b&lt;/mi&gt;&lt;/mrow&gt;&lt;/msub&gt;&lt;msub&gt;&lt;mi&gt;m&lt;/mi&gt;&lt;mi&gt;k&lt;/mi&gt;&lt;/msub&gt;&lt;mo&gt;+&lt;/mo&gt;&lt;mi&gt;r&lt;/mi&gt;&lt;/mtd&gt;&lt;/mtr&gt;&lt;mtr&gt;&lt;mtd/&gt;&lt;mtd&gt;&lt;mo&gt;=&lt;/mo&gt;&lt;/mtd&gt;&lt;mtd&gt;&lt;msub&gt;&lt;mi&gt;R&lt;/mi&gt;&lt;mrow&gt;&lt;mi&gt;w&lt;/mi&gt;&lt;mi&gt;b&lt;/mi&gt;&lt;/mrow&gt;&lt;/msub&gt;&lt;msub&gt;&lt;mi&gt;R&lt;/mi&gt;&lt;mrow&gt;&lt;mi&gt;b&lt;/mi&gt;&lt;mi&gt;c&lt;/mi&gt;&lt;/mrow&gt;&lt;/msub&gt;&lt;msub&gt;&lt;mi&gt;p&lt;/mi&gt;&lt;mi&gt;k&lt;/mi&gt;&lt;/msub&gt;&lt;mo&gt;+&lt;/mo&gt;&lt;mi&gt;r&lt;/mi&gt;&lt;/mtd&gt;&lt;/mtr&gt;&lt;mtr&gt;&lt;mtd/&gt;&lt;mtd&gt;&lt;mo&gt;=&lt;/mo&gt;&lt;/mtd&gt;&lt;mtd&gt;&lt;mi&gt;R&lt;/mi&gt;&lt;msub&gt;&lt;mi&gt;p&lt;/mi&gt;&lt;mi&gt;k&lt;/mi&gt;&lt;/msub&gt;&lt;mo&gt;+&lt;/mo&gt;&lt;mi&gt;r&lt;/mi&gt;&lt;/mtd&gt;&lt;/mtr&gt;&lt;mtr&gt;&lt;mtd&gt;&lt;msub&gt;&lt;mi&gt;p&lt;/mi&gt;&lt;mi&gt;k&lt;/mi&gt;&lt;/msub&gt;&lt;/mtd&gt;&lt;mtd&gt;&lt;mo&gt;=&lt;/mo&gt;&lt;/mtd&gt;&lt;mtd&gt;&lt;msup&gt;&lt;mi&gt;R&lt;/mi&gt;&lt;mi&gt;T&lt;/mi&gt;&lt;/msup&gt;&lt;mfenced&gt;&lt;mrow&gt;&lt;msub&gt;&lt;mi&gt;r&lt;/mi&gt;&lt;mi&gt;k&lt;/mi&gt;&lt;/msub&gt;&lt;mo&gt;-&lt;/mo&gt;&lt;mi&gt;r&lt;/mi&gt;&lt;/mrow&gt;&lt;/mfenced&gt;&lt;/mtd&gt;&lt;/mtr&gt;&lt;/mtable&gt;&lt;/mstyle&gt;&lt;/math&gt;&quot;,&quot;origin&quot;:&quot;MathType Legacy&quot;,&quot;version&quot;:&quot;v3.27.2&quot;}" title="table row cell r subscript k end cell equals cell R subscript w b end subscript m subscript k plus r end cell row blank equals cell R subscript w b end subscript R subscript b c end subscript p subscript k plus r end cell row blank equals cell R p subscript k plus r end cell row cell p subscript k end cell equals cell R to the power of T open parentheses r subscript k minus r close parentheses end cell end table"/>
                    <pic:cNvPicPr/>
                  </pic:nvPicPr>
                  <pic:blipFill>
                    <a:blip r:embed="rId430" cstate="print">
                      <a:extLst>
                        <a:ext uri="{28A0092B-C50C-407E-A947-70E740481C1C}">
                          <a14:useLocalDpi xmlns:a14="http://schemas.microsoft.com/office/drawing/2010/main" val="0"/>
                        </a:ext>
                      </a:extLst>
                    </a:blip>
                    <a:stretch>
                      <a:fillRect/>
                    </a:stretch>
                  </pic:blipFill>
                  <pic:spPr>
                    <a:xfrm>
                      <a:off x="0" y="0"/>
                      <a:ext cx="1148080" cy="1180592"/>
                    </a:xfrm>
                    <a:prstGeom prst="rect">
                      <a:avLst/>
                    </a:prstGeom>
                  </pic:spPr>
                </pic:pic>
              </a:graphicData>
            </a:graphic>
          </wp:inline>
        </w:drawing>
      </w:r>
    </w:p>
    <w:p w14:paraId="024EDB46" w14:textId="77777777" w:rsidR="000727BE" w:rsidRDefault="000727BE" w:rsidP="00DA0161"/>
    <w:p w14:paraId="0FAF3188" w14:textId="14C9C092" w:rsidR="007049C9" w:rsidRDefault="007049C9" w:rsidP="00DA0161">
      <w:r>
        <w:t xml:space="preserve">The landmark positions are initialized using a batch triangulation of the first M vehicle positions.  The solution is via the N-point perspective algorithm discussed in section (CV) which estimates 3D positions based on dead-reckoned </w:t>
      </w:r>
      <w:r w:rsidR="00B54753">
        <w:t xml:space="preserve">vehicle position derived from </w:t>
      </w:r>
      <w:r>
        <w:t xml:space="preserve">IMU </w:t>
      </w:r>
      <w:r w:rsidR="00B54753">
        <w:t xml:space="preserve">integrated </w:t>
      </w:r>
      <w:r>
        <w:t>attitude and velocity.</w:t>
      </w:r>
    </w:p>
    <w:p w14:paraId="18974DBD" w14:textId="77777777" w:rsidR="007049C9" w:rsidRDefault="007049C9" w:rsidP="00DA0161"/>
    <w:p w14:paraId="4F8BC202" w14:textId="26599D93" w:rsidR="000727BE" w:rsidRDefault="007049C9" w:rsidP="00DA0161">
      <w:r>
        <w:t>To compute H, as</w:t>
      </w:r>
      <w:r w:rsidR="000727BE">
        <w:t xml:space="preserve"> before substitute </w:t>
      </w:r>
      <w:r w:rsidR="00A610A8">
        <w:t xml:space="preserve">the first order </w:t>
      </w:r>
      <w:r w:rsidR="000727BE">
        <w:t xml:space="preserve">attitude correction </w:t>
      </w:r>
      <w:r w:rsidR="00BD0D5F">
        <w:t>(Rtrue = Rhat*exp(Omega(mu))</w:t>
      </w:r>
    </w:p>
    <w:p w14:paraId="448DE70E" w14:textId="77777777" w:rsidR="000727BE" w:rsidRDefault="000727BE" w:rsidP="00DA0161"/>
    <w:p w14:paraId="1EEC74DB" w14:textId="7F356347" w:rsidR="000727BE" w:rsidRDefault="000727BE" w:rsidP="00A610A8">
      <w:pPr>
        <w:jc w:val="center"/>
      </w:pPr>
      <w:r>
        <w:rPr>
          <w:noProof/>
          <w:position w:val="-16"/>
        </w:rPr>
        <w:drawing>
          <wp:inline distT="0" distB="0" distL="0" distR="0" wp14:anchorId="3E2E9A19" wp14:editId="288DC4CF">
            <wp:extent cx="1609344" cy="266192"/>
            <wp:effectExtent l="0" t="0" r="0" b="0"/>
            <wp:docPr id="1144289698" name="Picture 1144289698" descr="{&quot;mathml&quot;:&quot;&lt;math style=\&quot;font-family:'Times New Roman';\&quot; xmlns=\&quot;http://www.w3.org/1998/Math/MathML\&quot;&gt;&lt;mstyle mathsize=\&quot;12px\&quot;&gt;&lt;msub&gt;&lt;mi&gt;p&lt;/mi&gt;&lt;mi&gt;k&lt;/mi&gt;&lt;/msub&gt;&lt;mo&gt;=&lt;/mo&gt;&lt;mfenced&gt;&lt;mrow&gt;&lt;mi&gt;I&lt;/mi&gt;&lt;mo&gt;-&lt;/mo&gt;&lt;mi&gt;&amp;#x3A9;&lt;/mi&gt;&lt;mfenced&gt;&lt;mi&gt;&amp;#x3BC;&lt;/mi&gt;&lt;/mfenced&gt;&lt;/mrow&gt;&lt;/mfenced&gt;&lt;msup&gt;&lt;mover&gt;&lt;mi&gt;R&lt;/mi&gt;&lt;mo&gt;^&lt;/mo&gt;&lt;/mover&gt;&lt;mi&gt;T&lt;/mi&gt;&lt;/msup&gt;&lt;mfenced&gt;&lt;mrow&gt;&lt;msub&gt;&lt;mi&gt;r&lt;/mi&gt;&lt;mi&gt;k&lt;/mi&gt;&lt;/msub&gt;&lt;mo&gt;-&lt;/mo&gt;&lt;mi&gt;r&lt;/mi&gt;&lt;/mrow&gt;&lt;/mfenced&gt;&lt;/mstyle&gt;&lt;/math&gt;&quot;,&quot;origin&quot;:&quot;MathType Legacy&quot;,&quot;version&quot;:&quot;v3.27.2&quot;}" title="p subscript k equals open parentheses I minus capital omega open parentheses mu close parentheses close parentheses R with hat on top to the power of T open parentheses r subscript k minus r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sub&gt;&lt;mi&gt;p&lt;/mi&gt;&lt;mi&gt;k&lt;/mi&gt;&lt;/msub&gt;&lt;mo&gt;=&lt;/mo&gt;&lt;mfenced&gt;&lt;mrow&gt;&lt;mi&gt;I&lt;/mi&gt;&lt;mo&gt;-&lt;/mo&gt;&lt;mi&gt;&amp;#x3A9;&lt;/mi&gt;&lt;mfenced&gt;&lt;mi&gt;&amp;#x3BC;&lt;/mi&gt;&lt;/mfenced&gt;&lt;/mrow&gt;&lt;/mfenced&gt;&lt;msup&gt;&lt;mover&gt;&lt;mi&gt;R&lt;/mi&gt;&lt;mo&gt;^&lt;/mo&gt;&lt;/mover&gt;&lt;mi&gt;T&lt;/mi&gt;&lt;/msup&gt;&lt;mfenced&gt;&lt;mrow&gt;&lt;msub&gt;&lt;mi&gt;r&lt;/mi&gt;&lt;mi&gt;k&lt;/mi&gt;&lt;/msub&gt;&lt;mo&gt;-&lt;/mo&gt;&lt;mi&gt;r&lt;/mi&gt;&lt;/mrow&gt;&lt;/mfenced&gt;&lt;/mstyle&gt;&lt;/math&gt;&quot;,&quot;origin&quot;:&quot;MathType Legacy&quot;,&quot;version&quot;:&quot;v3.27.2&quot;}" title="p subscript k equals open parentheses I minus capital omega open parentheses mu close parentheses close parentheses R with hat on top to the power of T open parentheses r subscript k minus r close parentheses"/>
                    <pic:cNvPicPr/>
                  </pic:nvPicPr>
                  <pic:blipFill>
                    <a:blip r:embed="rId431" cstate="print">
                      <a:extLst>
                        <a:ext uri="{28A0092B-C50C-407E-A947-70E740481C1C}">
                          <a14:useLocalDpi xmlns:a14="http://schemas.microsoft.com/office/drawing/2010/main" val="0"/>
                        </a:ext>
                      </a:extLst>
                    </a:blip>
                    <a:stretch>
                      <a:fillRect/>
                    </a:stretch>
                  </pic:blipFill>
                  <pic:spPr>
                    <a:xfrm>
                      <a:off x="0" y="0"/>
                      <a:ext cx="1609344" cy="266192"/>
                    </a:xfrm>
                    <a:prstGeom prst="rect">
                      <a:avLst/>
                    </a:prstGeom>
                  </pic:spPr>
                </pic:pic>
              </a:graphicData>
            </a:graphic>
          </wp:inline>
        </w:drawing>
      </w:r>
    </w:p>
    <w:p w14:paraId="1F784EC2" w14:textId="77777777" w:rsidR="000727BE" w:rsidRDefault="000727BE" w:rsidP="00DA0161"/>
    <w:p w14:paraId="685ED203" w14:textId="6825386D" w:rsidR="000727BE" w:rsidRDefault="00A610A8" w:rsidP="00A610A8">
      <w:pPr>
        <w:jc w:val="center"/>
      </w:pPr>
      <w:r>
        <w:rPr>
          <w:noProof/>
          <w:position w:val="-97"/>
        </w:rPr>
        <w:drawing>
          <wp:inline distT="0" distB="0" distL="0" distR="0" wp14:anchorId="76F29020" wp14:editId="590DD020">
            <wp:extent cx="2944368" cy="1800352"/>
            <wp:effectExtent l="0" t="0" r="0" b="0"/>
            <wp:docPr id="1021244676" name="Picture 1021244676" descr="{&quot;mathml&quot;:&quot;&lt;math style=\&quot;font-family:'Times New Roman';\&quot; xmlns=\&quot;http://www.w3.org/1998/Math/MathML\&quot;&gt;&lt;mstyle mathsize=\&quot;12px\&quot;&gt;&lt;msub&gt;&lt;mi&gt;H&lt;/mi&gt;&lt;mi&gt;&amp;#x3BC;&lt;/mi&gt;&lt;/msub&gt;&lt;mo&gt;=&lt;/mo&gt;&lt;mfrac&gt;&lt;mrow&gt;&lt;mo&gt;&amp;#x2202;&lt;/mo&gt;&lt;msub&gt;&lt;mi&gt;h&lt;/mi&gt;&lt;mi&gt;c&lt;/mi&gt;&lt;/msub&gt;&lt;/mrow&gt;&lt;mrow&gt;&lt;mo&gt;&amp;#x2202;&lt;/mo&gt;&lt;msub&gt;&lt;mi&gt;h&lt;/mi&gt;&lt;mi&gt;w&lt;/mi&gt;&lt;/msub&gt;&lt;/mrow&gt;&lt;/mfrac&gt;&lt;mfrac&gt;&lt;mrow&gt;&lt;mo&gt;&amp;#x2202;&lt;/mo&gt;&lt;msub&gt;&lt;mi&gt;h&lt;/mi&gt;&lt;mi&gt;w&lt;/mi&gt;&lt;/msub&gt;&lt;/mrow&gt;&lt;mrow&gt;&lt;mo&gt;&amp;#x2202;&lt;/mo&gt;&lt;mi&gt;&amp;#x3BC;&lt;/mi&gt;&lt;/mrow&gt;&lt;/mfrac&gt;&lt;mo&gt;=&lt;/mo&gt;&lt;mfrac&gt;&lt;mrow&gt;&lt;mo&gt;&amp;#x2202;&lt;/mo&gt;&lt;mi&gt;y&lt;/mi&gt;&lt;/mrow&gt;&lt;mrow&gt;&lt;mo&gt;&amp;#x2202;&lt;/mo&gt;&lt;mi&gt;p&lt;/mi&gt;&lt;/mrow&gt;&lt;/mfrac&gt;&lt;mfrac&gt;&lt;mrow&gt;&lt;mo&gt;&amp;#x2202;&lt;/mo&gt;&lt;mi&gt;p&lt;/mi&gt;&lt;/mrow&gt;&lt;mrow&gt;&lt;mo&gt;&amp;#x2202;&lt;/mo&gt;&lt;mi&gt;&amp;#x3BC;&lt;/mi&gt;&lt;/mrow&gt;&lt;/mfrac&gt;&lt;mo&gt;=&lt;/mo&gt;&lt;mo&gt;-&lt;/mo&gt;&lt;msub&gt;&lt;mi&gt;H&lt;/mi&gt;&lt;mi&gt;c&lt;/mi&gt;&lt;/msub&gt;&lt;mfenced&gt;&lt;msub&gt;&lt;mi&gt;p&lt;/mi&gt;&lt;mi&gt;k&lt;/mi&gt;&lt;/msub&gt;&lt;/mfenced&gt;&lt;mi&gt;&amp;#x3A9;&lt;/mi&gt;&lt;mfenced&gt;&lt;mi&gt;p&lt;/mi&gt;&lt;/mfenced&gt;&lt;mspace linebreak=\&quot;newline\&quot;/&gt;&lt;msub&gt;&lt;mi&gt;H&lt;/mi&gt;&lt;msub&gt;&lt;mi&gt;r&lt;/mi&gt;&lt;mi&gt;k&lt;/mi&gt;&lt;/msub&gt;&lt;/msub&gt;&lt;mo&gt;=&lt;/mo&gt;&lt;mfrac&gt;&lt;mrow&gt;&lt;mo&gt;&amp;#x2202;&lt;/mo&gt;&lt;msub&gt;&lt;mi&gt;h&lt;/mi&gt;&lt;mi&gt;c&lt;/mi&gt;&lt;/msub&gt;&lt;/mrow&gt;&lt;mrow&gt;&lt;mo&gt;&amp;#x2202;&lt;/mo&gt;&lt;msub&gt;&lt;mi&gt;h&lt;/mi&gt;&lt;mi&gt;w&lt;/mi&gt;&lt;/msub&gt;&lt;/mrow&gt;&lt;/mfrac&gt;&lt;mfrac&gt;&lt;mrow&gt;&lt;mo&gt;&amp;#x2202;&lt;/mo&gt;&lt;msub&gt;&lt;mi&gt;h&lt;/mi&gt;&lt;mi&gt;w&lt;/mi&gt;&lt;/msub&gt;&lt;/mrow&gt;&lt;mrow&gt;&lt;mo&gt;&amp;#x2202;&lt;/mo&gt;&lt;msub&gt;&lt;mi&gt;r&lt;/mi&gt;&lt;mi&gt;k&lt;/mi&gt;&lt;/msub&gt;&lt;/mrow&gt;&lt;/mfrac&gt;&lt;mo&gt;=&lt;/mo&gt;&lt;mfrac&gt;&lt;mrow&gt;&lt;mo&gt;&amp;#x2202;&lt;/mo&gt;&lt;mi&gt;y&lt;/mi&gt;&lt;/mrow&gt;&lt;mrow&gt;&lt;mo&gt;&amp;#x2202;&lt;/mo&gt;&lt;mi&gt;p&lt;/mi&gt;&lt;/mrow&gt;&lt;/mfrac&gt;&lt;mfrac&gt;&lt;mrow&gt;&lt;mo&gt;&amp;#x2202;&lt;/mo&gt;&lt;mi&gt;p&lt;/mi&gt;&lt;/mrow&gt;&lt;mrow&gt;&lt;mo&gt;&amp;#x2202;&lt;/mo&gt;&lt;msub&gt;&lt;mi&gt;r&lt;/mi&gt;&lt;mi&gt;k&lt;/mi&gt;&lt;/msub&gt;&lt;/mrow&gt;&lt;/mfrac&gt;&lt;mo&gt;=&lt;/mo&gt;&lt;msub&gt;&lt;mi&gt;H&lt;/mi&gt;&lt;mi&gt;c&lt;/mi&gt;&lt;/msub&gt;&lt;mfenced&gt;&lt;msub&gt;&lt;mi&gt;p&lt;/mi&gt;&lt;mi&gt;k&lt;/mi&gt;&lt;/msub&gt;&lt;/mfenced&gt;&lt;msup&gt;&lt;mover&gt;&lt;mi&gt;R&lt;/mi&gt;&lt;mo&gt;^&lt;/mo&gt;&lt;/mover&gt;&lt;mi&gt;T&lt;/mi&gt;&lt;/msup&gt;&lt;mspace linebreak=\&quot;newline\&quot;/&gt;&lt;msub&gt;&lt;mi&gt;H&lt;/mi&gt;&lt;mi&gt;r&lt;/mi&gt;&lt;/msub&gt;&lt;mo&gt;=&lt;/mo&gt;&lt;mfrac&gt;&lt;mrow&gt;&lt;mo&gt;&amp;#x2202;&lt;/mo&gt;&lt;msub&gt;&lt;mi&gt;h&lt;/mi&gt;&lt;mi&gt;c&lt;/mi&gt;&lt;/msub&gt;&lt;/mrow&gt;&lt;mrow&gt;&lt;mo&gt;&amp;#x2202;&lt;/mo&gt;&lt;msub&gt;&lt;mi&gt;h&lt;/mi&gt;&lt;mi&gt;w&lt;/mi&gt;&lt;/msub&gt;&lt;/mrow&gt;&lt;/mfrac&gt;&lt;mfrac&gt;&lt;mrow&gt;&lt;mo&gt;&amp;#x2202;&lt;/mo&gt;&lt;msub&gt;&lt;mi&gt;h&lt;/mi&gt;&lt;mi&gt;w&lt;/mi&gt;&lt;/msub&gt;&lt;/mrow&gt;&lt;mrow&gt;&lt;mo&gt;&amp;#x2202;&lt;/mo&gt;&lt;mi&gt;r&lt;/mi&gt;&lt;/mrow&gt;&lt;/mfrac&gt;&lt;mo&gt;=&lt;/mo&gt;&lt;mfrac&gt;&lt;mrow&gt;&lt;mo&gt;&amp;#x2202;&lt;/mo&gt;&lt;mi&gt;y&lt;/mi&gt;&lt;/mrow&gt;&lt;mrow&gt;&lt;mo&gt;&amp;#x2202;&lt;/mo&gt;&lt;mi&gt;p&lt;/mi&gt;&lt;/mrow&gt;&lt;/mfrac&gt;&lt;mfrac&gt;&lt;mrow&gt;&lt;mo&gt;&amp;#x2202;&lt;/mo&gt;&lt;mi&gt;p&lt;/mi&gt;&lt;/mrow&gt;&lt;mrow&gt;&lt;mo&gt;&amp;#x2202;&lt;/mo&gt;&lt;mi&gt;r&lt;/mi&gt;&lt;/mrow&gt;&lt;/mfrac&gt;&lt;mo&gt;=&lt;/mo&gt;&lt;mo&gt;-&lt;/mo&gt;&lt;msub&gt;&lt;mi&gt;H&lt;/mi&gt;&lt;mi&gt;c&lt;/mi&gt;&lt;/msub&gt;&lt;mfenced&gt;&lt;msub&gt;&lt;mi&gt;p&lt;/mi&gt;&lt;mi&gt;k&lt;/mi&gt;&lt;/msub&gt;&lt;/mfenced&gt;&lt;msup&gt;&lt;mover&gt;&lt;mi&gt;R&lt;/mi&gt;&lt;mo&gt;^&lt;/mo&gt;&lt;/mover&gt;&lt;mi&gt;T&lt;/mi&gt;&lt;/msup&gt;&lt;mspace linebreak=\&quot;newline\&quot;/&gt;&lt;mspace linebreak=\&quot;newline\&quot;/&gt;&lt;mspace linebreak=\&quot;newline\&quot;/&gt;&lt;/mstyle&gt;&lt;/math&gt;&quot;,&quot;origin&quot;:&quot;MathType Legacy&quot;,&quot;version&quot;:&quot;v3.27.2&quot;}" title="H subscript mu equals fraction numerator partial differential h subscript c over denominator partial differential h subscript w end fraction fraction numerator partial differential h subscript w over denominator partial differential mu end fraction equals fraction numerator partial differential y over denominator partial differential p end fraction fraction numerator partial differential p over denominator partial differential mu end fraction equals negative H subscript c open parentheses p subscript k close parentheses capital omega open parentheses p close parentheses&#10;H subscript r subscript k end subscript equals fraction numerator partial differential h subscript c over denominator partial differential h subscript w end fraction fraction numerator partial differential h subscript w over denominator partial differential r subscript k end fraction equals fraction numerator partial differential y over denominator partial differential p end fraction fraction numerator partial differential p over denominator partial differential r subscript k end fraction equals H subscript c open parentheses p subscript k close parentheses R with hat on top to the power of T&#10;H subscript r equals fraction numerator partial differential h subscript c over denominator partial differential h subscript w end fraction fraction numerator partial differential h subscript w over denominator partial differential r end fraction equals fraction numerator partial differential y over denominator partial differential p end fraction fraction numerator partial differential p over denominator partial differential r end fraction equals negative H subscript c open parentheses p subscript k close parentheses R with hat on top to the power of T&#10;&#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sub&gt;&lt;mi&gt;H&lt;/mi&gt;&lt;mi&gt;&amp;#x3BC;&lt;/mi&gt;&lt;/msub&gt;&lt;mo&gt;=&lt;/mo&gt;&lt;mfrac&gt;&lt;mrow&gt;&lt;mo&gt;&amp;#x2202;&lt;/mo&gt;&lt;msub&gt;&lt;mi&gt;h&lt;/mi&gt;&lt;mi&gt;c&lt;/mi&gt;&lt;/msub&gt;&lt;/mrow&gt;&lt;mrow&gt;&lt;mo&gt;&amp;#x2202;&lt;/mo&gt;&lt;msub&gt;&lt;mi&gt;h&lt;/mi&gt;&lt;mi&gt;w&lt;/mi&gt;&lt;/msub&gt;&lt;/mrow&gt;&lt;/mfrac&gt;&lt;mfrac&gt;&lt;mrow&gt;&lt;mo&gt;&amp;#x2202;&lt;/mo&gt;&lt;msub&gt;&lt;mi&gt;h&lt;/mi&gt;&lt;mi&gt;w&lt;/mi&gt;&lt;/msub&gt;&lt;/mrow&gt;&lt;mrow&gt;&lt;mo&gt;&amp;#x2202;&lt;/mo&gt;&lt;mi&gt;&amp;#x3BC;&lt;/mi&gt;&lt;/mrow&gt;&lt;/mfrac&gt;&lt;mo&gt;=&lt;/mo&gt;&lt;mfrac&gt;&lt;mrow&gt;&lt;mo&gt;&amp;#x2202;&lt;/mo&gt;&lt;mi&gt;y&lt;/mi&gt;&lt;/mrow&gt;&lt;mrow&gt;&lt;mo&gt;&amp;#x2202;&lt;/mo&gt;&lt;mi&gt;p&lt;/mi&gt;&lt;/mrow&gt;&lt;/mfrac&gt;&lt;mfrac&gt;&lt;mrow&gt;&lt;mo&gt;&amp;#x2202;&lt;/mo&gt;&lt;mi&gt;p&lt;/mi&gt;&lt;/mrow&gt;&lt;mrow&gt;&lt;mo&gt;&amp;#x2202;&lt;/mo&gt;&lt;mi&gt;&amp;#x3BC;&lt;/mi&gt;&lt;/mrow&gt;&lt;/mfrac&gt;&lt;mo&gt;=&lt;/mo&gt;&lt;mo&gt;-&lt;/mo&gt;&lt;msub&gt;&lt;mi&gt;H&lt;/mi&gt;&lt;mi&gt;c&lt;/mi&gt;&lt;/msub&gt;&lt;mfenced&gt;&lt;msub&gt;&lt;mi&gt;p&lt;/mi&gt;&lt;mi&gt;k&lt;/mi&gt;&lt;/msub&gt;&lt;/mfenced&gt;&lt;mi&gt;&amp;#x3A9;&lt;/mi&gt;&lt;mfenced&gt;&lt;mi&gt;p&lt;/mi&gt;&lt;/mfenced&gt;&lt;mspace linebreak=\&quot;newline\&quot;/&gt;&lt;msub&gt;&lt;mi&gt;H&lt;/mi&gt;&lt;msub&gt;&lt;mi&gt;r&lt;/mi&gt;&lt;mi&gt;k&lt;/mi&gt;&lt;/msub&gt;&lt;/msub&gt;&lt;mo&gt;=&lt;/mo&gt;&lt;mfrac&gt;&lt;mrow&gt;&lt;mo&gt;&amp;#x2202;&lt;/mo&gt;&lt;msub&gt;&lt;mi&gt;h&lt;/mi&gt;&lt;mi&gt;c&lt;/mi&gt;&lt;/msub&gt;&lt;/mrow&gt;&lt;mrow&gt;&lt;mo&gt;&amp;#x2202;&lt;/mo&gt;&lt;msub&gt;&lt;mi&gt;h&lt;/mi&gt;&lt;mi&gt;w&lt;/mi&gt;&lt;/msub&gt;&lt;/mrow&gt;&lt;/mfrac&gt;&lt;mfrac&gt;&lt;mrow&gt;&lt;mo&gt;&amp;#x2202;&lt;/mo&gt;&lt;msub&gt;&lt;mi&gt;h&lt;/mi&gt;&lt;mi&gt;w&lt;/mi&gt;&lt;/msub&gt;&lt;/mrow&gt;&lt;mrow&gt;&lt;mo&gt;&amp;#x2202;&lt;/mo&gt;&lt;msub&gt;&lt;mi&gt;r&lt;/mi&gt;&lt;mi&gt;k&lt;/mi&gt;&lt;/msub&gt;&lt;/mrow&gt;&lt;/mfrac&gt;&lt;mo&gt;=&lt;/mo&gt;&lt;mfrac&gt;&lt;mrow&gt;&lt;mo&gt;&amp;#x2202;&lt;/mo&gt;&lt;mi&gt;y&lt;/mi&gt;&lt;/mrow&gt;&lt;mrow&gt;&lt;mo&gt;&amp;#x2202;&lt;/mo&gt;&lt;mi&gt;p&lt;/mi&gt;&lt;/mrow&gt;&lt;/mfrac&gt;&lt;mfrac&gt;&lt;mrow&gt;&lt;mo&gt;&amp;#x2202;&lt;/mo&gt;&lt;mi&gt;p&lt;/mi&gt;&lt;/mrow&gt;&lt;mrow&gt;&lt;mo&gt;&amp;#x2202;&lt;/mo&gt;&lt;msub&gt;&lt;mi&gt;r&lt;/mi&gt;&lt;mi&gt;k&lt;/mi&gt;&lt;/msub&gt;&lt;/mrow&gt;&lt;/mfrac&gt;&lt;mo&gt;=&lt;/mo&gt;&lt;msub&gt;&lt;mi&gt;H&lt;/mi&gt;&lt;mi&gt;c&lt;/mi&gt;&lt;/msub&gt;&lt;mfenced&gt;&lt;msub&gt;&lt;mi&gt;p&lt;/mi&gt;&lt;mi&gt;k&lt;/mi&gt;&lt;/msub&gt;&lt;/mfenced&gt;&lt;msup&gt;&lt;mover&gt;&lt;mi&gt;R&lt;/mi&gt;&lt;mo&gt;^&lt;/mo&gt;&lt;/mover&gt;&lt;mi&gt;T&lt;/mi&gt;&lt;/msup&gt;&lt;mspace linebreak=\&quot;newline\&quot;/&gt;&lt;msub&gt;&lt;mi&gt;H&lt;/mi&gt;&lt;mi&gt;r&lt;/mi&gt;&lt;/msub&gt;&lt;mo&gt;=&lt;/mo&gt;&lt;mfrac&gt;&lt;mrow&gt;&lt;mo&gt;&amp;#x2202;&lt;/mo&gt;&lt;msub&gt;&lt;mi&gt;h&lt;/mi&gt;&lt;mi&gt;c&lt;/mi&gt;&lt;/msub&gt;&lt;/mrow&gt;&lt;mrow&gt;&lt;mo&gt;&amp;#x2202;&lt;/mo&gt;&lt;msub&gt;&lt;mi&gt;h&lt;/mi&gt;&lt;mi&gt;w&lt;/mi&gt;&lt;/msub&gt;&lt;/mrow&gt;&lt;/mfrac&gt;&lt;mfrac&gt;&lt;mrow&gt;&lt;mo&gt;&amp;#x2202;&lt;/mo&gt;&lt;msub&gt;&lt;mi&gt;h&lt;/mi&gt;&lt;mi&gt;w&lt;/mi&gt;&lt;/msub&gt;&lt;/mrow&gt;&lt;mrow&gt;&lt;mo&gt;&amp;#x2202;&lt;/mo&gt;&lt;mi&gt;r&lt;/mi&gt;&lt;/mrow&gt;&lt;/mfrac&gt;&lt;mo&gt;=&lt;/mo&gt;&lt;mfrac&gt;&lt;mrow&gt;&lt;mo&gt;&amp;#x2202;&lt;/mo&gt;&lt;mi&gt;y&lt;/mi&gt;&lt;/mrow&gt;&lt;mrow&gt;&lt;mo&gt;&amp;#x2202;&lt;/mo&gt;&lt;mi&gt;p&lt;/mi&gt;&lt;/mrow&gt;&lt;/mfrac&gt;&lt;mfrac&gt;&lt;mrow&gt;&lt;mo&gt;&amp;#x2202;&lt;/mo&gt;&lt;mi&gt;p&lt;/mi&gt;&lt;/mrow&gt;&lt;mrow&gt;&lt;mo&gt;&amp;#x2202;&lt;/mo&gt;&lt;mi&gt;r&lt;/mi&gt;&lt;/mrow&gt;&lt;/mfrac&gt;&lt;mo&gt;=&lt;/mo&gt;&lt;mo&gt;-&lt;/mo&gt;&lt;msub&gt;&lt;mi&gt;H&lt;/mi&gt;&lt;mi&gt;c&lt;/mi&gt;&lt;/msub&gt;&lt;mfenced&gt;&lt;msub&gt;&lt;mi&gt;p&lt;/mi&gt;&lt;mi&gt;k&lt;/mi&gt;&lt;/msub&gt;&lt;/mfenced&gt;&lt;msup&gt;&lt;mover&gt;&lt;mi&gt;R&lt;/mi&gt;&lt;mo&gt;^&lt;/mo&gt;&lt;/mover&gt;&lt;mi&gt;T&lt;/mi&gt;&lt;/msup&gt;&lt;mspace linebreak=\&quot;newline\&quot;/&gt;&lt;mspace linebreak=\&quot;newline\&quot;/&gt;&lt;mspace linebreak=\&quot;newline\&quot;/&gt;&lt;/mstyle&gt;&lt;/math&gt;&quot;,&quot;origin&quot;:&quot;MathType Legacy&quot;,&quot;version&quot;:&quot;v3.27.2&quot;}" title="H subscript mu equals fraction numerator partial differential h subscript c over denominator partial differential h subscript w end fraction fraction numerator partial differential h subscript w over denominator partial differential mu end fraction equals fraction numerator partial differential y over denominator partial differential p end fraction fraction numerator partial differential p over denominator partial differential mu end fraction equals negative H subscript c open parentheses p subscript k close parentheses capital omega open parentheses p close parentheses&#10;H subscript r subscript k end subscript equals fraction numerator partial differential h subscript c over denominator partial differential h subscript w end fraction fraction numerator partial differential h subscript w over denominator partial differential r subscript k end fraction equals fraction numerator partial differential y over denominator partial differential p end fraction fraction numerator partial differential p over denominator partial differential r subscript k end fraction equals H subscript c open parentheses p subscript k close parentheses R with hat on top to the power of T&#10;H subscript r equals fraction numerator partial differential h subscript c over denominator partial differential h subscript w end fraction fraction numerator partial differential h subscript w over denominator partial differential r end fraction equals fraction numerator partial differential y over denominator partial differential p end fraction fraction numerator partial differential p over denominator partial differential r end fraction equals negative H subscript c open parentheses p subscript k close parentheses R with hat on top to the power of T&#10;&#10;&#10;"/>
                    <pic:cNvPicPr/>
                  </pic:nvPicPr>
                  <pic:blipFill>
                    <a:blip r:embed="rId432" cstate="print">
                      <a:extLst>
                        <a:ext uri="{28A0092B-C50C-407E-A947-70E740481C1C}">
                          <a14:useLocalDpi xmlns:a14="http://schemas.microsoft.com/office/drawing/2010/main" val="0"/>
                        </a:ext>
                      </a:extLst>
                    </a:blip>
                    <a:stretch>
                      <a:fillRect/>
                    </a:stretch>
                  </pic:blipFill>
                  <pic:spPr>
                    <a:xfrm>
                      <a:off x="0" y="0"/>
                      <a:ext cx="2944368" cy="1800352"/>
                    </a:xfrm>
                    <a:prstGeom prst="rect">
                      <a:avLst/>
                    </a:prstGeom>
                  </pic:spPr>
                </pic:pic>
              </a:graphicData>
            </a:graphic>
          </wp:inline>
        </w:drawing>
      </w:r>
    </w:p>
    <w:p w14:paraId="78099107" w14:textId="77777777" w:rsidR="00307353" w:rsidRDefault="00307353" w:rsidP="00DA0161"/>
    <w:p w14:paraId="0119BD57" w14:textId="4E81F442" w:rsidR="00307353" w:rsidRDefault="00307353" w:rsidP="00DA0161">
      <w:r>
        <w:t>For the kth measurement</w:t>
      </w:r>
    </w:p>
    <w:p w14:paraId="73CED5EB" w14:textId="77777777" w:rsidR="00307353" w:rsidRDefault="00307353" w:rsidP="00DA0161"/>
    <w:p w14:paraId="6287B7F6" w14:textId="2E93765B" w:rsidR="00307353" w:rsidRDefault="00307353" w:rsidP="00A610A8">
      <w:pPr>
        <w:jc w:val="center"/>
      </w:pPr>
      <w:r>
        <w:rPr>
          <w:noProof/>
          <w:position w:val="-16"/>
        </w:rPr>
        <w:drawing>
          <wp:inline distT="0" distB="0" distL="0" distR="0" wp14:anchorId="6A303B93" wp14:editId="5E264BA5">
            <wp:extent cx="3251073" cy="300651"/>
            <wp:effectExtent l="0" t="0" r="0" b="0"/>
            <wp:docPr id="426449251" name="Picture 426449251" descr="{&quot;mathml&quot;:&quot;&lt;math style=\&quot;font-family:'Times New Roman';\&quot; xmlns=\&quot;http://www.w3.org/1998/Math/MathML\&quot;&gt;&lt;mstyle mathsize=\&quot;12px\&quot;&gt;&lt;msub&gt;&lt;mi&gt;H&lt;/mi&gt;&lt;mi&gt;k&lt;/mi&gt;&lt;/msub&gt;&lt;mo&gt;=&lt;/mo&gt;&lt;msub&gt;&lt;mi&gt;H&lt;/mi&gt;&lt;mi&gt;c&lt;/mi&gt;&lt;/msub&gt;&lt;mfenced&gt;&lt;msub&gt;&lt;mi&gt;p&lt;/mi&gt;&lt;mi&gt;k&lt;/mi&gt;&lt;/msub&gt;&lt;/mfenced&gt;&lt;mfenced open=\&quot;[\&quot; close=\&quot;]\&quot;&gt;&lt;mrow&gt;&lt;mtable&gt;&lt;mtr&gt;&lt;mtd&gt;&lt;mo&gt;-&lt;/mo&gt;&lt;msup&gt;&lt;mover&gt;&lt;mi&gt;R&lt;/mi&gt;&lt;mo&gt;^&lt;/mo&gt;&lt;/mover&gt;&lt;mi&gt;T&lt;/mi&gt;&lt;/msup&gt;&lt;/mtd&gt;&lt;mtd&gt;&lt;mn&gt;0&lt;/mn&gt;&lt;/mtd&gt;&lt;mtd&gt;&lt;mi&gt;&amp;#x3A9;&lt;/mi&gt;&lt;mfenced&gt;&lt;msub&gt;&lt;mi&gt;p&lt;/mi&gt;&lt;mi&gt;k&lt;/mi&gt;&lt;/msub&gt;&lt;/mfenced&gt;&lt;/mtd&gt;&lt;/mtr&gt;&lt;/mtable&gt;&lt;mtable&gt;&lt;mtr&gt;&lt;mtd&gt;&lt;mn&gt;0&lt;/mn&gt;&lt;/mtd&gt;&lt;mtd&gt;&lt;mo&gt;&amp;#x2026;&lt;/mo&gt;&lt;/mtd&gt;&lt;mtd&gt;&lt;mn&gt;0&lt;/mn&gt;&lt;/mtd&gt;&lt;/mtr&gt;&lt;/mtable&gt;&lt;mtable&gt;&lt;mtr&gt;&lt;mtd&gt;&lt;msup&gt;&lt;mover&gt;&lt;mi&gt;R&lt;/mi&gt;&lt;mo&gt;^&lt;/mo&gt;&lt;/mover&gt;&lt;mi&gt;T&lt;/mi&gt;&lt;/msup&gt;&lt;/mtd&gt;&lt;mtd&gt;&lt;mn&gt;0&lt;/mn&gt;&lt;/mtd&gt;&lt;mtd&gt;&lt;mo&gt;&amp;#x2026;&lt;/mo&gt;&lt;/mtd&gt;&lt;/mtr&gt;&lt;/mtable&gt;&lt;mtable&gt;&lt;mtr&gt;&lt;mtd&gt;&lt;mn&gt;0&lt;/mn&gt;&lt;/mtd&gt;&lt;mtd/&gt;&lt;/mtr&gt;&lt;/mtable&gt;&lt;/mrow&gt;&lt;/mfenced&gt;&lt;/mstyle&gt;&lt;/math&gt;&quot;,&quot;origin&quot;:&quot;MathType Legacy&quot;,&quot;version&quot;:&quot;v3.27.2&quot;}" title="H subscript k equals H subscript c open parentheses p subscript k close parentheses open square brackets table row cell negative R with hat on top to the power of T end cell 0 cell capital omega open parentheses p subscript k close parentheses end cell end table table row 0 horizontal ellipsis 0 end table table row cell R with hat on top to the power of T end cell 0 horizontal ellipsis end table table row 0 blank end table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sub&gt;&lt;mi&gt;H&lt;/mi&gt;&lt;mi&gt;k&lt;/mi&gt;&lt;/msub&gt;&lt;mo&gt;=&lt;/mo&gt;&lt;msub&gt;&lt;mi&gt;H&lt;/mi&gt;&lt;mi&gt;c&lt;/mi&gt;&lt;/msub&gt;&lt;mfenced&gt;&lt;msub&gt;&lt;mi&gt;p&lt;/mi&gt;&lt;mi&gt;k&lt;/mi&gt;&lt;/msub&gt;&lt;/mfenced&gt;&lt;mfenced open=\&quot;[\&quot; close=\&quot;]\&quot;&gt;&lt;mrow&gt;&lt;mtable&gt;&lt;mtr&gt;&lt;mtd&gt;&lt;mo&gt;-&lt;/mo&gt;&lt;msup&gt;&lt;mover&gt;&lt;mi&gt;R&lt;/mi&gt;&lt;mo&gt;^&lt;/mo&gt;&lt;/mover&gt;&lt;mi&gt;T&lt;/mi&gt;&lt;/msup&gt;&lt;/mtd&gt;&lt;mtd&gt;&lt;mn&gt;0&lt;/mn&gt;&lt;/mtd&gt;&lt;mtd&gt;&lt;mi&gt;&amp;#x3A9;&lt;/mi&gt;&lt;mfenced&gt;&lt;msub&gt;&lt;mi&gt;p&lt;/mi&gt;&lt;mi&gt;k&lt;/mi&gt;&lt;/msub&gt;&lt;/mfenced&gt;&lt;/mtd&gt;&lt;/mtr&gt;&lt;/mtable&gt;&lt;mtable&gt;&lt;mtr&gt;&lt;mtd&gt;&lt;mn&gt;0&lt;/mn&gt;&lt;/mtd&gt;&lt;mtd&gt;&lt;mo&gt;&amp;#x2026;&lt;/mo&gt;&lt;/mtd&gt;&lt;mtd&gt;&lt;mn&gt;0&lt;/mn&gt;&lt;/mtd&gt;&lt;/mtr&gt;&lt;/mtable&gt;&lt;mtable&gt;&lt;mtr&gt;&lt;mtd&gt;&lt;msup&gt;&lt;mover&gt;&lt;mi&gt;R&lt;/mi&gt;&lt;mo&gt;^&lt;/mo&gt;&lt;/mover&gt;&lt;mi&gt;T&lt;/mi&gt;&lt;/msup&gt;&lt;/mtd&gt;&lt;mtd&gt;&lt;mn&gt;0&lt;/mn&gt;&lt;/mtd&gt;&lt;mtd&gt;&lt;mo&gt;&amp;#x2026;&lt;/mo&gt;&lt;/mtd&gt;&lt;/mtr&gt;&lt;/mtable&gt;&lt;mtable&gt;&lt;mtr&gt;&lt;mtd&gt;&lt;mn&gt;0&lt;/mn&gt;&lt;/mtd&gt;&lt;mtd/&gt;&lt;/mtr&gt;&lt;/mtable&gt;&lt;/mrow&gt;&lt;/mfenced&gt;&lt;/mstyle&gt;&lt;/math&gt;&quot;,&quot;origin&quot;:&quot;MathType Legacy&quot;,&quot;version&quot;:&quot;v3.27.2&quot;}" title="H subscript k equals H subscript c open parentheses p subscript k close parentheses open square brackets table row cell negative R with hat on top to the power of T end cell 0 cell capital omega open parentheses p subscript k close parentheses end cell end table table row 0 horizontal ellipsis 0 end table table row cell R with hat on top to the power of T end cell 0 horizontal ellipsis end table table row 0 blank end table close square brackets"/>
                    <pic:cNvPicPr/>
                  </pic:nvPicPr>
                  <pic:blipFill>
                    <a:blip r:embed="rId433" cstate="print">
                      <a:extLst>
                        <a:ext uri="{28A0092B-C50C-407E-A947-70E740481C1C}">
                          <a14:useLocalDpi xmlns:a14="http://schemas.microsoft.com/office/drawing/2010/main" val="0"/>
                        </a:ext>
                      </a:extLst>
                    </a:blip>
                    <a:stretch>
                      <a:fillRect/>
                    </a:stretch>
                  </pic:blipFill>
                  <pic:spPr>
                    <a:xfrm>
                      <a:off x="0" y="0"/>
                      <a:ext cx="3251073" cy="300651"/>
                    </a:xfrm>
                    <a:prstGeom prst="rect">
                      <a:avLst/>
                    </a:prstGeom>
                  </pic:spPr>
                </pic:pic>
              </a:graphicData>
            </a:graphic>
          </wp:inline>
        </w:drawing>
      </w:r>
    </w:p>
    <w:p w14:paraId="2BC27BD4" w14:textId="77777777" w:rsidR="00307353" w:rsidRDefault="00307353" w:rsidP="00DA0161"/>
    <w:p w14:paraId="30E175AE" w14:textId="77777777" w:rsidR="00C67A42" w:rsidRDefault="00A610A8" w:rsidP="00DA0161">
      <w:r>
        <w:t xml:space="preserve">Only postion, landmark position, and attitude have direct measurement sensitivity. </w:t>
      </w:r>
      <w:r w:rsidR="00C67A42">
        <w:t xml:space="preserve">Vision corrects the remaining states indirectly through their correlations with these directly influenced states.  </w:t>
      </w:r>
    </w:p>
    <w:p w14:paraId="5F7052C3" w14:textId="77777777" w:rsidR="00C67A42" w:rsidRDefault="00C67A42" w:rsidP="00DA0161"/>
    <w:p w14:paraId="4D281573" w14:textId="0B241871" w:rsidR="00307353" w:rsidRDefault="001700F6" w:rsidP="00DA0161">
      <w:r>
        <w:t>Once a landmark feature is received</w:t>
      </w:r>
      <w:r w:rsidR="007A3A84">
        <w:t xml:space="preserve"> </w:t>
      </w:r>
      <w:r>
        <w:t xml:space="preserve">sequentially </w:t>
      </w:r>
      <w:r w:rsidR="007A3A84">
        <w:t>compute the standard EKF equations</w:t>
      </w:r>
      <w:r>
        <w:t xml:space="preserve"> ensuring the kth landmark appears as the kth element in Hk.  </w:t>
      </w:r>
    </w:p>
    <w:p w14:paraId="32568A19" w14:textId="77777777" w:rsidR="007A3A84" w:rsidRDefault="007A3A84" w:rsidP="00DA0161"/>
    <w:p w14:paraId="097EA4C0" w14:textId="30BE4B78" w:rsidR="00B71F21" w:rsidRDefault="001700F6" w:rsidP="00B71F21">
      <w:r>
        <w:t>Application of the correction term deltax = Kytilde to xhat proceeds using standard addition. Since the attitude error correction for q is multiplicative, the deltamu component of deltax is transformed into the incremental quaternion qtilde as in () prior to the final update</w:t>
      </w:r>
    </w:p>
    <w:p w14:paraId="3F9A24CD" w14:textId="77777777" w:rsidR="001700F6" w:rsidRDefault="001700F6" w:rsidP="00B71F21"/>
    <w:p w14:paraId="080855B3" w14:textId="53484105" w:rsidR="001700F6" w:rsidRDefault="001700F6" w:rsidP="001700F6">
      <w:pPr>
        <w:jc w:val="center"/>
      </w:pPr>
      <w:r>
        <w:rPr>
          <w:noProof/>
          <w:position w:val="-13"/>
        </w:rPr>
        <w:drawing>
          <wp:inline distT="0" distB="0" distL="0" distR="0" wp14:anchorId="15F32C8B" wp14:editId="02CA67B8">
            <wp:extent cx="1001776" cy="215392"/>
            <wp:effectExtent l="0" t="0" r="0" b="0"/>
            <wp:docPr id="787535772" name="Picture 787535772" descr="{&quot;mathml&quot;:&quot;&lt;math style=\&quot;font-family:'Times New Roman';\&quot; xmlns=\&quot;http://www.w3.org/1998/Math/MathML\&quot;&gt;&lt;mstyle mathsize=\&quot;12px\&quot;&gt;&lt;msub&gt;&lt;mover&gt;&lt;mi&gt;q&lt;/mi&gt;&lt;mo&gt;^&lt;/mo&gt;&lt;/mover&gt;&lt;mi&gt;n&lt;/mi&gt;&lt;/msub&gt;&lt;mo&gt;=&lt;/mo&gt;&lt;msub&gt;&lt;mover&gt;&lt;mi&gt;q&lt;/mi&gt;&lt;mo&gt;&amp;#xAF;&lt;/mo&gt;&lt;/mover&gt;&lt;mi&gt;n&lt;/mi&gt;&lt;/msub&gt;&lt;mo&gt;&amp;#x2297;&lt;/mo&gt;&lt;msub&gt;&lt;mover&gt;&lt;mi&gt;q&lt;/mi&gt;&lt;mo&gt;~&lt;/mo&gt;&lt;/mover&gt;&lt;mi&gt;n&lt;/mi&gt;&lt;/msub&gt;&lt;mfenced&gt;&lt;mi&gt;&amp;#x3BC;&lt;/mi&gt;&lt;/mfenced&gt;&lt;/mstyle&gt;&lt;/math&gt;&quot;,&quot;origin&quot;:&quot;MathType Legacy&quot;,&quot;version&quot;:&quot;v3.27.2&quot;}" title="q with hat on top subscript n equals q with bar on top subscript n circled times q with tilde on top subscript n open parentheses mu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sub&gt;&lt;mover&gt;&lt;mi&gt;q&lt;/mi&gt;&lt;mo&gt;^&lt;/mo&gt;&lt;/mover&gt;&lt;mi&gt;n&lt;/mi&gt;&lt;/msub&gt;&lt;mo&gt;=&lt;/mo&gt;&lt;msub&gt;&lt;mover&gt;&lt;mi&gt;q&lt;/mi&gt;&lt;mo&gt;&amp;#xAF;&lt;/mo&gt;&lt;/mover&gt;&lt;mi&gt;n&lt;/mi&gt;&lt;/msub&gt;&lt;mo&gt;&amp;#x2297;&lt;/mo&gt;&lt;msub&gt;&lt;mover&gt;&lt;mi&gt;q&lt;/mi&gt;&lt;mo&gt;~&lt;/mo&gt;&lt;/mover&gt;&lt;mi&gt;n&lt;/mi&gt;&lt;/msub&gt;&lt;mfenced&gt;&lt;mi&gt;&amp;#x3BC;&lt;/mi&gt;&lt;/mfenced&gt;&lt;/mstyle&gt;&lt;/math&gt;&quot;,&quot;origin&quot;:&quot;MathType Legacy&quot;,&quot;version&quot;:&quot;v3.27.2&quot;}" title="q with hat on top subscript n equals q with bar on top subscript n circled times q with tilde on top subscript n open parentheses mu close parentheses"/>
                    <pic:cNvPicPr/>
                  </pic:nvPicPr>
                  <pic:blipFill>
                    <a:blip r:embed="rId434" cstate="print">
                      <a:extLst>
                        <a:ext uri="{28A0092B-C50C-407E-A947-70E740481C1C}">
                          <a14:useLocalDpi xmlns:a14="http://schemas.microsoft.com/office/drawing/2010/main" val="0"/>
                        </a:ext>
                      </a:extLst>
                    </a:blip>
                    <a:stretch>
                      <a:fillRect/>
                    </a:stretch>
                  </pic:blipFill>
                  <pic:spPr>
                    <a:xfrm>
                      <a:off x="0" y="0"/>
                      <a:ext cx="1001776" cy="215392"/>
                    </a:xfrm>
                    <a:prstGeom prst="rect">
                      <a:avLst/>
                    </a:prstGeom>
                  </pic:spPr>
                </pic:pic>
              </a:graphicData>
            </a:graphic>
          </wp:inline>
        </w:drawing>
      </w:r>
    </w:p>
    <w:p w14:paraId="6B20A275" w14:textId="77777777" w:rsidR="008F0A7E" w:rsidRDefault="008F0A7E" w:rsidP="008F0A7E"/>
    <w:p w14:paraId="0BD177BC" w14:textId="396C0986" w:rsidR="008F0A7E" w:rsidRDefault="001700F6" w:rsidP="008F0A7E">
      <w:r>
        <w:t>The final complication is to account</w:t>
      </w:r>
      <w:r w:rsidR="00450FEF">
        <w:t xml:space="preserve"> in P</w:t>
      </w:r>
      <w:r>
        <w:t xml:space="preserve"> for</w:t>
      </w:r>
      <w:r w:rsidR="00450FEF">
        <w:t xml:space="preserve"> the</w:t>
      </w:r>
      <w:r>
        <w:t xml:space="preserve"> affine transformation produced by the multiplication in ().  </w:t>
      </w:r>
      <w:r w:rsidR="00450FEF">
        <w:t>Since deltamu is governed by (), Jr(mu) is the appropriate coordinate change matrix.  Then the mu block of P is updated as</w:t>
      </w:r>
    </w:p>
    <w:p w14:paraId="69678109" w14:textId="77777777" w:rsidR="00450FEF" w:rsidRDefault="00450FEF" w:rsidP="008F0A7E"/>
    <w:p w14:paraId="7C5199FC" w14:textId="30F48C35" w:rsidR="00450FEF" w:rsidRDefault="00AF12D3" w:rsidP="00450FEF">
      <w:pPr>
        <w:jc w:val="center"/>
      </w:pPr>
      <w:r>
        <w:rPr>
          <w:noProof/>
          <w:position w:val="-5"/>
        </w:rPr>
        <w:drawing>
          <wp:inline distT="0" distB="0" distL="0" distR="0" wp14:anchorId="30B389DF" wp14:editId="55CABFA0">
            <wp:extent cx="1115568" cy="239776"/>
            <wp:effectExtent l="0" t="0" r="0" b="0"/>
            <wp:docPr id="2026376957" name="Picture 2026376957" descr="{&quot;mathml&quot;:&quot;&lt;math style=\&quot;font-family:'Times New Roman';\&quot; xmlns=\&quot;http://www.w3.org/1998/Math/MathML\&quot;&gt;&lt;mstyle mathsize=\&quot;12px\&quot;&gt;&lt;msub&gt;&lt;mi&gt;P&lt;/mi&gt;&lt;mi&gt;&amp;#x3BC;&lt;/mi&gt;&lt;/msub&gt;&lt;mo&gt;=&lt;/mo&gt;&lt;mi&gt;J&lt;/mi&gt;&lt;mfenced&gt;&lt;mi&gt;&amp;#x3BC;&lt;/mi&gt;&lt;/mfenced&gt;&lt;msub&gt;&lt;mi&gt;P&lt;/mi&gt;&lt;mi&gt;&amp;#x3BC;&lt;/mi&gt;&lt;/msub&gt;&lt;msup&gt;&lt;mi&gt;J&lt;/mi&gt;&lt;mi&gt;T&lt;/mi&gt;&lt;/msup&gt;&lt;mrow&gt;&lt;mo stretchy=\&quot;true\&quot;&gt;(&lt;/mo&gt;&lt;mi&gt;&amp;#x3BC;&lt;/mi&gt;&lt;mo stretchy=\&quot;true\&quot;&gt;)&lt;/mo&gt;&lt;/mrow&gt;&lt;/mstyle&gt;&lt;/math&gt;&quot;,&quot;origin&quot;:&quot;MathType Legacy&quot;,&quot;version&quot;:&quot;v3.27.2&quot;}" title="P subscript mu equals J open parentheses mu close parentheses P subscript mu J to the power of T stretchy left parenthesis mu stretchy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sub&gt;&lt;mi&gt;P&lt;/mi&gt;&lt;mi&gt;&amp;#x3BC;&lt;/mi&gt;&lt;/msub&gt;&lt;mo&gt;=&lt;/mo&gt;&lt;mi&gt;J&lt;/mi&gt;&lt;mfenced&gt;&lt;mi&gt;&amp;#x3BC;&lt;/mi&gt;&lt;/mfenced&gt;&lt;msub&gt;&lt;mi&gt;P&lt;/mi&gt;&lt;mi&gt;&amp;#x3BC;&lt;/mi&gt;&lt;/msub&gt;&lt;msup&gt;&lt;mi&gt;J&lt;/mi&gt;&lt;mi&gt;T&lt;/mi&gt;&lt;/msup&gt;&lt;mrow&gt;&lt;mo stretchy=\&quot;true\&quot;&gt;(&lt;/mo&gt;&lt;mi&gt;&amp;#x3BC;&lt;/mi&gt;&lt;mo stretchy=\&quot;true\&quot;&gt;)&lt;/mo&gt;&lt;/mrow&gt;&lt;/mstyle&gt;&lt;/math&gt;&quot;,&quot;origin&quot;:&quot;MathType Legacy&quot;,&quot;version&quot;:&quot;v3.27.2&quot;}" title="P subscript mu equals J open parentheses mu close parentheses P subscript mu J to the power of T stretchy left parenthesis mu stretchy right parenthesis"/>
                    <pic:cNvPicPr/>
                  </pic:nvPicPr>
                  <pic:blipFill>
                    <a:blip r:embed="rId435" cstate="print">
                      <a:extLst>
                        <a:ext uri="{28A0092B-C50C-407E-A947-70E740481C1C}">
                          <a14:useLocalDpi xmlns:a14="http://schemas.microsoft.com/office/drawing/2010/main" val="0"/>
                        </a:ext>
                      </a:extLst>
                    </a:blip>
                    <a:stretch>
                      <a:fillRect/>
                    </a:stretch>
                  </pic:blipFill>
                  <pic:spPr>
                    <a:xfrm>
                      <a:off x="0" y="0"/>
                      <a:ext cx="1115568" cy="239776"/>
                    </a:xfrm>
                    <a:prstGeom prst="rect">
                      <a:avLst/>
                    </a:prstGeom>
                  </pic:spPr>
                </pic:pic>
              </a:graphicData>
            </a:graphic>
          </wp:inline>
        </w:drawing>
      </w:r>
    </w:p>
    <w:p w14:paraId="26870923" w14:textId="77777777" w:rsidR="008F0A7E" w:rsidRDefault="008F0A7E" w:rsidP="008F0A7E"/>
    <w:p w14:paraId="73761EFD" w14:textId="77777777" w:rsidR="00B47A44" w:rsidRDefault="00B47A44" w:rsidP="00B47A44"/>
    <w:p w14:paraId="35633DDC" w14:textId="1B19D454" w:rsidR="00B47A44" w:rsidRDefault="00BD0D5F" w:rsidP="00B47A44">
      <w:r>
        <w:t>to account for the new attitude orientation.</w:t>
      </w:r>
    </w:p>
    <w:p w14:paraId="3BED2C4B" w14:textId="77777777" w:rsidR="00820CF5" w:rsidRDefault="00820CF5" w:rsidP="00B47A44"/>
    <w:p w14:paraId="2DFAA028" w14:textId="18A880A1" w:rsidR="00820CF5" w:rsidRDefault="007B226C" w:rsidP="007B226C">
      <w:pPr>
        <w:pStyle w:val="Heading3"/>
      </w:pPr>
      <w:r>
        <w:t>VIO Simulation</w:t>
      </w:r>
    </w:p>
    <w:p w14:paraId="3BDD495C" w14:textId="054D18C3" w:rsidR="00820CF5" w:rsidRDefault="00F70743" w:rsidP="00B47A44">
      <w:r w:rsidRPr="00F70743">
        <w:rPr>
          <w:noProof/>
        </w:rPr>
        <w:drawing>
          <wp:inline distT="0" distB="0" distL="0" distR="0" wp14:anchorId="79BBA9DB" wp14:editId="36C04D22">
            <wp:extent cx="5943600" cy="3775075"/>
            <wp:effectExtent l="0" t="0" r="0" b="0"/>
            <wp:docPr id="896090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90994" name=""/>
                    <pic:cNvPicPr/>
                  </pic:nvPicPr>
                  <pic:blipFill>
                    <a:blip r:embed="rId436"/>
                    <a:stretch>
                      <a:fillRect/>
                    </a:stretch>
                  </pic:blipFill>
                  <pic:spPr>
                    <a:xfrm>
                      <a:off x="0" y="0"/>
                      <a:ext cx="5943600" cy="3775075"/>
                    </a:xfrm>
                    <a:prstGeom prst="rect">
                      <a:avLst/>
                    </a:prstGeom>
                  </pic:spPr>
                </pic:pic>
              </a:graphicData>
            </a:graphic>
          </wp:inline>
        </w:drawing>
      </w:r>
    </w:p>
    <w:p w14:paraId="04E176E3" w14:textId="77777777" w:rsidR="00F70743" w:rsidRDefault="00F70743" w:rsidP="00B47A44"/>
    <w:p w14:paraId="3FA4B722" w14:textId="764C9794" w:rsidR="00F70743" w:rsidRDefault="00F70743" w:rsidP="00B47A44">
      <w:r w:rsidRPr="00F70743">
        <w:rPr>
          <w:noProof/>
        </w:rPr>
        <w:lastRenderedPageBreak/>
        <w:drawing>
          <wp:inline distT="0" distB="0" distL="0" distR="0" wp14:anchorId="736000DF" wp14:editId="760F4768">
            <wp:extent cx="5943600" cy="3839845"/>
            <wp:effectExtent l="0" t="0" r="0" b="0"/>
            <wp:docPr id="332942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942843" name=""/>
                    <pic:cNvPicPr/>
                  </pic:nvPicPr>
                  <pic:blipFill>
                    <a:blip r:embed="rId437"/>
                    <a:stretch>
                      <a:fillRect/>
                    </a:stretch>
                  </pic:blipFill>
                  <pic:spPr>
                    <a:xfrm>
                      <a:off x="0" y="0"/>
                      <a:ext cx="5943600" cy="3839845"/>
                    </a:xfrm>
                    <a:prstGeom prst="rect">
                      <a:avLst/>
                    </a:prstGeom>
                  </pic:spPr>
                </pic:pic>
              </a:graphicData>
            </a:graphic>
          </wp:inline>
        </w:drawing>
      </w:r>
    </w:p>
    <w:p w14:paraId="229B720F" w14:textId="77777777" w:rsidR="00F70743" w:rsidRDefault="00F70743" w:rsidP="00B47A44"/>
    <w:p w14:paraId="2A2D234F" w14:textId="61632461" w:rsidR="00F70743" w:rsidRDefault="00F70743" w:rsidP="00B47A44">
      <w:r w:rsidRPr="00F70743">
        <w:rPr>
          <w:noProof/>
        </w:rPr>
        <w:drawing>
          <wp:inline distT="0" distB="0" distL="0" distR="0" wp14:anchorId="337777C1" wp14:editId="3DED2459">
            <wp:extent cx="5943600" cy="3816985"/>
            <wp:effectExtent l="0" t="0" r="0" b="5715"/>
            <wp:docPr id="925154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54831" name=""/>
                    <pic:cNvPicPr/>
                  </pic:nvPicPr>
                  <pic:blipFill>
                    <a:blip r:embed="rId438"/>
                    <a:stretch>
                      <a:fillRect/>
                    </a:stretch>
                  </pic:blipFill>
                  <pic:spPr>
                    <a:xfrm>
                      <a:off x="0" y="0"/>
                      <a:ext cx="5943600" cy="3816985"/>
                    </a:xfrm>
                    <a:prstGeom prst="rect">
                      <a:avLst/>
                    </a:prstGeom>
                  </pic:spPr>
                </pic:pic>
              </a:graphicData>
            </a:graphic>
          </wp:inline>
        </w:drawing>
      </w:r>
    </w:p>
    <w:p w14:paraId="645CAA96" w14:textId="56DE4045" w:rsidR="00F70743" w:rsidRDefault="00F70743" w:rsidP="00B47A44">
      <w:r w:rsidRPr="00F70743">
        <w:rPr>
          <w:noProof/>
        </w:rPr>
        <w:lastRenderedPageBreak/>
        <w:drawing>
          <wp:inline distT="0" distB="0" distL="0" distR="0" wp14:anchorId="27546DFC" wp14:editId="043104B8">
            <wp:extent cx="5943600" cy="3843020"/>
            <wp:effectExtent l="0" t="0" r="0" b="5080"/>
            <wp:docPr id="439576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76891" name=""/>
                    <pic:cNvPicPr/>
                  </pic:nvPicPr>
                  <pic:blipFill>
                    <a:blip r:embed="rId439"/>
                    <a:stretch>
                      <a:fillRect/>
                    </a:stretch>
                  </pic:blipFill>
                  <pic:spPr>
                    <a:xfrm>
                      <a:off x="0" y="0"/>
                      <a:ext cx="5943600" cy="3843020"/>
                    </a:xfrm>
                    <a:prstGeom prst="rect">
                      <a:avLst/>
                    </a:prstGeom>
                  </pic:spPr>
                </pic:pic>
              </a:graphicData>
            </a:graphic>
          </wp:inline>
        </w:drawing>
      </w:r>
    </w:p>
    <w:p w14:paraId="3D218461" w14:textId="6A4BB5F5" w:rsidR="00AE79FA" w:rsidRDefault="00AE79FA" w:rsidP="00B47A44">
      <w:r w:rsidRPr="00AE79FA">
        <w:rPr>
          <w:noProof/>
        </w:rPr>
        <w:drawing>
          <wp:inline distT="0" distB="0" distL="0" distR="0" wp14:anchorId="75907342" wp14:editId="1F4C3E9E">
            <wp:extent cx="5943600" cy="3843020"/>
            <wp:effectExtent l="0" t="0" r="0" b="5080"/>
            <wp:docPr id="1839366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66743" name=""/>
                    <pic:cNvPicPr/>
                  </pic:nvPicPr>
                  <pic:blipFill>
                    <a:blip r:embed="rId440"/>
                    <a:stretch>
                      <a:fillRect/>
                    </a:stretch>
                  </pic:blipFill>
                  <pic:spPr>
                    <a:xfrm>
                      <a:off x="0" y="0"/>
                      <a:ext cx="5943600" cy="3843020"/>
                    </a:xfrm>
                    <a:prstGeom prst="rect">
                      <a:avLst/>
                    </a:prstGeom>
                  </pic:spPr>
                </pic:pic>
              </a:graphicData>
            </a:graphic>
          </wp:inline>
        </w:drawing>
      </w:r>
    </w:p>
    <w:p w14:paraId="672D5461" w14:textId="65B044EA" w:rsidR="00F70743" w:rsidRDefault="00F70743" w:rsidP="00B47A44">
      <w:r w:rsidRPr="00F70743">
        <w:rPr>
          <w:noProof/>
        </w:rPr>
        <w:lastRenderedPageBreak/>
        <w:drawing>
          <wp:inline distT="0" distB="0" distL="0" distR="0" wp14:anchorId="3650A584" wp14:editId="559A2CB3">
            <wp:extent cx="5943600" cy="3791585"/>
            <wp:effectExtent l="0" t="0" r="0" b="5715"/>
            <wp:docPr id="1710896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96583" name=""/>
                    <pic:cNvPicPr/>
                  </pic:nvPicPr>
                  <pic:blipFill>
                    <a:blip r:embed="rId441"/>
                    <a:stretch>
                      <a:fillRect/>
                    </a:stretch>
                  </pic:blipFill>
                  <pic:spPr>
                    <a:xfrm>
                      <a:off x="0" y="0"/>
                      <a:ext cx="5943600" cy="3791585"/>
                    </a:xfrm>
                    <a:prstGeom prst="rect">
                      <a:avLst/>
                    </a:prstGeom>
                  </pic:spPr>
                </pic:pic>
              </a:graphicData>
            </a:graphic>
          </wp:inline>
        </w:drawing>
      </w:r>
    </w:p>
    <w:p w14:paraId="7CDA249C" w14:textId="747ACACD" w:rsidR="0000072E" w:rsidRDefault="00F70743" w:rsidP="00F12C9D">
      <w:r w:rsidRPr="00F70743">
        <w:rPr>
          <w:noProof/>
        </w:rPr>
        <w:drawing>
          <wp:inline distT="0" distB="0" distL="0" distR="0" wp14:anchorId="32F3E106" wp14:editId="299BCFDA">
            <wp:extent cx="5943600" cy="3888740"/>
            <wp:effectExtent l="0" t="0" r="0" b="0"/>
            <wp:docPr id="140652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20109" name=""/>
                    <pic:cNvPicPr/>
                  </pic:nvPicPr>
                  <pic:blipFill>
                    <a:blip r:embed="rId442"/>
                    <a:stretch>
                      <a:fillRect/>
                    </a:stretch>
                  </pic:blipFill>
                  <pic:spPr>
                    <a:xfrm>
                      <a:off x="0" y="0"/>
                      <a:ext cx="5943600" cy="3888740"/>
                    </a:xfrm>
                    <a:prstGeom prst="rect">
                      <a:avLst/>
                    </a:prstGeom>
                  </pic:spPr>
                </pic:pic>
              </a:graphicData>
            </a:graphic>
          </wp:inline>
        </w:drawing>
      </w:r>
      <w:r w:rsidR="00B81DDE">
        <w:br/>
      </w:r>
    </w:p>
    <w:p w14:paraId="48546C4A" w14:textId="1B388B7A" w:rsidR="00B81DDE" w:rsidRDefault="00B81DDE" w:rsidP="00F12C9D">
      <w:r w:rsidRPr="00B81DDE">
        <w:rPr>
          <w:noProof/>
        </w:rPr>
        <w:lastRenderedPageBreak/>
        <w:drawing>
          <wp:inline distT="0" distB="0" distL="0" distR="0" wp14:anchorId="634B7A0C" wp14:editId="2C93398E">
            <wp:extent cx="5943600" cy="3866515"/>
            <wp:effectExtent l="0" t="0" r="0" b="0"/>
            <wp:docPr id="1259122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22837" name=""/>
                    <pic:cNvPicPr/>
                  </pic:nvPicPr>
                  <pic:blipFill>
                    <a:blip r:embed="rId443"/>
                    <a:stretch>
                      <a:fillRect/>
                    </a:stretch>
                  </pic:blipFill>
                  <pic:spPr>
                    <a:xfrm>
                      <a:off x="0" y="0"/>
                      <a:ext cx="5943600" cy="3866515"/>
                    </a:xfrm>
                    <a:prstGeom prst="rect">
                      <a:avLst/>
                    </a:prstGeom>
                  </pic:spPr>
                </pic:pic>
              </a:graphicData>
            </a:graphic>
          </wp:inline>
        </w:drawing>
      </w:r>
    </w:p>
    <w:p w14:paraId="0BB7C8F1" w14:textId="6E4DDE6F" w:rsidR="00B81DDE" w:rsidRDefault="00B81DDE" w:rsidP="00B81DDE">
      <w:pPr>
        <w:pStyle w:val="NormalWeb"/>
      </w:pPr>
      <w:r>
        <w:t>The eigenvalues of the relevant estimated covariance depend on range, feature geometry, vehicle motion, IMU noise, and prior uncertainty.</w:t>
      </w:r>
    </w:p>
    <w:p w14:paraId="7012E82A" w14:textId="77777777" w:rsidR="00323A5B" w:rsidRDefault="00323A5B" w:rsidP="00B81DDE">
      <w:pPr>
        <w:pStyle w:val="NormalWeb"/>
      </w:pPr>
    </w:p>
    <w:p w14:paraId="5A268A41" w14:textId="2DEC2BAF" w:rsidR="00323A5B" w:rsidRDefault="00323A5B" w:rsidP="00B81DDE">
      <w:pPr>
        <w:pStyle w:val="NormalWeb"/>
      </w:pPr>
      <w:r w:rsidRPr="00323A5B">
        <w:rPr>
          <w:noProof/>
        </w:rPr>
        <w:lastRenderedPageBreak/>
        <w:drawing>
          <wp:inline distT="0" distB="0" distL="0" distR="0" wp14:anchorId="5854B0EA" wp14:editId="3EF1C9DB">
            <wp:extent cx="5943600" cy="3727450"/>
            <wp:effectExtent l="0" t="0" r="0" b="6350"/>
            <wp:docPr id="11338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9763" name=""/>
                    <pic:cNvPicPr/>
                  </pic:nvPicPr>
                  <pic:blipFill>
                    <a:blip r:embed="rId444"/>
                    <a:stretch>
                      <a:fillRect/>
                    </a:stretch>
                  </pic:blipFill>
                  <pic:spPr>
                    <a:xfrm>
                      <a:off x="0" y="0"/>
                      <a:ext cx="5943600" cy="3727450"/>
                    </a:xfrm>
                    <a:prstGeom prst="rect">
                      <a:avLst/>
                    </a:prstGeom>
                  </pic:spPr>
                </pic:pic>
              </a:graphicData>
            </a:graphic>
          </wp:inline>
        </w:drawing>
      </w:r>
    </w:p>
    <w:p w14:paraId="0D5E65DA" w14:textId="77777777" w:rsidR="00B81DDE" w:rsidRDefault="00B81DDE" w:rsidP="00F12C9D"/>
    <w:p w14:paraId="2E85B177" w14:textId="42BCBDA1" w:rsidR="00881988" w:rsidRDefault="00881988" w:rsidP="00881988">
      <w:pPr>
        <w:pStyle w:val="Heading3"/>
      </w:pPr>
      <w:r>
        <w:t xml:space="preserve"> Discussion</w:t>
      </w:r>
    </w:p>
    <w:p w14:paraId="3723CAC1" w14:textId="77777777" w:rsidR="00881988" w:rsidRDefault="00881988" w:rsidP="00881988"/>
    <w:p w14:paraId="5379657A" w14:textId="77777777" w:rsidR="00DF54FC" w:rsidRDefault="00DF54FC" w:rsidP="00DF54FC">
      <w:pPr>
        <w:pStyle w:val="NormalWeb"/>
      </w:pPr>
      <w:r>
        <w:t>Loop closure is not automatically built into every VIO estimator. It is inherent to a landmark-based SLAM filter like yours once the system recognizes that a newly observed feature is an already-known landmark.</w:t>
      </w:r>
    </w:p>
    <w:p w14:paraId="7336CA17" w14:textId="77777777" w:rsidR="00DF54FC" w:rsidRDefault="00DF54FC" w:rsidP="00DF54FC">
      <w:pPr>
        <w:pStyle w:val="NormalWeb"/>
      </w:pPr>
      <w:r>
        <w:t>Your state contains persistent world landmarks:</w:t>
      </w:r>
    </w:p>
    <w:p w14:paraId="17F3CD38" w14:textId="77777777" w:rsidR="00DF54FC" w:rsidRDefault="00DF54FC" w:rsidP="00DF54FC">
      <w:r>
        <w:t>\[ x= \begin{bmatrix} x_{\rm IMU}\\ m_1\\ m_2\\ \vdots \end{bmatrix}. \]</w:t>
      </w:r>
    </w:p>
    <w:p w14:paraId="7F14905E" w14:textId="77777777" w:rsidR="00DF54FC" w:rsidRDefault="00DF54FC" w:rsidP="00DF54FC">
      <w:pPr>
        <w:pStyle w:val="NormalWeb"/>
      </w:pPr>
      <w:r>
        <w:t>When you revisit a location and observe an old landmark \(m_j\), the measurement is</w:t>
      </w:r>
    </w:p>
    <w:p w14:paraId="52F35ABC" w14:textId="77777777" w:rsidR="00DF54FC" w:rsidRDefault="00DF54FC" w:rsidP="00DF54FC">
      <w:r>
        <w:t>\[ z_k=h(r_k,R_k,m_j)+v_k. \]</w:t>
      </w:r>
    </w:p>
    <w:p w14:paraId="5CECD069" w14:textId="77777777" w:rsidR="00DF54FC" w:rsidRDefault="00DF54FC" w:rsidP="00DF54FC">
      <w:pPr>
        <w:pStyle w:val="NormalWeb"/>
      </w:pPr>
      <w:r>
        <w:t>Its innovation is</w:t>
      </w:r>
    </w:p>
    <w:p w14:paraId="04043E7D" w14:textId="77777777" w:rsidR="00DF54FC" w:rsidRDefault="00DF54FC" w:rsidP="00DF54FC">
      <w:r>
        <w:t>\[ \nu_k=z_k-h(\hat r_k,\hat R_k,\hat m_j). \]</w:t>
      </w:r>
    </w:p>
    <w:p w14:paraId="31DDFBEE" w14:textId="77777777" w:rsidR="00DF54FC" w:rsidRDefault="00DF54FC" w:rsidP="00DF54FC">
      <w:pPr>
        <w:pStyle w:val="NormalWeb"/>
      </w:pPr>
      <w:r>
        <w:t>The Jacobian contains both current-pose and old-landmark blocks:</w:t>
      </w:r>
    </w:p>
    <w:p w14:paraId="2C16ADFB" w14:textId="77777777" w:rsidR="00DF54FC" w:rsidRDefault="00DF54FC" w:rsidP="00DF54FC">
      <w:r>
        <w:t>\[ H= \begin{bmatrix} H_r &amp; 0 &amp; H_\theta &amp; 0 &amp; 0 &amp; \cdots H_{m_j}\cdots \end{bmatrix}. \]</w:t>
      </w:r>
    </w:p>
    <w:p w14:paraId="7D1D4BD3" w14:textId="77777777" w:rsidR="00DF54FC" w:rsidRDefault="00DF54FC" w:rsidP="00DF54FC">
      <w:pPr>
        <w:pStyle w:val="NormalWeb"/>
      </w:pPr>
      <w:r>
        <w:lastRenderedPageBreak/>
        <w:t>The Kalman correction is</w:t>
      </w:r>
    </w:p>
    <w:p w14:paraId="67F2CF17" w14:textId="77777777" w:rsidR="00DF54FC" w:rsidRDefault="00DF54FC" w:rsidP="00DF54FC">
      <w:r>
        <w:t>\[ \delta\hat x=PH^TS^{-1}\nu_k. \]</w:t>
      </w:r>
    </w:p>
    <w:p w14:paraId="68FFA5B5" w14:textId="77777777" w:rsidR="00DF54FC" w:rsidRDefault="00DF54FC" w:rsidP="00DF54FC">
      <w:pPr>
        <w:pStyle w:val="NormalWeb"/>
      </w:pPr>
      <w:r>
        <w:t>Because the covariance contains pose–landmark cross-correlations,</w:t>
      </w:r>
    </w:p>
    <w:p w14:paraId="3284F05D" w14:textId="77777777" w:rsidR="00DF54FC" w:rsidRDefault="00DF54FC" w:rsidP="00DF54FC">
      <w:r>
        <w:t>\[ P_{x_{\rm IMU},m_j}, \]</w:t>
      </w:r>
    </w:p>
    <w:p w14:paraId="3105F0EF" w14:textId="77777777" w:rsidR="00DF54FC" w:rsidRDefault="00DF54FC" w:rsidP="00DF54FC">
      <w:pPr>
        <w:pStyle w:val="NormalWeb"/>
      </w:pPr>
      <w:r>
        <w:t>a residual against that old landmark corrects the current position, attitude, velocity, biases, and landmark estimate together. That is the loop-closing mechanism.</w:t>
      </w:r>
    </w:p>
    <w:p w14:paraId="4BF8CFCC" w14:textId="77777777" w:rsidR="00DF54FC" w:rsidRDefault="00DF54FC" w:rsidP="00DF54FC">
      <w:pPr>
        <w:pStyle w:val="NormalWeb"/>
      </w:pPr>
      <w:r>
        <w:t xml:space="preserve">In your simulation, feature identity is already known: feature </w:t>
      </w:r>
      <w:r>
        <w:rPr>
          <w:rStyle w:val="HTMLCode"/>
        </w:rPr>
        <w:t>k</w:t>
      </w:r>
      <w:r>
        <w:t xml:space="preserve"> always refers to landmark </w:t>
      </w:r>
      <w:r>
        <w:rPr>
          <w:rStyle w:val="HTMLCode"/>
        </w:rPr>
        <w:t>k</w:t>
      </w:r>
      <w:r>
        <w:t xml:space="preserve">. So when the vehicle later sees landmark </w:t>
      </w:r>
      <w:r>
        <w:rPr>
          <w:rStyle w:val="HTMLCode"/>
        </w:rPr>
        <w:t>k</w:t>
      </w:r>
      <w:r>
        <w:t xml:space="preserve"> again, the filter automatically applies a loop-closing measurement. There is no separate special “loop closure update” needed.</w:t>
      </w:r>
    </w:p>
    <w:p w14:paraId="2348B02F" w14:textId="77777777" w:rsidR="00DF54FC" w:rsidRDefault="00DF54FC" w:rsidP="00DF54FC">
      <w:pPr>
        <w:pStyle w:val="NormalWeb"/>
      </w:pPr>
      <w:r>
        <w:t>The practical difficulty in real SLAM is data association:</w:t>
      </w:r>
    </w:p>
    <w:p w14:paraId="369BC435" w14:textId="77777777" w:rsidR="00DF54FC" w:rsidRDefault="00DF54FC" w:rsidP="00DF54FC">
      <w:pPr>
        <w:pStyle w:val="NormalWeb"/>
      </w:pPr>
      <w:r>
        <w:t>How does the system know that this new image feature is the same physical landmark observed hundreds of frames ago?</w:t>
      </w:r>
    </w:p>
    <w:p w14:paraId="10C2E386" w14:textId="77777777" w:rsidR="00DF54FC" w:rsidRDefault="00DF54FC" w:rsidP="00DF54FC">
      <w:pPr>
        <w:pStyle w:val="NormalWeb"/>
      </w:pPr>
      <w:r>
        <w:t>Real systems use descriptors, image retrieval/place recognition, geometric verification, and gating to answer that question. Once the association is accepted, the EKF measurement update itself provides the loop closure.</w:t>
      </w:r>
    </w:p>
    <w:p w14:paraId="1F9F3CFC" w14:textId="77777777" w:rsidR="00DF54FC" w:rsidRDefault="00DF54FC" w:rsidP="00DF54FC">
      <w:pPr>
        <w:pStyle w:val="NormalWeb"/>
      </w:pPr>
      <w:r>
        <w:t xml:space="preserve">One important limitation of your current state is that it contains only the current IMU state and landmarks—not historical vehicle poses. Therefore, a loop-closing update corrects the current pose and map, but it does not retroactively alter the saved historical trajectory samples in </w:t>
      </w:r>
      <w:r>
        <w:rPr>
          <w:rStyle w:val="HTMLCode"/>
        </w:rPr>
        <w:t>Xhat</w:t>
      </w:r>
      <w:r>
        <w:t>. A pose-graph SLAM system or a filter that retains past pose clones can visibly deform the entire stored trajectory after loop closure.</w:t>
      </w:r>
    </w:p>
    <w:p w14:paraId="3AF356F4" w14:textId="77777777" w:rsidR="00DF54FC" w:rsidRDefault="00DF54FC" w:rsidP="00DF54FC">
      <w:pPr>
        <w:pStyle w:val="NormalWeb"/>
      </w:pPr>
      <w:r>
        <w:t>By contrast, an MSCKF discards features after using their tracks. It has no persistent landmarks to reobserve later, so it does not have intrinsic long-term loop closure; that capability must be added with a map, keyframes, or a pose-graph backend.</w:t>
      </w:r>
    </w:p>
    <w:p w14:paraId="19EE8C48" w14:textId="77777777" w:rsidR="00881988" w:rsidRDefault="00881988" w:rsidP="00881988"/>
    <w:p w14:paraId="2CBAA538" w14:textId="77777777" w:rsidR="00DF54FC" w:rsidRDefault="00DF54FC" w:rsidP="00DF54FC">
      <w:pPr>
        <w:pStyle w:val="NormalWeb"/>
      </w:pPr>
      <w:r>
        <w:t>Think of the covariance as storing not only individual uncertainty, but also which state errors tend to occur together.</w:t>
      </w:r>
    </w:p>
    <w:p w14:paraId="0F61285E" w14:textId="77777777" w:rsidR="00DF54FC" w:rsidRDefault="00DF54FC" w:rsidP="00DF54FC">
      <w:pPr>
        <w:pStyle w:val="NormalWeb"/>
      </w:pPr>
      <w:r>
        <w:t>Partition the state into the IMU state \(s\) and one landmark \(m_j\):</w:t>
      </w:r>
    </w:p>
    <w:p w14:paraId="1D565B84" w14:textId="77777777" w:rsidR="00DF54FC" w:rsidRDefault="00DF54FC" w:rsidP="00DF54FC">
      <w:r>
        <w:t>\[ \delta x= \begin{bmatrix} \delta s\\ \delta m_j \end{bmatrix}, \qquad P= \begin{bmatrix} P_{ss} &amp; P_{s m_j}\\ P_{m_j s} &amp; P_{m_jm_j} \end{bmatrix}. \]</w:t>
      </w:r>
    </w:p>
    <w:p w14:paraId="1501A7BB" w14:textId="77777777" w:rsidR="00DF54FC" w:rsidRDefault="00DF54FC" w:rsidP="00DF54FC">
      <w:pPr>
        <w:pStyle w:val="NormalWeb"/>
      </w:pPr>
      <w:r>
        <w:t>For a pixel observation of landmark \(m_j\),</w:t>
      </w:r>
    </w:p>
    <w:p w14:paraId="7B8C5D10" w14:textId="77777777" w:rsidR="00DF54FC" w:rsidRDefault="00DF54FC" w:rsidP="00DF54FC">
      <w:r>
        <w:lastRenderedPageBreak/>
        <w:t>\[ \nu\approx H_s\delta s+H_m\delta m_j+v. \]</w:t>
      </w:r>
    </w:p>
    <w:p w14:paraId="52DB2E7D" w14:textId="77777777" w:rsidR="00DF54FC" w:rsidRDefault="00DF54FC" w:rsidP="00DF54FC">
      <w:pPr>
        <w:pStyle w:val="NormalWeb"/>
      </w:pPr>
      <w:r>
        <w:t>The gain for the IMU-state part is</w:t>
      </w:r>
    </w:p>
    <w:p w14:paraId="3D935F08" w14:textId="77777777" w:rsidR="00DF54FC" w:rsidRDefault="00DF54FC" w:rsidP="00DF54FC">
      <w:r>
        <w:t>\[ K_s= \left( P_{ss}H_s^T+ P_{s m_j}H_m^T \right)S^{-1}. \]</w:t>
      </w:r>
    </w:p>
    <w:p w14:paraId="59B185C7" w14:textId="77777777" w:rsidR="00DF54FC" w:rsidRDefault="00DF54FC" w:rsidP="00DF54FC">
      <w:pPr>
        <w:pStyle w:val="NormalWeb"/>
      </w:pPr>
      <w:r>
        <w:t>So the IMU-state correction is</w:t>
      </w:r>
    </w:p>
    <w:p w14:paraId="0A661543" w14:textId="77777777" w:rsidR="00DF54FC" w:rsidRDefault="00DF54FC" w:rsidP="00DF54FC">
      <w:r>
        <w:t>\[ \delta\hat s=K_s\nu. \]</w:t>
      </w:r>
    </w:p>
    <w:p w14:paraId="094A6962" w14:textId="77777777" w:rsidR="00DF54FC" w:rsidRDefault="00DF54FC" w:rsidP="00DF54FC">
      <w:pPr>
        <w:pStyle w:val="NormalWeb"/>
      </w:pPr>
      <w:r>
        <w:t>The cross-covariance \(P_{s m_j}\) appears explicitly. It says how an error in landmark \(m_j\) is statistically related to an error in the vehicle state.</w:t>
      </w:r>
    </w:p>
    <w:p w14:paraId="06B9975E" w14:textId="77777777" w:rsidR="00DF54FC" w:rsidRDefault="00DF54FC" w:rsidP="00DF54FC">
      <w:pPr>
        <w:pStyle w:val="NormalWeb"/>
      </w:pPr>
      <w:r>
        <w:t>For your state ordering,</w:t>
      </w:r>
    </w:p>
    <w:p w14:paraId="18F09E8F" w14:textId="77777777" w:rsidR="00DF54FC" w:rsidRDefault="00DF54FC" w:rsidP="00DF54FC">
      <w:r>
        <w:t>\[ H_s= \begin{bmatrix} H_r &amp; 0 &amp; H_\theta &amp; 0 &amp; 0 \end{bmatrix}. \]</w:t>
      </w:r>
    </w:p>
    <w:p w14:paraId="61FF8A45" w14:textId="77777777" w:rsidR="00DF54FC" w:rsidRDefault="00DF54FC" w:rsidP="00DF54FC">
      <w:pPr>
        <w:pStyle w:val="NormalWeb"/>
      </w:pPr>
      <w:r>
        <w:t>For example, velocity has no direct pixel-measurement derivative, but its gain is generally nonzero:</w:t>
      </w:r>
    </w:p>
    <w:p w14:paraId="23686D5B" w14:textId="77777777" w:rsidR="00DF54FC" w:rsidRDefault="00DF54FC" w:rsidP="00DF54FC">
      <w:r>
        <w:t>\[ K_v= \left( P_{vr}H_r^T+ P_{v\theta}H_\theta^T+ P_{v m_j}H_m^T \right)S^{-1}. \]</w:t>
      </w:r>
    </w:p>
    <w:p w14:paraId="7838124C" w14:textId="77777777" w:rsidR="00DF54FC" w:rsidRDefault="00DF54FC" w:rsidP="00DF54FC">
      <w:pPr>
        <w:pStyle w:val="NormalWeb"/>
      </w:pPr>
      <w:r>
        <w:t>Thus a pixel innovation can correct velocity even though the velocity columns of \(H\) are zero.</w:t>
      </w:r>
    </w:p>
    <w:p w14:paraId="1A22F070" w14:textId="77777777" w:rsidR="00DF54FC" w:rsidRDefault="00DF54FC" w:rsidP="00DF54FC">
      <w:pPr>
        <w:pStyle w:val="NormalWeb"/>
      </w:pPr>
      <w:r>
        <w:t>The same holds for gyro bias:</w:t>
      </w:r>
    </w:p>
    <w:p w14:paraId="496EB1B5" w14:textId="77777777" w:rsidR="00DF54FC" w:rsidRDefault="00DF54FC" w:rsidP="00DF54FC">
      <w:r>
        <w:t>\[ K_{b_g}= \left( P_{b_g r}H_r^T+ P_{b_g\theta}H_\theta^T+ P_{b_g m_j}H_m^T \right)S^{-1}. \]</w:t>
      </w:r>
    </w:p>
    <w:p w14:paraId="36A44F5C" w14:textId="77777777" w:rsidR="00DF54FC" w:rsidRDefault="00DF54FC" w:rsidP="00DF54FC">
      <w:pPr>
        <w:pStyle w:val="NormalWeb"/>
      </w:pPr>
      <w:r>
        <w:t>This is how vision estimates IMU bias: not from an instantaneous direct pixel-to-bias sensitivity, but through covariance correlations accumulated during motion.</w:t>
      </w:r>
    </w:p>
    <w:p w14:paraId="588557C2" w14:textId="77777777" w:rsidR="00DF54FC" w:rsidRDefault="00DF54FC" w:rsidP="00DF54FC">
      <w:pPr>
        <w:pStyle w:val="NormalWeb"/>
      </w:pPr>
      <w:r>
        <w:t>Those correlations arise naturally:</w:t>
      </w:r>
    </w:p>
    <w:p w14:paraId="0E84976E" w14:textId="77777777" w:rsidR="00DF54FC" w:rsidRDefault="00DF54FC" w:rsidP="00DF54FC">
      <w:pPr>
        <w:pStyle w:val="NormalWeb"/>
        <w:numPr>
          <w:ilvl w:val="0"/>
          <w:numId w:val="6"/>
        </w:numPr>
      </w:pPr>
      <w:r>
        <w:t>When a landmark is first observed, an image error can be explained partly by pose error and partly by landmark-position error. The update creates \(P_{s m_j}\neq0\).</w:t>
      </w:r>
    </w:p>
    <w:p w14:paraId="0FB2044C" w14:textId="77777777" w:rsidR="00DF54FC" w:rsidRDefault="00DF54FC" w:rsidP="00DF54FC">
      <w:pPr>
        <w:pStyle w:val="NormalWeb"/>
        <w:numPr>
          <w:ilvl w:val="0"/>
          <w:numId w:val="6"/>
        </w:numPr>
      </w:pPr>
      <w:r>
        <w:t>During propagation,</w:t>
      </w:r>
    </w:p>
    <w:p w14:paraId="3B5B86F7" w14:textId="77777777" w:rsidR="00DF54FC" w:rsidRDefault="00DF54FC" w:rsidP="00DF54FC">
      <w:r>
        <w:t>\[ P_{s m_j}^- = F_s P_{s m_j}^+. \]</w:t>
      </w:r>
    </w:p>
    <w:p w14:paraId="415583C7" w14:textId="77777777" w:rsidR="00DF54FC" w:rsidRDefault="00DF54FC" w:rsidP="00DF54FC">
      <w:pPr>
        <w:pStyle w:val="NormalWeb"/>
      </w:pPr>
      <w:r>
        <w:t>The state transition links position to velocity, attitude, and biases, so correlations spread into those states.</w:t>
      </w:r>
    </w:p>
    <w:p w14:paraId="08AD3F2A" w14:textId="77777777" w:rsidR="00DF54FC" w:rsidRDefault="00DF54FC" w:rsidP="00DF54FC">
      <w:pPr>
        <w:numPr>
          <w:ilvl w:val="0"/>
          <w:numId w:val="7"/>
        </w:numPr>
        <w:spacing w:before="100" w:beforeAutospacing="1" w:after="100" w:afterAutospacing="1"/>
      </w:pPr>
      <w:r>
        <w:t>When the landmark is observed again—especially after returning to an old location—the new pixel residual updates every state correlated with that landmark.</w:t>
      </w:r>
    </w:p>
    <w:p w14:paraId="795CE7E0" w14:textId="77777777" w:rsidR="00DF54FC" w:rsidRDefault="00DF54FC" w:rsidP="00DF54FC">
      <w:pPr>
        <w:pStyle w:val="NormalWeb"/>
      </w:pPr>
      <w:r>
        <w:lastRenderedPageBreak/>
        <w:t>Even without cross-correlation, the measurement directly corrects current position, attitude, and that landmark because both appear explicitly in \(H\). The cross-covariances are what allow it to correct velocity, biases, other correlated landmarks, and the broader accumulated drift.</w:t>
      </w:r>
    </w:p>
    <w:p w14:paraId="30D31AB2" w14:textId="7BA033EB" w:rsidR="00881988" w:rsidRDefault="00B20667" w:rsidP="00881988">
      <w:r>
        <w:t>Observability</w:t>
      </w:r>
    </w:p>
    <w:p w14:paraId="7D379524" w14:textId="77777777" w:rsidR="00D5761F" w:rsidRDefault="00D5761F" w:rsidP="00881988"/>
    <w:p w14:paraId="039C890E" w14:textId="77777777" w:rsidR="00B20667" w:rsidRDefault="00B20667" w:rsidP="00881988"/>
    <w:p w14:paraId="3FB1B4AA" w14:textId="072E24B7" w:rsidR="00B20667" w:rsidRDefault="00B20667" w:rsidP="00881988">
      <w:r>
        <w:t>The interaction between H(n) and F(n-1) allows correlations in P to build up over time.  This correlation lets future measurements diagnose past errors.  Without this accumulated correlation, measurements can only be used to correct states directly present in the measurement model, e.g. H.</w:t>
      </w:r>
    </w:p>
    <w:p w14:paraId="5DB0E1B3" w14:textId="77777777" w:rsidR="0033232D" w:rsidRDefault="0033232D" w:rsidP="00881988"/>
    <w:p w14:paraId="62BE1F92" w14:textId="09FF2E41" w:rsidR="0033232D" w:rsidRDefault="0033232D" w:rsidP="00881988">
      <w:r w:rsidRPr="0033232D">
        <w:lastRenderedPageBreak/>
        <w:drawing>
          <wp:inline distT="0" distB="0" distL="0" distR="0" wp14:anchorId="1D9E237F" wp14:editId="56C4753C">
            <wp:extent cx="5057140" cy="8229600"/>
            <wp:effectExtent l="0" t="0" r="0" b="0"/>
            <wp:docPr id="1521929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29879" name=""/>
                    <pic:cNvPicPr/>
                  </pic:nvPicPr>
                  <pic:blipFill>
                    <a:blip r:embed="rId445"/>
                    <a:stretch>
                      <a:fillRect/>
                    </a:stretch>
                  </pic:blipFill>
                  <pic:spPr>
                    <a:xfrm>
                      <a:off x="0" y="0"/>
                      <a:ext cx="5057140" cy="8229600"/>
                    </a:xfrm>
                    <a:prstGeom prst="rect">
                      <a:avLst/>
                    </a:prstGeom>
                  </pic:spPr>
                </pic:pic>
              </a:graphicData>
            </a:graphic>
          </wp:inline>
        </w:drawing>
      </w:r>
    </w:p>
    <w:p w14:paraId="2673ED52" w14:textId="21C00F87" w:rsidR="0033232D" w:rsidRPr="00881988" w:rsidRDefault="0033232D" w:rsidP="00881988">
      <w:r w:rsidRPr="0033232D">
        <w:lastRenderedPageBreak/>
        <w:drawing>
          <wp:inline distT="0" distB="0" distL="0" distR="0" wp14:anchorId="6020778C" wp14:editId="29D7C5C4">
            <wp:extent cx="5943600" cy="3801745"/>
            <wp:effectExtent l="0" t="0" r="0" b="0"/>
            <wp:docPr id="1648155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55422" name=""/>
                    <pic:cNvPicPr/>
                  </pic:nvPicPr>
                  <pic:blipFill>
                    <a:blip r:embed="rId446"/>
                    <a:stretch>
                      <a:fillRect/>
                    </a:stretch>
                  </pic:blipFill>
                  <pic:spPr>
                    <a:xfrm>
                      <a:off x="0" y="0"/>
                      <a:ext cx="5943600" cy="3801745"/>
                    </a:xfrm>
                    <a:prstGeom prst="rect">
                      <a:avLst/>
                    </a:prstGeom>
                  </pic:spPr>
                </pic:pic>
              </a:graphicData>
            </a:graphic>
          </wp:inline>
        </w:drawing>
      </w:r>
    </w:p>
    <w:p w14:paraId="3DF69EBE" w14:textId="0C6E624B" w:rsidR="00D06663" w:rsidRDefault="001E5571" w:rsidP="00657D95">
      <w:pPr>
        <w:pStyle w:val="Heading3"/>
      </w:pPr>
      <w:bookmarkStart w:id="89" w:name="_Toc229857493"/>
      <w:bookmarkStart w:id="90" w:name="_Toc229926546"/>
      <w:r>
        <w:t xml:space="preserve"> Other</w:t>
      </w:r>
      <w:r w:rsidR="00D06663">
        <w:t xml:space="preserve"> Aided INS</w:t>
      </w:r>
      <w:bookmarkEnd w:id="89"/>
      <w:bookmarkEnd w:id="90"/>
    </w:p>
    <w:p w14:paraId="05599D89" w14:textId="6A314063" w:rsidR="001E5571" w:rsidRDefault="004675C3" w:rsidP="001E5571">
      <w:r>
        <w:t>Astro inertial</w:t>
      </w:r>
    </w:p>
    <w:p w14:paraId="74927568" w14:textId="623CB2DB" w:rsidR="001E5571" w:rsidRDefault="001E5571" w:rsidP="001E5571">
      <w:r>
        <w:t>GNS</w:t>
      </w:r>
      <w:r w:rsidR="00EB71B9">
        <w:t xml:space="preserve"> - can measure position directly</w:t>
      </w:r>
    </w:p>
    <w:p w14:paraId="515D36AA" w14:textId="77777777" w:rsidR="00EB71B9" w:rsidRPr="001E5571" w:rsidRDefault="001E5571" w:rsidP="00EB71B9">
      <w:r>
        <w:t>Radar</w:t>
      </w:r>
      <w:r w:rsidR="00EB71B9">
        <w:t xml:space="preserve"> - </w:t>
      </w:r>
      <w:r w:rsidR="00EB71B9">
        <w:t>can directly measure 3D point (X,y,Z)</w:t>
      </w:r>
    </w:p>
    <w:p w14:paraId="320EB8F1" w14:textId="00070BC0" w:rsidR="001E5571" w:rsidRDefault="001E5571" w:rsidP="001E5571"/>
    <w:p w14:paraId="747320B3" w14:textId="262E68E0" w:rsidR="00881988" w:rsidRDefault="00881988" w:rsidP="001E5571">
      <w:r>
        <w:t>Radio</w:t>
      </w:r>
    </w:p>
    <w:p w14:paraId="31203847" w14:textId="0BE0FE95" w:rsidR="00881988" w:rsidRDefault="00881988" w:rsidP="001E5571">
      <w:r>
        <w:t>Terrain</w:t>
      </w:r>
    </w:p>
    <w:p w14:paraId="271FFB80" w14:textId="33FD1693" w:rsidR="00EB71B9" w:rsidRPr="001E5571" w:rsidRDefault="00EB71B9" w:rsidP="001E5571">
      <w:r>
        <w:t>Lidar - can directly measure 3D point (X,y,Z), lidar features are persistent returns, planes, surfaces, etc.</w:t>
      </w:r>
    </w:p>
    <w:p w14:paraId="3934B9B0" w14:textId="77777777" w:rsidR="00D06663" w:rsidRDefault="00D06663" w:rsidP="0007246E"/>
    <w:p w14:paraId="063BAB2D" w14:textId="1B619A07" w:rsidR="00EB71B9" w:rsidRDefault="00EB71B9" w:rsidP="00EB71B9">
      <w:pPr>
        <w:pStyle w:val="Heading4"/>
      </w:pPr>
      <w:r>
        <w:t>Preintegration</w:t>
      </w:r>
    </w:p>
    <w:p w14:paraId="437CC90E" w14:textId="1B1D7C81" w:rsidR="00B100AB" w:rsidRDefault="00B100AB" w:rsidP="0007246E">
      <w:r>
        <w:t>IMU preintegration condenses many high rate IMU outputs into a one relative motion constraint referenced to a keyframe.  Generally, IMUs provide sensor outputs at &gt;&gt;100HZ, whereas camera sensors are limited by exposure time to 10's of Hz.</w:t>
      </w:r>
    </w:p>
    <w:p w14:paraId="36C46689" w14:textId="77777777" w:rsidR="00D06663" w:rsidRDefault="00D06663" w:rsidP="0007246E"/>
    <w:p w14:paraId="279E6831" w14:textId="1DEB1B25" w:rsidR="00D06663" w:rsidRDefault="00B100AB" w:rsidP="0007246E">
      <w:r>
        <w:t>Graph based approaches use an energy functional whose terms are comprised of all sensors combined.</w:t>
      </w:r>
    </w:p>
    <w:p w14:paraId="030FF227" w14:textId="77777777" w:rsidR="00D06663" w:rsidRDefault="00D06663" w:rsidP="0007246E"/>
    <w:p w14:paraId="15C9672F" w14:textId="2610F363" w:rsidR="00D06663" w:rsidRDefault="00B100AB" w:rsidP="00EB71B9">
      <w:pPr>
        <w:pStyle w:val="Heading4"/>
      </w:pPr>
      <w:r>
        <w:t>Multistate Constraint KF</w:t>
      </w:r>
    </w:p>
    <w:p w14:paraId="37CEF8FA" w14:textId="77777777" w:rsidR="00B100AB" w:rsidRDefault="00B100AB" w:rsidP="0007246E"/>
    <w:p w14:paraId="18A42710" w14:textId="1C6683B0" w:rsidR="00B100AB" w:rsidRDefault="00B100AB" w:rsidP="0007246E">
      <w:r>
        <w:t xml:space="preserve">Keeps current IMUE state plus a sliding window of pas camera pose clones.  Landmarks are not accumulated.  </w:t>
      </w:r>
    </w:p>
    <w:p w14:paraId="6A884593" w14:textId="77777777" w:rsidR="00D06663" w:rsidRDefault="00D06663" w:rsidP="0007246E"/>
    <w:p w14:paraId="08E1FE89" w14:textId="3CAFA829" w:rsidR="00D06663" w:rsidRDefault="00EB71B9" w:rsidP="00EB71B9">
      <w:pPr>
        <w:pStyle w:val="Heading4"/>
      </w:pPr>
      <w:r>
        <w:t>Depth sensors</w:t>
      </w:r>
    </w:p>
    <w:p w14:paraId="7193567F" w14:textId="77777777" w:rsidR="00EB71B9" w:rsidRDefault="00EB71B9" w:rsidP="00EB71B9"/>
    <w:p w14:paraId="54FF3F01" w14:textId="140D0485" w:rsidR="00EB71B9" w:rsidRPr="00EB71B9" w:rsidRDefault="00EB71B9" w:rsidP="00EB71B9">
      <w:r>
        <w:t>Typically, depth sensing technologys help most with initialization.</w:t>
      </w:r>
    </w:p>
    <w:p w14:paraId="36715BA0" w14:textId="17B2613A" w:rsidR="00D06663" w:rsidRPr="004A1FD6" w:rsidRDefault="00B100AB" w:rsidP="007201A0">
      <w:r>
        <w:t>Stereo cameras can help with initialization, since depth (scale) are immediately known.  In practice the left and right pixels are stacked in a column vector providing dual line constraints connecting the landmark and vehicle..  The equations are solved simultaneously by the EKF thus triangulating the unknown point by intersection of the lines from two views.</w:t>
      </w:r>
    </w:p>
    <w:p w14:paraId="35D4C811" w14:textId="77777777" w:rsidR="00D06663" w:rsidRPr="004A1FD6" w:rsidRDefault="00D06663" w:rsidP="007201A0">
      <w:pPr>
        <w:pStyle w:val="Heading2"/>
        <w:rPr>
          <w:rFonts w:cs="Times New Roman"/>
        </w:rPr>
      </w:pPr>
      <w:bookmarkStart w:id="91" w:name="_Toc209787805"/>
      <w:bookmarkStart w:id="92" w:name="_Toc229857495"/>
      <w:bookmarkStart w:id="93" w:name="_Toc229926548"/>
      <w:r w:rsidRPr="004A1FD6">
        <w:rPr>
          <w:rFonts w:cs="Times New Roman"/>
        </w:rPr>
        <w:t>Mono SLAM</w:t>
      </w:r>
      <w:bookmarkEnd w:id="91"/>
      <w:bookmarkEnd w:id="92"/>
      <w:bookmarkEnd w:id="93"/>
    </w:p>
    <w:p w14:paraId="3F0BFDD5" w14:textId="77777777" w:rsidR="00D06663" w:rsidRPr="004A1FD6" w:rsidRDefault="00D06663" w:rsidP="007201A0"/>
    <w:p w14:paraId="4A159D0F" w14:textId="77777777" w:rsidR="00D06663" w:rsidRPr="004A1FD6" w:rsidRDefault="00D06663" w:rsidP="007201A0">
      <w:r w:rsidRPr="004A1FD6">
        <w:t>A single calibrated camera is moving with respect to a world coordinate system.  Based on detecting and monitoring 3D landmarks, estimate the camera pose and position in the world coordinate system.  The solution is an N=13 state EKF.  Quaternion is a unit quaternion with rotation q and axis qx,qy,qz.</w:t>
      </w:r>
    </w:p>
    <w:p w14:paraId="3A3729A2" w14:textId="77777777" w:rsidR="00D06663" w:rsidRPr="004A1FD6" w:rsidRDefault="00D06663" w:rsidP="007201A0"/>
    <w:p w14:paraId="7144F5E1" w14:textId="77777777" w:rsidR="00D06663" w:rsidRPr="004A1FD6" w:rsidRDefault="00D06663" w:rsidP="007201A0">
      <w:r w:rsidRPr="004A1FD6">
        <w:tab/>
      </w:r>
      <w:r w:rsidR="0033232D" w:rsidRPr="00784432">
        <w:rPr>
          <w:noProof/>
          <w:position w:val="-72"/>
          <w14:ligatures w14:val="standardContextual"/>
        </w:rPr>
      </w:r>
      <w:r w:rsidR="0033232D" w:rsidRPr="00784432">
        <w:rPr>
          <w:noProof/>
          <w:position w:val="-72"/>
          <w14:ligatures w14:val="standardContextual"/>
        </w:rPr>
        <w:object w:dxaOrig="1680" w:dyaOrig="1560" w14:anchorId="6A8598FB">
          <v:shape id="_x0000_i1099" type="#_x0000_t75" alt="" style="width:85pt;height:78.9pt;mso-width-percent:0;mso-height-percent:0;mso-width-percent:0;mso-height-percent:0" o:ole="">
            <v:imagedata r:id="rId447" o:title=""/>
          </v:shape>
          <o:OLEObject Type="Embed" ProgID="Equation.DSMT4" ShapeID="_x0000_i1099" DrawAspect="Content" ObjectID="_1852133759" r:id="rId448"/>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90</w:instrText>
      </w:r>
      <w:r w:rsidRPr="004A1FD6">
        <w:rPr>
          <w:noProof/>
        </w:rPr>
        <w:fldChar w:fldCharType="end"/>
      </w:r>
      <w:r w:rsidRPr="004A1FD6">
        <w:instrText>)</w:instrText>
      </w:r>
      <w:r w:rsidRPr="004A1FD6">
        <w:fldChar w:fldCharType="end"/>
      </w:r>
    </w:p>
    <w:p w14:paraId="7D99A442" w14:textId="77777777" w:rsidR="00D06663" w:rsidRPr="004A1FD6" w:rsidRDefault="00D06663" w:rsidP="007201A0"/>
    <w:p w14:paraId="0A3F6AFF" w14:textId="77777777" w:rsidR="00D06663" w:rsidRPr="004A1FD6" w:rsidRDefault="00D06663" w:rsidP="007201A0">
      <w:r w:rsidRPr="004A1FD6">
        <w:tab/>
      </w:r>
      <w:r w:rsidR="0033232D" w:rsidRPr="00784432">
        <w:rPr>
          <w:noProof/>
          <w:position w:val="-66"/>
          <w14:ligatures w14:val="standardContextual"/>
        </w:rPr>
      </w:r>
      <w:r w:rsidR="0033232D" w:rsidRPr="00784432">
        <w:rPr>
          <w:noProof/>
          <w:position w:val="-66"/>
          <w14:ligatures w14:val="standardContextual"/>
        </w:rPr>
        <w:object w:dxaOrig="1300" w:dyaOrig="1440" w14:anchorId="1CE9B087">
          <v:shape id="_x0000_i1100" type="#_x0000_t75" alt="" style="width:65.1pt;height:1in;mso-width-percent:0;mso-height-percent:0;mso-width-percent:0;mso-height-percent:0" o:ole="">
            <v:imagedata r:id="rId449" o:title=""/>
          </v:shape>
          <o:OLEObject Type="Embed" ProgID="Equation.DSMT4" ShapeID="_x0000_i1100" DrawAspect="Content" ObjectID="_1852133760" r:id="rId450"/>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91</w:instrText>
      </w:r>
      <w:r w:rsidRPr="004A1FD6">
        <w:rPr>
          <w:noProof/>
        </w:rPr>
        <w:fldChar w:fldCharType="end"/>
      </w:r>
      <w:r w:rsidRPr="004A1FD6">
        <w:instrText>)</w:instrText>
      </w:r>
      <w:r w:rsidRPr="004A1FD6">
        <w:fldChar w:fldCharType="end"/>
      </w:r>
    </w:p>
    <w:p w14:paraId="3DF86538" w14:textId="77777777" w:rsidR="00D06663" w:rsidRPr="004A1FD6" w:rsidRDefault="00D06663" w:rsidP="007201A0"/>
    <w:p w14:paraId="7D4FF21A" w14:textId="77777777" w:rsidR="00D06663" w:rsidRPr="004A1FD6" w:rsidRDefault="00D06663" w:rsidP="007201A0">
      <w:r w:rsidRPr="004A1FD6">
        <w:tab/>
      </w:r>
      <w:r w:rsidR="0033232D" w:rsidRPr="00784432">
        <w:rPr>
          <w:noProof/>
          <w:position w:val="-68"/>
          <w14:ligatures w14:val="standardContextual"/>
        </w:rPr>
      </w:r>
      <w:r w:rsidR="0033232D" w:rsidRPr="00784432">
        <w:rPr>
          <w:noProof/>
          <w:position w:val="-68"/>
          <w14:ligatures w14:val="standardContextual"/>
        </w:rPr>
        <w:object w:dxaOrig="1180" w:dyaOrig="1480" w14:anchorId="528EF53C">
          <v:shape id="_x0000_i1101" type="#_x0000_t75" alt="" style="width:59pt;height:1in;mso-width-percent:0;mso-height-percent:0;mso-width-percent:0;mso-height-percent:0" o:ole="">
            <v:imagedata r:id="rId451" o:title=""/>
          </v:shape>
          <o:OLEObject Type="Embed" ProgID="Equation.DSMT4" ShapeID="_x0000_i1101" DrawAspect="Content" ObjectID="_1852133761" r:id="rId452"/>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92</w:instrText>
      </w:r>
      <w:r w:rsidRPr="004A1FD6">
        <w:rPr>
          <w:noProof/>
        </w:rPr>
        <w:fldChar w:fldCharType="end"/>
      </w:r>
      <w:r w:rsidRPr="004A1FD6">
        <w:instrText>)</w:instrText>
      </w:r>
      <w:r w:rsidRPr="004A1FD6">
        <w:fldChar w:fldCharType="end"/>
      </w:r>
    </w:p>
    <w:p w14:paraId="7F07CAB3" w14:textId="77777777" w:rsidR="00D06663" w:rsidRPr="004A1FD6" w:rsidRDefault="00D06663" w:rsidP="007201A0"/>
    <w:p w14:paraId="68F82D96" w14:textId="77777777" w:rsidR="00D06663" w:rsidRPr="004A1FD6" w:rsidRDefault="00D06663" w:rsidP="007201A0">
      <w:r w:rsidRPr="004A1FD6">
        <w:t>The angular velocity is wrt the body frame. Disturbance free state model:  AWGN acceleration model</w:t>
      </w:r>
    </w:p>
    <w:p w14:paraId="13F9B760" w14:textId="77777777" w:rsidR="00D06663" w:rsidRPr="004A1FD6" w:rsidRDefault="00D06663" w:rsidP="007201A0"/>
    <w:p w14:paraId="6DFC9638" w14:textId="77777777" w:rsidR="00D06663" w:rsidRPr="004A1FD6" w:rsidRDefault="00D06663" w:rsidP="007201A0">
      <w:r w:rsidRPr="004A1FD6">
        <w:tab/>
      </w:r>
      <w:r w:rsidR="0033232D" w:rsidRPr="00784432">
        <w:rPr>
          <w:noProof/>
          <w:position w:val="-10"/>
          <w14:ligatures w14:val="standardContextual"/>
        </w:rPr>
      </w:r>
      <w:r w:rsidR="0033232D" w:rsidRPr="00784432">
        <w:rPr>
          <w:noProof/>
          <w:position w:val="-10"/>
          <w14:ligatures w14:val="standardContextual"/>
        </w:rPr>
        <w:object w:dxaOrig="2420" w:dyaOrig="320" w14:anchorId="062D6A8B">
          <v:shape id="_x0000_i1102" type="#_x0000_t75" alt="" style="width:124.85pt;height:16.1pt;mso-width-percent:0;mso-height-percent:0;mso-width-percent:0;mso-height-percent:0" o:ole="">
            <v:imagedata r:id="rId453" o:title=""/>
          </v:shape>
          <o:OLEObject Type="Embed" ProgID="Equation.DSMT4" ShapeID="_x0000_i1102" DrawAspect="Content" ObjectID="_1852133762" r:id="rId454"/>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93</w:instrText>
      </w:r>
      <w:r w:rsidRPr="004A1FD6">
        <w:rPr>
          <w:noProof/>
        </w:rPr>
        <w:fldChar w:fldCharType="end"/>
      </w:r>
      <w:r w:rsidRPr="004A1FD6">
        <w:instrText>)</w:instrText>
      </w:r>
      <w:r w:rsidRPr="004A1FD6">
        <w:fldChar w:fldCharType="end"/>
      </w:r>
    </w:p>
    <w:p w14:paraId="0E1BD2F7" w14:textId="77777777" w:rsidR="00D06663" w:rsidRPr="004A1FD6" w:rsidRDefault="00D06663" w:rsidP="007201A0">
      <w:r w:rsidRPr="004A1FD6">
        <w:tab/>
      </w:r>
      <w:r w:rsidR="0033232D" w:rsidRPr="00784432">
        <w:rPr>
          <w:noProof/>
          <w:position w:val="-10"/>
          <w14:ligatures w14:val="standardContextual"/>
        </w:rPr>
      </w:r>
      <w:r w:rsidR="0033232D" w:rsidRPr="00784432">
        <w:rPr>
          <w:noProof/>
          <w:position w:val="-10"/>
          <w14:ligatures w14:val="standardContextual"/>
        </w:rPr>
        <w:object w:dxaOrig="1400" w:dyaOrig="320" w14:anchorId="6917511F">
          <v:shape id="_x0000_i1103" type="#_x0000_t75" alt="" style="width:1in;height:16.85pt;mso-width-percent:0;mso-height-percent:0;mso-width-percent:0;mso-height-percent:0" o:ole="">
            <v:imagedata r:id="rId455" o:title=""/>
          </v:shape>
          <o:OLEObject Type="Embed" ProgID="Equation.DSMT4" ShapeID="_x0000_i1103" DrawAspect="Content" ObjectID="_1852133763" r:id="rId456"/>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94</w:instrText>
      </w:r>
      <w:r w:rsidRPr="004A1FD6">
        <w:rPr>
          <w:noProof/>
        </w:rPr>
        <w:fldChar w:fldCharType="end"/>
      </w:r>
      <w:r w:rsidRPr="004A1FD6">
        <w:instrText>)</w:instrText>
      </w:r>
      <w:r w:rsidRPr="004A1FD6">
        <w:fldChar w:fldCharType="end"/>
      </w:r>
    </w:p>
    <w:p w14:paraId="5C790181" w14:textId="77777777" w:rsidR="00D06663" w:rsidRPr="004A1FD6" w:rsidRDefault="00D06663" w:rsidP="007201A0">
      <w:r w:rsidRPr="004A1FD6">
        <w:tab/>
      </w:r>
      <w:r w:rsidR="0033232D" w:rsidRPr="00784432">
        <w:rPr>
          <w:noProof/>
          <w:position w:val="-24"/>
          <w14:ligatures w14:val="standardContextual"/>
        </w:rPr>
      </w:r>
      <w:r w:rsidR="0033232D" w:rsidRPr="00784432">
        <w:rPr>
          <w:noProof/>
          <w:position w:val="-24"/>
          <w14:ligatures w14:val="standardContextual"/>
        </w:rPr>
        <w:object w:dxaOrig="3240" w:dyaOrig="620" w14:anchorId="0EA276FB">
          <v:shape id="_x0000_i1104" type="#_x0000_t75" alt="" style="width:163.15pt;height:29.85pt;mso-width-percent:0;mso-height-percent:0;mso-width-percent:0;mso-height-percent:0" o:ole="">
            <v:imagedata r:id="rId457" o:title=""/>
          </v:shape>
          <o:OLEObject Type="Embed" ProgID="Equation.DSMT4" ShapeID="_x0000_i1104" DrawAspect="Content" ObjectID="_1852133764" r:id="rId458"/>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95</w:instrText>
      </w:r>
      <w:r w:rsidRPr="004A1FD6">
        <w:rPr>
          <w:noProof/>
        </w:rPr>
        <w:fldChar w:fldCharType="end"/>
      </w:r>
      <w:r w:rsidRPr="004A1FD6">
        <w:instrText>)</w:instrText>
      </w:r>
      <w:r w:rsidRPr="004A1FD6">
        <w:fldChar w:fldCharType="end"/>
      </w:r>
    </w:p>
    <w:p w14:paraId="293B9F69" w14:textId="77777777" w:rsidR="00D06663" w:rsidRPr="004A1FD6" w:rsidRDefault="00D06663" w:rsidP="007201A0"/>
    <w:p w14:paraId="6F5F480C" w14:textId="77777777" w:rsidR="00D06663" w:rsidRPr="004A1FD6" w:rsidRDefault="00D06663" w:rsidP="007201A0">
      <w:r w:rsidRPr="004A1FD6">
        <w:t xml:space="preserve">Where the pure quaternion product matrix is given in </w:t>
      </w:r>
      <w:r w:rsidRPr="004A1FD6">
        <w:fldChar w:fldCharType="begin"/>
      </w:r>
      <w:r w:rsidRPr="004A1FD6">
        <w:instrText xml:space="preserve"> GOTOBUTTON ZEqnNum166734  \* MERGEFORMAT </w:instrText>
      </w:r>
      <w:fldSimple w:instr=" REF ZEqnNum166734 \* Charformat \! \* MERGEFORMAT ">
        <w:r w:rsidRPr="004A1FD6">
          <w:instrText>(</w:instrText>
        </w:r>
        <w:r>
          <w:instrText>1</w:instrText>
        </w:r>
        <w:r w:rsidRPr="004A1FD6">
          <w:instrText>.</w:instrText>
        </w:r>
        <w:r>
          <w:instrText>54</w:instrText>
        </w:r>
        <w:r w:rsidRPr="004A1FD6">
          <w:instrText>)</w:instrText>
        </w:r>
      </w:fldSimple>
      <w:r w:rsidRPr="004A1FD6">
        <w:fldChar w:fldCharType="end"/>
      </w:r>
      <w:r w:rsidRPr="004A1FD6">
        <w:t>.</w:t>
      </w:r>
    </w:p>
    <w:p w14:paraId="355BEA73" w14:textId="77777777" w:rsidR="00D06663" w:rsidRPr="004A1FD6" w:rsidRDefault="00D06663" w:rsidP="007201A0"/>
    <w:p w14:paraId="223DFB72" w14:textId="77777777" w:rsidR="00D06663" w:rsidRPr="004A1FD6" w:rsidRDefault="00D06663" w:rsidP="007201A0">
      <w:r w:rsidRPr="004A1FD6">
        <w:tab/>
      </w:r>
      <w:r w:rsidR="0033232D" w:rsidRPr="00784432">
        <w:rPr>
          <w:noProof/>
          <w:position w:val="-10"/>
          <w14:ligatures w14:val="standardContextual"/>
        </w:rPr>
      </w:r>
      <w:r w:rsidR="0033232D" w:rsidRPr="00784432">
        <w:rPr>
          <w:noProof/>
          <w:position w:val="-10"/>
          <w14:ligatures w14:val="standardContextual"/>
        </w:rPr>
        <w:object w:dxaOrig="1500" w:dyaOrig="320" w14:anchorId="3342ACDB">
          <v:shape id="_x0000_i1105" type="#_x0000_t75" alt="" style="width:1in;height:16.1pt;mso-width-percent:0;mso-height-percent:0;mso-width-percent:0;mso-height-percent:0" o:ole="">
            <v:imagedata r:id="rId459" o:title=""/>
          </v:shape>
          <o:OLEObject Type="Embed" ProgID="Equation.DSMT4" ShapeID="_x0000_i1105" DrawAspect="Content" ObjectID="_1852133765" r:id="rId460"/>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96</w:instrText>
      </w:r>
      <w:r w:rsidRPr="004A1FD6">
        <w:rPr>
          <w:noProof/>
        </w:rPr>
        <w:fldChar w:fldCharType="end"/>
      </w:r>
      <w:r w:rsidRPr="004A1FD6">
        <w:instrText>)</w:instrText>
      </w:r>
      <w:r w:rsidRPr="004A1FD6">
        <w:fldChar w:fldCharType="end"/>
      </w:r>
    </w:p>
    <w:p w14:paraId="3EE40AB2" w14:textId="77777777" w:rsidR="00D06663" w:rsidRPr="004A1FD6" w:rsidRDefault="00D06663" w:rsidP="007201A0"/>
    <w:p w14:paraId="4D7B370A" w14:textId="77777777" w:rsidR="00D06663" w:rsidRPr="004A1FD6" w:rsidRDefault="00D06663" w:rsidP="007201A0">
      <w:r w:rsidRPr="004A1FD6">
        <w:t>This doesn’t mean we are assuming constant velocity, only that any deviation from this assumption is characterized by the process noise.  This will allow the filter to accommodate the uncertainty without becoming inconsistent.  The filter has a linear state model in the spatial coordinates, linear velocity, and angular velocity described by the state transition matrix F.</w:t>
      </w:r>
    </w:p>
    <w:p w14:paraId="0AFB5573" w14:textId="77777777" w:rsidR="00D06663" w:rsidRPr="004A1FD6" w:rsidRDefault="00D06663" w:rsidP="007201A0"/>
    <w:p w14:paraId="6709D5F2" w14:textId="77777777" w:rsidR="00D06663" w:rsidRPr="004A1FD6" w:rsidRDefault="00D06663" w:rsidP="007201A0">
      <w:r w:rsidRPr="004A1FD6">
        <w:tab/>
      </w:r>
      <w:r w:rsidR="0033232D" w:rsidRPr="00784432">
        <w:rPr>
          <w:noProof/>
          <w:position w:val="-50"/>
          <w14:ligatures w14:val="standardContextual"/>
        </w:rPr>
      </w:r>
      <w:r w:rsidR="0033232D" w:rsidRPr="00784432">
        <w:rPr>
          <w:noProof/>
          <w:position w:val="-50"/>
          <w14:ligatures w14:val="standardContextual"/>
        </w:rPr>
        <w:object w:dxaOrig="2120" w:dyaOrig="1120" w14:anchorId="0DAB5567">
          <v:shape id="_x0000_i1106" type="#_x0000_t75" alt="" style="width:111.05pt;height:59pt;mso-width-percent:0;mso-height-percent:0;mso-width-percent:0;mso-height-percent:0" o:ole="">
            <v:imagedata r:id="rId461" o:title=""/>
          </v:shape>
          <o:OLEObject Type="Embed" ProgID="Equation.DSMT4" ShapeID="_x0000_i1106" DrawAspect="Content" ObjectID="_1852133766" r:id="rId462"/>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97</w:instrText>
      </w:r>
      <w:r w:rsidRPr="004A1FD6">
        <w:rPr>
          <w:noProof/>
        </w:rPr>
        <w:fldChar w:fldCharType="end"/>
      </w:r>
      <w:r w:rsidRPr="004A1FD6">
        <w:instrText>)</w:instrText>
      </w:r>
      <w:r w:rsidRPr="004A1FD6">
        <w:fldChar w:fldCharType="end"/>
      </w:r>
    </w:p>
    <w:p w14:paraId="7F619574" w14:textId="77777777" w:rsidR="00D06663" w:rsidRPr="004A1FD6" w:rsidRDefault="00D06663" w:rsidP="007201A0">
      <w:r w:rsidRPr="004A1FD6">
        <w:t>The quaternion is propagated by the nonlinear state transition function f(x)</w:t>
      </w:r>
    </w:p>
    <w:p w14:paraId="5DAF7C99" w14:textId="77777777" w:rsidR="00D06663" w:rsidRPr="004A1FD6" w:rsidRDefault="00D06663" w:rsidP="007201A0"/>
    <w:p w14:paraId="304BE45B" w14:textId="77777777" w:rsidR="00D06663" w:rsidRPr="004A1FD6" w:rsidRDefault="00D06663" w:rsidP="007201A0">
      <w:r w:rsidRPr="004A1FD6">
        <w:tab/>
      </w:r>
      <w:r w:rsidR="0033232D" w:rsidRPr="00784432">
        <w:rPr>
          <w:noProof/>
          <w:position w:val="-28"/>
          <w14:ligatures w14:val="standardContextual"/>
        </w:rPr>
      </w:r>
      <w:r w:rsidR="0033232D" w:rsidRPr="00784432">
        <w:rPr>
          <w:noProof/>
          <w:position w:val="-28"/>
          <w14:ligatures w14:val="standardContextual"/>
        </w:rPr>
        <w:object w:dxaOrig="5300" w:dyaOrig="680" w14:anchorId="0729B46E">
          <v:shape id="_x0000_i1107" type="#_x0000_t75" alt="" style="width:268.85pt;height:39.05pt;mso-width-percent:0;mso-height-percent:0;mso-width-percent:0;mso-height-percent:0" o:ole="">
            <v:imagedata r:id="rId463" o:title=""/>
          </v:shape>
          <o:OLEObject Type="Embed" ProgID="Equation.DSMT4" ShapeID="_x0000_i1107" DrawAspect="Content" ObjectID="_1852133767" r:id="rId464"/>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98</w:instrText>
      </w:r>
      <w:r w:rsidRPr="004A1FD6">
        <w:rPr>
          <w:noProof/>
        </w:rPr>
        <w:fldChar w:fldCharType="end"/>
      </w:r>
      <w:r w:rsidRPr="004A1FD6">
        <w:instrText>)</w:instrText>
      </w:r>
      <w:r w:rsidRPr="004A1FD6">
        <w:fldChar w:fldCharType="end"/>
      </w:r>
    </w:p>
    <w:p w14:paraId="6A844AAD" w14:textId="77777777" w:rsidR="00D06663" w:rsidRPr="004A1FD6" w:rsidRDefault="00D06663" w:rsidP="007201A0">
      <w:r w:rsidRPr="004A1FD6">
        <w:tab/>
      </w:r>
      <w:r w:rsidR="0033232D" w:rsidRPr="00784432">
        <w:rPr>
          <w:noProof/>
          <w:position w:val="-68"/>
          <w14:ligatures w14:val="standardContextual"/>
        </w:rPr>
      </w:r>
      <w:r w:rsidR="0033232D" w:rsidRPr="00784432">
        <w:rPr>
          <w:noProof/>
          <w:position w:val="-68"/>
          <w14:ligatures w14:val="standardContextual"/>
        </w:rPr>
        <w:object w:dxaOrig="3500" w:dyaOrig="1480" w14:anchorId="7C23DC92">
          <v:shape id="_x0000_i1108" type="#_x0000_t75" alt="" style="width:170.05pt;height:1in;mso-width-percent:0;mso-height-percent:0;mso-width-percent:0;mso-height-percent:0" o:ole="">
            <v:imagedata r:id="rId465" o:title=""/>
          </v:shape>
          <o:OLEObject Type="Embed" ProgID="Equation.DSMT4" ShapeID="_x0000_i1108" DrawAspect="Content" ObjectID="_1852133768" r:id="rId466"/>
        </w:object>
      </w:r>
      <w:r w:rsidRPr="004A1FD6">
        <w:t xml:space="preserve"> </w:t>
      </w:r>
    </w:p>
    <w:p w14:paraId="7031C3F5" w14:textId="77777777" w:rsidR="00D06663" w:rsidRPr="004A1FD6" w:rsidRDefault="00D06663" w:rsidP="007201A0"/>
    <w:p w14:paraId="40378A89" w14:textId="77777777" w:rsidR="00D06663" w:rsidRPr="004A1FD6" w:rsidRDefault="00D06663" w:rsidP="007201A0">
      <w:r w:rsidRPr="004A1FD6">
        <w:t>The 4 x 7 Jacobian matrix for the non linear portion of the state transition is (each non unity value should have T/2 factor)</w:t>
      </w:r>
    </w:p>
    <w:p w14:paraId="2DCA7F44" w14:textId="77777777" w:rsidR="00D06663" w:rsidRPr="004A1FD6" w:rsidRDefault="00D06663" w:rsidP="007201A0">
      <w:r w:rsidRPr="004A1FD6">
        <w:tab/>
      </w:r>
      <w:r w:rsidR="0033232D" w:rsidRPr="00784432">
        <w:rPr>
          <w:noProof/>
          <w:position w:val="-68"/>
          <w14:ligatures w14:val="standardContextual"/>
        </w:rPr>
      </w:r>
      <w:r w:rsidR="0033232D" w:rsidRPr="00784432">
        <w:rPr>
          <w:noProof/>
          <w:position w:val="-68"/>
          <w14:ligatures w14:val="standardContextual"/>
        </w:rPr>
        <w:object w:dxaOrig="5560" w:dyaOrig="1480" w14:anchorId="0286E98F">
          <v:shape id="_x0000_i1109" type="#_x0000_t75" alt="" style="width:281.1pt;height:1in;mso-width-percent:0;mso-height-percent:0;mso-width-percent:0;mso-height-percent:0" o:ole="">
            <v:imagedata r:id="rId467" o:title=""/>
          </v:shape>
          <o:OLEObject Type="Embed" ProgID="Equation.DSMT4" ShapeID="_x0000_i1109" DrawAspect="Content" ObjectID="_1852133769" r:id="rId468"/>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94" w:name="ZEqnNum205053"/>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99</w:instrText>
      </w:r>
      <w:r w:rsidRPr="004A1FD6">
        <w:rPr>
          <w:noProof/>
        </w:rPr>
        <w:fldChar w:fldCharType="end"/>
      </w:r>
      <w:r w:rsidRPr="004A1FD6">
        <w:instrText>)</w:instrText>
      </w:r>
      <w:bookmarkEnd w:id="94"/>
      <w:r w:rsidRPr="004A1FD6">
        <w:fldChar w:fldCharType="end"/>
      </w:r>
    </w:p>
    <w:p w14:paraId="4C8110D8" w14:textId="77777777" w:rsidR="00D06663" w:rsidRPr="004A1FD6" w:rsidRDefault="00D06663" w:rsidP="007201A0"/>
    <w:p w14:paraId="0E7010B4" w14:textId="77777777" w:rsidR="00D06663" w:rsidRPr="004A1FD6" w:rsidRDefault="00D06663" w:rsidP="007201A0">
      <w:r w:rsidRPr="004A1FD6">
        <w:tab/>
      </w:r>
      <w:r w:rsidR="0033232D" w:rsidRPr="00784432">
        <w:rPr>
          <w:noProof/>
          <w:position w:val="-156"/>
          <w14:ligatures w14:val="standardContextual"/>
        </w:rPr>
      </w:r>
      <w:r w:rsidR="0033232D" w:rsidRPr="00784432">
        <w:rPr>
          <w:noProof/>
          <w:position w:val="-156"/>
          <w14:ligatures w14:val="standardContextual"/>
        </w:rPr>
        <w:object w:dxaOrig="3580" w:dyaOrig="3240" w14:anchorId="19463353">
          <v:shape id="_x0000_i1110" type="#_x0000_t75" alt="" style="width:183.05pt;height:163.15pt;mso-width-percent:0;mso-height-percent:0;mso-width-percent:0;mso-height-percent:0" o:ole="">
            <v:imagedata r:id="rId469" o:title=""/>
          </v:shape>
          <o:OLEObject Type="Embed" ProgID="Equation.DSMT4" ShapeID="_x0000_i1110" DrawAspect="Content" ObjectID="_1852133770" r:id="rId470"/>
        </w:object>
      </w:r>
      <w:r w:rsidRPr="004A1FD6">
        <w:t xml:space="preserve"> </w:t>
      </w:r>
    </w:p>
    <w:p w14:paraId="7C3D81E2" w14:textId="77777777" w:rsidR="00D06663" w:rsidRPr="004A1FD6" w:rsidRDefault="00D06663" w:rsidP="007201A0"/>
    <w:p w14:paraId="5EACB9A7" w14:textId="77777777" w:rsidR="00D06663" w:rsidRPr="004A1FD6" w:rsidRDefault="00D06663" w:rsidP="007201A0"/>
    <w:p w14:paraId="235B33EE" w14:textId="77777777" w:rsidR="00D06663" w:rsidRPr="004A1FD6" w:rsidRDefault="00D06663" w:rsidP="007201A0"/>
    <w:p w14:paraId="7CE3F964" w14:textId="77777777" w:rsidR="00D06663" w:rsidRPr="004A1FD6" w:rsidRDefault="00D06663" w:rsidP="007201A0">
      <w:r w:rsidRPr="004A1FD6">
        <w:lastRenderedPageBreak/>
        <w:t xml:space="preserve">Measurements consist of the 3D world position </w:t>
      </w:r>
      <w:r w:rsidR="0033232D" w:rsidRPr="00784432">
        <w:rPr>
          <w:noProof/>
          <w:position w:val="-12"/>
          <w14:ligatures w14:val="standardContextual"/>
        </w:rPr>
      </w:r>
      <w:r w:rsidR="0033232D" w:rsidRPr="00784432">
        <w:rPr>
          <w:noProof/>
          <w:position w:val="-12"/>
          <w14:ligatures w14:val="standardContextual"/>
        </w:rPr>
        <w:object w:dxaOrig="600" w:dyaOrig="360" w14:anchorId="10B181B9">
          <v:shape id="_x0000_i1111" type="#_x0000_t75" alt="" style="width:26.05pt;height:19.15pt;mso-width-percent:0;mso-height-percent:0;mso-width-percent:0;mso-height-percent:0" o:ole="">
            <v:imagedata r:id="rId471" o:title=""/>
          </v:shape>
          <o:OLEObject Type="Embed" ProgID="Equation.DSMT4" ShapeID="_x0000_i1111" DrawAspect="Content" ObjectID="_1852133771" r:id="rId472"/>
        </w:object>
      </w:r>
      <w:r w:rsidRPr="004A1FD6">
        <w:t xml:space="preserve"> of stationary landmarks detected in the image.  These landmarks are converted to body coordinates via the estimated extrinsic parameters (R(q) and r(t)) and projected onto the sensor plane using known camera intrinsic matrix </w:t>
      </w:r>
      <w:r w:rsidR="0033232D" w:rsidRPr="00784432">
        <w:rPr>
          <w:noProof/>
          <w:position w:val="-4"/>
          <w14:ligatures w14:val="standardContextual"/>
        </w:rPr>
      </w:r>
      <w:r w:rsidR="0033232D" w:rsidRPr="00784432">
        <w:rPr>
          <w:noProof/>
          <w:position w:val="-4"/>
          <w14:ligatures w14:val="standardContextual"/>
        </w:rPr>
        <w:object w:dxaOrig="279" w:dyaOrig="260" w14:anchorId="3EE33DFC">
          <v:shape id="_x0000_i1112" type="#_x0000_t75" alt="" style="width:13pt;height:13pt;mso-width-percent:0;mso-height-percent:0;mso-width-percent:0;mso-height-percent:0" o:ole="">
            <v:imagedata r:id="rId473" o:title=""/>
          </v:shape>
          <o:OLEObject Type="Embed" ProgID="Equation.DSMT4" ShapeID="_x0000_i1112" DrawAspect="Content" ObjectID="_1852133772" r:id="rId474"/>
        </w:object>
      </w:r>
      <w:r w:rsidRPr="004A1FD6">
        <w:t xml:space="preserve">.  The position of the camera (body frame B) relative to the world frame (W) is given by r(t) which is the vector pointing from the world origin to the camera center. The matrix which converts world to body is R which is a function of the estimated camera pose contained in the quaternion state vector.  The transformation from 3D to </w:t>
      </w:r>
      <w:r>
        <w:t>sensor frame coordinate (uk,vk,f)</w:t>
      </w:r>
      <w:r w:rsidRPr="004A1FD6">
        <w:t xml:space="preserve"> is given by </w:t>
      </w:r>
    </w:p>
    <w:p w14:paraId="50E3598D" w14:textId="77777777" w:rsidR="00D06663" w:rsidRPr="004A1FD6" w:rsidRDefault="00D06663" w:rsidP="007201A0"/>
    <w:p w14:paraId="3CEF698A" w14:textId="77777777" w:rsidR="00D06663" w:rsidRPr="004A1FD6" w:rsidRDefault="00D06663" w:rsidP="007201A0">
      <w:r w:rsidRPr="004A1FD6">
        <w:tab/>
      </w:r>
      <w:r w:rsidR="0033232D" w:rsidRPr="00784432">
        <w:rPr>
          <w:noProof/>
          <w:position w:val="-12"/>
          <w14:ligatures w14:val="standardContextual"/>
        </w:rPr>
      </w:r>
      <w:r w:rsidR="0033232D" w:rsidRPr="00784432">
        <w:rPr>
          <w:noProof/>
          <w:position w:val="-12"/>
          <w14:ligatures w14:val="standardContextual"/>
        </w:rPr>
        <w:object w:dxaOrig="2060" w:dyaOrig="360" w14:anchorId="75674B4F">
          <v:shape id="_x0000_i1113" type="#_x0000_t75" alt="" style="width:98.05pt;height:19.15pt;mso-width-percent:0;mso-height-percent:0;mso-width-percent:0;mso-height-percent:0" o:ole="">
            <v:imagedata r:id="rId475" o:title=""/>
          </v:shape>
          <o:OLEObject Type="Embed" ProgID="Equation.DSMT4" ShapeID="_x0000_i1113" DrawAspect="Content" ObjectID="_1852133773" r:id="rId476"/>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95" w:name="ZEqnNum909133"/>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100</w:instrText>
      </w:r>
      <w:r w:rsidRPr="004A1FD6">
        <w:rPr>
          <w:noProof/>
        </w:rPr>
        <w:fldChar w:fldCharType="end"/>
      </w:r>
      <w:r w:rsidRPr="004A1FD6">
        <w:instrText>)</w:instrText>
      </w:r>
      <w:bookmarkEnd w:id="95"/>
      <w:r w:rsidRPr="004A1FD6">
        <w:fldChar w:fldCharType="end"/>
      </w:r>
    </w:p>
    <w:p w14:paraId="47B09B83" w14:textId="77777777" w:rsidR="00D06663" w:rsidRPr="004A1FD6" w:rsidRDefault="00D06663" w:rsidP="007201A0">
      <w:r w:rsidRPr="004A1FD6">
        <w:tab/>
      </w:r>
      <w:r w:rsidR="0033232D" w:rsidRPr="00784432">
        <w:rPr>
          <w:noProof/>
          <w:position w:val="-12"/>
          <w14:ligatures w14:val="standardContextual"/>
        </w:rPr>
      </w:r>
      <w:r w:rsidR="0033232D" w:rsidRPr="00784432">
        <w:rPr>
          <w:noProof/>
          <w:position w:val="-12"/>
          <w14:ligatures w14:val="standardContextual"/>
        </w:rPr>
        <w:object w:dxaOrig="1240" w:dyaOrig="360" w14:anchorId="18A16527">
          <v:shape id="_x0000_i1114" type="#_x0000_t75" alt="" style="width:65.1pt;height:19.15pt;mso-width-percent:0;mso-height-percent:0;mso-width-percent:0;mso-height-percent:0" o:ole="">
            <v:imagedata r:id="rId477" o:title=""/>
          </v:shape>
          <o:OLEObject Type="Embed" ProgID="Equation.DSMT4" ShapeID="_x0000_i1114" DrawAspect="Content" ObjectID="_1852133774" r:id="rId478"/>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101</w:instrText>
      </w:r>
      <w:r w:rsidRPr="004A1FD6">
        <w:rPr>
          <w:noProof/>
        </w:rPr>
        <w:fldChar w:fldCharType="end"/>
      </w:r>
      <w:r w:rsidRPr="004A1FD6">
        <w:instrText>)</w:instrText>
      </w:r>
      <w:r w:rsidRPr="004A1FD6">
        <w:fldChar w:fldCharType="end"/>
      </w:r>
    </w:p>
    <w:p w14:paraId="5D4ADC43" w14:textId="77777777" w:rsidR="00D06663" w:rsidRPr="004A1FD6" w:rsidRDefault="00D06663" w:rsidP="007201A0"/>
    <w:p w14:paraId="1BF0D0DB" w14:textId="77777777" w:rsidR="00D06663" w:rsidRPr="004A1FD6" w:rsidRDefault="00D06663" w:rsidP="007201A0">
      <w:r w:rsidRPr="004A1FD6">
        <w:t xml:space="preserve">The measurement model </w:t>
      </w:r>
      <w:r w:rsidR="0033232D" w:rsidRPr="00784432">
        <w:rPr>
          <w:noProof/>
          <w:position w:val="-10"/>
          <w14:ligatures w14:val="standardContextual"/>
        </w:rPr>
      </w:r>
      <w:r w:rsidR="0033232D" w:rsidRPr="00784432">
        <w:rPr>
          <w:noProof/>
          <w:position w:val="-10"/>
          <w14:ligatures w14:val="standardContextual"/>
        </w:rPr>
        <w:object w:dxaOrig="499" w:dyaOrig="320" w14:anchorId="79CA0AB7">
          <v:shape id="_x0000_i1115" type="#_x0000_t75" alt="" style="width:19.15pt;height:13pt;mso-width-percent:0;mso-height-percent:0;mso-width-percent:0;mso-height-percent:0" o:ole="">
            <v:imagedata r:id="rId479" o:title=""/>
          </v:shape>
          <o:OLEObject Type="Embed" ProgID="Equation.DSMT4" ShapeID="_x0000_i1115" DrawAspect="Content" ObjectID="_1852133775" r:id="rId480"/>
        </w:object>
      </w:r>
      <w:r w:rsidRPr="004A1FD6">
        <w:t xml:space="preserve"> which relates states to an observation </w:t>
      </w:r>
      <w:r w:rsidR="0033232D" w:rsidRPr="00784432">
        <w:rPr>
          <w:noProof/>
          <w:position w:val="-12"/>
          <w14:ligatures w14:val="standardContextual"/>
        </w:rPr>
      </w:r>
      <w:r w:rsidR="0033232D" w:rsidRPr="00784432">
        <w:rPr>
          <w:noProof/>
          <w:position w:val="-12"/>
          <w14:ligatures w14:val="standardContextual"/>
        </w:rPr>
        <w:object w:dxaOrig="279" w:dyaOrig="360" w14:anchorId="6BA752BD">
          <v:shape id="_x0000_i1116" type="#_x0000_t75" alt="" style="width:13pt;height:19.15pt;mso-width-percent:0;mso-height-percent:0;mso-width-percent:0;mso-height-percent:0" o:ole="">
            <v:imagedata r:id="rId481" o:title=""/>
          </v:shape>
          <o:OLEObject Type="Embed" ProgID="Equation.DSMT4" ShapeID="_x0000_i1116" DrawAspect="Content" ObjectID="_1852133776" r:id="rId482"/>
        </w:object>
      </w:r>
      <w:r w:rsidRPr="004A1FD6">
        <w:t xml:space="preserve"> and finally to pixel location </w:t>
      </w:r>
      <w:r w:rsidR="0033232D" w:rsidRPr="00784432">
        <w:rPr>
          <w:noProof/>
          <w:position w:val="-12"/>
          <w14:ligatures w14:val="standardContextual"/>
        </w:rPr>
      </w:r>
      <w:r w:rsidR="0033232D" w:rsidRPr="00784432">
        <w:rPr>
          <w:noProof/>
          <w:position w:val="-12"/>
          <w14:ligatures w14:val="standardContextual"/>
        </w:rPr>
        <w:object w:dxaOrig="1219" w:dyaOrig="360" w14:anchorId="7B9C6B61">
          <v:shape id="_x0000_i1117" type="#_x0000_t75" alt="" style="width:59pt;height:19.15pt;mso-width-percent:0;mso-height-percent:0;mso-width-percent:0;mso-height-percent:0" o:ole="">
            <v:imagedata r:id="rId483" o:title=""/>
          </v:shape>
          <o:OLEObject Type="Embed" ProgID="Equation.DSMT4" ShapeID="_x0000_i1117" DrawAspect="Content" ObjectID="_1852133777" r:id="rId484"/>
        </w:object>
      </w:r>
      <w:r w:rsidRPr="004A1FD6">
        <w:t xml:space="preserve"> is </w:t>
      </w:r>
    </w:p>
    <w:p w14:paraId="00892539" w14:textId="77777777" w:rsidR="00D06663" w:rsidRPr="004A1FD6" w:rsidRDefault="00D06663" w:rsidP="007201A0">
      <w:r w:rsidRPr="004A1FD6">
        <w:tab/>
      </w:r>
      <w:r w:rsidR="0033232D" w:rsidRPr="00784432">
        <w:rPr>
          <w:noProof/>
          <w:position w:val="-12"/>
          <w14:ligatures w14:val="standardContextual"/>
        </w:rPr>
      </w:r>
      <w:r w:rsidR="0033232D" w:rsidRPr="00784432">
        <w:rPr>
          <w:noProof/>
          <w:position w:val="-12"/>
          <w14:ligatures w14:val="standardContextual"/>
        </w:rPr>
        <w:object w:dxaOrig="3040" w:dyaOrig="380" w14:anchorId="156B582D">
          <v:shape id="_x0000_i1118" type="#_x0000_t75" alt="" style="width:150.9pt;height:19.15pt;mso-width-percent:0;mso-height-percent:0;mso-width-percent:0;mso-height-percent:0" o:ole="">
            <v:imagedata r:id="rId485" o:title=""/>
          </v:shape>
          <o:OLEObject Type="Embed" ProgID="Equation.DSMT4" ShapeID="_x0000_i1118" DrawAspect="Content" ObjectID="_1852133778" r:id="rId486"/>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102</w:instrText>
      </w:r>
      <w:r w:rsidRPr="004A1FD6">
        <w:rPr>
          <w:noProof/>
        </w:rPr>
        <w:fldChar w:fldCharType="end"/>
      </w:r>
      <w:r w:rsidRPr="004A1FD6">
        <w:instrText>)</w:instrText>
      </w:r>
      <w:r w:rsidRPr="004A1FD6">
        <w:fldChar w:fldCharType="end"/>
      </w:r>
    </w:p>
    <w:p w14:paraId="2865B002" w14:textId="77777777" w:rsidR="00D06663" w:rsidRPr="004A1FD6" w:rsidRDefault="00D06663" w:rsidP="007201A0"/>
    <w:p w14:paraId="601E0E53" w14:textId="77777777" w:rsidR="00D06663" w:rsidRPr="004A1FD6" w:rsidRDefault="00D06663" w:rsidP="007201A0">
      <w:r w:rsidRPr="004A1FD6">
        <w:t xml:space="preserve">In </w:t>
      </w:r>
      <w:r w:rsidRPr="004A1FD6">
        <w:fldChar w:fldCharType="begin"/>
      </w:r>
      <w:r w:rsidRPr="004A1FD6">
        <w:instrText xml:space="preserve"> GOTOBUTTON ZEqnNum909133  \* MERGEFORMAT </w:instrText>
      </w:r>
      <w:fldSimple w:instr=" REF ZEqnNum909133 \* Charformat \! \* MERGEFORMAT ">
        <w:r w:rsidRPr="004A1FD6">
          <w:instrText>(</w:instrText>
        </w:r>
        <w:r>
          <w:instrText>1</w:instrText>
        </w:r>
        <w:r w:rsidRPr="004A1FD6">
          <w:instrText>.</w:instrText>
        </w:r>
        <w:r>
          <w:instrText>100</w:instrText>
        </w:r>
        <w:r w:rsidRPr="004A1FD6">
          <w:instrText>)</w:instrText>
        </w:r>
      </w:fldSimple>
      <w:r w:rsidRPr="004A1FD6">
        <w:fldChar w:fldCharType="end"/>
      </w:r>
      <w:r w:rsidRPr="004A1FD6">
        <w:t xml:space="preserve"> R is expressed in terms of its corresponding quaternion via </w:t>
      </w:r>
      <w:r w:rsidRPr="004A1FD6">
        <w:fldChar w:fldCharType="begin"/>
      </w:r>
      <w:r w:rsidRPr="004A1FD6">
        <w:instrText xml:space="preserve"> GOTOBUTTON ZEqnNum799808  \* MERGEFORMAT </w:instrText>
      </w:r>
      <w:fldSimple w:instr=" REF ZEqnNum799808 \* Charformat \! \* MERGEFORMAT ">
        <w:r w:rsidRPr="004A1FD6">
          <w:instrText>(</w:instrText>
        </w:r>
        <w:r>
          <w:instrText>1</w:instrText>
        </w:r>
        <w:r w:rsidRPr="004A1FD6">
          <w:instrText>.</w:instrText>
        </w:r>
        <w:r>
          <w:instrText>46</w:instrText>
        </w:r>
        <w:r w:rsidRPr="004A1FD6">
          <w:instrText>)</w:instrText>
        </w:r>
      </w:fldSimple>
      <w:r w:rsidRPr="004A1FD6">
        <w:fldChar w:fldCharType="end"/>
      </w:r>
      <w:r w:rsidRPr="004A1FD6">
        <w:t>.  These measurements are then stacked up to yield the measurement vector</w:t>
      </w:r>
    </w:p>
    <w:p w14:paraId="7C186412" w14:textId="77777777" w:rsidR="00D06663" w:rsidRPr="004A1FD6" w:rsidRDefault="00D06663" w:rsidP="007201A0"/>
    <w:p w14:paraId="4EC40DEF" w14:textId="77777777" w:rsidR="00D06663" w:rsidRPr="004A1FD6" w:rsidRDefault="00D06663" w:rsidP="007201A0">
      <w:r w:rsidRPr="004A1FD6">
        <w:tab/>
      </w:r>
      <w:r w:rsidR="0033232D" w:rsidRPr="00784432">
        <w:rPr>
          <w:noProof/>
          <w:position w:val="-14"/>
          <w14:ligatures w14:val="standardContextual"/>
        </w:rPr>
      </w:r>
      <w:r w:rsidR="0033232D" w:rsidRPr="00784432">
        <w:rPr>
          <w:noProof/>
          <w:position w:val="-14"/>
          <w14:ligatures w14:val="standardContextual"/>
        </w:rPr>
        <w:object w:dxaOrig="2240" w:dyaOrig="440" w14:anchorId="16622E72">
          <v:shape id="_x0000_i1119" type="#_x0000_t75" alt="" style="width:117.95pt;height:19.15pt;mso-width-percent:0;mso-height-percent:0;mso-width-percent:0;mso-height-percent:0" o:ole="">
            <v:imagedata r:id="rId487" o:title=""/>
          </v:shape>
          <o:OLEObject Type="Embed" ProgID="Equation.DSMT4" ShapeID="_x0000_i1119" DrawAspect="Content" ObjectID="_1852133779" r:id="rId488"/>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103</w:instrText>
      </w:r>
      <w:r w:rsidRPr="004A1FD6">
        <w:rPr>
          <w:noProof/>
        </w:rPr>
        <w:fldChar w:fldCharType="end"/>
      </w:r>
      <w:r w:rsidRPr="004A1FD6">
        <w:instrText>)</w:instrText>
      </w:r>
      <w:r w:rsidRPr="004A1FD6">
        <w:fldChar w:fldCharType="end"/>
      </w:r>
    </w:p>
    <w:p w14:paraId="52576C5B" w14:textId="77777777" w:rsidR="00D06663" w:rsidRPr="004A1FD6" w:rsidRDefault="00D06663" w:rsidP="007201A0"/>
    <w:p w14:paraId="7EE4B36D" w14:textId="77777777" w:rsidR="00D06663" w:rsidRPr="004A1FD6" w:rsidRDefault="0033232D" w:rsidP="007201A0">
      <w:r w:rsidRPr="00784432">
        <w:rPr>
          <w:noProof/>
          <w:position w:val="-60"/>
          <w14:ligatures w14:val="standardContextual"/>
        </w:rPr>
      </w:r>
      <w:r w:rsidR="0033232D" w:rsidRPr="00784432">
        <w:rPr>
          <w:noProof/>
          <w:position w:val="-60"/>
          <w14:ligatures w14:val="standardContextual"/>
        </w:rPr>
        <w:object w:dxaOrig="8660" w:dyaOrig="2360" w14:anchorId="745A2D2D">
          <v:shape id="_x0000_i1120" type="#_x0000_t75" alt="" style="width:6in;height:117.95pt;mso-width-percent:0;mso-height-percent:0;mso-width-percent:0;mso-height-percent:0" o:ole="">
            <v:imagedata r:id="rId489" o:title=""/>
          </v:shape>
          <o:OLEObject Type="Embed" ProgID="Equation.DSMT4" ShapeID="_x0000_i1120" DrawAspect="Content" ObjectID="_1852133780" r:id="rId490"/>
        </w:object>
      </w:r>
      <w:r w:rsidR="00D06663" w:rsidRPr="004A1FD6">
        <w:t xml:space="preserve"> </w:t>
      </w:r>
    </w:p>
    <w:p w14:paraId="26C44AAB" w14:textId="77777777" w:rsidR="00D06663" w:rsidRPr="004A1FD6" w:rsidRDefault="00D06663" w:rsidP="007201A0">
      <w:r w:rsidRPr="004A1FD6">
        <w:tab/>
      </w:r>
      <w:r w:rsidR="0033232D" w:rsidRPr="00784432">
        <w:rPr>
          <w:noProof/>
          <w:position w:val="-60"/>
          <w14:ligatures w14:val="standardContextual"/>
        </w:rPr>
      </w:r>
      <w:r w:rsidR="0033232D" w:rsidRPr="00784432">
        <w:rPr>
          <w:noProof/>
          <w:position w:val="-60"/>
          <w14:ligatures w14:val="standardContextual"/>
        </w:rPr>
        <w:object w:dxaOrig="8660" w:dyaOrig="2360" w14:anchorId="38B4961F">
          <v:shape id="_x0000_i1121" type="#_x0000_t75" alt="" style="width:6in;height:117.95pt;mso-width-percent:0;mso-height-percent:0;mso-width-percent:0;mso-height-percent:0" o:ole="">
            <v:imagedata r:id="rId491" o:title=""/>
          </v:shape>
          <o:OLEObject Type="Embed" ProgID="Equation.DSMT4" ShapeID="_x0000_i1121" DrawAspect="Content" ObjectID="_1852133781" r:id="rId492"/>
        </w:object>
      </w:r>
      <w:r w:rsidRPr="004A1FD6">
        <w:t xml:space="preserve"> </w:t>
      </w:r>
    </w:p>
    <w:p w14:paraId="53715584" w14:textId="77777777" w:rsidR="00D06663" w:rsidRPr="004A1FD6" w:rsidRDefault="00D06663" w:rsidP="007201A0"/>
    <w:p w14:paraId="3DEA8929" w14:textId="77777777" w:rsidR="00D06663" w:rsidRPr="004A1FD6" w:rsidRDefault="00D06663" w:rsidP="007201A0"/>
    <w:p w14:paraId="699CCC6C" w14:textId="77777777" w:rsidR="00D06663" w:rsidRPr="004A1FD6" w:rsidRDefault="00D06663" w:rsidP="007201A0">
      <w:r w:rsidRPr="004A1FD6">
        <w:t>The 2K x (N+3K) Jacobian matrix for this transformation is found using a symbolic tool and has nonzero entries for example looking like</w:t>
      </w:r>
    </w:p>
    <w:p w14:paraId="3F5B45F8" w14:textId="77777777" w:rsidR="00D06663" w:rsidRPr="004A1FD6" w:rsidRDefault="00D06663" w:rsidP="007201A0"/>
    <w:p w14:paraId="2B9802CD" w14:textId="77777777" w:rsidR="00D06663" w:rsidRPr="004A1FD6" w:rsidRDefault="00D06663" w:rsidP="007201A0">
      <w:r w:rsidRPr="004A1FD6">
        <w:lastRenderedPageBreak/>
        <w:tab/>
      </w:r>
      <w:r w:rsidR="0033232D" w:rsidRPr="00784432">
        <w:rPr>
          <w:noProof/>
          <w:position w:val="-192"/>
          <w14:ligatures w14:val="standardContextual"/>
        </w:rPr>
      </w:r>
      <w:r w:rsidR="0033232D" w:rsidRPr="00784432">
        <w:rPr>
          <w:noProof/>
          <w:position w:val="-192"/>
          <w14:ligatures w14:val="standardContextual"/>
        </w:rPr>
        <w:object w:dxaOrig="9940" w:dyaOrig="3960" w14:anchorId="796A2E04">
          <v:shape id="_x0000_i1122" type="#_x0000_t75" alt="" style="width:497.1pt;height:202.2pt;mso-width-percent:0;mso-height-percent:0;mso-width-percent:0;mso-height-percent:0" o:ole="">
            <v:imagedata r:id="rId493" o:title=""/>
          </v:shape>
          <o:OLEObject Type="Embed" ProgID="Equation.DSMT4" ShapeID="_x0000_i1122" DrawAspect="Content" ObjectID="_1852133782" r:id="rId494"/>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104</w:instrText>
      </w:r>
      <w:r w:rsidRPr="004A1FD6">
        <w:rPr>
          <w:noProof/>
        </w:rPr>
        <w:fldChar w:fldCharType="end"/>
      </w:r>
      <w:r w:rsidRPr="004A1FD6">
        <w:instrText>)</w:instrText>
      </w:r>
      <w:r w:rsidRPr="004A1FD6">
        <w:fldChar w:fldCharType="end"/>
      </w:r>
    </w:p>
    <w:p w14:paraId="01B045CC" w14:textId="77777777" w:rsidR="00D06663" w:rsidRPr="004A1FD6" w:rsidRDefault="00D06663" w:rsidP="007201A0"/>
    <w:p w14:paraId="627255FC" w14:textId="77777777" w:rsidR="00D06663" w:rsidRPr="004A1FD6" w:rsidRDefault="00D06663" w:rsidP="007201A0"/>
    <w:p w14:paraId="57598B33" w14:textId="77777777" w:rsidR="00D06663" w:rsidRPr="004A1FD6" w:rsidRDefault="00D06663" w:rsidP="007201A0"/>
    <w:p w14:paraId="213E0E87" w14:textId="77777777" w:rsidR="00D06663" w:rsidRPr="004A1FD6" w:rsidRDefault="00D06663" w:rsidP="007201A0">
      <w:r w:rsidRPr="004A1FD6">
        <w:t>The kth 1x13 row is made up of derivatives wrt uk and the camera state, and similarly for the (k+1)th row fort vk wrt the camera state.  Entries beyond 13 column are composed of the kth set of 3 derivatives wrt yk. Since the landmarks are independent, the second part of the H matrix exhibits a block structure, shifting by 2x3 matrix of zeros for each landmark.</w:t>
      </w:r>
    </w:p>
    <w:p w14:paraId="64C01334" w14:textId="77777777" w:rsidR="00D06663" w:rsidRPr="004A1FD6" w:rsidRDefault="00D06663" w:rsidP="007201A0"/>
    <w:p w14:paraId="37AD9AA4" w14:textId="77777777" w:rsidR="00D06663" w:rsidRPr="004A1FD6" w:rsidRDefault="00D06663" w:rsidP="007201A0"/>
    <w:p w14:paraId="1A125CDF" w14:textId="77777777" w:rsidR="00D06663" w:rsidRPr="004A1FD6" w:rsidRDefault="00D06663" w:rsidP="007201A0"/>
    <w:p w14:paraId="4D81A1F1" w14:textId="77777777" w:rsidR="00D06663" w:rsidRPr="004A1FD6" w:rsidRDefault="00D06663" w:rsidP="007201A0"/>
    <w:p w14:paraId="012E669B" w14:textId="77777777" w:rsidR="00D06663" w:rsidRPr="004C74AD" w:rsidRDefault="00D06663" w:rsidP="007201A0">
      <w:pPr>
        <w:pStyle w:val="Heading2"/>
        <w:rPr>
          <w:rFonts w:cs="Times New Roman"/>
        </w:rPr>
      </w:pPr>
      <w:bookmarkStart w:id="96" w:name="_Toc209787806"/>
      <w:bookmarkStart w:id="97" w:name="_Toc229857496"/>
      <w:bookmarkStart w:id="98" w:name="_Toc229926549"/>
      <w:r w:rsidRPr="004A1FD6">
        <w:rPr>
          <w:rFonts w:cs="Times New Roman"/>
        </w:rPr>
        <w:t>Stereo SLAM</w:t>
      </w:r>
      <w:bookmarkEnd w:id="96"/>
      <w:bookmarkEnd w:id="97"/>
      <w:bookmarkEnd w:id="98"/>
    </w:p>
    <w:p w14:paraId="6C2309CB" w14:textId="77777777" w:rsidR="00D06663" w:rsidRPr="004A1FD6" w:rsidRDefault="00D06663" w:rsidP="007201A0">
      <w:pPr>
        <w:pStyle w:val="Heading2"/>
        <w:rPr>
          <w:rFonts w:cs="Times New Roman"/>
        </w:rPr>
      </w:pPr>
      <w:bookmarkStart w:id="99" w:name="_Toc209787807"/>
      <w:bookmarkStart w:id="100" w:name="_Toc229857497"/>
      <w:bookmarkStart w:id="101" w:name="_Toc229926550"/>
      <w:r w:rsidRPr="004A1FD6">
        <w:rPr>
          <w:rFonts w:cs="Times New Roman"/>
        </w:rPr>
        <w:t>Depth SLAM</w:t>
      </w:r>
      <w:bookmarkEnd w:id="99"/>
      <w:bookmarkEnd w:id="100"/>
      <w:bookmarkEnd w:id="101"/>
    </w:p>
    <w:p w14:paraId="173BA783" w14:textId="77777777" w:rsidR="00D06663" w:rsidRDefault="00D06663" w:rsidP="00DA30FA">
      <w:pPr>
        <w:pStyle w:val="Heading2"/>
      </w:pPr>
      <w:bookmarkStart w:id="102" w:name="_Toc229857498"/>
      <w:bookmarkStart w:id="103" w:name="_Toc229926551"/>
      <w:r>
        <w:t>Multistate Constraint EKF</w:t>
      </w:r>
      <w:bookmarkEnd w:id="102"/>
      <w:bookmarkEnd w:id="103"/>
    </w:p>
    <w:p w14:paraId="7E3950B5" w14:textId="77777777" w:rsidR="0009521E" w:rsidRDefault="0009521E" w:rsidP="0009521E"/>
    <w:p w14:paraId="0677A93D" w14:textId="25D602ED" w:rsidR="0009521E" w:rsidRPr="0009521E" w:rsidRDefault="0009521E" w:rsidP="0009521E">
      <w:r>
        <w:t>MSCKF does not store landmark positions.  It keeps a record of M camera poses.</w:t>
      </w:r>
    </w:p>
    <w:p w14:paraId="669607B5" w14:textId="77777777" w:rsidR="00D06663" w:rsidRDefault="00D06663" w:rsidP="00DA30FA">
      <w:pPr>
        <w:pStyle w:val="Heading2"/>
      </w:pPr>
      <w:bookmarkStart w:id="104" w:name="_Toc229857499"/>
      <w:bookmarkStart w:id="105" w:name="_Toc229926552"/>
      <w:r>
        <w:t>Factor Graphs and Nonlinear Least Squares</w:t>
      </w:r>
      <w:bookmarkEnd w:id="104"/>
      <w:bookmarkEnd w:id="105"/>
    </w:p>
    <w:p w14:paraId="24B290A9" w14:textId="77777777" w:rsidR="00D06663" w:rsidRDefault="00D06663"/>
    <w:p w14:paraId="71645811" w14:textId="77777777" w:rsidR="00D06663" w:rsidRDefault="00D06663">
      <w:r>
        <w:t>Break up pdf into smaller sparse factors</w:t>
      </w:r>
    </w:p>
    <w:p w14:paraId="3193789E" w14:textId="77777777" w:rsidR="00D06663" w:rsidRDefault="00D06663"/>
    <w:p w14:paraId="01870338" w14:textId="77777777" w:rsidR="00D06663" w:rsidRDefault="00D06663">
      <w:r>
        <w:t>energy minimization via NLLS</w:t>
      </w:r>
    </w:p>
    <w:p w14:paraId="33932933" w14:textId="77777777" w:rsidR="00D06663" w:rsidRDefault="00D06663"/>
    <w:p w14:paraId="2FA069AA" w14:textId="77777777" w:rsidR="00D06663" w:rsidRDefault="00D06663">
      <w:r>
        <w:t>Describe and visualze independence</w:t>
      </w:r>
    </w:p>
    <w:p w14:paraId="38025F76" w14:textId="77777777" w:rsidR="00D06663" w:rsidRDefault="00D06663"/>
    <w:p w14:paraId="4E14F2A4" w14:textId="77777777" w:rsidR="00D06663" w:rsidRDefault="00D06663">
      <w:r>
        <w:t xml:space="preserve">bibartite graph </w:t>
      </w:r>
    </w:p>
    <w:p w14:paraId="14AD6BBA" w14:textId="77777777" w:rsidR="00D06663" w:rsidRDefault="00D06663">
      <w:pPr>
        <w:sectPr w:rsidR="00D06663">
          <w:headerReference w:type="even" r:id="rId495"/>
          <w:headerReference w:type="default" r:id="rId496"/>
          <w:pgSz w:w="12240" w:h="15840"/>
          <w:pgMar w:top="1440" w:right="1440" w:bottom="1440" w:left="1440" w:header="720" w:footer="720" w:gutter="0"/>
          <w:cols w:space="720"/>
          <w:docGrid w:linePitch="360"/>
        </w:sectPr>
      </w:pPr>
    </w:p>
    <w:p w14:paraId="39D6BA9A" w14:textId="77777777" w:rsidR="00A53748" w:rsidRDefault="00A53748"/>
    <w:sectPr w:rsidR="00A53748">
      <w:headerReference w:type="default" r:id="rId49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7958A5" w14:textId="77777777" w:rsidR="00C540E3" w:rsidRDefault="00C540E3">
      <w:r>
        <w:separator/>
      </w:r>
    </w:p>
  </w:endnote>
  <w:endnote w:type="continuationSeparator" w:id="0">
    <w:p w14:paraId="330755B0" w14:textId="77777777" w:rsidR="00C540E3" w:rsidRDefault="00C540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C27343" w14:textId="77777777" w:rsidR="00C540E3" w:rsidRDefault="00C540E3">
      <w:r>
        <w:separator/>
      </w:r>
    </w:p>
  </w:footnote>
  <w:footnote w:type="continuationSeparator" w:id="0">
    <w:p w14:paraId="2DA40949" w14:textId="77777777" w:rsidR="00C540E3" w:rsidRDefault="00C540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4974966"/>
      <w:docPartObj>
        <w:docPartGallery w:val="Page Numbers (Top of Page)"/>
        <w:docPartUnique/>
      </w:docPartObj>
    </w:sdtPr>
    <w:sdtEndPr/>
    <w:sdtContent>
      <w:p w14:paraId="4C04147B" w14:textId="77777777" w:rsidR="00D06663" w:rsidRDefault="00D06663" w:rsidP="00D54DF7">
        <w:pPr>
          <w:framePr w:wrap="none" w:vAnchor="text" w:hAnchor="margin" w:xAlign="right" w:y="1"/>
        </w:pPr>
        <w:r>
          <w:fldChar w:fldCharType="begin"/>
        </w:r>
        <w:r>
          <w:instrText xml:space="preserve"> PAGE </w:instrText>
        </w:r>
        <w:r>
          <w:fldChar w:fldCharType="end"/>
        </w:r>
      </w:p>
    </w:sdtContent>
  </w:sdt>
  <w:sdt>
    <w:sdtPr>
      <w:id w:val="2076306574"/>
      <w:docPartObj>
        <w:docPartGallery w:val="Page Numbers (Top of Page)"/>
        <w:docPartUnique/>
      </w:docPartObj>
    </w:sdtPr>
    <w:sdtEndPr/>
    <w:sdtContent>
      <w:p w14:paraId="53928C99" w14:textId="77777777" w:rsidR="00D06663" w:rsidRDefault="00D06663" w:rsidP="00D20745">
        <w:pPr>
          <w:framePr w:wrap="none" w:vAnchor="text" w:hAnchor="margin" w:xAlign="right" w:y="1"/>
          <w:ind w:right="360"/>
        </w:pPr>
        <w:r>
          <w:fldChar w:fldCharType="begin"/>
        </w:r>
        <w:r>
          <w:instrText xml:space="preserve"> PAGE </w:instrText>
        </w:r>
        <w:r>
          <w:fldChar w:fldCharType="end"/>
        </w:r>
      </w:p>
    </w:sdtContent>
  </w:sdt>
  <w:p w14:paraId="3828A239" w14:textId="77777777" w:rsidR="00D06663" w:rsidRDefault="00D06663" w:rsidP="00D20745">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rPr>
      <w:id w:val="2036929053"/>
      <w:docPartObj>
        <w:docPartGallery w:val="Page Numbers (Top of Page)"/>
        <w:docPartUnique/>
      </w:docPartObj>
    </w:sdtPr>
    <w:sdtEndPr/>
    <w:sdtContent>
      <w:p w14:paraId="1390FA6C" w14:textId="77777777" w:rsidR="00D06663" w:rsidRPr="00D20745" w:rsidRDefault="00D06663" w:rsidP="0051000B">
        <w:pPr>
          <w:framePr w:wrap="none" w:vAnchor="text" w:hAnchor="page" w:x="10257" w:y="1"/>
          <w:rPr>
            <w:b/>
            <w:bCs/>
          </w:rPr>
        </w:pPr>
        <w:r w:rsidRPr="00D20745">
          <w:rPr>
            <w:b/>
            <w:bCs/>
          </w:rPr>
          <w:fldChar w:fldCharType="begin"/>
        </w:r>
        <w:r w:rsidRPr="00D20745">
          <w:instrText xml:space="preserve"> PAGE </w:instrText>
        </w:r>
        <w:r w:rsidRPr="00D20745">
          <w:rPr>
            <w:b/>
            <w:bCs/>
          </w:rPr>
          <w:fldChar w:fldCharType="separate"/>
        </w:r>
        <w:r w:rsidRPr="00D20745">
          <w:rPr>
            <w:noProof/>
          </w:rPr>
          <w:t>1</w:t>
        </w:r>
        <w:r w:rsidRPr="00D20745">
          <w:rPr>
            <w:b/>
            <w:bCs/>
          </w:rPr>
          <w:fldChar w:fldCharType="end"/>
        </w:r>
      </w:p>
    </w:sdtContent>
  </w:sdt>
  <w:sdt>
    <w:sdtPr>
      <w:id w:val="661435962"/>
      <w:docPartObj>
        <w:docPartGallery w:val="Page Numbers (Top of Page)"/>
        <w:docPartUnique/>
      </w:docPartObj>
    </w:sdtPr>
    <w:sdtEndPr>
      <w:rPr>
        <w:b/>
        <w:bCs/>
        <w:caps/>
        <w:smallCaps/>
        <w:noProof/>
      </w:rPr>
    </w:sdtEndPr>
    <w:sdtContent>
      <w:p w14:paraId="3BE3C977" w14:textId="77777777" w:rsidR="00D06663" w:rsidRPr="00D20745" w:rsidRDefault="00D06663" w:rsidP="00D20745">
        <w:pPr>
          <w:pBdr>
            <w:bottom w:val="single" w:sz="4" w:space="1" w:color="auto"/>
          </w:pBdr>
          <w:ind w:right="360"/>
          <w:rPr>
            <w:b/>
            <w:bCs/>
            <w:caps/>
            <w:smallCaps/>
          </w:rPr>
        </w:pPr>
        <w:r w:rsidRPr="00D20745">
          <w:rPr>
            <w:b/>
            <w:bCs/>
            <w:caps/>
            <w:smallCaps/>
          </w:rPr>
          <w:fldChar w:fldCharType="begin"/>
        </w:r>
        <w:r w:rsidRPr="00D20745">
          <w:rPr>
            <w:smallCaps/>
          </w:rPr>
          <w:instrText xml:space="preserve"> REF _Ref229868016 \r \h </w:instrText>
        </w:r>
        <w:r w:rsidRPr="00D20745">
          <w:rPr>
            <w:b/>
            <w:bCs/>
            <w:caps/>
            <w:smallCaps/>
          </w:rPr>
        </w:r>
        <w:r w:rsidRPr="00D20745">
          <w:rPr>
            <w:b/>
            <w:bCs/>
            <w:caps/>
            <w:smallCaps/>
          </w:rPr>
          <w:fldChar w:fldCharType="separate"/>
        </w:r>
        <w:r>
          <w:rPr>
            <w:smallCaps/>
          </w:rPr>
          <w:t>22.0</w:t>
        </w:r>
        <w:r w:rsidRPr="00D20745">
          <w:rPr>
            <w:b/>
            <w:bCs/>
            <w:caps/>
            <w:smallCaps/>
          </w:rPr>
          <w:fldChar w:fldCharType="end"/>
        </w:r>
        <w:r w:rsidRPr="00D20745">
          <w:rPr>
            <w:smallCaps/>
          </w:rPr>
          <w:t xml:space="preserve"> </w:t>
        </w:r>
        <w:r w:rsidRPr="00D20745">
          <w:rPr>
            <w:b/>
            <w:bCs/>
            <w:caps/>
            <w:smallCaps/>
          </w:rPr>
          <w:fldChar w:fldCharType="begin"/>
        </w:r>
        <w:r w:rsidRPr="00F56099">
          <w:rPr>
            <w:smallCaps/>
          </w:rPr>
          <w:instrText xml:space="preserve"> REF _Ref229868029 \h </w:instrText>
        </w:r>
        <w:r w:rsidRPr="00D20745">
          <w:rPr>
            <w:b/>
            <w:bCs/>
            <w:caps/>
            <w:smallCaps/>
          </w:rPr>
        </w:r>
        <w:r w:rsidRPr="00D20745">
          <w:rPr>
            <w:b/>
            <w:bCs/>
            <w:caps/>
            <w:smallCaps/>
          </w:rPr>
          <w:fldChar w:fldCharType="separate"/>
        </w:r>
        <w:r w:rsidRPr="00F56099">
          <w:rPr>
            <w:smallCaps/>
          </w:rPr>
          <w:t>Navigation</w:t>
        </w:r>
        <w:r>
          <w:t xml:space="preserve"> </w:t>
        </w:r>
        <w:r w:rsidRPr="00F56099">
          <w:rPr>
            <w:smallCaps/>
          </w:rPr>
          <w:t>and Tracking</w:t>
        </w:r>
        <w:r w:rsidRPr="00D20745">
          <w:rPr>
            <w:b/>
            <w:bCs/>
            <w:caps/>
            <w:smallCaps/>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4364326"/>
      <w:docPartObj>
        <w:docPartGallery w:val="Page Numbers (Top of Page)"/>
        <w:docPartUnique/>
      </w:docPartObj>
    </w:sdtPr>
    <w:sdtEndPr>
      <w:rPr>
        <w:caps/>
        <w:smallCaps/>
        <w:noProof/>
      </w:rPr>
    </w:sdtEndPr>
    <w:sdtContent>
      <w:p w14:paraId="4BF9E05E" w14:textId="7333566E" w:rsidR="00533915" w:rsidRPr="00A82E58" w:rsidRDefault="00533915" w:rsidP="00A82E58">
        <w:pPr>
          <w:rPr>
            <w:caps/>
            <w:smallCaps/>
          </w:rPr>
        </w:pPr>
        <w:r w:rsidRPr="0082343B">
          <w:rPr>
            <w:caps/>
            <w:smallCaps/>
          </w:rPr>
          <w:fldChar w:fldCharType="begin"/>
        </w:r>
        <w:r w:rsidRPr="0082343B">
          <w:rPr>
            <w:smallCaps/>
          </w:rPr>
          <w:instrText xml:space="preserve"> REF _Ref535835052 \r \h </w:instrText>
        </w:r>
        <w:r>
          <w:rPr>
            <w:smallCaps/>
          </w:rPr>
          <w:instrText xml:space="preserve"> \* MERGEFORMAT </w:instrText>
        </w:r>
        <w:r w:rsidRPr="0082343B">
          <w:rPr>
            <w:caps/>
            <w:smallCaps/>
          </w:rPr>
        </w:r>
        <w:r w:rsidRPr="0082343B">
          <w:rPr>
            <w:caps/>
            <w:smallCaps/>
          </w:rPr>
          <w:fldChar w:fldCharType="separate"/>
        </w:r>
        <w:r w:rsidRPr="0082343B">
          <w:rPr>
            <w:smallCaps/>
          </w:rPr>
          <w:t>22</w:t>
        </w:r>
        <w:r w:rsidRPr="0082343B">
          <w:rPr>
            <w:caps/>
            <w:smallCaps/>
          </w:rPr>
          <w:fldChar w:fldCharType="end"/>
        </w:r>
        <w:r w:rsidRPr="0082343B">
          <w:rPr>
            <w:smallCaps/>
          </w:rPr>
          <w:t xml:space="preserve"> </w:t>
        </w:r>
        <w:r w:rsidRPr="0082343B">
          <w:rPr>
            <w:caps/>
            <w:smallCaps/>
          </w:rPr>
          <w:fldChar w:fldCharType="begin"/>
        </w:r>
        <w:r w:rsidRPr="0082343B">
          <w:rPr>
            <w:smallCaps/>
          </w:rPr>
          <w:instrText xml:space="preserve"> REF _Ref535835052 \h </w:instrText>
        </w:r>
        <w:r>
          <w:rPr>
            <w:smallCaps/>
          </w:rPr>
          <w:instrText xml:space="preserve"> \* MERGEFORMAT </w:instrText>
        </w:r>
        <w:r w:rsidRPr="0082343B">
          <w:rPr>
            <w:caps/>
            <w:smallCaps/>
          </w:rPr>
        </w:r>
        <w:r w:rsidRPr="0082343B">
          <w:rPr>
            <w:caps/>
            <w:smallCaps/>
          </w:rPr>
          <w:fldChar w:fldCharType="separate"/>
        </w:r>
        <w:r w:rsidRPr="0082343B">
          <w:rPr>
            <w:smallCaps/>
          </w:rPr>
          <w:t>Navigation</w:t>
        </w:r>
        <w:r w:rsidRPr="0082343B">
          <w:rPr>
            <w:caps/>
            <w:smallCaps/>
          </w:rPr>
          <w:fldChar w:fldCharType="end"/>
        </w:r>
        <w:r>
          <w:rPr>
            <w:smallCaps/>
          </w:rPr>
          <w:t xml:space="preserve"> and Tracking                                                                                                                             </w:t>
        </w:r>
        <w:r w:rsidRPr="0082343B">
          <w:rPr>
            <w:caps/>
            <w:smallCaps/>
          </w:rPr>
          <w:fldChar w:fldCharType="begin"/>
        </w:r>
        <w:r w:rsidRPr="0082343B">
          <w:rPr>
            <w:smallCaps/>
          </w:rPr>
          <w:instrText xml:space="preserve"> PAGE   \* MERGEFORMAT </w:instrText>
        </w:r>
        <w:r w:rsidRPr="0082343B">
          <w:rPr>
            <w:caps/>
            <w:smallCaps/>
          </w:rPr>
          <w:fldChar w:fldCharType="separate"/>
        </w:r>
        <w:r w:rsidRPr="0082343B">
          <w:rPr>
            <w:smallCaps/>
            <w:noProof/>
          </w:rPr>
          <w:t>2</w:t>
        </w:r>
        <w:r w:rsidRPr="0082343B">
          <w:rPr>
            <w:caps/>
            <w:smallCaps/>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1472B9"/>
    <w:multiLevelType w:val="multilevel"/>
    <w:tmpl w:val="C4D0FDE4"/>
    <w:styleLink w:val="CurrentList2"/>
    <w:lvl w:ilvl="0">
      <w:start w:val="4"/>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EE435F6"/>
    <w:multiLevelType w:val="multilevel"/>
    <w:tmpl w:val="AB101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596053"/>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B1A0F23"/>
    <w:multiLevelType w:val="multilevel"/>
    <w:tmpl w:val="50E27248"/>
    <w:styleLink w:val="CurrentList11"/>
    <w:lvl w:ilvl="0">
      <w:start w:val="8"/>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5A647347"/>
    <w:multiLevelType w:val="multilevel"/>
    <w:tmpl w:val="CE866588"/>
    <w:lvl w:ilvl="0">
      <w:start w:val="22"/>
      <w:numFmt w:val="decimal"/>
      <w:pStyle w:val="Heading1"/>
      <w:lvlText w:val="%1.0"/>
      <w:lvlJc w:val="left"/>
      <w:pPr>
        <w:ind w:left="432" w:hanging="432"/>
      </w:pPr>
      <w:rPr>
        <w:rFonts w:hint="default"/>
      </w:rPr>
    </w:lvl>
    <w:lvl w:ilvl="1">
      <w:start w:val="1"/>
      <w:numFmt w:val="decimal"/>
      <w:pStyle w:val="Heading2"/>
      <w:lvlText w:val="%1.%2"/>
      <w:lvlJc w:val="left"/>
      <w:pPr>
        <w:tabs>
          <w:tab w:val="num" w:pos="576"/>
        </w:tabs>
        <w:ind w:left="576" w:hanging="576"/>
      </w:pPr>
      <w:rPr>
        <w:rFonts w:ascii="Helvetica" w:hAnsi="Helvetica"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ind w:left="360" w:hanging="360"/>
      </w:pPr>
      <w:rPr>
        <w:rFonts w:hint="default"/>
      </w:rPr>
    </w:lvl>
    <w:lvl w:ilvl="4">
      <w:start w:val="1"/>
      <w:numFmt w:val="decimal"/>
      <w:pStyle w:val="Heading5"/>
      <w:lvlText w:val="%1.%2.%3.%4.%5"/>
      <w:lvlJc w:val="left"/>
      <w:pPr>
        <w:tabs>
          <w:tab w:val="num" w:pos="2088"/>
        </w:tabs>
        <w:ind w:left="208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69BB00A8"/>
    <w:multiLevelType w:val="multilevel"/>
    <w:tmpl w:val="B90450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7B54C0"/>
    <w:multiLevelType w:val="multilevel"/>
    <w:tmpl w:val="3E6621CA"/>
    <w:styleLink w:val="CurrentList1"/>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020471023">
    <w:abstractNumId w:val="4"/>
  </w:num>
  <w:num w:numId="2" w16cid:durableId="96751614">
    <w:abstractNumId w:val="6"/>
  </w:num>
  <w:num w:numId="3" w16cid:durableId="1718316617">
    <w:abstractNumId w:val="0"/>
  </w:num>
  <w:num w:numId="4" w16cid:durableId="1819835845">
    <w:abstractNumId w:val="3"/>
  </w:num>
  <w:num w:numId="5" w16cid:durableId="1857310944">
    <w:abstractNumId w:val="2"/>
  </w:num>
  <w:num w:numId="6" w16cid:durableId="61374164">
    <w:abstractNumId w:val="1"/>
  </w:num>
  <w:num w:numId="7" w16cid:durableId="120653110">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FA1"/>
    <w:rsid w:val="0000072E"/>
    <w:rsid w:val="000252E1"/>
    <w:rsid w:val="00053445"/>
    <w:rsid w:val="00054125"/>
    <w:rsid w:val="0006026B"/>
    <w:rsid w:val="00065E64"/>
    <w:rsid w:val="0006681E"/>
    <w:rsid w:val="0007246E"/>
    <w:rsid w:val="000727BE"/>
    <w:rsid w:val="000865D7"/>
    <w:rsid w:val="00091BF1"/>
    <w:rsid w:val="0009227F"/>
    <w:rsid w:val="0009521E"/>
    <w:rsid w:val="000B634C"/>
    <w:rsid w:val="000C562B"/>
    <w:rsid w:val="000C7D47"/>
    <w:rsid w:val="000D049A"/>
    <w:rsid w:val="000E3A67"/>
    <w:rsid w:val="000F2EF7"/>
    <w:rsid w:val="00103290"/>
    <w:rsid w:val="00121ACF"/>
    <w:rsid w:val="001229BC"/>
    <w:rsid w:val="0012499E"/>
    <w:rsid w:val="001354D5"/>
    <w:rsid w:val="00152473"/>
    <w:rsid w:val="001560C6"/>
    <w:rsid w:val="00167206"/>
    <w:rsid w:val="001700F6"/>
    <w:rsid w:val="0017450A"/>
    <w:rsid w:val="001C2D87"/>
    <w:rsid w:val="001C31BF"/>
    <w:rsid w:val="001D1A04"/>
    <w:rsid w:val="001D1A85"/>
    <w:rsid w:val="001D7E9B"/>
    <w:rsid w:val="001E5571"/>
    <w:rsid w:val="001F6711"/>
    <w:rsid w:val="00211244"/>
    <w:rsid w:val="002117C1"/>
    <w:rsid w:val="002141B4"/>
    <w:rsid w:val="00243CC8"/>
    <w:rsid w:val="00251EE1"/>
    <w:rsid w:val="0027077F"/>
    <w:rsid w:val="00276DD6"/>
    <w:rsid w:val="00282D3B"/>
    <w:rsid w:val="00286909"/>
    <w:rsid w:val="002935BA"/>
    <w:rsid w:val="00295CE2"/>
    <w:rsid w:val="002A761C"/>
    <w:rsid w:val="002B64EA"/>
    <w:rsid w:val="002C2690"/>
    <w:rsid w:val="002D1C79"/>
    <w:rsid w:val="002E6684"/>
    <w:rsid w:val="002F036F"/>
    <w:rsid w:val="002F6265"/>
    <w:rsid w:val="00302C28"/>
    <w:rsid w:val="00304970"/>
    <w:rsid w:val="00307353"/>
    <w:rsid w:val="0031595C"/>
    <w:rsid w:val="00323501"/>
    <w:rsid w:val="00323A5B"/>
    <w:rsid w:val="0033232D"/>
    <w:rsid w:val="003455FF"/>
    <w:rsid w:val="003526FC"/>
    <w:rsid w:val="0036758F"/>
    <w:rsid w:val="003C3929"/>
    <w:rsid w:val="003E66FC"/>
    <w:rsid w:val="00411D00"/>
    <w:rsid w:val="00415B52"/>
    <w:rsid w:val="00426018"/>
    <w:rsid w:val="00450FEF"/>
    <w:rsid w:val="004675C3"/>
    <w:rsid w:val="004775A8"/>
    <w:rsid w:val="00487838"/>
    <w:rsid w:val="004B45A5"/>
    <w:rsid w:val="004B6ADF"/>
    <w:rsid w:val="004C18D3"/>
    <w:rsid w:val="004E355F"/>
    <w:rsid w:val="0050286A"/>
    <w:rsid w:val="00505B1D"/>
    <w:rsid w:val="0051000B"/>
    <w:rsid w:val="00522171"/>
    <w:rsid w:val="0052748B"/>
    <w:rsid w:val="00533915"/>
    <w:rsid w:val="00536BC9"/>
    <w:rsid w:val="00566252"/>
    <w:rsid w:val="005A046F"/>
    <w:rsid w:val="005A0E8A"/>
    <w:rsid w:val="005A1A1E"/>
    <w:rsid w:val="005B06C9"/>
    <w:rsid w:val="005C1BED"/>
    <w:rsid w:val="005C6341"/>
    <w:rsid w:val="005D5D23"/>
    <w:rsid w:val="005E20D1"/>
    <w:rsid w:val="006104F6"/>
    <w:rsid w:val="006139B4"/>
    <w:rsid w:val="00625FB3"/>
    <w:rsid w:val="00634F7F"/>
    <w:rsid w:val="006510E4"/>
    <w:rsid w:val="00657D95"/>
    <w:rsid w:val="0067283A"/>
    <w:rsid w:val="00673FAA"/>
    <w:rsid w:val="006829AF"/>
    <w:rsid w:val="006A5AAB"/>
    <w:rsid w:val="006B28F1"/>
    <w:rsid w:val="006D0A47"/>
    <w:rsid w:val="006D5C78"/>
    <w:rsid w:val="006E26D8"/>
    <w:rsid w:val="006F7FC6"/>
    <w:rsid w:val="007049C9"/>
    <w:rsid w:val="007201A0"/>
    <w:rsid w:val="00723AB3"/>
    <w:rsid w:val="00736756"/>
    <w:rsid w:val="00761BFD"/>
    <w:rsid w:val="007706EB"/>
    <w:rsid w:val="007816A1"/>
    <w:rsid w:val="00784432"/>
    <w:rsid w:val="007A3A84"/>
    <w:rsid w:val="007B08F8"/>
    <w:rsid w:val="007B226C"/>
    <w:rsid w:val="007C44A8"/>
    <w:rsid w:val="007D5A7F"/>
    <w:rsid w:val="00812E7E"/>
    <w:rsid w:val="00814CFB"/>
    <w:rsid w:val="00820CF5"/>
    <w:rsid w:val="00832181"/>
    <w:rsid w:val="008404C5"/>
    <w:rsid w:val="00847E2D"/>
    <w:rsid w:val="008509CF"/>
    <w:rsid w:val="00867831"/>
    <w:rsid w:val="0087019C"/>
    <w:rsid w:val="00881988"/>
    <w:rsid w:val="00892756"/>
    <w:rsid w:val="00897A13"/>
    <w:rsid w:val="008B58E6"/>
    <w:rsid w:val="008C3B8F"/>
    <w:rsid w:val="008E1258"/>
    <w:rsid w:val="008E4CCF"/>
    <w:rsid w:val="008F0A7E"/>
    <w:rsid w:val="008F42DA"/>
    <w:rsid w:val="00910FAF"/>
    <w:rsid w:val="009278B5"/>
    <w:rsid w:val="00930B23"/>
    <w:rsid w:val="0097158C"/>
    <w:rsid w:val="00985F6C"/>
    <w:rsid w:val="009B0732"/>
    <w:rsid w:val="009B09A3"/>
    <w:rsid w:val="009D16BF"/>
    <w:rsid w:val="009F00D4"/>
    <w:rsid w:val="009F2D38"/>
    <w:rsid w:val="009F5111"/>
    <w:rsid w:val="00A015D0"/>
    <w:rsid w:val="00A05590"/>
    <w:rsid w:val="00A36410"/>
    <w:rsid w:val="00A43268"/>
    <w:rsid w:val="00A53748"/>
    <w:rsid w:val="00A57192"/>
    <w:rsid w:val="00A610A8"/>
    <w:rsid w:val="00A66734"/>
    <w:rsid w:val="00A84CD4"/>
    <w:rsid w:val="00A97109"/>
    <w:rsid w:val="00AB1A57"/>
    <w:rsid w:val="00AB7892"/>
    <w:rsid w:val="00AC030E"/>
    <w:rsid w:val="00AD0771"/>
    <w:rsid w:val="00AE142E"/>
    <w:rsid w:val="00AE79FA"/>
    <w:rsid w:val="00AF12D3"/>
    <w:rsid w:val="00B00E66"/>
    <w:rsid w:val="00B06752"/>
    <w:rsid w:val="00B100AB"/>
    <w:rsid w:val="00B20667"/>
    <w:rsid w:val="00B3099F"/>
    <w:rsid w:val="00B35827"/>
    <w:rsid w:val="00B4796E"/>
    <w:rsid w:val="00B47A44"/>
    <w:rsid w:val="00B54753"/>
    <w:rsid w:val="00B56E08"/>
    <w:rsid w:val="00B71F21"/>
    <w:rsid w:val="00B81DDE"/>
    <w:rsid w:val="00BA135E"/>
    <w:rsid w:val="00BA2C89"/>
    <w:rsid w:val="00BA7127"/>
    <w:rsid w:val="00BB0EF0"/>
    <w:rsid w:val="00BB2C0C"/>
    <w:rsid w:val="00BD0D5F"/>
    <w:rsid w:val="00BD392D"/>
    <w:rsid w:val="00BD4262"/>
    <w:rsid w:val="00BD5A3A"/>
    <w:rsid w:val="00BE200C"/>
    <w:rsid w:val="00BF0AA6"/>
    <w:rsid w:val="00BF55BE"/>
    <w:rsid w:val="00BF6725"/>
    <w:rsid w:val="00C06C5D"/>
    <w:rsid w:val="00C13DAC"/>
    <w:rsid w:val="00C20D7C"/>
    <w:rsid w:val="00C24A29"/>
    <w:rsid w:val="00C35CA6"/>
    <w:rsid w:val="00C43588"/>
    <w:rsid w:val="00C540E3"/>
    <w:rsid w:val="00C67A42"/>
    <w:rsid w:val="00C7357E"/>
    <w:rsid w:val="00CA5D61"/>
    <w:rsid w:val="00CB0BD8"/>
    <w:rsid w:val="00CB5F83"/>
    <w:rsid w:val="00CE3058"/>
    <w:rsid w:val="00CE32C0"/>
    <w:rsid w:val="00CF4157"/>
    <w:rsid w:val="00D04305"/>
    <w:rsid w:val="00D06663"/>
    <w:rsid w:val="00D17FEC"/>
    <w:rsid w:val="00D20745"/>
    <w:rsid w:val="00D34D63"/>
    <w:rsid w:val="00D45332"/>
    <w:rsid w:val="00D54918"/>
    <w:rsid w:val="00D5761F"/>
    <w:rsid w:val="00D62FA1"/>
    <w:rsid w:val="00DA0161"/>
    <w:rsid w:val="00DA30FA"/>
    <w:rsid w:val="00DA5FA1"/>
    <w:rsid w:val="00DC1CB2"/>
    <w:rsid w:val="00DD085E"/>
    <w:rsid w:val="00DD18ED"/>
    <w:rsid w:val="00DE2E65"/>
    <w:rsid w:val="00DF54FC"/>
    <w:rsid w:val="00E3036B"/>
    <w:rsid w:val="00E479EA"/>
    <w:rsid w:val="00E745A9"/>
    <w:rsid w:val="00E83CC3"/>
    <w:rsid w:val="00EB71B9"/>
    <w:rsid w:val="00EC3DFF"/>
    <w:rsid w:val="00ED372A"/>
    <w:rsid w:val="00ED3E0F"/>
    <w:rsid w:val="00EE066F"/>
    <w:rsid w:val="00EE76E6"/>
    <w:rsid w:val="00EF44D4"/>
    <w:rsid w:val="00EF65A8"/>
    <w:rsid w:val="00F12C9D"/>
    <w:rsid w:val="00F208DE"/>
    <w:rsid w:val="00F30BB2"/>
    <w:rsid w:val="00F4358F"/>
    <w:rsid w:val="00F526DE"/>
    <w:rsid w:val="00F531E9"/>
    <w:rsid w:val="00F56099"/>
    <w:rsid w:val="00F70743"/>
    <w:rsid w:val="00FC34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4"/>
    <o:shapelayout v:ext="edit">
      <o:idmap v:ext="edit" data="1"/>
    </o:shapelayout>
  </w:shapeDefaults>
  <w:decimalSymbol w:val="."/>
  <w:listSeparator w:val=","/>
  <w14:docId w14:val="33F63C77"/>
  <w15:chartTrackingRefBased/>
  <w15:docId w15:val="{BFC65284-7812-6547-80A5-351829DB9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iPriority="0"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FA1"/>
    <w:rPr>
      <w:rFonts w:ascii="Times New Roman" w:eastAsia="Times New Roman" w:hAnsi="Times New Roman" w:cs="Times New Roman"/>
      <w:kern w:val="0"/>
      <w14:ligatures w14:val="none"/>
    </w:rPr>
  </w:style>
  <w:style w:type="paragraph" w:styleId="Heading1">
    <w:name w:val="heading 1"/>
    <w:basedOn w:val="Normal"/>
    <w:next w:val="Normal"/>
    <w:link w:val="Heading1Char"/>
    <w:qFormat/>
    <w:rsid w:val="00F12C9D"/>
    <w:pPr>
      <w:keepNext/>
      <w:numPr>
        <w:numId w:val="1"/>
      </w:numPr>
      <w:spacing w:before="240" w:after="60"/>
      <w:outlineLvl w:val="0"/>
    </w:pPr>
    <w:rPr>
      <w:rFonts w:ascii="Helvetica" w:hAnsi="Helvetica" w:cs="Arial"/>
      <w:b/>
      <w:bCs/>
      <w:kern w:val="32"/>
      <w:sz w:val="28"/>
      <w:szCs w:val="28"/>
    </w:rPr>
  </w:style>
  <w:style w:type="paragraph" w:styleId="Heading2">
    <w:name w:val="heading 2"/>
    <w:basedOn w:val="Normal"/>
    <w:next w:val="Normal"/>
    <w:link w:val="Heading2Char"/>
    <w:qFormat/>
    <w:rsid w:val="00F12C9D"/>
    <w:pPr>
      <w:keepNext/>
      <w:numPr>
        <w:ilvl w:val="1"/>
        <w:numId w:val="1"/>
      </w:numPr>
      <w:spacing w:before="240" w:after="60"/>
      <w:outlineLvl w:val="1"/>
    </w:pPr>
    <w:rPr>
      <w:rFonts w:cs="Arial"/>
      <w:b/>
      <w:bCs/>
      <w:sz w:val="26"/>
      <w:szCs w:val="26"/>
    </w:rPr>
  </w:style>
  <w:style w:type="paragraph" w:styleId="Heading3">
    <w:name w:val="heading 3"/>
    <w:basedOn w:val="Normal"/>
    <w:next w:val="Normal"/>
    <w:link w:val="Heading3Char"/>
    <w:qFormat/>
    <w:rsid w:val="00F12C9D"/>
    <w:pPr>
      <w:keepNext/>
      <w:numPr>
        <w:ilvl w:val="2"/>
        <w:numId w:val="1"/>
      </w:numPr>
      <w:spacing w:before="240" w:after="60"/>
      <w:outlineLvl w:val="2"/>
    </w:pPr>
    <w:rPr>
      <w:rFonts w:cs="Arial"/>
      <w:b/>
      <w:bCs/>
    </w:rPr>
  </w:style>
  <w:style w:type="paragraph" w:styleId="Heading4">
    <w:name w:val="heading 4"/>
    <w:basedOn w:val="Normal"/>
    <w:next w:val="Normal"/>
    <w:link w:val="Heading4Char"/>
    <w:qFormat/>
    <w:rsid w:val="00F12C9D"/>
    <w:pPr>
      <w:keepNext/>
      <w:numPr>
        <w:ilvl w:val="3"/>
        <w:numId w:val="1"/>
      </w:numPr>
      <w:spacing w:before="240" w:after="60"/>
      <w:outlineLvl w:val="3"/>
    </w:pPr>
    <w:rPr>
      <w:b/>
      <w:bCs/>
    </w:rPr>
  </w:style>
  <w:style w:type="paragraph" w:styleId="Heading5">
    <w:name w:val="heading 5"/>
    <w:basedOn w:val="Normal"/>
    <w:next w:val="Normal"/>
    <w:link w:val="Heading5Char"/>
    <w:qFormat/>
    <w:rsid w:val="00F12C9D"/>
    <w:pPr>
      <w:numPr>
        <w:ilvl w:val="4"/>
        <w:numId w:val="1"/>
      </w:numPr>
      <w:tabs>
        <w:tab w:val="clear" w:pos="2088"/>
        <w:tab w:val="num" w:pos="1008"/>
      </w:tabs>
      <w:spacing w:before="240" w:after="60"/>
      <w:ind w:left="1008"/>
      <w:outlineLvl w:val="4"/>
    </w:pPr>
    <w:rPr>
      <w:rFonts w:ascii="Helvetica" w:hAnsi="Helvetica"/>
      <w:b/>
      <w:bCs/>
      <w:sz w:val="20"/>
      <w:szCs w:val="20"/>
    </w:rPr>
  </w:style>
  <w:style w:type="paragraph" w:styleId="Heading6">
    <w:name w:val="heading 6"/>
    <w:basedOn w:val="Normal"/>
    <w:next w:val="Normal"/>
    <w:link w:val="Heading6Char"/>
    <w:autoRedefine/>
    <w:qFormat/>
    <w:rsid w:val="00DA5FA1"/>
    <w:pPr>
      <w:tabs>
        <w:tab w:val="num" w:pos="1152"/>
      </w:tabs>
      <w:spacing w:before="240" w:after="60"/>
      <w:ind w:left="1152" w:hanging="1152"/>
      <w:outlineLvl w:val="5"/>
    </w:pPr>
    <w:rPr>
      <w:rFonts w:asciiTheme="majorHAnsi" w:hAnsiTheme="majorHAnsi"/>
      <w:b/>
      <w:bCs/>
      <w:sz w:val="22"/>
      <w:szCs w:val="22"/>
    </w:rPr>
  </w:style>
  <w:style w:type="paragraph" w:styleId="Heading7">
    <w:name w:val="heading 7"/>
    <w:basedOn w:val="Normal"/>
    <w:next w:val="Normal"/>
    <w:link w:val="Heading7Char"/>
    <w:autoRedefine/>
    <w:qFormat/>
    <w:rsid w:val="00DA5FA1"/>
    <w:pPr>
      <w:tabs>
        <w:tab w:val="num" w:pos="1296"/>
      </w:tabs>
      <w:spacing w:before="240" w:after="60"/>
      <w:ind w:left="1296" w:hanging="1296"/>
      <w:outlineLvl w:val="6"/>
    </w:pPr>
  </w:style>
  <w:style w:type="paragraph" w:styleId="Heading8">
    <w:name w:val="heading 8"/>
    <w:basedOn w:val="Normal"/>
    <w:next w:val="Normal"/>
    <w:link w:val="Heading8Char"/>
    <w:qFormat/>
    <w:rsid w:val="00DA5FA1"/>
    <w:pPr>
      <w:tabs>
        <w:tab w:val="num" w:pos="1440"/>
      </w:tabs>
      <w:spacing w:before="240" w:after="60"/>
      <w:ind w:left="1440" w:hanging="1440"/>
      <w:outlineLvl w:val="7"/>
    </w:pPr>
    <w:rPr>
      <w:i/>
      <w:iCs/>
    </w:rPr>
  </w:style>
  <w:style w:type="paragraph" w:styleId="Heading9">
    <w:name w:val="heading 9"/>
    <w:basedOn w:val="Normal"/>
    <w:next w:val="Normal"/>
    <w:link w:val="Heading9Char"/>
    <w:qFormat/>
    <w:rsid w:val="00DA5FA1"/>
    <w:pPr>
      <w:tabs>
        <w:tab w:val="num" w:pos="1584"/>
      </w:tabs>
      <w:spacing w:before="240" w:after="60"/>
      <w:ind w:left="1584" w:hanging="1584"/>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20D7C"/>
    <w:rPr>
      <w:rFonts w:ascii="Helvetica" w:eastAsia="Times New Roman" w:hAnsi="Helvetica" w:cs="Arial"/>
      <w:b/>
      <w:bCs/>
      <w:kern w:val="32"/>
      <w:sz w:val="28"/>
      <w:szCs w:val="28"/>
      <w14:ligatures w14:val="none"/>
    </w:rPr>
  </w:style>
  <w:style w:type="character" w:customStyle="1" w:styleId="Heading2Char">
    <w:name w:val="Heading 2 Char"/>
    <w:basedOn w:val="DefaultParagraphFont"/>
    <w:link w:val="Heading2"/>
    <w:rsid w:val="00C20D7C"/>
    <w:rPr>
      <w:rFonts w:ascii="Times New Roman" w:eastAsia="Times New Roman" w:hAnsi="Times New Roman" w:cs="Arial"/>
      <w:b/>
      <w:bCs/>
      <w:kern w:val="0"/>
      <w:sz w:val="26"/>
      <w:szCs w:val="26"/>
      <w14:ligatures w14:val="none"/>
    </w:rPr>
  </w:style>
  <w:style w:type="character" w:customStyle="1" w:styleId="Heading5Char">
    <w:name w:val="Heading 5 Char"/>
    <w:basedOn w:val="DefaultParagraphFont"/>
    <w:link w:val="Heading5"/>
    <w:rsid w:val="00C20D7C"/>
    <w:rPr>
      <w:rFonts w:ascii="Helvetica" w:eastAsia="Times New Roman" w:hAnsi="Helvetica" w:cs="Times New Roman"/>
      <w:b/>
      <w:bCs/>
      <w:kern w:val="0"/>
      <w:sz w:val="20"/>
      <w:szCs w:val="20"/>
      <w14:ligatures w14:val="none"/>
    </w:rPr>
  </w:style>
  <w:style w:type="character" w:customStyle="1" w:styleId="Heading3Char">
    <w:name w:val="Heading 3 Char"/>
    <w:basedOn w:val="DefaultParagraphFont"/>
    <w:link w:val="Heading3"/>
    <w:rsid w:val="00C20D7C"/>
    <w:rPr>
      <w:rFonts w:ascii="Times New Roman" w:eastAsia="Times New Roman" w:hAnsi="Times New Roman" w:cs="Arial"/>
      <w:b/>
      <w:bCs/>
      <w:kern w:val="0"/>
      <w14:ligatures w14:val="none"/>
    </w:rPr>
  </w:style>
  <w:style w:type="character" w:customStyle="1" w:styleId="Heading4Char">
    <w:name w:val="Heading 4 Char"/>
    <w:basedOn w:val="DefaultParagraphFont"/>
    <w:link w:val="Heading4"/>
    <w:rsid w:val="00F12C9D"/>
    <w:rPr>
      <w:rFonts w:ascii="Times New Roman" w:eastAsia="Times New Roman" w:hAnsi="Times New Roman" w:cs="Times New Roman"/>
      <w:b/>
      <w:bCs/>
      <w:kern w:val="0"/>
      <w14:ligatures w14:val="none"/>
    </w:rPr>
  </w:style>
  <w:style w:type="character" w:customStyle="1" w:styleId="Heading6Char">
    <w:name w:val="Heading 6 Char"/>
    <w:basedOn w:val="DefaultParagraphFont"/>
    <w:link w:val="Heading6"/>
    <w:rsid w:val="00DA5FA1"/>
    <w:rPr>
      <w:rFonts w:asciiTheme="majorHAnsi" w:eastAsia="Times New Roman" w:hAnsiTheme="majorHAnsi" w:cs="Times New Roman"/>
      <w:b/>
      <w:bCs/>
      <w:kern w:val="0"/>
      <w:sz w:val="22"/>
      <w:szCs w:val="22"/>
      <w14:ligatures w14:val="none"/>
    </w:rPr>
  </w:style>
  <w:style w:type="character" w:customStyle="1" w:styleId="Heading7Char">
    <w:name w:val="Heading 7 Char"/>
    <w:basedOn w:val="DefaultParagraphFont"/>
    <w:link w:val="Heading7"/>
    <w:rsid w:val="00DA5FA1"/>
    <w:rPr>
      <w:rFonts w:ascii="Times New Roman" w:eastAsia="Times New Roman" w:hAnsi="Times New Roman" w:cs="Times New Roman"/>
      <w:kern w:val="0"/>
      <w14:ligatures w14:val="none"/>
    </w:rPr>
  </w:style>
  <w:style w:type="character" w:customStyle="1" w:styleId="Heading8Char">
    <w:name w:val="Heading 8 Char"/>
    <w:basedOn w:val="DefaultParagraphFont"/>
    <w:link w:val="Heading8"/>
    <w:rsid w:val="00DA5FA1"/>
    <w:rPr>
      <w:rFonts w:ascii="Times New Roman" w:eastAsia="Times New Roman" w:hAnsi="Times New Roman" w:cs="Times New Roman"/>
      <w:i/>
      <w:iCs/>
      <w:kern w:val="0"/>
      <w14:ligatures w14:val="none"/>
    </w:rPr>
  </w:style>
  <w:style w:type="character" w:customStyle="1" w:styleId="Heading9Char">
    <w:name w:val="Heading 9 Char"/>
    <w:basedOn w:val="DefaultParagraphFont"/>
    <w:link w:val="Heading9"/>
    <w:rsid w:val="00DA5FA1"/>
    <w:rPr>
      <w:rFonts w:ascii="Arial" w:eastAsia="Times New Roman" w:hAnsi="Arial" w:cs="Arial"/>
      <w:kern w:val="0"/>
      <w:sz w:val="22"/>
      <w:szCs w:val="22"/>
      <w14:ligatures w14:val="none"/>
    </w:rPr>
  </w:style>
  <w:style w:type="paragraph" w:styleId="Title">
    <w:name w:val="Title"/>
    <w:basedOn w:val="Normal"/>
    <w:next w:val="Normal"/>
    <w:link w:val="TitleChar"/>
    <w:uiPriority w:val="10"/>
    <w:qFormat/>
    <w:rsid w:val="0005344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445"/>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0534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445"/>
    <w:rPr>
      <w:rFonts w:ascii="Times New Roman" w:eastAsiaTheme="majorEastAsia" w:hAnsi="Times New Roman"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053445"/>
    <w:pPr>
      <w:spacing w:before="160"/>
      <w:jc w:val="center"/>
    </w:pPr>
    <w:rPr>
      <w:i/>
      <w:iCs/>
      <w:color w:val="404040" w:themeColor="text1" w:themeTint="BF"/>
    </w:rPr>
  </w:style>
  <w:style w:type="character" w:customStyle="1" w:styleId="QuoteChar">
    <w:name w:val="Quote Char"/>
    <w:basedOn w:val="DefaultParagraphFont"/>
    <w:link w:val="Quote"/>
    <w:uiPriority w:val="29"/>
    <w:rsid w:val="00053445"/>
    <w:rPr>
      <w:rFonts w:ascii="Times New Roman" w:eastAsia="Times New Roman" w:hAnsi="Times New Roman" w:cs="Times New Roman"/>
      <w:i/>
      <w:iCs/>
      <w:color w:val="404040" w:themeColor="text1" w:themeTint="BF"/>
      <w:kern w:val="0"/>
      <w14:ligatures w14:val="none"/>
    </w:rPr>
  </w:style>
  <w:style w:type="paragraph" w:styleId="ListParagraph">
    <w:name w:val="List Paragraph"/>
    <w:basedOn w:val="Normal"/>
    <w:uiPriority w:val="34"/>
    <w:qFormat/>
    <w:rsid w:val="00053445"/>
    <w:pPr>
      <w:ind w:left="720"/>
      <w:contextualSpacing/>
    </w:pPr>
  </w:style>
  <w:style w:type="character" w:styleId="IntenseEmphasis">
    <w:name w:val="Intense Emphasis"/>
    <w:basedOn w:val="DefaultParagraphFont"/>
    <w:uiPriority w:val="21"/>
    <w:qFormat/>
    <w:rsid w:val="00053445"/>
    <w:rPr>
      <w:i/>
      <w:iCs/>
      <w:color w:val="2F5496" w:themeColor="accent1" w:themeShade="BF"/>
    </w:rPr>
  </w:style>
  <w:style w:type="paragraph" w:styleId="IntenseQuote">
    <w:name w:val="Intense Quote"/>
    <w:basedOn w:val="Normal"/>
    <w:next w:val="Normal"/>
    <w:link w:val="IntenseQuoteChar"/>
    <w:uiPriority w:val="30"/>
    <w:qFormat/>
    <w:rsid w:val="000534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3445"/>
    <w:rPr>
      <w:rFonts w:ascii="Times New Roman" w:eastAsia="Times New Roman" w:hAnsi="Times New Roman" w:cs="Times New Roman"/>
      <w:i/>
      <w:iCs/>
      <w:color w:val="2F5496" w:themeColor="accent1" w:themeShade="BF"/>
      <w:kern w:val="0"/>
      <w14:ligatures w14:val="none"/>
    </w:rPr>
  </w:style>
  <w:style w:type="character" w:styleId="IntenseReference">
    <w:name w:val="Intense Reference"/>
    <w:basedOn w:val="DefaultParagraphFont"/>
    <w:uiPriority w:val="32"/>
    <w:qFormat/>
    <w:rsid w:val="00053445"/>
    <w:rPr>
      <w:b/>
      <w:bCs/>
      <w:smallCaps/>
      <w:color w:val="2F5496" w:themeColor="accent1" w:themeShade="BF"/>
      <w:spacing w:val="5"/>
    </w:rPr>
  </w:style>
  <w:style w:type="paragraph" w:styleId="FootnoteText">
    <w:name w:val="footnote text"/>
    <w:basedOn w:val="Normal"/>
    <w:link w:val="FootnoteTextChar"/>
    <w:semiHidden/>
    <w:rsid w:val="00053445"/>
    <w:rPr>
      <w:sz w:val="20"/>
      <w:szCs w:val="20"/>
    </w:rPr>
  </w:style>
  <w:style w:type="character" w:customStyle="1" w:styleId="FootnoteTextChar">
    <w:name w:val="Footnote Text Char"/>
    <w:basedOn w:val="DefaultParagraphFont"/>
    <w:link w:val="FootnoteText"/>
    <w:semiHidden/>
    <w:rsid w:val="00053445"/>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semiHidden/>
    <w:rsid w:val="00053445"/>
    <w:rPr>
      <w:vertAlign w:val="superscript"/>
    </w:rPr>
  </w:style>
  <w:style w:type="table" w:styleId="TableGrid">
    <w:name w:val="Table Grid"/>
    <w:basedOn w:val="TableNormal"/>
    <w:uiPriority w:val="59"/>
    <w:rsid w:val="00053445"/>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nhideWhenUsed/>
    <w:rsid w:val="00053445"/>
    <w:pPr>
      <w:tabs>
        <w:tab w:val="center" w:pos="4680"/>
        <w:tab w:val="right" w:pos="9360"/>
      </w:tabs>
    </w:pPr>
  </w:style>
  <w:style w:type="character" w:customStyle="1" w:styleId="FooterChar">
    <w:name w:val="Footer Char"/>
    <w:basedOn w:val="DefaultParagraphFont"/>
    <w:link w:val="Footer"/>
    <w:rsid w:val="00053445"/>
    <w:rPr>
      <w:rFonts w:ascii="Times New Roman" w:eastAsia="Times New Roman" w:hAnsi="Times New Roman" w:cs="Times New Roman"/>
      <w:kern w:val="0"/>
      <w14:ligatures w14:val="none"/>
    </w:rPr>
  </w:style>
  <w:style w:type="character" w:styleId="PageNumber">
    <w:name w:val="page number"/>
    <w:basedOn w:val="DefaultParagraphFont"/>
    <w:uiPriority w:val="99"/>
    <w:rsid w:val="00053445"/>
  </w:style>
  <w:style w:type="table" w:styleId="TableContemporary">
    <w:name w:val="Table Contemporary"/>
    <w:basedOn w:val="TableNormal"/>
    <w:rsid w:val="00053445"/>
    <w:rPr>
      <w:rFonts w:ascii="Times New Roman" w:eastAsia="Times New Roman" w:hAnsi="Times New Roman" w:cs="Times New Roman"/>
      <w:kern w:val="0"/>
      <w:sz w:val="20"/>
      <w:szCs w:val="20"/>
      <w14:ligatures w14:val="non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TOC1">
    <w:name w:val="toc 1"/>
    <w:basedOn w:val="Normal"/>
    <w:next w:val="Normal"/>
    <w:autoRedefine/>
    <w:uiPriority w:val="39"/>
    <w:unhideWhenUsed/>
    <w:rsid w:val="00053445"/>
    <w:pPr>
      <w:spacing w:before="360" w:after="360"/>
    </w:pPr>
    <w:rPr>
      <w:rFonts w:asciiTheme="minorHAnsi" w:hAnsiTheme="minorHAnsi"/>
      <w:b/>
      <w:bCs/>
      <w:caps/>
      <w:sz w:val="22"/>
      <w:szCs w:val="22"/>
      <w:u w:val="single"/>
    </w:rPr>
  </w:style>
  <w:style w:type="numbering" w:customStyle="1" w:styleId="CurrentList1">
    <w:name w:val="Current List1"/>
    <w:uiPriority w:val="99"/>
    <w:rsid w:val="00053445"/>
    <w:pPr>
      <w:numPr>
        <w:numId w:val="2"/>
      </w:numPr>
    </w:pPr>
  </w:style>
  <w:style w:type="paragraph" w:styleId="Header">
    <w:name w:val="header"/>
    <w:basedOn w:val="Normal"/>
    <w:link w:val="HeaderChar"/>
    <w:unhideWhenUsed/>
    <w:rsid w:val="00053445"/>
    <w:pPr>
      <w:tabs>
        <w:tab w:val="center" w:pos="4680"/>
        <w:tab w:val="right" w:pos="9360"/>
      </w:tabs>
    </w:pPr>
  </w:style>
  <w:style w:type="character" w:customStyle="1" w:styleId="HeaderChar">
    <w:name w:val="Header Char"/>
    <w:basedOn w:val="DefaultParagraphFont"/>
    <w:link w:val="Header"/>
    <w:rsid w:val="00053445"/>
    <w:rPr>
      <w:rFonts w:ascii="Times New Roman" w:eastAsia="Times New Roman" w:hAnsi="Times New Roman" w:cs="Times New Roman"/>
      <w:kern w:val="0"/>
      <w14:ligatures w14:val="none"/>
    </w:rPr>
  </w:style>
  <w:style w:type="numbering" w:customStyle="1" w:styleId="CurrentList2">
    <w:name w:val="Current List2"/>
    <w:uiPriority w:val="99"/>
    <w:rsid w:val="00053445"/>
    <w:pPr>
      <w:numPr>
        <w:numId w:val="3"/>
      </w:numPr>
    </w:pPr>
  </w:style>
  <w:style w:type="character" w:customStyle="1" w:styleId="Heading1Char1">
    <w:name w:val="Heading 1 Char1"/>
    <w:basedOn w:val="DefaultParagraphFont"/>
    <w:rsid w:val="00053445"/>
    <w:rPr>
      <w:rFonts w:ascii="Helvetica" w:eastAsia="Times New Roman" w:hAnsi="Helvetica" w:cs="Arial"/>
      <w:b/>
      <w:bCs/>
      <w:kern w:val="32"/>
      <w:sz w:val="28"/>
      <w:szCs w:val="28"/>
      <w14:ligatures w14:val="none"/>
    </w:rPr>
  </w:style>
  <w:style w:type="character" w:customStyle="1" w:styleId="Heading1Char2">
    <w:name w:val="Heading 1 Char2"/>
    <w:basedOn w:val="DefaultParagraphFont"/>
    <w:rsid w:val="00053445"/>
    <w:rPr>
      <w:rFonts w:ascii="Helvetica" w:eastAsia="Times New Roman" w:hAnsi="Helvetica" w:cs="Arial"/>
      <w:b/>
      <w:bCs/>
      <w:kern w:val="32"/>
      <w:sz w:val="28"/>
      <w:szCs w:val="28"/>
      <w14:ligatures w14:val="none"/>
    </w:rPr>
  </w:style>
  <w:style w:type="character" w:customStyle="1" w:styleId="Heading2Char1">
    <w:name w:val="Heading 2 Char1"/>
    <w:basedOn w:val="DefaultParagraphFont"/>
    <w:rsid w:val="00053445"/>
    <w:rPr>
      <w:rFonts w:ascii="Times New Roman" w:eastAsia="Times New Roman" w:hAnsi="Times New Roman" w:cs="Arial"/>
      <w:b/>
      <w:bCs/>
      <w:kern w:val="0"/>
      <w:sz w:val="26"/>
      <w:szCs w:val="26"/>
      <w14:ligatures w14:val="none"/>
    </w:rPr>
  </w:style>
  <w:style w:type="character" w:customStyle="1" w:styleId="Heading5Char1">
    <w:name w:val="Heading 5 Char1"/>
    <w:basedOn w:val="DefaultParagraphFont"/>
    <w:rsid w:val="00053445"/>
    <w:rPr>
      <w:rFonts w:ascii="Helvetica" w:eastAsia="Times New Roman" w:hAnsi="Helvetica" w:cs="Times New Roman"/>
      <w:b/>
      <w:bCs/>
      <w:kern w:val="0"/>
      <w:sz w:val="20"/>
      <w:szCs w:val="20"/>
      <w14:ligatures w14:val="none"/>
    </w:rPr>
  </w:style>
  <w:style w:type="character" w:customStyle="1" w:styleId="Heading3Char1">
    <w:name w:val="Heading 3 Char1"/>
    <w:basedOn w:val="DefaultParagraphFont"/>
    <w:rsid w:val="00053445"/>
    <w:rPr>
      <w:rFonts w:ascii="Times New Roman" w:eastAsia="Times New Roman" w:hAnsi="Times New Roman" w:cs="Arial"/>
      <w:b/>
      <w:bCs/>
      <w:kern w:val="0"/>
      <w14:ligatures w14:val="none"/>
    </w:rPr>
  </w:style>
  <w:style w:type="character" w:customStyle="1" w:styleId="Heading4Char1">
    <w:name w:val="Heading 4 Char1"/>
    <w:basedOn w:val="DefaultParagraphFont"/>
    <w:rsid w:val="00053445"/>
    <w:rPr>
      <w:rFonts w:ascii="Times New Roman" w:eastAsia="Times New Roman" w:hAnsi="Times New Roman" w:cs="Times New Roman"/>
      <w:b/>
      <w:bCs/>
      <w:kern w:val="0"/>
      <w14:ligatures w14:val="none"/>
    </w:rPr>
  </w:style>
  <w:style w:type="character" w:customStyle="1" w:styleId="Heading6Char1">
    <w:name w:val="Heading 6 Char1"/>
    <w:basedOn w:val="DefaultParagraphFont"/>
    <w:rsid w:val="00053445"/>
    <w:rPr>
      <w:rFonts w:asciiTheme="majorHAnsi" w:eastAsia="Times New Roman" w:hAnsiTheme="majorHAnsi" w:cs="Times New Roman"/>
      <w:b/>
      <w:bCs/>
      <w:kern w:val="0"/>
      <w:sz w:val="22"/>
      <w:szCs w:val="22"/>
      <w14:ligatures w14:val="none"/>
    </w:rPr>
  </w:style>
  <w:style w:type="character" w:customStyle="1" w:styleId="Heading7Char1">
    <w:name w:val="Heading 7 Char1"/>
    <w:basedOn w:val="DefaultParagraphFont"/>
    <w:rsid w:val="00053445"/>
    <w:rPr>
      <w:rFonts w:ascii="Times New Roman" w:eastAsia="Times New Roman" w:hAnsi="Times New Roman" w:cs="Times New Roman"/>
      <w:kern w:val="0"/>
      <w14:ligatures w14:val="none"/>
    </w:rPr>
  </w:style>
  <w:style w:type="character" w:customStyle="1" w:styleId="Heading8Char1">
    <w:name w:val="Heading 8 Char1"/>
    <w:basedOn w:val="DefaultParagraphFont"/>
    <w:rsid w:val="00053445"/>
    <w:rPr>
      <w:rFonts w:ascii="Times New Roman" w:eastAsia="Times New Roman" w:hAnsi="Times New Roman" w:cs="Times New Roman"/>
      <w:i/>
      <w:iCs/>
      <w:kern w:val="0"/>
      <w14:ligatures w14:val="none"/>
    </w:rPr>
  </w:style>
  <w:style w:type="character" w:customStyle="1" w:styleId="Heading9Char1">
    <w:name w:val="Heading 9 Char1"/>
    <w:basedOn w:val="DefaultParagraphFont"/>
    <w:rsid w:val="00053445"/>
    <w:rPr>
      <w:rFonts w:ascii="Arial" w:eastAsia="Times New Roman" w:hAnsi="Arial" w:cs="Arial"/>
      <w:kern w:val="0"/>
      <w:sz w:val="22"/>
      <w:szCs w:val="22"/>
      <w14:ligatures w14:val="none"/>
    </w:rPr>
  </w:style>
  <w:style w:type="numbering" w:styleId="111111">
    <w:name w:val="Outline List 2"/>
    <w:basedOn w:val="NoList"/>
    <w:uiPriority w:val="99"/>
    <w:semiHidden/>
    <w:unhideWhenUsed/>
    <w:rsid w:val="00053445"/>
    <w:pPr>
      <w:numPr>
        <w:numId w:val="5"/>
      </w:numPr>
    </w:pPr>
  </w:style>
  <w:style w:type="character" w:customStyle="1" w:styleId="Heading1Char3">
    <w:name w:val="Heading 1 Char3"/>
    <w:basedOn w:val="DefaultParagraphFont"/>
    <w:rsid w:val="00053445"/>
    <w:rPr>
      <w:rFonts w:ascii="Helvetica" w:eastAsia="Times New Roman" w:hAnsi="Helvetica" w:cs="Arial"/>
      <w:b/>
      <w:bCs/>
      <w:kern w:val="32"/>
      <w:sz w:val="28"/>
      <w:szCs w:val="28"/>
    </w:rPr>
  </w:style>
  <w:style w:type="character" w:customStyle="1" w:styleId="Heading2Char2">
    <w:name w:val="Heading 2 Char2"/>
    <w:basedOn w:val="DefaultParagraphFont"/>
    <w:rsid w:val="00053445"/>
    <w:rPr>
      <w:rFonts w:eastAsia="Times New Roman" w:cs="Arial"/>
      <w:b/>
      <w:bCs/>
      <w:sz w:val="26"/>
      <w:szCs w:val="26"/>
    </w:rPr>
  </w:style>
  <w:style w:type="character" w:customStyle="1" w:styleId="Heading3Char2">
    <w:name w:val="Heading 3 Char2"/>
    <w:basedOn w:val="DefaultParagraphFont"/>
    <w:rsid w:val="00053445"/>
    <w:rPr>
      <w:rFonts w:eastAsia="Times New Roman" w:cs="Arial"/>
      <w:b/>
      <w:bCs/>
    </w:rPr>
  </w:style>
  <w:style w:type="character" w:customStyle="1" w:styleId="HeaderChar1">
    <w:name w:val="Header Char1"/>
    <w:basedOn w:val="DefaultParagraphFont"/>
    <w:rsid w:val="00053445"/>
    <w:rPr>
      <w:rFonts w:ascii="Times New Roman" w:eastAsia="Times New Roman" w:hAnsi="Times New Roman" w:cs="Times New Roman"/>
      <w:kern w:val="0"/>
      <w14:ligatures w14:val="none"/>
    </w:rPr>
  </w:style>
  <w:style w:type="character" w:customStyle="1" w:styleId="FooterChar1">
    <w:name w:val="Footer Char1"/>
    <w:basedOn w:val="DefaultParagraphFont"/>
    <w:uiPriority w:val="99"/>
    <w:rsid w:val="00053445"/>
    <w:rPr>
      <w:rFonts w:ascii="Times New Roman" w:eastAsia="Times New Roman" w:hAnsi="Times New Roman" w:cs="Times New Roman"/>
      <w:kern w:val="0"/>
      <w14:ligatures w14:val="none"/>
    </w:rPr>
  </w:style>
  <w:style w:type="character" w:customStyle="1" w:styleId="Heading1Char4">
    <w:name w:val="Heading 1 Char4"/>
    <w:basedOn w:val="DefaultParagraphFont"/>
    <w:rsid w:val="00053445"/>
    <w:rPr>
      <w:rFonts w:ascii="Helvetica" w:eastAsia="Times New Roman" w:hAnsi="Helvetica" w:cs="Arial"/>
      <w:b/>
      <w:bCs/>
      <w:kern w:val="32"/>
      <w:sz w:val="28"/>
      <w:szCs w:val="28"/>
      <w14:ligatures w14:val="none"/>
    </w:rPr>
  </w:style>
  <w:style w:type="character" w:customStyle="1" w:styleId="Heading2Char3">
    <w:name w:val="Heading 2 Char3"/>
    <w:basedOn w:val="DefaultParagraphFont"/>
    <w:rsid w:val="00053445"/>
    <w:rPr>
      <w:rFonts w:ascii="Times New Roman" w:eastAsia="Times New Roman" w:hAnsi="Times New Roman" w:cs="Arial"/>
      <w:b/>
      <w:bCs/>
      <w:kern w:val="0"/>
      <w:sz w:val="26"/>
      <w:szCs w:val="26"/>
      <w14:ligatures w14:val="none"/>
    </w:rPr>
  </w:style>
  <w:style w:type="character" w:customStyle="1" w:styleId="Heading5Char2">
    <w:name w:val="Heading 5 Char2"/>
    <w:basedOn w:val="DefaultParagraphFont"/>
    <w:rsid w:val="00053445"/>
    <w:rPr>
      <w:rFonts w:ascii="Helvetica" w:eastAsia="Times New Roman" w:hAnsi="Helvetica" w:cs="Times New Roman"/>
      <w:b/>
      <w:bCs/>
      <w:kern w:val="0"/>
      <w:sz w:val="20"/>
      <w:szCs w:val="20"/>
      <w14:ligatures w14:val="none"/>
    </w:rPr>
  </w:style>
  <w:style w:type="character" w:customStyle="1" w:styleId="Heading3Char3">
    <w:name w:val="Heading 3 Char3"/>
    <w:basedOn w:val="DefaultParagraphFont"/>
    <w:rsid w:val="00053445"/>
    <w:rPr>
      <w:rFonts w:ascii="Times New Roman" w:eastAsia="Times New Roman" w:hAnsi="Times New Roman" w:cs="Arial"/>
      <w:b/>
      <w:bCs/>
      <w:kern w:val="0"/>
      <w14:ligatures w14:val="none"/>
    </w:rPr>
  </w:style>
  <w:style w:type="character" w:customStyle="1" w:styleId="Heading4Char2">
    <w:name w:val="Heading 4 Char2"/>
    <w:basedOn w:val="DefaultParagraphFont"/>
    <w:rsid w:val="00053445"/>
    <w:rPr>
      <w:rFonts w:ascii="Times New Roman" w:eastAsia="Times New Roman" w:hAnsi="Times New Roman" w:cs="Times New Roman"/>
      <w:b/>
      <w:bCs/>
      <w:kern w:val="0"/>
      <w14:ligatures w14:val="none"/>
    </w:rPr>
  </w:style>
  <w:style w:type="character" w:customStyle="1" w:styleId="Heading6Char2">
    <w:name w:val="Heading 6 Char2"/>
    <w:basedOn w:val="DefaultParagraphFont"/>
    <w:rsid w:val="00053445"/>
    <w:rPr>
      <w:rFonts w:asciiTheme="majorHAnsi" w:eastAsia="Times New Roman" w:hAnsiTheme="majorHAnsi" w:cs="Times New Roman"/>
      <w:b/>
      <w:bCs/>
      <w:kern w:val="0"/>
      <w:sz w:val="22"/>
      <w:szCs w:val="22"/>
      <w14:ligatures w14:val="none"/>
    </w:rPr>
  </w:style>
  <w:style w:type="character" w:customStyle="1" w:styleId="Heading7Char2">
    <w:name w:val="Heading 7 Char2"/>
    <w:basedOn w:val="DefaultParagraphFont"/>
    <w:rsid w:val="00053445"/>
    <w:rPr>
      <w:rFonts w:ascii="Times New Roman" w:eastAsia="Times New Roman" w:hAnsi="Times New Roman" w:cs="Times New Roman"/>
      <w:kern w:val="0"/>
      <w14:ligatures w14:val="none"/>
    </w:rPr>
  </w:style>
  <w:style w:type="character" w:customStyle="1" w:styleId="Heading8Char2">
    <w:name w:val="Heading 8 Char2"/>
    <w:basedOn w:val="DefaultParagraphFont"/>
    <w:rsid w:val="00053445"/>
    <w:rPr>
      <w:rFonts w:ascii="Times New Roman" w:eastAsia="Times New Roman" w:hAnsi="Times New Roman" w:cs="Times New Roman"/>
      <w:i/>
      <w:iCs/>
      <w:kern w:val="0"/>
      <w14:ligatures w14:val="none"/>
    </w:rPr>
  </w:style>
  <w:style w:type="character" w:customStyle="1" w:styleId="Heading9Char2">
    <w:name w:val="Heading 9 Char2"/>
    <w:basedOn w:val="DefaultParagraphFont"/>
    <w:rsid w:val="00053445"/>
    <w:rPr>
      <w:rFonts w:ascii="Arial" w:eastAsia="Times New Roman" w:hAnsi="Arial" w:cs="Arial"/>
      <w:kern w:val="0"/>
      <w:sz w:val="22"/>
      <w:szCs w:val="22"/>
      <w14:ligatures w14:val="none"/>
    </w:rPr>
  </w:style>
  <w:style w:type="character" w:customStyle="1" w:styleId="HeaderChar2">
    <w:name w:val="Header Char2"/>
    <w:basedOn w:val="DefaultParagraphFont"/>
    <w:rsid w:val="00053445"/>
    <w:rPr>
      <w:rFonts w:ascii="Times New Roman" w:eastAsia="Times New Roman" w:hAnsi="Times New Roman" w:cs="Times New Roman"/>
      <w:kern w:val="0"/>
      <w14:ligatures w14:val="none"/>
    </w:rPr>
  </w:style>
  <w:style w:type="character" w:customStyle="1" w:styleId="FooterChar2">
    <w:name w:val="Footer Char2"/>
    <w:basedOn w:val="DefaultParagraphFont"/>
    <w:rsid w:val="00053445"/>
    <w:rPr>
      <w:rFonts w:ascii="Times New Roman" w:eastAsia="Times New Roman" w:hAnsi="Times New Roman" w:cs="Times New Roman"/>
      <w:kern w:val="0"/>
      <w14:ligatures w14:val="none"/>
    </w:rPr>
  </w:style>
  <w:style w:type="character" w:customStyle="1" w:styleId="Heading1Char5">
    <w:name w:val="Heading 1 Char5"/>
    <w:basedOn w:val="DefaultParagraphFont"/>
    <w:rsid w:val="00053445"/>
    <w:rPr>
      <w:rFonts w:ascii="Helvetica" w:eastAsia="Times New Roman" w:hAnsi="Helvetica" w:cs="Arial"/>
      <w:b/>
      <w:bCs/>
      <w:kern w:val="32"/>
      <w:sz w:val="28"/>
      <w:szCs w:val="28"/>
    </w:rPr>
  </w:style>
  <w:style w:type="character" w:customStyle="1" w:styleId="Heading2Char4">
    <w:name w:val="Heading 2 Char4"/>
    <w:basedOn w:val="DefaultParagraphFont"/>
    <w:rsid w:val="00053445"/>
    <w:rPr>
      <w:rFonts w:eastAsia="Times New Roman" w:cs="Arial"/>
      <w:b/>
      <w:bCs/>
      <w:sz w:val="26"/>
      <w:szCs w:val="26"/>
    </w:rPr>
  </w:style>
  <w:style w:type="character" w:customStyle="1" w:styleId="Heading3Char4">
    <w:name w:val="Heading 3 Char4"/>
    <w:basedOn w:val="DefaultParagraphFont"/>
    <w:rsid w:val="00053445"/>
    <w:rPr>
      <w:rFonts w:eastAsia="Times New Roman" w:cs="Arial"/>
      <w:b/>
      <w:bCs/>
    </w:rPr>
  </w:style>
  <w:style w:type="character" w:customStyle="1" w:styleId="Heading1Char6">
    <w:name w:val="Heading 1 Char6"/>
    <w:basedOn w:val="DefaultParagraphFont"/>
    <w:rsid w:val="00053445"/>
    <w:rPr>
      <w:rFonts w:ascii="Helvetica" w:eastAsia="Times New Roman" w:hAnsi="Helvetica" w:cs="Arial"/>
      <w:b/>
      <w:bCs/>
      <w:kern w:val="32"/>
      <w:sz w:val="28"/>
      <w:szCs w:val="28"/>
      <w14:ligatures w14:val="none"/>
    </w:rPr>
  </w:style>
  <w:style w:type="character" w:customStyle="1" w:styleId="Heading2Char5">
    <w:name w:val="Heading 2 Char5"/>
    <w:basedOn w:val="DefaultParagraphFont"/>
    <w:rsid w:val="00053445"/>
    <w:rPr>
      <w:rFonts w:ascii="Times New Roman" w:eastAsia="Times New Roman" w:hAnsi="Times New Roman" w:cs="Arial"/>
      <w:b/>
      <w:bCs/>
      <w:kern w:val="0"/>
      <w:sz w:val="26"/>
      <w:szCs w:val="26"/>
      <w14:ligatures w14:val="none"/>
    </w:rPr>
  </w:style>
  <w:style w:type="character" w:customStyle="1" w:styleId="Heading5Char3">
    <w:name w:val="Heading 5 Char3"/>
    <w:basedOn w:val="DefaultParagraphFont"/>
    <w:rsid w:val="00053445"/>
    <w:rPr>
      <w:rFonts w:ascii="Helvetica" w:eastAsia="Times New Roman" w:hAnsi="Helvetica" w:cs="Times New Roman"/>
      <w:b/>
      <w:bCs/>
      <w:kern w:val="0"/>
      <w:sz w:val="20"/>
      <w:szCs w:val="20"/>
      <w14:ligatures w14:val="none"/>
    </w:rPr>
  </w:style>
  <w:style w:type="character" w:customStyle="1" w:styleId="Heading3Char5">
    <w:name w:val="Heading 3 Char5"/>
    <w:basedOn w:val="DefaultParagraphFont"/>
    <w:rsid w:val="00053445"/>
    <w:rPr>
      <w:rFonts w:ascii="Times New Roman" w:eastAsia="Times New Roman" w:hAnsi="Times New Roman" w:cs="Arial"/>
      <w:b/>
      <w:bCs/>
      <w:kern w:val="0"/>
      <w14:ligatures w14:val="none"/>
    </w:rPr>
  </w:style>
  <w:style w:type="character" w:customStyle="1" w:styleId="Heading4Char3">
    <w:name w:val="Heading 4 Char3"/>
    <w:basedOn w:val="DefaultParagraphFont"/>
    <w:rsid w:val="00053445"/>
    <w:rPr>
      <w:rFonts w:ascii="Times New Roman" w:eastAsia="Times New Roman" w:hAnsi="Times New Roman" w:cs="Times New Roman"/>
      <w:b/>
      <w:bCs/>
      <w:kern w:val="0"/>
      <w14:ligatures w14:val="none"/>
    </w:rPr>
  </w:style>
  <w:style w:type="character" w:customStyle="1" w:styleId="Heading6Char3">
    <w:name w:val="Heading 6 Char3"/>
    <w:basedOn w:val="DefaultParagraphFont"/>
    <w:rsid w:val="00053445"/>
    <w:rPr>
      <w:rFonts w:asciiTheme="majorHAnsi" w:eastAsia="Times New Roman" w:hAnsiTheme="majorHAnsi" w:cs="Times New Roman"/>
      <w:b/>
      <w:bCs/>
      <w:kern w:val="0"/>
      <w:sz w:val="22"/>
      <w:szCs w:val="22"/>
      <w14:ligatures w14:val="none"/>
    </w:rPr>
  </w:style>
  <w:style w:type="character" w:customStyle="1" w:styleId="Heading7Char3">
    <w:name w:val="Heading 7 Char3"/>
    <w:basedOn w:val="DefaultParagraphFont"/>
    <w:rsid w:val="00053445"/>
    <w:rPr>
      <w:rFonts w:ascii="Times New Roman" w:eastAsia="Times New Roman" w:hAnsi="Times New Roman" w:cs="Times New Roman"/>
      <w:kern w:val="0"/>
      <w14:ligatures w14:val="none"/>
    </w:rPr>
  </w:style>
  <w:style w:type="character" w:customStyle="1" w:styleId="Heading8Char3">
    <w:name w:val="Heading 8 Char3"/>
    <w:basedOn w:val="DefaultParagraphFont"/>
    <w:rsid w:val="00053445"/>
    <w:rPr>
      <w:rFonts w:ascii="Times New Roman" w:eastAsia="Times New Roman" w:hAnsi="Times New Roman" w:cs="Times New Roman"/>
      <w:i/>
      <w:iCs/>
      <w:kern w:val="0"/>
      <w14:ligatures w14:val="none"/>
    </w:rPr>
  </w:style>
  <w:style w:type="character" w:customStyle="1" w:styleId="Heading9Char3">
    <w:name w:val="Heading 9 Char3"/>
    <w:basedOn w:val="DefaultParagraphFont"/>
    <w:rsid w:val="00053445"/>
    <w:rPr>
      <w:rFonts w:ascii="Arial" w:eastAsia="Times New Roman" w:hAnsi="Arial" w:cs="Arial"/>
      <w:kern w:val="0"/>
      <w:sz w:val="22"/>
      <w:szCs w:val="22"/>
      <w14:ligatures w14:val="none"/>
    </w:rPr>
  </w:style>
  <w:style w:type="character" w:customStyle="1" w:styleId="HeaderChar3">
    <w:name w:val="Header Char3"/>
    <w:basedOn w:val="DefaultParagraphFont"/>
    <w:rsid w:val="00053445"/>
    <w:rPr>
      <w:rFonts w:ascii="Times New Roman" w:eastAsia="Times New Roman" w:hAnsi="Times New Roman" w:cs="Times New Roman"/>
      <w:kern w:val="0"/>
      <w14:ligatures w14:val="none"/>
    </w:rPr>
  </w:style>
  <w:style w:type="character" w:customStyle="1" w:styleId="FooterChar3">
    <w:name w:val="Footer Char3"/>
    <w:basedOn w:val="DefaultParagraphFont"/>
    <w:rsid w:val="00053445"/>
    <w:rPr>
      <w:rFonts w:ascii="Times New Roman" w:eastAsia="Times New Roman" w:hAnsi="Times New Roman" w:cs="Times New Roman"/>
      <w:kern w:val="0"/>
      <w14:ligatures w14:val="none"/>
    </w:rPr>
  </w:style>
  <w:style w:type="character" w:customStyle="1" w:styleId="Heading1Char7">
    <w:name w:val="Heading 1 Char7"/>
    <w:basedOn w:val="DefaultParagraphFont"/>
    <w:rsid w:val="00053445"/>
    <w:rPr>
      <w:rFonts w:ascii="Helvetica" w:eastAsia="Times New Roman" w:hAnsi="Helvetica" w:cs="Arial"/>
      <w:b/>
      <w:bCs/>
      <w:kern w:val="32"/>
      <w:sz w:val="28"/>
      <w:szCs w:val="28"/>
    </w:rPr>
  </w:style>
  <w:style w:type="character" w:customStyle="1" w:styleId="Heading2Char6">
    <w:name w:val="Heading 2 Char6"/>
    <w:basedOn w:val="DefaultParagraphFont"/>
    <w:rsid w:val="00053445"/>
    <w:rPr>
      <w:rFonts w:eastAsia="Times New Roman" w:cs="Arial"/>
      <w:b/>
      <w:bCs/>
      <w:sz w:val="26"/>
      <w:szCs w:val="26"/>
    </w:rPr>
  </w:style>
  <w:style w:type="character" w:customStyle="1" w:styleId="Heading3Char6">
    <w:name w:val="Heading 3 Char6"/>
    <w:basedOn w:val="DefaultParagraphFont"/>
    <w:rsid w:val="00053445"/>
    <w:rPr>
      <w:rFonts w:eastAsia="Times New Roman" w:cs="Arial"/>
      <w:b/>
      <w:bCs/>
    </w:rPr>
  </w:style>
  <w:style w:type="paragraph" w:styleId="Caption">
    <w:name w:val="caption"/>
    <w:basedOn w:val="Normal"/>
    <w:next w:val="Normal"/>
    <w:autoRedefine/>
    <w:uiPriority w:val="35"/>
    <w:qFormat/>
    <w:rsid w:val="00053445"/>
    <w:rPr>
      <w:b/>
      <w:bCs/>
      <w:smallCaps/>
    </w:rPr>
  </w:style>
  <w:style w:type="character" w:customStyle="1" w:styleId="HeaderChar4">
    <w:name w:val="Header Char4"/>
    <w:basedOn w:val="DefaultParagraphFont"/>
    <w:rsid w:val="00053445"/>
    <w:rPr>
      <w:rFonts w:ascii="Times New Roman" w:eastAsia="Times New Roman" w:hAnsi="Times New Roman" w:cs="Times New Roman"/>
      <w:kern w:val="0"/>
      <w14:ligatures w14:val="none"/>
    </w:rPr>
  </w:style>
  <w:style w:type="character" w:customStyle="1" w:styleId="FooterChar4">
    <w:name w:val="Footer Char4"/>
    <w:basedOn w:val="DefaultParagraphFont"/>
    <w:uiPriority w:val="99"/>
    <w:rsid w:val="00053445"/>
    <w:rPr>
      <w:rFonts w:ascii="Times New Roman" w:eastAsia="Times New Roman" w:hAnsi="Times New Roman" w:cs="Times New Roman"/>
      <w:kern w:val="0"/>
      <w14:ligatures w14:val="none"/>
    </w:rPr>
  </w:style>
  <w:style w:type="character" w:customStyle="1" w:styleId="Heading1Char8">
    <w:name w:val="Heading 1 Char8"/>
    <w:basedOn w:val="DefaultParagraphFont"/>
    <w:rsid w:val="00053445"/>
    <w:rPr>
      <w:rFonts w:ascii="Helvetica" w:eastAsia="Times New Roman" w:hAnsi="Helvetica" w:cs="Arial"/>
      <w:b/>
      <w:bCs/>
      <w:kern w:val="32"/>
      <w:sz w:val="28"/>
      <w:szCs w:val="28"/>
      <w14:ligatures w14:val="none"/>
    </w:rPr>
  </w:style>
  <w:style w:type="character" w:customStyle="1" w:styleId="Heading2Char7">
    <w:name w:val="Heading 2 Char7"/>
    <w:basedOn w:val="DefaultParagraphFont"/>
    <w:rsid w:val="00053445"/>
    <w:rPr>
      <w:rFonts w:ascii="Times New Roman" w:eastAsia="Times New Roman" w:hAnsi="Times New Roman" w:cs="Arial"/>
      <w:b/>
      <w:bCs/>
      <w:kern w:val="0"/>
      <w:sz w:val="26"/>
      <w:szCs w:val="26"/>
      <w14:ligatures w14:val="none"/>
    </w:rPr>
  </w:style>
  <w:style w:type="character" w:customStyle="1" w:styleId="Heading5Char4">
    <w:name w:val="Heading 5 Char4"/>
    <w:basedOn w:val="DefaultParagraphFont"/>
    <w:rsid w:val="00053445"/>
    <w:rPr>
      <w:rFonts w:ascii="Helvetica" w:eastAsia="Times New Roman" w:hAnsi="Helvetica" w:cs="Times New Roman"/>
      <w:b/>
      <w:bCs/>
      <w:kern w:val="0"/>
      <w:sz w:val="20"/>
      <w:szCs w:val="20"/>
      <w14:ligatures w14:val="none"/>
    </w:rPr>
  </w:style>
  <w:style w:type="character" w:customStyle="1" w:styleId="Heading3Char7">
    <w:name w:val="Heading 3 Char7"/>
    <w:basedOn w:val="DefaultParagraphFont"/>
    <w:rsid w:val="00053445"/>
    <w:rPr>
      <w:rFonts w:ascii="Times New Roman" w:eastAsia="Times New Roman" w:hAnsi="Times New Roman" w:cs="Arial"/>
      <w:b/>
      <w:bCs/>
      <w:kern w:val="0"/>
      <w14:ligatures w14:val="none"/>
    </w:rPr>
  </w:style>
  <w:style w:type="character" w:customStyle="1" w:styleId="Heading4Char4">
    <w:name w:val="Heading 4 Char4"/>
    <w:basedOn w:val="DefaultParagraphFont"/>
    <w:rsid w:val="00053445"/>
    <w:rPr>
      <w:rFonts w:ascii="Times New Roman" w:eastAsia="Times New Roman" w:hAnsi="Times New Roman" w:cs="Times New Roman"/>
      <w:b/>
      <w:bCs/>
      <w:kern w:val="0"/>
      <w14:ligatures w14:val="none"/>
    </w:rPr>
  </w:style>
  <w:style w:type="character" w:customStyle="1" w:styleId="Heading6Char4">
    <w:name w:val="Heading 6 Char4"/>
    <w:basedOn w:val="DefaultParagraphFont"/>
    <w:rsid w:val="00053445"/>
    <w:rPr>
      <w:rFonts w:asciiTheme="majorHAnsi" w:eastAsia="Times New Roman" w:hAnsiTheme="majorHAnsi" w:cs="Times New Roman"/>
      <w:b/>
      <w:bCs/>
      <w:kern w:val="0"/>
      <w:sz w:val="22"/>
      <w:szCs w:val="22"/>
      <w14:ligatures w14:val="none"/>
    </w:rPr>
  </w:style>
  <w:style w:type="character" w:customStyle="1" w:styleId="Heading7Char4">
    <w:name w:val="Heading 7 Char4"/>
    <w:basedOn w:val="DefaultParagraphFont"/>
    <w:rsid w:val="00053445"/>
    <w:rPr>
      <w:rFonts w:ascii="Times New Roman" w:eastAsia="Times New Roman" w:hAnsi="Times New Roman" w:cs="Times New Roman"/>
      <w:kern w:val="0"/>
      <w14:ligatures w14:val="none"/>
    </w:rPr>
  </w:style>
  <w:style w:type="character" w:customStyle="1" w:styleId="Heading8Char4">
    <w:name w:val="Heading 8 Char4"/>
    <w:basedOn w:val="DefaultParagraphFont"/>
    <w:rsid w:val="00053445"/>
    <w:rPr>
      <w:rFonts w:ascii="Times New Roman" w:eastAsia="Times New Roman" w:hAnsi="Times New Roman" w:cs="Times New Roman"/>
      <w:i/>
      <w:iCs/>
      <w:kern w:val="0"/>
      <w14:ligatures w14:val="none"/>
    </w:rPr>
  </w:style>
  <w:style w:type="character" w:customStyle="1" w:styleId="Heading9Char4">
    <w:name w:val="Heading 9 Char4"/>
    <w:basedOn w:val="DefaultParagraphFont"/>
    <w:rsid w:val="00053445"/>
    <w:rPr>
      <w:rFonts w:ascii="Arial" w:eastAsia="Times New Roman" w:hAnsi="Arial" w:cs="Arial"/>
      <w:kern w:val="0"/>
      <w:sz w:val="22"/>
      <w:szCs w:val="22"/>
      <w14:ligatures w14:val="none"/>
    </w:rPr>
  </w:style>
  <w:style w:type="numbering" w:customStyle="1" w:styleId="CurrentList11">
    <w:name w:val="Current List11"/>
    <w:uiPriority w:val="99"/>
    <w:rsid w:val="00053445"/>
    <w:pPr>
      <w:numPr>
        <w:numId w:val="4"/>
      </w:numPr>
    </w:pPr>
  </w:style>
  <w:style w:type="character" w:customStyle="1" w:styleId="Heading1Char9">
    <w:name w:val="Heading 1 Char9"/>
    <w:basedOn w:val="DefaultParagraphFont"/>
    <w:rsid w:val="00053445"/>
    <w:rPr>
      <w:rFonts w:ascii="Helvetica" w:eastAsia="Times New Roman" w:hAnsi="Helvetica" w:cs="Arial"/>
      <w:b/>
      <w:bCs/>
      <w:kern w:val="32"/>
      <w:sz w:val="28"/>
      <w:szCs w:val="28"/>
      <w14:ligatures w14:val="none"/>
    </w:rPr>
  </w:style>
  <w:style w:type="character" w:customStyle="1" w:styleId="Heading2Char8">
    <w:name w:val="Heading 2 Char8"/>
    <w:basedOn w:val="DefaultParagraphFont"/>
    <w:rsid w:val="00053445"/>
    <w:rPr>
      <w:rFonts w:ascii="Times New Roman" w:eastAsia="Times New Roman" w:hAnsi="Times New Roman" w:cs="Arial"/>
      <w:b/>
      <w:bCs/>
      <w:kern w:val="0"/>
      <w:sz w:val="26"/>
      <w:szCs w:val="26"/>
      <w14:ligatures w14:val="none"/>
    </w:rPr>
  </w:style>
  <w:style w:type="character" w:customStyle="1" w:styleId="Heading5Char5">
    <w:name w:val="Heading 5 Char5"/>
    <w:basedOn w:val="DefaultParagraphFont"/>
    <w:rsid w:val="00053445"/>
    <w:rPr>
      <w:rFonts w:ascii="Helvetica" w:eastAsia="Times New Roman" w:hAnsi="Helvetica" w:cs="Times New Roman"/>
      <w:b/>
      <w:bCs/>
      <w:kern w:val="0"/>
      <w:sz w:val="20"/>
      <w:szCs w:val="20"/>
      <w14:ligatures w14:val="none"/>
    </w:rPr>
  </w:style>
  <w:style w:type="character" w:customStyle="1" w:styleId="Heading3Char8">
    <w:name w:val="Heading 3 Char8"/>
    <w:basedOn w:val="DefaultParagraphFont"/>
    <w:rsid w:val="00053445"/>
    <w:rPr>
      <w:rFonts w:ascii="Times New Roman" w:eastAsia="Times New Roman" w:hAnsi="Times New Roman" w:cs="Arial"/>
      <w:b/>
      <w:bCs/>
      <w:kern w:val="0"/>
      <w14:ligatures w14:val="none"/>
    </w:rPr>
  </w:style>
  <w:style w:type="character" w:customStyle="1" w:styleId="Heading4Char5">
    <w:name w:val="Heading 4 Char5"/>
    <w:basedOn w:val="DefaultParagraphFont"/>
    <w:rsid w:val="00053445"/>
    <w:rPr>
      <w:rFonts w:ascii="Times New Roman" w:eastAsia="Times New Roman" w:hAnsi="Times New Roman" w:cs="Times New Roman"/>
      <w:b/>
      <w:bCs/>
      <w:kern w:val="0"/>
      <w14:ligatures w14:val="none"/>
    </w:rPr>
  </w:style>
  <w:style w:type="character" w:customStyle="1" w:styleId="Heading6Char5">
    <w:name w:val="Heading 6 Char5"/>
    <w:basedOn w:val="DefaultParagraphFont"/>
    <w:rsid w:val="00053445"/>
    <w:rPr>
      <w:rFonts w:asciiTheme="majorHAnsi" w:eastAsia="Times New Roman" w:hAnsiTheme="majorHAnsi" w:cs="Times New Roman"/>
      <w:b/>
      <w:bCs/>
      <w:kern w:val="0"/>
      <w:sz w:val="22"/>
      <w:szCs w:val="22"/>
      <w14:ligatures w14:val="none"/>
    </w:rPr>
  </w:style>
  <w:style w:type="character" w:customStyle="1" w:styleId="Heading7Char5">
    <w:name w:val="Heading 7 Char5"/>
    <w:basedOn w:val="DefaultParagraphFont"/>
    <w:rsid w:val="00053445"/>
    <w:rPr>
      <w:rFonts w:ascii="Times New Roman" w:eastAsia="Times New Roman" w:hAnsi="Times New Roman" w:cs="Times New Roman"/>
      <w:kern w:val="0"/>
      <w14:ligatures w14:val="none"/>
    </w:rPr>
  </w:style>
  <w:style w:type="character" w:customStyle="1" w:styleId="Heading8Char5">
    <w:name w:val="Heading 8 Char5"/>
    <w:basedOn w:val="DefaultParagraphFont"/>
    <w:rsid w:val="00053445"/>
    <w:rPr>
      <w:rFonts w:ascii="Times New Roman" w:eastAsia="Times New Roman" w:hAnsi="Times New Roman" w:cs="Times New Roman"/>
      <w:i/>
      <w:iCs/>
      <w:kern w:val="0"/>
      <w14:ligatures w14:val="none"/>
    </w:rPr>
  </w:style>
  <w:style w:type="character" w:customStyle="1" w:styleId="Heading9Char5">
    <w:name w:val="Heading 9 Char5"/>
    <w:basedOn w:val="DefaultParagraphFont"/>
    <w:rsid w:val="00053445"/>
    <w:rPr>
      <w:rFonts w:ascii="Arial" w:eastAsia="Times New Roman" w:hAnsi="Arial" w:cs="Arial"/>
      <w:kern w:val="0"/>
      <w:sz w:val="22"/>
      <w:szCs w:val="22"/>
      <w14:ligatures w14:val="none"/>
    </w:rPr>
  </w:style>
  <w:style w:type="character" w:customStyle="1" w:styleId="Heading1Char10">
    <w:name w:val="Heading 1 Char10"/>
    <w:basedOn w:val="DefaultParagraphFont"/>
    <w:rsid w:val="00053445"/>
    <w:rPr>
      <w:rFonts w:ascii="Helvetica" w:eastAsia="Times New Roman" w:hAnsi="Helvetica" w:cs="Arial"/>
      <w:b/>
      <w:bCs/>
      <w:kern w:val="32"/>
      <w:sz w:val="28"/>
      <w:szCs w:val="28"/>
      <w14:ligatures w14:val="none"/>
    </w:rPr>
  </w:style>
  <w:style w:type="character" w:customStyle="1" w:styleId="Heading2Char9">
    <w:name w:val="Heading 2 Char9"/>
    <w:basedOn w:val="DefaultParagraphFont"/>
    <w:rsid w:val="00053445"/>
    <w:rPr>
      <w:rFonts w:ascii="Times New Roman" w:eastAsia="Times New Roman" w:hAnsi="Times New Roman" w:cs="Arial"/>
      <w:b/>
      <w:bCs/>
      <w:kern w:val="0"/>
      <w:sz w:val="26"/>
      <w:szCs w:val="26"/>
      <w14:ligatures w14:val="none"/>
    </w:rPr>
  </w:style>
  <w:style w:type="character" w:customStyle="1" w:styleId="Heading5Char6">
    <w:name w:val="Heading 5 Char6"/>
    <w:basedOn w:val="DefaultParagraphFont"/>
    <w:rsid w:val="00053445"/>
    <w:rPr>
      <w:rFonts w:ascii="Helvetica" w:eastAsia="Times New Roman" w:hAnsi="Helvetica" w:cs="Times New Roman"/>
      <w:b/>
      <w:bCs/>
      <w:kern w:val="0"/>
      <w:sz w:val="20"/>
      <w:szCs w:val="20"/>
      <w14:ligatures w14:val="none"/>
    </w:rPr>
  </w:style>
  <w:style w:type="character" w:customStyle="1" w:styleId="Heading3Char9">
    <w:name w:val="Heading 3 Char9"/>
    <w:basedOn w:val="DefaultParagraphFont"/>
    <w:rsid w:val="00053445"/>
    <w:rPr>
      <w:rFonts w:ascii="Times New Roman" w:eastAsia="Times New Roman" w:hAnsi="Times New Roman" w:cs="Arial"/>
      <w:b/>
      <w:bCs/>
      <w:kern w:val="0"/>
      <w14:ligatures w14:val="none"/>
    </w:rPr>
  </w:style>
  <w:style w:type="character" w:customStyle="1" w:styleId="Heading4Char6">
    <w:name w:val="Heading 4 Char6"/>
    <w:basedOn w:val="DefaultParagraphFont"/>
    <w:rsid w:val="00053445"/>
    <w:rPr>
      <w:rFonts w:ascii="Times New Roman" w:eastAsia="Times New Roman" w:hAnsi="Times New Roman" w:cs="Times New Roman"/>
      <w:b/>
      <w:bCs/>
      <w:kern w:val="0"/>
      <w14:ligatures w14:val="none"/>
    </w:rPr>
  </w:style>
  <w:style w:type="character" w:customStyle="1" w:styleId="Heading6Char6">
    <w:name w:val="Heading 6 Char6"/>
    <w:basedOn w:val="DefaultParagraphFont"/>
    <w:rsid w:val="00053445"/>
    <w:rPr>
      <w:rFonts w:asciiTheme="majorHAnsi" w:eastAsia="Times New Roman" w:hAnsiTheme="majorHAnsi" w:cs="Times New Roman"/>
      <w:b/>
      <w:bCs/>
      <w:kern w:val="0"/>
      <w:sz w:val="22"/>
      <w:szCs w:val="22"/>
      <w14:ligatures w14:val="none"/>
    </w:rPr>
  </w:style>
  <w:style w:type="character" w:customStyle="1" w:styleId="Heading7Char6">
    <w:name w:val="Heading 7 Char6"/>
    <w:basedOn w:val="DefaultParagraphFont"/>
    <w:rsid w:val="00053445"/>
    <w:rPr>
      <w:rFonts w:ascii="Times New Roman" w:eastAsia="Times New Roman" w:hAnsi="Times New Roman" w:cs="Times New Roman"/>
      <w:kern w:val="0"/>
      <w14:ligatures w14:val="none"/>
    </w:rPr>
  </w:style>
  <w:style w:type="character" w:customStyle="1" w:styleId="Heading8Char6">
    <w:name w:val="Heading 8 Char6"/>
    <w:basedOn w:val="DefaultParagraphFont"/>
    <w:rsid w:val="00053445"/>
    <w:rPr>
      <w:rFonts w:ascii="Times New Roman" w:eastAsia="Times New Roman" w:hAnsi="Times New Roman" w:cs="Times New Roman"/>
      <w:i/>
      <w:iCs/>
      <w:kern w:val="0"/>
      <w14:ligatures w14:val="none"/>
    </w:rPr>
  </w:style>
  <w:style w:type="character" w:customStyle="1" w:styleId="Heading9Char6">
    <w:name w:val="Heading 9 Char6"/>
    <w:basedOn w:val="DefaultParagraphFont"/>
    <w:rsid w:val="00053445"/>
    <w:rPr>
      <w:rFonts w:ascii="Arial" w:eastAsia="Times New Roman" w:hAnsi="Arial" w:cs="Arial"/>
      <w:kern w:val="0"/>
      <w:sz w:val="22"/>
      <w:szCs w:val="22"/>
      <w14:ligatures w14:val="none"/>
    </w:rPr>
  </w:style>
  <w:style w:type="character" w:customStyle="1" w:styleId="HeaderChar5">
    <w:name w:val="Header Char5"/>
    <w:basedOn w:val="DefaultParagraphFont"/>
    <w:rsid w:val="00053445"/>
    <w:rPr>
      <w:rFonts w:ascii="Times New Roman" w:eastAsia="Times New Roman" w:hAnsi="Times New Roman" w:cs="Times New Roman"/>
      <w:kern w:val="0"/>
      <w14:ligatures w14:val="none"/>
    </w:rPr>
  </w:style>
  <w:style w:type="character" w:customStyle="1" w:styleId="FooterChar5">
    <w:name w:val="Footer Char5"/>
    <w:basedOn w:val="DefaultParagraphFont"/>
    <w:rsid w:val="00053445"/>
    <w:rPr>
      <w:rFonts w:ascii="Times New Roman" w:eastAsia="Times New Roman" w:hAnsi="Times New Roman" w:cs="Times New Roman"/>
      <w:kern w:val="0"/>
      <w14:ligatures w14:val="none"/>
    </w:rPr>
  </w:style>
  <w:style w:type="character" w:customStyle="1" w:styleId="Heading1Char11">
    <w:name w:val="Heading 1 Char11"/>
    <w:basedOn w:val="DefaultParagraphFont"/>
    <w:rsid w:val="00053445"/>
    <w:rPr>
      <w:rFonts w:ascii="Helvetica" w:eastAsia="Times New Roman" w:hAnsi="Helvetica" w:cs="Arial"/>
      <w:b/>
      <w:bCs/>
      <w:kern w:val="32"/>
      <w:sz w:val="28"/>
      <w:szCs w:val="28"/>
    </w:rPr>
  </w:style>
  <w:style w:type="character" w:customStyle="1" w:styleId="Heading2Char10">
    <w:name w:val="Heading 2 Char10"/>
    <w:basedOn w:val="DefaultParagraphFont"/>
    <w:rsid w:val="00053445"/>
    <w:rPr>
      <w:rFonts w:eastAsia="Times New Roman" w:cs="Arial"/>
      <w:b/>
      <w:bCs/>
      <w:sz w:val="26"/>
      <w:szCs w:val="26"/>
    </w:rPr>
  </w:style>
  <w:style w:type="character" w:customStyle="1" w:styleId="Heading3Char10">
    <w:name w:val="Heading 3 Char10"/>
    <w:basedOn w:val="DefaultParagraphFont"/>
    <w:rsid w:val="00053445"/>
    <w:rPr>
      <w:rFonts w:eastAsia="Times New Roman" w:cs="Arial"/>
      <w:b/>
      <w:bCs/>
    </w:rPr>
  </w:style>
  <w:style w:type="character" w:customStyle="1" w:styleId="Heading4Char7">
    <w:name w:val="Heading 4 Char7"/>
    <w:basedOn w:val="DefaultParagraphFont"/>
    <w:rsid w:val="00053445"/>
    <w:rPr>
      <w:rFonts w:eastAsia="Times New Roman" w:cs="Times New Roman"/>
      <w:b/>
      <w:bCs/>
    </w:rPr>
  </w:style>
  <w:style w:type="character" w:customStyle="1" w:styleId="Heading1Char12">
    <w:name w:val="Heading 1 Char12"/>
    <w:basedOn w:val="DefaultParagraphFont"/>
    <w:rsid w:val="00053445"/>
    <w:rPr>
      <w:rFonts w:ascii="Helvetica" w:eastAsia="Times New Roman" w:hAnsi="Helvetica" w:cs="Arial"/>
      <w:b/>
      <w:bCs/>
      <w:kern w:val="32"/>
      <w:sz w:val="28"/>
      <w:szCs w:val="28"/>
      <w14:ligatures w14:val="none"/>
    </w:rPr>
  </w:style>
  <w:style w:type="character" w:customStyle="1" w:styleId="Heading2Char11">
    <w:name w:val="Heading 2 Char11"/>
    <w:basedOn w:val="DefaultParagraphFont"/>
    <w:rsid w:val="00053445"/>
    <w:rPr>
      <w:rFonts w:ascii="Times New Roman" w:eastAsia="Times New Roman" w:hAnsi="Times New Roman" w:cs="Arial"/>
      <w:b/>
      <w:bCs/>
      <w:kern w:val="0"/>
      <w:sz w:val="26"/>
      <w:szCs w:val="26"/>
      <w14:ligatures w14:val="none"/>
    </w:rPr>
  </w:style>
  <w:style w:type="character" w:customStyle="1" w:styleId="Heading5Char7">
    <w:name w:val="Heading 5 Char7"/>
    <w:basedOn w:val="DefaultParagraphFont"/>
    <w:rsid w:val="00053445"/>
    <w:rPr>
      <w:rFonts w:ascii="Helvetica" w:eastAsia="Times New Roman" w:hAnsi="Helvetica" w:cs="Times New Roman"/>
      <w:b/>
      <w:bCs/>
      <w:kern w:val="0"/>
      <w:sz w:val="20"/>
      <w:szCs w:val="20"/>
      <w14:ligatures w14:val="none"/>
    </w:rPr>
  </w:style>
  <w:style w:type="character" w:customStyle="1" w:styleId="Heading3Char11">
    <w:name w:val="Heading 3 Char11"/>
    <w:basedOn w:val="DefaultParagraphFont"/>
    <w:rsid w:val="00053445"/>
    <w:rPr>
      <w:rFonts w:ascii="Times New Roman" w:eastAsia="Times New Roman" w:hAnsi="Times New Roman" w:cs="Arial"/>
      <w:b/>
      <w:bCs/>
      <w:kern w:val="0"/>
      <w14:ligatures w14:val="none"/>
    </w:rPr>
  </w:style>
  <w:style w:type="character" w:customStyle="1" w:styleId="Heading4Char8">
    <w:name w:val="Heading 4 Char8"/>
    <w:basedOn w:val="DefaultParagraphFont"/>
    <w:rsid w:val="00053445"/>
    <w:rPr>
      <w:rFonts w:ascii="Times New Roman" w:eastAsia="Times New Roman" w:hAnsi="Times New Roman" w:cs="Times New Roman"/>
      <w:b/>
      <w:bCs/>
      <w:kern w:val="0"/>
      <w14:ligatures w14:val="none"/>
    </w:rPr>
  </w:style>
  <w:style w:type="character" w:customStyle="1" w:styleId="Heading6Char7">
    <w:name w:val="Heading 6 Char7"/>
    <w:basedOn w:val="DefaultParagraphFont"/>
    <w:rsid w:val="00053445"/>
    <w:rPr>
      <w:rFonts w:asciiTheme="majorHAnsi" w:eastAsia="Times New Roman" w:hAnsiTheme="majorHAnsi" w:cs="Times New Roman"/>
      <w:b/>
      <w:bCs/>
      <w:kern w:val="0"/>
      <w:sz w:val="22"/>
      <w:szCs w:val="22"/>
      <w14:ligatures w14:val="none"/>
    </w:rPr>
  </w:style>
  <w:style w:type="character" w:customStyle="1" w:styleId="Heading7Char7">
    <w:name w:val="Heading 7 Char7"/>
    <w:basedOn w:val="DefaultParagraphFont"/>
    <w:rsid w:val="00053445"/>
    <w:rPr>
      <w:rFonts w:ascii="Times New Roman" w:eastAsia="Times New Roman" w:hAnsi="Times New Roman" w:cs="Times New Roman"/>
      <w:kern w:val="0"/>
      <w14:ligatures w14:val="none"/>
    </w:rPr>
  </w:style>
  <w:style w:type="character" w:customStyle="1" w:styleId="Heading8Char7">
    <w:name w:val="Heading 8 Char7"/>
    <w:basedOn w:val="DefaultParagraphFont"/>
    <w:rsid w:val="00053445"/>
    <w:rPr>
      <w:rFonts w:ascii="Times New Roman" w:eastAsia="Times New Roman" w:hAnsi="Times New Roman" w:cs="Times New Roman"/>
      <w:i/>
      <w:iCs/>
      <w:kern w:val="0"/>
      <w14:ligatures w14:val="none"/>
    </w:rPr>
  </w:style>
  <w:style w:type="character" w:customStyle="1" w:styleId="Heading9Char7">
    <w:name w:val="Heading 9 Char7"/>
    <w:basedOn w:val="DefaultParagraphFont"/>
    <w:rsid w:val="00053445"/>
    <w:rPr>
      <w:rFonts w:ascii="Arial" w:eastAsia="Times New Roman" w:hAnsi="Arial" w:cs="Arial"/>
      <w:kern w:val="0"/>
      <w:sz w:val="22"/>
      <w:szCs w:val="22"/>
      <w14:ligatures w14:val="none"/>
    </w:rPr>
  </w:style>
  <w:style w:type="character" w:customStyle="1" w:styleId="Heading1Char13">
    <w:name w:val="Heading 1 Char13"/>
    <w:basedOn w:val="DefaultParagraphFont"/>
    <w:rsid w:val="00053445"/>
    <w:rPr>
      <w:rFonts w:ascii="Helvetica" w:eastAsia="Times New Roman" w:hAnsi="Helvetica" w:cs="Arial"/>
      <w:b/>
      <w:bCs/>
      <w:kern w:val="32"/>
      <w:sz w:val="28"/>
      <w:szCs w:val="28"/>
      <w14:ligatures w14:val="none"/>
    </w:rPr>
  </w:style>
  <w:style w:type="character" w:customStyle="1" w:styleId="Heading2Char12">
    <w:name w:val="Heading 2 Char12"/>
    <w:basedOn w:val="DefaultParagraphFont"/>
    <w:rsid w:val="00053445"/>
    <w:rPr>
      <w:rFonts w:ascii="Times New Roman" w:eastAsia="Times New Roman" w:hAnsi="Times New Roman" w:cs="Arial"/>
      <w:b/>
      <w:bCs/>
      <w:kern w:val="0"/>
      <w:sz w:val="26"/>
      <w:szCs w:val="26"/>
      <w14:ligatures w14:val="none"/>
    </w:rPr>
  </w:style>
  <w:style w:type="character" w:customStyle="1" w:styleId="Heading5Char8">
    <w:name w:val="Heading 5 Char8"/>
    <w:basedOn w:val="DefaultParagraphFont"/>
    <w:rsid w:val="00053445"/>
    <w:rPr>
      <w:rFonts w:ascii="Helvetica" w:eastAsia="Times New Roman" w:hAnsi="Helvetica" w:cs="Times New Roman"/>
      <w:b/>
      <w:bCs/>
      <w:kern w:val="0"/>
      <w:sz w:val="20"/>
      <w:szCs w:val="20"/>
      <w14:ligatures w14:val="none"/>
    </w:rPr>
  </w:style>
  <w:style w:type="character" w:customStyle="1" w:styleId="Heading3Char12">
    <w:name w:val="Heading 3 Char12"/>
    <w:basedOn w:val="DefaultParagraphFont"/>
    <w:rsid w:val="00053445"/>
    <w:rPr>
      <w:rFonts w:ascii="Times New Roman" w:eastAsia="Times New Roman" w:hAnsi="Times New Roman" w:cs="Arial"/>
      <w:b/>
      <w:bCs/>
      <w:kern w:val="0"/>
      <w14:ligatures w14:val="none"/>
    </w:rPr>
  </w:style>
  <w:style w:type="character" w:customStyle="1" w:styleId="Heading4Char9">
    <w:name w:val="Heading 4 Char9"/>
    <w:basedOn w:val="DefaultParagraphFont"/>
    <w:rsid w:val="00053445"/>
    <w:rPr>
      <w:rFonts w:ascii="Times New Roman" w:eastAsia="Times New Roman" w:hAnsi="Times New Roman" w:cs="Times New Roman"/>
      <w:b/>
      <w:bCs/>
      <w:kern w:val="0"/>
      <w14:ligatures w14:val="none"/>
    </w:rPr>
  </w:style>
  <w:style w:type="character" w:customStyle="1" w:styleId="Heading6Char8">
    <w:name w:val="Heading 6 Char8"/>
    <w:basedOn w:val="DefaultParagraphFont"/>
    <w:rsid w:val="00053445"/>
    <w:rPr>
      <w:rFonts w:asciiTheme="majorHAnsi" w:eastAsia="Times New Roman" w:hAnsiTheme="majorHAnsi" w:cs="Times New Roman"/>
      <w:b/>
      <w:bCs/>
      <w:kern w:val="0"/>
      <w:sz w:val="22"/>
      <w:szCs w:val="22"/>
      <w14:ligatures w14:val="none"/>
    </w:rPr>
  </w:style>
  <w:style w:type="character" w:customStyle="1" w:styleId="Heading7Char8">
    <w:name w:val="Heading 7 Char8"/>
    <w:basedOn w:val="DefaultParagraphFont"/>
    <w:rsid w:val="00053445"/>
    <w:rPr>
      <w:rFonts w:ascii="Times New Roman" w:eastAsia="Times New Roman" w:hAnsi="Times New Roman" w:cs="Times New Roman"/>
      <w:kern w:val="0"/>
      <w14:ligatures w14:val="none"/>
    </w:rPr>
  </w:style>
  <w:style w:type="character" w:customStyle="1" w:styleId="Heading8Char8">
    <w:name w:val="Heading 8 Char8"/>
    <w:basedOn w:val="DefaultParagraphFont"/>
    <w:rsid w:val="00053445"/>
    <w:rPr>
      <w:rFonts w:ascii="Times New Roman" w:eastAsia="Times New Roman" w:hAnsi="Times New Roman" w:cs="Times New Roman"/>
      <w:i/>
      <w:iCs/>
      <w:kern w:val="0"/>
      <w14:ligatures w14:val="none"/>
    </w:rPr>
  </w:style>
  <w:style w:type="character" w:customStyle="1" w:styleId="Heading9Char8">
    <w:name w:val="Heading 9 Char8"/>
    <w:basedOn w:val="DefaultParagraphFont"/>
    <w:rsid w:val="00053445"/>
    <w:rPr>
      <w:rFonts w:ascii="Arial" w:eastAsia="Times New Roman" w:hAnsi="Arial" w:cs="Arial"/>
      <w:kern w:val="0"/>
      <w:sz w:val="22"/>
      <w:szCs w:val="22"/>
      <w14:ligatures w14:val="none"/>
    </w:rPr>
  </w:style>
  <w:style w:type="character" w:customStyle="1" w:styleId="HeaderChar6">
    <w:name w:val="Header Char6"/>
    <w:basedOn w:val="DefaultParagraphFont"/>
    <w:rsid w:val="00053445"/>
    <w:rPr>
      <w:rFonts w:ascii="Times New Roman" w:eastAsia="Times New Roman" w:hAnsi="Times New Roman" w:cs="Times New Roman"/>
      <w:kern w:val="0"/>
      <w14:ligatures w14:val="none"/>
    </w:rPr>
  </w:style>
  <w:style w:type="character" w:customStyle="1" w:styleId="FooterChar6">
    <w:name w:val="Footer Char6"/>
    <w:basedOn w:val="DefaultParagraphFont"/>
    <w:rsid w:val="00053445"/>
    <w:rPr>
      <w:rFonts w:ascii="Times New Roman" w:eastAsia="Times New Roman" w:hAnsi="Times New Roman" w:cs="Times New Roman"/>
      <w:kern w:val="0"/>
      <w14:ligatures w14:val="none"/>
    </w:rPr>
  </w:style>
  <w:style w:type="character" w:customStyle="1" w:styleId="Heading1Char14">
    <w:name w:val="Heading 1 Char14"/>
    <w:basedOn w:val="DefaultParagraphFont"/>
    <w:rsid w:val="00053445"/>
    <w:rPr>
      <w:rFonts w:ascii="Helvetica" w:eastAsia="Times New Roman" w:hAnsi="Helvetica" w:cs="Arial"/>
      <w:b/>
      <w:bCs/>
      <w:kern w:val="32"/>
      <w:sz w:val="28"/>
      <w:szCs w:val="28"/>
      <w14:ligatures w14:val="none"/>
    </w:rPr>
  </w:style>
  <w:style w:type="character" w:customStyle="1" w:styleId="Heading2Char13">
    <w:name w:val="Heading 2 Char13"/>
    <w:basedOn w:val="DefaultParagraphFont"/>
    <w:rsid w:val="00053445"/>
    <w:rPr>
      <w:rFonts w:ascii="Times New Roman" w:eastAsia="Times New Roman" w:hAnsi="Times New Roman" w:cs="Arial"/>
      <w:b/>
      <w:bCs/>
      <w:kern w:val="0"/>
      <w:sz w:val="26"/>
      <w:szCs w:val="26"/>
      <w14:ligatures w14:val="none"/>
    </w:rPr>
  </w:style>
  <w:style w:type="character" w:customStyle="1" w:styleId="Heading5Char9">
    <w:name w:val="Heading 5 Char9"/>
    <w:basedOn w:val="DefaultParagraphFont"/>
    <w:rsid w:val="00053445"/>
    <w:rPr>
      <w:rFonts w:ascii="Helvetica" w:eastAsia="Times New Roman" w:hAnsi="Helvetica" w:cs="Times New Roman"/>
      <w:b/>
      <w:bCs/>
      <w:kern w:val="0"/>
      <w:sz w:val="20"/>
      <w:szCs w:val="20"/>
      <w14:ligatures w14:val="none"/>
    </w:rPr>
  </w:style>
  <w:style w:type="character" w:customStyle="1" w:styleId="Heading3Char13">
    <w:name w:val="Heading 3 Char13"/>
    <w:basedOn w:val="DefaultParagraphFont"/>
    <w:rsid w:val="00053445"/>
    <w:rPr>
      <w:rFonts w:ascii="Times New Roman" w:eastAsia="Times New Roman" w:hAnsi="Times New Roman" w:cs="Arial"/>
      <w:b/>
      <w:bCs/>
      <w:kern w:val="0"/>
      <w14:ligatures w14:val="none"/>
    </w:rPr>
  </w:style>
  <w:style w:type="character" w:customStyle="1" w:styleId="Heading4Char10">
    <w:name w:val="Heading 4 Char10"/>
    <w:basedOn w:val="DefaultParagraphFont"/>
    <w:rsid w:val="00053445"/>
    <w:rPr>
      <w:rFonts w:ascii="Times New Roman" w:eastAsia="Times New Roman" w:hAnsi="Times New Roman" w:cs="Times New Roman"/>
      <w:b/>
      <w:bCs/>
      <w:kern w:val="0"/>
      <w14:ligatures w14:val="none"/>
    </w:rPr>
  </w:style>
  <w:style w:type="character" w:customStyle="1" w:styleId="Heading6Char9">
    <w:name w:val="Heading 6 Char9"/>
    <w:basedOn w:val="DefaultParagraphFont"/>
    <w:rsid w:val="00053445"/>
    <w:rPr>
      <w:rFonts w:asciiTheme="majorHAnsi" w:eastAsia="Times New Roman" w:hAnsiTheme="majorHAnsi" w:cs="Times New Roman"/>
      <w:b/>
      <w:bCs/>
      <w:kern w:val="0"/>
      <w:sz w:val="22"/>
      <w:szCs w:val="22"/>
      <w14:ligatures w14:val="none"/>
    </w:rPr>
  </w:style>
  <w:style w:type="character" w:customStyle="1" w:styleId="Heading7Char9">
    <w:name w:val="Heading 7 Char9"/>
    <w:basedOn w:val="DefaultParagraphFont"/>
    <w:rsid w:val="00053445"/>
    <w:rPr>
      <w:rFonts w:ascii="Times New Roman" w:eastAsia="Times New Roman" w:hAnsi="Times New Roman" w:cs="Times New Roman"/>
      <w:kern w:val="0"/>
      <w14:ligatures w14:val="none"/>
    </w:rPr>
  </w:style>
  <w:style w:type="character" w:customStyle="1" w:styleId="Heading8Char9">
    <w:name w:val="Heading 8 Char9"/>
    <w:basedOn w:val="DefaultParagraphFont"/>
    <w:rsid w:val="00053445"/>
    <w:rPr>
      <w:rFonts w:ascii="Times New Roman" w:eastAsia="Times New Roman" w:hAnsi="Times New Roman" w:cs="Times New Roman"/>
      <w:i/>
      <w:iCs/>
      <w:kern w:val="0"/>
      <w14:ligatures w14:val="none"/>
    </w:rPr>
  </w:style>
  <w:style w:type="character" w:customStyle="1" w:styleId="Heading9Char9">
    <w:name w:val="Heading 9 Char9"/>
    <w:basedOn w:val="DefaultParagraphFont"/>
    <w:rsid w:val="00053445"/>
    <w:rPr>
      <w:rFonts w:ascii="Arial" w:eastAsia="Times New Roman" w:hAnsi="Arial" w:cs="Arial"/>
      <w:kern w:val="0"/>
      <w:sz w:val="22"/>
      <w:szCs w:val="22"/>
      <w14:ligatures w14:val="none"/>
    </w:rPr>
  </w:style>
  <w:style w:type="character" w:customStyle="1" w:styleId="HeaderChar7">
    <w:name w:val="Header Char7"/>
    <w:basedOn w:val="DefaultParagraphFont"/>
    <w:rsid w:val="00053445"/>
    <w:rPr>
      <w:rFonts w:ascii="Times New Roman" w:eastAsia="Times New Roman" w:hAnsi="Times New Roman" w:cs="Times New Roman"/>
      <w:kern w:val="0"/>
      <w14:ligatures w14:val="none"/>
    </w:rPr>
  </w:style>
  <w:style w:type="character" w:customStyle="1" w:styleId="FooterChar7">
    <w:name w:val="Footer Char7"/>
    <w:basedOn w:val="DefaultParagraphFont"/>
    <w:rsid w:val="00053445"/>
    <w:rPr>
      <w:rFonts w:ascii="Times New Roman" w:eastAsia="Times New Roman" w:hAnsi="Times New Roman" w:cs="Times New Roman"/>
      <w:kern w:val="0"/>
      <w14:ligatures w14:val="none"/>
    </w:rPr>
  </w:style>
  <w:style w:type="character" w:customStyle="1" w:styleId="Heading1Char15">
    <w:name w:val="Heading 1 Char15"/>
    <w:basedOn w:val="DefaultParagraphFont"/>
    <w:rsid w:val="00053445"/>
    <w:rPr>
      <w:rFonts w:ascii="Helvetica" w:eastAsia="Times New Roman" w:hAnsi="Helvetica" w:cs="Arial"/>
      <w:b/>
      <w:bCs/>
      <w:kern w:val="32"/>
      <w:sz w:val="28"/>
      <w:szCs w:val="28"/>
      <w14:ligatures w14:val="none"/>
    </w:rPr>
  </w:style>
  <w:style w:type="character" w:customStyle="1" w:styleId="Heading2Char14">
    <w:name w:val="Heading 2 Char14"/>
    <w:basedOn w:val="DefaultParagraphFont"/>
    <w:rsid w:val="00053445"/>
    <w:rPr>
      <w:rFonts w:ascii="Times New Roman" w:eastAsia="Times New Roman" w:hAnsi="Times New Roman" w:cs="Arial"/>
      <w:b/>
      <w:bCs/>
      <w:kern w:val="0"/>
      <w:sz w:val="26"/>
      <w:szCs w:val="26"/>
      <w14:ligatures w14:val="none"/>
    </w:rPr>
  </w:style>
  <w:style w:type="character" w:customStyle="1" w:styleId="Heading5Char10">
    <w:name w:val="Heading 5 Char10"/>
    <w:basedOn w:val="DefaultParagraphFont"/>
    <w:rsid w:val="00053445"/>
    <w:rPr>
      <w:rFonts w:ascii="Helvetica" w:eastAsia="Times New Roman" w:hAnsi="Helvetica" w:cs="Times New Roman"/>
      <w:b/>
      <w:bCs/>
      <w:kern w:val="0"/>
      <w:sz w:val="20"/>
      <w:szCs w:val="20"/>
      <w14:ligatures w14:val="none"/>
    </w:rPr>
  </w:style>
  <w:style w:type="character" w:customStyle="1" w:styleId="Heading3Char14">
    <w:name w:val="Heading 3 Char14"/>
    <w:basedOn w:val="DefaultParagraphFont"/>
    <w:rsid w:val="00053445"/>
    <w:rPr>
      <w:rFonts w:ascii="Times New Roman" w:eastAsia="Times New Roman" w:hAnsi="Times New Roman" w:cs="Arial"/>
      <w:b/>
      <w:bCs/>
      <w:kern w:val="0"/>
      <w14:ligatures w14:val="none"/>
    </w:rPr>
  </w:style>
  <w:style w:type="character" w:customStyle="1" w:styleId="Heading4Char11">
    <w:name w:val="Heading 4 Char11"/>
    <w:basedOn w:val="DefaultParagraphFont"/>
    <w:rsid w:val="00053445"/>
    <w:rPr>
      <w:rFonts w:ascii="Times New Roman" w:eastAsia="Times New Roman" w:hAnsi="Times New Roman" w:cs="Times New Roman"/>
      <w:b/>
      <w:bCs/>
      <w:kern w:val="0"/>
      <w14:ligatures w14:val="none"/>
    </w:rPr>
  </w:style>
  <w:style w:type="character" w:customStyle="1" w:styleId="Heading6Char10">
    <w:name w:val="Heading 6 Char10"/>
    <w:basedOn w:val="DefaultParagraphFont"/>
    <w:rsid w:val="00053445"/>
    <w:rPr>
      <w:rFonts w:asciiTheme="majorHAnsi" w:eastAsia="Times New Roman" w:hAnsiTheme="majorHAnsi" w:cs="Times New Roman"/>
      <w:b/>
      <w:bCs/>
      <w:kern w:val="0"/>
      <w:sz w:val="22"/>
      <w:szCs w:val="22"/>
      <w14:ligatures w14:val="none"/>
    </w:rPr>
  </w:style>
  <w:style w:type="character" w:customStyle="1" w:styleId="Heading7Char10">
    <w:name w:val="Heading 7 Char10"/>
    <w:basedOn w:val="DefaultParagraphFont"/>
    <w:rsid w:val="00053445"/>
    <w:rPr>
      <w:rFonts w:ascii="Times New Roman" w:eastAsia="Times New Roman" w:hAnsi="Times New Roman" w:cs="Times New Roman"/>
      <w:kern w:val="0"/>
      <w14:ligatures w14:val="none"/>
    </w:rPr>
  </w:style>
  <w:style w:type="character" w:customStyle="1" w:styleId="Heading8Char10">
    <w:name w:val="Heading 8 Char10"/>
    <w:basedOn w:val="DefaultParagraphFont"/>
    <w:rsid w:val="00053445"/>
    <w:rPr>
      <w:rFonts w:ascii="Times New Roman" w:eastAsia="Times New Roman" w:hAnsi="Times New Roman" w:cs="Times New Roman"/>
      <w:i/>
      <w:iCs/>
      <w:kern w:val="0"/>
      <w14:ligatures w14:val="none"/>
    </w:rPr>
  </w:style>
  <w:style w:type="character" w:customStyle="1" w:styleId="Heading9Char10">
    <w:name w:val="Heading 9 Char10"/>
    <w:basedOn w:val="DefaultParagraphFont"/>
    <w:rsid w:val="00053445"/>
    <w:rPr>
      <w:rFonts w:ascii="Arial" w:eastAsia="Times New Roman" w:hAnsi="Arial" w:cs="Arial"/>
      <w:kern w:val="0"/>
      <w:sz w:val="22"/>
      <w:szCs w:val="22"/>
      <w14:ligatures w14:val="none"/>
    </w:rPr>
  </w:style>
  <w:style w:type="character" w:customStyle="1" w:styleId="HeaderChar8">
    <w:name w:val="Header Char8"/>
    <w:basedOn w:val="DefaultParagraphFont"/>
    <w:rsid w:val="00053445"/>
    <w:rPr>
      <w:rFonts w:ascii="Times New Roman" w:eastAsia="Times New Roman" w:hAnsi="Times New Roman" w:cs="Times New Roman"/>
      <w:kern w:val="0"/>
      <w14:ligatures w14:val="none"/>
    </w:rPr>
  </w:style>
  <w:style w:type="character" w:customStyle="1" w:styleId="FooterChar8">
    <w:name w:val="Footer Char8"/>
    <w:basedOn w:val="DefaultParagraphFont"/>
    <w:rsid w:val="00053445"/>
    <w:rPr>
      <w:rFonts w:ascii="Times New Roman" w:eastAsia="Times New Roman" w:hAnsi="Times New Roman" w:cs="Times New Roman"/>
      <w:kern w:val="0"/>
      <w14:ligatures w14:val="none"/>
    </w:rPr>
  </w:style>
  <w:style w:type="character" w:customStyle="1" w:styleId="Heading1Char16">
    <w:name w:val="Heading 1 Char16"/>
    <w:basedOn w:val="DefaultParagraphFont"/>
    <w:rsid w:val="00053445"/>
    <w:rPr>
      <w:rFonts w:ascii="Helvetica" w:eastAsia="Times New Roman" w:hAnsi="Helvetica" w:cs="Arial"/>
      <w:b/>
      <w:bCs/>
      <w:kern w:val="32"/>
      <w:sz w:val="28"/>
      <w:szCs w:val="28"/>
      <w14:ligatures w14:val="none"/>
    </w:rPr>
  </w:style>
  <w:style w:type="character" w:customStyle="1" w:styleId="Heading2Char15">
    <w:name w:val="Heading 2 Char15"/>
    <w:basedOn w:val="DefaultParagraphFont"/>
    <w:rsid w:val="00053445"/>
    <w:rPr>
      <w:rFonts w:ascii="Times New Roman" w:eastAsia="Times New Roman" w:hAnsi="Times New Roman" w:cs="Arial"/>
      <w:b/>
      <w:bCs/>
      <w:kern w:val="0"/>
      <w:sz w:val="26"/>
      <w:szCs w:val="26"/>
      <w14:ligatures w14:val="none"/>
    </w:rPr>
  </w:style>
  <w:style w:type="character" w:customStyle="1" w:styleId="Heading5Char11">
    <w:name w:val="Heading 5 Char11"/>
    <w:basedOn w:val="DefaultParagraphFont"/>
    <w:rsid w:val="00053445"/>
    <w:rPr>
      <w:rFonts w:ascii="Helvetica" w:eastAsia="Times New Roman" w:hAnsi="Helvetica" w:cs="Times New Roman"/>
      <w:b/>
      <w:bCs/>
      <w:kern w:val="0"/>
      <w:sz w:val="20"/>
      <w:szCs w:val="20"/>
      <w14:ligatures w14:val="none"/>
    </w:rPr>
  </w:style>
  <w:style w:type="character" w:customStyle="1" w:styleId="Heading3Char15">
    <w:name w:val="Heading 3 Char15"/>
    <w:basedOn w:val="DefaultParagraphFont"/>
    <w:rsid w:val="00053445"/>
    <w:rPr>
      <w:rFonts w:ascii="Times New Roman" w:eastAsia="Times New Roman" w:hAnsi="Times New Roman" w:cs="Arial"/>
      <w:b/>
      <w:bCs/>
      <w:kern w:val="0"/>
      <w14:ligatures w14:val="none"/>
    </w:rPr>
  </w:style>
  <w:style w:type="character" w:customStyle="1" w:styleId="Heading4Char12">
    <w:name w:val="Heading 4 Char12"/>
    <w:basedOn w:val="DefaultParagraphFont"/>
    <w:rsid w:val="00053445"/>
    <w:rPr>
      <w:rFonts w:ascii="Times New Roman" w:eastAsia="Times New Roman" w:hAnsi="Times New Roman" w:cs="Times New Roman"/>
      <w:b/>
      <w:bCs/>
      <w:kern w:val="0"/>
      <w14:ligatures w14:val="none"/>
    </w:rPr>
  </w:style>
  <w:style w:type="character" w:customStyle="1" w:styleId="Heading6Char11">
    <w:name w:val="Heading 6 Char11"/>
    <w:basedOn w:val="DefaultParagraphFont"/>
    <w:rsid w:val="00053445"/>
    <w:rPr>
      <w:rFonts w:asciiTheme="majorHAnsi" w:eastAsia="Times New Roman" w:hAnsiTheme="majorHAnsi" w:cs="Times New Roman"/>
      <w:b/>
      <w:bCs/>
      <w:kern w:val="0"/>
      <w:sz w:val="22"/>
      <w:szCs w:val="22"/>
      <w14:ligatures w14:val="none"/>
    </w:rPr>
  </w:style>
  <w:style w:type="character" w:customStyle="1" w:styleId="Heading7Char11">
    <w:name w:val="Heading 7 Char11"/>
    <w:basedOn w:val="DefaultParagraphFont"/>
    <w:rsid w:val="00053445"/>
    <w:rPr>
      <w:rFonts w:ascii="Times New Roman" w:eastAsia="Times New Roman" w:hAnsi="Times New Roman" w:cs="Times New Roman"/>
      <w:kern w:val="0"/>
      <w14:ligatures w14:val="none"/>
    </w:rPr>
  </w:style>
  <w:style w:type="character" w:customStyle="1" w:styleId="Heading8Char11">
    <w:name w:val="Heading 8 Char11"/>
    <w:basedOn w:val="DefaultParagraphFont"/>
    <w:rsid w:val="00053445"/>
    <w:rPr>
      <w:rFonts w:ascii="Times New Roman" w:eastAsia="Times New Roman" w:hAnsi="Times New Roman" w:cs="Times New Roman"/>
      <w:i/>
      <w:iCs/>
      <w:kern w:val="0"/>
      <w14:ligatures w14:val="none"/>
    </w:rPr>
  </w:style>
  <w:style w:type="character" w:customStyle="1" w:styleId="Heading9Char11">
    <w:name w:val="Heading 9 Char11"/>
    <w:basedOn w:val="DefaultParagraphFont"/>
    <w:rsid w:val="00053445"/>
    <w:rPr>
      <w:rFonts w:ascii="Arial" w:eastAsia="Times New Roman" w:hAnsi="Arial" w:cs="Arial"/>
      <w:kern w:val="0"/>
      <w:sz w:val="22"/>
      <w:szCs w:val="22"/>
      <w14:ligatures w14:val="none"/>
    </w:rPr>
  </w:style>
  <w:style w:type="character" w:customStyle="1" w:styleId="Heading1Char17">
    <w:name w:val="Heading 1 Char17"/>
    <w:basedOn w:val="DefaultParagraphFont"/>
    <w:rsid w:val="00053445"/>
    <w:rPr>
      <w:rFonts w:ascii="Helvetica" w:eastAsia="Times New Roman" w:hAnsi="Helvetica" w:cs="Arial"/>
      <w:b/>
      <w:bCs/>
      <w:kern w:val="32"/>
      <w:sz w:val="28"/>
      <w:szCs w:val="28"/>
    </w:rPr>
  </w:style>
  <w:style w:type="character" w:customStyle="1" w:styleId="Heading2Char16">
    <w:name w:val="Heading 2 Char16"/>
    <w:basedOn w:val="DefaultParagraphFont"/>
    <w:rsid w:val="00053445"/>
    <w:rPr>
      <w:rFonts w:eastAsia="Times New Roman" w:cs="Arial"/>
      <w:b/>
      <w:bCs/>
      <w:sz w:val="26"/>
      <w:szCs w:val="26"/>
    </w:rPr>
  </w:style>
  <w:style w:type="character" w:customStyle="1" w:styleId="Heading5Char12">
    <w:name w:val="Heading 5 Char12"/>
    <w:basedOn w:val="DefaultParagraphFont"/>
    <w:rsid w:val="00053445"/>
    <w:rPr>
      <w:rFonts w:ascii="Helvetica" w:eastAsia="Times New Roman" w:hAnsi="Helvetica" w:cs="Times New Roman"/>
      <w:b/>
      <w:bCs/>
      <w:sz w:val="20"/>
      <w:szCs w:val="20"/>
    </w:rPr>
  </w:style>
  <w:style w:type="character" w:customStyle="1" w:styleId="Heading3Char16">
    <w:name w:val="Heading 3 Char16"/>
    <w:basedOn w:val="DefaultParagraphFont"/>
    <w:rsid w:val="00053445"/>
    <w:rPr>
      <w:rFonts w:eastAsia="Times New Roman" w:cs="Arial"/>
      <w:b/>
      <w:bCs/>
    </w:rPr>
  </w:style>
  <w:style w:type="character" w:customStyle="1" w:styleId="Heading1Char18">
    <w:name w:val="Heading 1 Char18"/>
    <w:basedOn w:val="DefaultParagraphFont"/>
    <w:rsid w:val="00053445"/>
    <w:rPr>
      <w:rFonts w:ascii="Helvetica" w:eastAsia="Times New Roman" w:hAnsi="Helvetica" w:cs="Arial"/>
      <w:b/>
      <w:bCs/>
      <w:kern w:val="32"/>
      <w:sz w:val="28"/>
      <w:szCs w:val="28"/>
      <w14:ligatures w14:val="none"/>
    </w:rPr>
  </w:style>
  <w:style w:type="character" w:customStyle="1" w:styleId="Heading2Char17">
    <w:name w:val="Heading 2 Char17"/>
    <w:basedOn w:val="DefaultParagraphFont"/>
    <w:rsid w:val="00053445"/>
    <w:rPr>
      <w:rFonts w:ascii="Times New Roman" w:eastAsia="Times New Roman" w:hAnsi="Times New Roman" w:cs="Arial"/>
      <w:b/>
      <w:bCs/>
      <w:kern w:val="0"/>
      <w:sz w:val="26"/>
      <w:szCs w:val="26"/>
      <w14:ligatures w14:val="none"/>
    </w:rPr>
  </w:style>
  <w:style w:type="character" w:customStyle="1" w:styleId="Heading5Char13">
    <w:name w:val="Heading 5 Char13"/>
    <w:basedOn w:val="DefaultParagraphFont"/>
    <w:rsid w:val="00053445"/>
    <w:rPr>
      <w:rFonts w:ascii="Helvetica" w:eastAsia="Times New Roman" w:hAnsi="Helvetica" w:cs="Times New Roman"/>
      <w:b/>
      <w:bCs/>
      <w:kern w:val="0"/>
      <w:sz w:val="20"/>
      <w:szCs w:val="20"/>
      <w14:ligatures w14:val="none"/>
    </w:rPr>
  </w:style>
  <w:style w:type="character" w:customStyle="1" w:styleId="Heading3Char17">
    <w:name w:val="Heading 3 Char17"/>
    <w:basedOn w:val="DefaultParagraphFont"/>
    <w:rsid w:val="00053445"/>
    <w:rPr>
      <w:rFonts w:ascii="Times New Roman" w:eastAsia="Times New Roman" w:hAnsi="Times New Roman" w:cs="Arial"/>
      <w:b/>
      <w:bCs/>
      <w:kern w:val="0"/>
      <w14:ligatures w14:val="none"/>
    </w:rPr>
  </w:style>
  <w:style w:type="character" w:customStyle="1" w:styleId="Heading4Char13">
    <w:name w:val="Heading 4 Char13"/>
    <w:basedOn w:val="DefaultParagraphFont"/>
    <w:rsid w:val="00053445"/>
    <w:rPr>
      <w:rFonts w:ascii="Times New Roman" w:eastAsia="Times New Roman" w:hAnsi="Times New Roman" w:cs="Times New Roman"/>
      <w:b/>
      <w:bCs/>
      <w:kern w:val="0"/>
      <w14:ligatures w14:val="none"/>
    </w:rPr>
  </w:style>
  <w:style w:type="character" w:customStyle="1" w:styleId="Heading6Char12">
    <w:name w:val="Heading 6 Char12"/>
    <w:basedOn w:val="DefaultParagraphFont"/>
    <w:rsid w:val="00053445"/>
    <w:rPr>
      <w:rFonts w:asciiTheme="majorHAnsi" w:eastAsia="Times New Roman" w:hAnsiTheme="majorHAnsi" w:cs="Times New Roman"/>
      <w:b/>
      <w:bCs/>
      <w:kern w:val="0"/>
      <w:sz w:val="22"/>
      <w:szCs w:val="22"/>
      <w14:ligatures w14:val="none"/>
    </w:rPr>
  </w:style>
  <w:style w:type="character" w:customStyle="1" w:styleId="Heading7Char12">
    <w:name w:val="Heading 7 Char12"/>
    <w:basedOn w:val="DefaultParagraphFont"/>
    <w:rsid w:val="00053445"/>
    <w:rPr>
      <w:rFonts w:ascii="Times New Roman" w:eastAsia="Times New Roman" w:hAnsi="Times New Roman" w:cs="Times New Roman"/>
      <w:kern w:val="0"/>
      <w14:ligatures w14:val="none"/>
    </w:rPr>
  </w:style>
  <w:style w:type="character" w:customStyle="1" w:styleId="Heading8Char12">
    <w:name w:val="Heading 8 Char12"/>
    <w:basedOn w:val="DefaultParagraphFont"/>
    <w:rsid w:val="00053445"/>
    <w:rPr>
      <w:rFonts w:ascii="Times New Roman" w:eastAsia="Times New Roman" w:hAnsi="Times New Roman" w:cs="Times New Roman"/>
      <w:i/>
      <w:iCs/>
      <w:kern w:val="0"/>
      <w14:ligatures w14:val="none"/>
    </w:rPr>
  </w:style>
  <w:style w:type="character" w:customStyle="1" w:styleId="Heading9Char12">
    <w:name w:val="Heading 9 Char12"/>
    <w:basedOn w:val="DefaultParagraphFont"/>
    <w:rsid w:val="00053445"/>
    <w:rPr>
      <w:rFonts w:ascii="Arial" w:eastAsia="Times New Roman" w:hAnsi="Arial" w:cs="Arial"/>
      <w:kern w:val="0"/>
      <w:sz w:val="22"/>
      <w:szCs w:val="22"/>
      <w14:ligatures w14:val="none"/>
    </w:rPr>
  </w:style>
  <w:style w:type="character" w:customStyle="1" w:styleId="HeaderChar9">
    <w:name w:val="Header Char9"/>
    <w:basedOn w:val="DefaultParagraphFont"/>
    <w:rsid w:val="00053445"/>
    <w:rPr>
      <w:rFonts w:ascii="Times New Roman" w:eastAsia="Times New Roman" w:hAnsi="Times New Roman" w:cs="Times New Roman"/>
      <w:kern w:val="0"/>
      <w14:ligatures w14:val="none"/>
    </w:rPr>
  </w:style>
  <w:style w:type="character" w:customStyle="1" w:styleId="FooterChar9">
    <w:name w:val="Footer Char9"/>
    <w:basedOn w:val="DefaultParagraphFont"/>
    <w:rsid w:val="00053445"/>
    <w:rPr>
      <w:rFonts w:ascii="Times New Roman" w:eastAsia="Times New Roman" w:hAnsi="Times New Roman" w:cs="Times New Roman"/>
      <w:kern w:val="0"/>
      <w14:ligatures w14:val="none"/>
    </w:rPr>
  </w:style>
  <w:style w:type="character" w:customStyle="1" w:styleId="Heading1Char19">
    <w:name w:val="Heading 1 Char19"/>
    <w:basedOn w:val="DefaultParagraphFont"/>
    <w:rsid w:val="00053445"/>
    <w:rPr>
      <w:rFonts w:ascii="Helvetica" w:eastAsia="Times New Roman" w:hAnsi="Helvetica" w:cs="Arial"/>
      <w:b/>
      <w:bCs/>
      <w:kern w:val="32"/>
      <w:sz w:val="28"/>
      <w:szCs w:val="28"/>
      <w14:ligatures w14:val="none"/>
    </w:rPr>
  </w:style>
  <w:style w:type="character" w:customStyle="1" w:styleId="Heading2Char18">
    <w:name w:val="Heading 2 Char18"/>
    <w:basedOn w:val="DefaultParagraphFont"/>
    <w:rsid w:val="00053445"/>
    <w:rPr>
      <w:rFonts w:ascii="Times New Roman" w:eastAsia="Times New Roman" w:hAnsi="Times New Roman" w:cs="Arial"/>
      <w:b/>
      <w:bCs/>
      <w:kern w:val="0"/>
      <w:sz w:val="26"/>
      <w:szCs w:val="26"/>
      <w14:ligatures w14:val="none"/>
    </w:rPr>
  </w:style>
  <w:style w:type="character" w:customStyle="1" w:styleId="Heading5Char14">
    <w:name w:val="Heading 5 Char14"/>
    <w:basedOn w:val="DefaultParagraphFont"/>
    <w:rsid w:val="00053445"/>
    <w:rPr>
      <w:rFonts w:ascii="Helvetica" w:eastAsia="Times New Roman" w:hAnsi="Helvetica" w:cs="Times New Roman"/>
      <w:b/>
      <w:bCs/>
      <w:kern w:val="0"/>
      <w:sz w:val="20"/>
      <w:szCs w:val="20"/>
      <w14:ligatures w14:val="none"/>
    </w:rPr>
  </w:style>
  <w:style w:type="character" w:customStyle="1" w:styleId="Heading3Char18">
    <w:name w:val="Heading 3 Char18"/>
    <w:basedOn w:val="DefaultParagraphFont"/>
    <w:rsid w:val="00053445"/>
    <w:rPr>
      <w:rFonts w:ascii="Times New Roman" w:eastAsia="Times New Roman" w:hAnsi="Times New Roman" w:cs="Arial"/>
      <w:b/>
      <w:bCs/>
      <w:kern w:val="0"/>
      <w14:ligatures w14:val="none"/>
    </w:rPr>
  </w:style>
  <w:style w:type="character" w:customStyle="1" w:styleId="Heading4Char14">
    <w:name w:val="Heading 4 Char14"/>
    <w:basedOn w:val="DefaultParagraphFont"/>
    <w:rsid w:val="00053445"/>
    <w:rPr>
      <w:rFonts w:ascii="Times New Roman" w:eastAsia="Times New Roman" w:hAnsi="Times New Roman" w:cs="Times New Roman"/>
      <w:b/>
      <w:bCs/>
      <w:kern w:val="0"/>
      <w14:ligatures w14:val="none"/>
    </w:rPr>
  </w:style>
  <w:style w:type="character" w:customStyle="1" w:styleId="Heading6Char13">
    <w:name w:val="Heading 6 Char13"/>
    <w:basedOn w:val="DefaultParagraphFont"/>
    <w:rsid w:val="00053445"/>
    <w:rPr>
      <w:rFonts w:asciiTheme="majorHAnsi" w:eastAsia="Times New Roman" w:hAnsiTheme="majorHAnsi" w:cs="Times New Roman"/>
      <w:b/>
      <w:bCs/>
      <w:kern w:val="0"/>
      <w:sz w:val="22"/>
      <w:szCs w:val="22"/>
      <w14:ligatures w14:val="none"/>
    </w:rPr>
  </w:style>
  <w:style w:type="character" w:customStyle="1" w:styleId="Heading7Char13">
    <w:name w:val="Heading 7 Char13"/>
    <w:basedOn w:val="DefaultParagraphFont"/>
    <w:rsid w:val="00053445"/>
    <w:rPr>
      <w:rFonts w:ascii="Times New Roman" w:eastAsia="Times New Roman" w:hAnsi="Times New Roman" w:cs="Times New Roman"/>
      <w:kern w:val="0"/>
      <w14:ligatures w14:val="none"/>
    </w:rPr>
  </w:style>
  <w:style w:type="character" w:customStyle="1" w:styleId="Heading8Char13">
    <w:name w:val="Heading 8 Char13"/>
    <w:basedOn w:val="DefaultParagraphFont"/>
    <w:rsid w:val="00053445"/>
    <w:rPr>
      <w:rFonts w:ascii="Times New Roman" w:eastAsia="Times New Roman" w:hAnsi="Times New Roman" w:cs="Times New Roman"/>
      <w:i/>
      <w:iCs/>
      <w:kern w:val="0"/>
      <w14:ligatures w14:val="none"/>
    </w:rPr>
  </w:style>
  <w:style w:type="character" w:customStyle="1" w:styleId="Heading9Char13">
    <w:name w:val="Heading 9 Char13"/>
    <w:basedOn w:val="DefaultParagraphFont"/>
    <w:rsid w:val="00053445"/>
    <w:rPr>
      <w:rFonts w:ascii="Arial" w:eastAsia="Times New Roman" w:hAnsi="Arial" w:cs="Arial"/>
      <w:kern w:val="0"/>
      <w:sz w:val="22"/>
      <w:szCs w:val="22"/>
      <w14:ligatures w14:val="none"/>
    </w:rPr>
  </w:style>
  <w:style w:type="character" w:customStyle="1" w:styleId="HeaderChar10">
    <w:name w:val="Header Char10"/>
    <w:basedOn w:val="DefaultParagraphFont"/>
    <w:rsid w:val="00053445"/>
    <w:rPr>
      <w:rFonts w:ascii="Times New Roman" w:eastAsia="Times New Roman" w:hAnsi="Times New Roman" w:cs="Times New Roman"/>
      <w:kern w:val="0"/>
      <w14:ligatures w14:val="none"/>
    </w:rPr>
  </w:style>
  <w:style w:type="character" w:customStyle="1" w:styleId="FooterChar10">
    <w:name w:val="Footer Char10"/>
    <w:basedOn w:val="DefaultParagraphFont"/>
    <w:rsid w:val="00053445"/>
    <w:rPr>
      <w:rFonts w:ascii="Times New Roman" w:eastAsia="Times New Roman" w:hAnsi="Times New Roman" w:cs="Times New Roman"/>
      <w:kern w:val="0"/>
      <w14:ligatures w14:val="none"/>
    </w:rPr>
  </w:style>
  <w:style w:type="character" w:customStyle="1" w:styleId="Heading1Char20">
    <w:name w:val="Heading 1 Char20"/>
    <w:basedOn w:val="DefaultParagraphFont"/>
    <w:rsid w:val="00053445"/>
    <w:rPr>
      <w:rFonts w:ascii="Helvetica" w:eastAsia="Times New Roman" w:hAnsi="Helvetica" w:cs="Arial"/>
      <w:b/>
      <w:bCs/>
      <w:kern w:val="32"/>
      <w:sz w:val="28"/>
      <w:szCs w:val="28"/>
    </w:rPr>
  </w:style>
  <w:style w:type="character" w:customStyle="1" w:styleId="Heading2Char19">
    <w:name w:val="Heading 2 Char19"/>
    <w:basedOn w:val="DefaultParagraphFont"/>
    <w:rsid w:val="00053445"/>
    <w:rPr>
      <w:rFonts w:eastAsia="Times New Roman" w:cs="Arial"/>
      <w:b/>
      <w:bCs/>
      <w:sz w:val="26"/>
      <w:szCs w:val="26"/>
    </w:rPr>
  </w:style>
  <w:style w:type="character" w:customStyle="1" w:styleId="Heading5Char15">
    <w:name w:val="Heading 5 Char15"/>
    <w:basedOn w:val="DefaultParagraphFont"/>
    <w:rsid w:val="00053445"/>
    <w:rPr>
      <w:rFonts w:ascii="Helvetica" w:eastAsia="Times New Roman" w:hAnsi="Helvetica" w:cs="Times New Roman"/>
      <w:b/>
      <w:bCs/>
      <w:sz w:val="20"/>
      <w:szCs w:val="20"/>
    </w:rPr>
  </w:style>
  <w:style w:type="character" w:customStyle="1" w:styleId="Heading3Char19">
    <w:name w:val="Heading 3 Char19"/>
    <w:basedOn w:val="DefaultParagraphFont"/>
    <w:rsid w:val="00053445"/>
    <w:rPr>
      <w:rFonts w:eastAsia="Times New Roman" w:cs="Arial"/>
      <w:b/>
      <w:bCs/>
    </w:rPr>
  </w:style>
  <w:style w:type="character" w:customStyle="1" w:styleId="Heading4Char15">
    <w:name w:val="Heading 4 Char15"/>
    <w:basedOn w:val="DefaultParagraphFont"/>
    <w:rsid w:val="00053445"/>
    <w:rPr>
      <w:rFonts w:eastAsia="Times New Roman" w:cs="Times New Roman"/>
      <w:b/>
      <w:bCs/>
    </w:rPr>
  </w:style>
  <w:style w:type="character" w:customStyle="1" w:styleId="Heading6Char14">
    <w:name w:val="Heading 6 Char14"/>
    <w:basedOn w:val="DefaultParagraphFont"/>
    <w:rsid w:val="00053445"/>
    <w:rPr>
      <w:rFonts w:asciiTheme="majorHAnsi" w:eastAsia="Times New Roman" w:hAnsiTheme="majorHAnsi" w:cs="Times New Roman"/>
      <w:b/>
      <w:bCs/>
      <w:kern w:val="0"/>
      <w:sz w:val="22"/>
      <w:szCs w:val="22"/>
      <w14:ligatures w14:val="none"/>
    </w:rPr>
  </w:style>
  <w:style w:type="character" w:customStyle="1" w:styleId="Heading7Char14">
    <w:name w:val="Heading 7 Char14"/>
    <w:basedOn w:val="DefaultParagraphFont"/>
    <w:rsid w:val="00053445"/>
    <w:rPr>
      <w:rFonts w:ascii="Times New Roman" w:eastAsia="Times New Roman" w:hAnsi="Times New Roman" w:cs="Times New Roman"/>
      <w:kern w:val="0"/>
      <w14:ligatures w14:val="none"/>
    </w:rPr>
  </w:style>
  <w:style w:type="character" w:customStyle="1" w:styleId="Heading8Char14">
    <w:name w:val="Heading 8 Char14"/>
    <w:basedOn w:val="DefaultParagraphFont"/>
    <w:rsid w:val="00053445"/>
    <w:rPr>
      <w:rFonts w:ascii="Times New Roman" w:eastAsia="Times New Roman" w:hAnsi="Times New Roman" w:cs="Times New Roman"/>
      <w:i/>
      <w:iCs/>
      <w:kern w:val="0"/>
      <w14:ligatures w14:val="none"/>
    </w:rPr>
  </w:style>
  <w:style w:type="character" w:customStyle="1" w:styleId="Heading9Char14">
    <w:name w:val="Heading 9 Char14"/>
    <w:basedOn w:val="DefaultParagraphFont"/>
    <w:rsid w:val="00053445"/>
    <w:rPr>
      <w:rFonts w:ascii="Arial" w:eastAsia="Times New Roman" w:hAnsi="Arial" w:cs="Arial"/>
      <w:kern w:val="0"/>
      <w:sz w:val="22"/>
      <w:szCs w:val="22"/>
      <w14:ligatures w14:val="none"/>
    </w:rPr>
  </w:style>
  <w:style w:type="character" w:customStyle="1" w:styleId="HeaderChar11">
    <w:name w:val="Header Char11"/>
    <w:basedOn w:val="DefaultParagraphFont"/>
    <w:rsid w:val="00053445"/>
    <w:rPr>
      <w:rFonts w:ascii="Times New Roman" w:eastAsia="Times New Roman" w:hAnsi="Times New Roman" w:cs="Times New Roman"/>
      <w:kern w:val="0"/>
      <w14:ligatures w14:val="none"/>
    </w:rPr>
  </w:style>
  <w:style w:type="character" w:customStyle="1" w:styleId="FooterChar11">
    <w:name w:val="Footer Char11"/>
    <w:basedOn w:val="DefaultParagraphFont"/>
    <w:rsid w:val="00053445"/>
    <w:rPr>
      <w:rFonts w:ascii="Times New Roman" w:eastAsia="Times New Roman" w:hAnsi="Times New Roman" w:cs="Times New Roman"/>
      <w:kern w:val="0"/>
      <w14:ligatures w14:val="none"/>
    </w:rPr>
  </w:style>
  <w:style w:type="character" w:customStyle="1" w:styleId="Heading1Char21">
    <w:name w:val="Heading 1 Char21"/>
    <w:basedOn w:val="DefaultParagraphFont"/>
    <w:rsid w:val="00053445"/>
    <w:rPr>
      <w:rFonts w:ascii="Helvetica" w:eastAsia="Times New Roman" w:hAnsi="Helvetica" w:cs="Arial"/>
      <w:b/>
      <w:bCs/>
      <w:kern w:val="32"/>
      <w:sz w:val="28"/>
      <w:szCs w:val="28"/>
      <w14:ligatures w14:val="none"/>
    </w:rPr>
  </w:style>
  <w:style w:type="character" w:customStyle="1" w:styleId="Heading2Char20">
    <w:name w:val="Heading 2 Char20"/>
    <w:basedOn w:val="DefaultParagraphFont"/>
    <w:rsid w:val="00053445"/>
    <w:rPr>
      <w:rFonts w:ascii="Times New Roman" w:eastAsia="Times New Roman" w:hAnsi="Times New Roman" w:cs="Arial"/>
      <w:b/>
      <w:bCs/>
      <w:kern w:val="0"/>
      <w:sz w:val="26"/>
      <w:szCs w:val="26"/>
      <w14:ligatures w14:val="none"/>
    </w:rPr>
  </w:style>
  <w:style w:type="character" w:customStyle="1" w:styleId="Heading5Char16">
    <w:name w:val="Heading 5 Char16"/>
    <w:basedOn w:val="DefaultParagraphFont"/>
    <w:rsid w:val="00053445"/>
    <w:rPr>
      <w:rFonts w:ascii="Helvetica" w:eastAsia="Times New Roman" w:hAnsi="Helvetica" w:cs="Times New Roman"/>
      <w:b/>
      <w:bCs/>
      <w:kern w:val="0"/>
      <w:sz w:val="20"/>
      <w:szCs w:val="20"/>
      <w14:ligatures w14:val="none"/>
    </w:rPr>
  </w:style>
  <w:style w:type="character" w:customStyle="1" w:styleId="Heading3Char20">
    <w:name w:val="Heading 3 Char20"/>
    <w:basedOn w:val="DefaultParagraphFont"/>
    <w:rsid w:val="00053445"/>
    <w:rPr>
      <w:rFonts w:ascii="Times New Roman" w:eastAsia="Times New Roman" w:hAnsi="Times New Roman" w:cs="Arial"/>
      <w:b/>
      <w:bCs/>
      <w:kern w:val="0"/>
      <w14:ligatures w14:val="none"/>
    </w:rPr>
  </w:style>
  <w:style w:type="character" w:customStyle="1" w:styleId="Heading4Char16">
    <w:name w:val="Heading 4 Char16"/>
    <w:basedOn w:val="DefaultParagraphFont"/>
    <w:rsid w:val="00053445"/>
    <w:rPr>
      <w:rFonts w:ascii="Times New Roman" w:eastAsia="Times New Roman" w:hAnsi="Times New Roman" w:cs="Times New Roman"/>
      <w:b/>
      <w:bCs/>
      <w:kern w:val="0"/>
      <w14:ligatures w14:val="none"/>
    </w:rPr>
  </w:style>
  <w:style w:type="character" w:customStyle="1" w:styleId="Heading6Char15">
    <w:name w:val="Heading 6 Char15"/>
    <w:basedOn w:val="DefaultParagraphFont"/>
    <w:rsid w:val="00053445"/>
    <w:rPr>
      <w:rFonts w:asciiTheme="majorHAnsi" w:eastAsia="Times New Roman" w:hAnsiTheme="majorHAnsi" w:cs="Times New Roman"/>
      <w:b/>
      <w:bCs/>
      <w:kern w:val="0"/>
      <w:sz w:val="22"/>
      <w:szCs w:val="22"/>
      <w14:ligatures w14:val="none"/>
    </w:rPr>
  </w:style>
  <w:style w:type="character" w:customStyle="1" w:styleId="Heading7Char15">
    <w:name w:val="Heading 7 Char15"/>
    <w:basedOn w:val="DefaultParagraphFont"/>
    <w:rsid w:val="00053445"/>
    <w:rPr>
      <w:rFonts w:ascii="Times New Roman" w:eastAsia="Times New Roman" w:hAnsi="Times New Roman" w:cs="Times New Roman"/>
      <w:kern w:val="0"/>
      <w14:ligatures w14:val="none"/>
    </w:rPr>
  </w:style>
  <w:style w:type="character" w:customStyle="1" w:styleId="Heading8Char15">
    <w:name w:val="Heading 8 Char15"/>
    <w:basedOn w:val="DefaultParagraphFont"/>
    <w:rsid w:val="00053445"/>
    <w:rPr>
      <w:rFonts w:ascii="Times New Roman" w:eastAsia="Times New Roman" w:hAnsi="Times New Roman" w:cs="Times New Roman"/>
      <w:i/>
      <w:iCs/>
      <w:kern w:val="0"/>
      <w14:ligatures w14:val="none"/>
    </w:rPr>
  </w:style>
  <w:style w:type="character" w:customStyle="1" w:styleId="Heading9Char15">
    <w:name w:val="Heading 9 Char15"/>
    <w:basedOn w:val="DefaultParagraphFont"/>
    <w:rsid w:val="00053445"/>
    <w:rPr>
      <w:rFonts w:ascii="Arial" w:eastAsia="Times New Roman" w:hAnsi="Arial" w:cs="Arial"/>
      <w:kern w:val="0"/>
      <w:sz w:val="22"/>
      <w:szCs w:val="22"/>
      <w14:ligatures w14:val="none"/>
    </w:rPr>
  </w:style>
  <w:style w:type="character" w:customStyle="1" w:styleId="HeaderChar12">
    <w:name w:val="Header Char12"/>
    <w:basedOn w:val="DefaultParagraphFont"/>
    <w:rsid w:val="00053445"/>
    <w:rPr>
      <w:rFonts w:ascii="Times New Roman" w:eastAsia="Times New Roman" w:hAnsi="Times New Roman" w:cs="Times New Roman"/>
      <w:kern w:val="0"/>
      <w14:ligatures w14:val="none"/>
    </w:rPr>
  </w:style>
  <w:style w:type="character" w:customStyle="1" w:styleId="FooterChar12">
    <w:name w:val="Footer Char12"/>
    <w:basedOn w:val="DefaultParagraphFont"/>
    <w:rsid w:val="00053445"/>
    <w:rPr>
      <w:rFonts w:ascii="Times New Roman" w:eastAsia="Times New Roman" w:hAnsi="Times New Roman" w:cs="Times New Roman"/>
      <w:kern w:val="0"/>
      <w14:ligatures w14:val="none"/>
    </w:rPr>
  </w:style>
  <w:style w:type="character" w:customStyle="1" w:styleId="Heading1Char22">
    <w:name w:val="Heading 1 Char22"/>
    <w:basedOn w:val="DefaultParagraphFont"/>
    <w:rsid w:val="00053445"/>
    <w:rPr>
      <w:rFonts w:ascii="Helvetica" w:eastAsia="Times New Roman" w:hAnsi="Helvetica" w:cs="Arial"/>
      <w:b/>
      <w:bCs/>
      <w:kern w:val="32"/>
      <w:sz w:val="28"/>
      <w:szCs w:val="28"/>
      <w14:ligatures w14:val="none"/>
    </w:rPr>
  </w:style>
  <w:style w:type="character" w:customStyle="1" w:styleId="Heading2Char21">
    <w:name w:val="Heading 2 Char21"/>
    <w:basedOn w:val="DefaultParagraphFont"/>
    <w:rsid w:val="00053445"/>
    <w:rPr>
      <w:rFonts w:ascii="Times New Roman" w:eastAsia="Times New Roman" w:hAnsi="Times New Roman" w:cs="Arial"/>
      <w:b/>
      <w:bCs/>
      <w:kern w:val="0"/>
      <w:sz w:val="26"/>
      <w:szCs w:val="26"/>
      <w14:ligatures w14:val="none"/>
    </w:rPr>
  </w:style>
  <w:style w:type="character" w:customStyle="1" w:styleId="Heading5Char17">
    <w:name w:val="Heading 5 Char17"/>
    <w:basedOn w:val="DefaultParagraphFont"/>
    <w:rsid w:val="00053445"/>
    <w:rPr>
      <w:rFonts w:ascii="Helvetica" w:eastAsia="Times New Roman" w:hAnsi="Helvetica" w:cs="Times New Roman"/>
      <w:b/>
      <w:bCs/>
      <w:kern w:val="0"/>
      <w:sz w:val="20"/>
      <w:szCs w:val="20"/>
      <w14:ligatures w14:val="none"/>
    </w:rPr>
  </w:style>
  <w:style w:type="character" w:customStyle="1" w:styleId="Heading3Char21">
    <w:name w:val="Heading 3 Char21"/>
    <w:basedOn w:val="DefaultParagraphFont"/>
    <w:rsid w:val="00053445"/>
    <w:rPr>
      <w:rFonts w:ascii="Times New Roman" w:eastAsia="Times New Roman" w:hAnsi="Times New Roman" w:cs="Arial"/>
      <w:b/>
      <w:bCs/>
      <w:kern w:val="0"/>
      <w14:ligatures w14:val="none"/>
    </w:rPr>
  </w:style>
  <w:style w:type="character" w:customStyle="1" w:styleId="Heading4Char17">
    <w:name w:val="Heading 4 Char17"/>
    <w:basedOn w:val="DefaultParagraphFont"/>
    <w:rsid w:val="00053445"/>
    <w:rPr>
      <w:rFonts w:ascii="Times New Roman" w:eastAsia="Times New Roman" w:hAnsi="Times New Roman" w:cs="Times New Roman"/>
      <w:b/>
      <w:bCs/>
      <w:kern w:val="0"/>
      <w14:ligatures w14:val="none"/>
    </w:rPr>
  </w:style>
  <w:style w:type="character" w:customStyle="1" w:styleId="Heading6Char16">
    <w:name w:val="Heading 6 Char16"/>
    <w:basedOn w:val="DefaultParagraphFont"/>
    <w:rsid w:val="00053445"/>
    <w:rPr>
      <w:rFonts w:asciiTheme="majorHAnsi" w:eastAsia="Times New Roman" w:hAnsiTheme="majorHAnsi" w:cs="Times New Roman"/>
      <w:b/>
      <w:bCs/>
      <w:kern w:val="0"/>
      <w:sz w:val="22"/>
      <w:szCs w:val="22"/>
      <w14:ligatures w14:val="none"/>
    </w:rPr>
  </w:style>
  <w:style w:type="character" w:customStyle="1" w:styleId="Heading7Char16">
    <w:name w:val="Heading 7 Char16"/>
    <w:basedOn w:val="DefaultParagraphFont"/>
    <w:rsid w:val="00053445"/>
    <w:rPr>
      <w:rFonts w:ascii="Times New Roman" w:eastAsia="Times New Roman" w:hAnsi="Times New Roman" w:cs="Times New Roman"/>
      <w:kern w:val="0"/>
      <w14:ligatures w14:val="none"/>
    </w:rPr>
  </w:style>
  <w:style w:type="character" w:customStyle="1" w:styleId="Heading8Char16">
    <w:name w:val="Heading 8 Char16"/>
    <w:basedOn w:val="DefaultParagraphFont"/>
    <w:rsid w:val="00053445"/>
    <w:rPr>
      <w:rFonts w:ascii="Times New Roman" w:eastAsia="Times New Roman" w:hAnsi="Times New Roman" w:cs="Times New Roman"/>
      <w:i/>
      <w:iCs/>
      <w:kern w:val="0"/>
      <w14:ligatures w14:val="none"/>
    </w:rPr>
  </w:style>
  <w:style w:type="character" w:customStyle="1" w:styleId="Heading9Char16">
    <w:name w:val="Heading 9 Char16"/>
    <w:basedOn w:val="DefaultParagraphFont"/>
    <w:rsid w:val="00053445"/>
    <w:rPr>
      <w:rFonts w:ascii="Arial" w:eastAsia="Times New Roman" w:hAnsi="Arial" w:cs="Arial"/>
      <w:kern w:val="0"/>
      <w:sz w:val="22"/>
      <w:szCs w:val="22"/>
      <w14:ligatures w14:val="none"/>
    </w:rPr>
  </w:style>
  <w:style w:type="character" w:customStyle="1" w:styleId="HeaderChar13">
    <w:name w:val="Header Char13"/>
    <w:basedOn w:val="DefaultParagraphFont"/>
    <w:rsid w:val="00053445"/>
    <w:rPr>
      <w:rFonts w:ascii="Times New Roman" w:eastAsia="Times New Roman" w:hAnsi="Times New Roman" w:cs="Times New Roman"/>
      <w:kern w:val="0"/>
      <w14:ligatures w14:val="none"/>
    </w:rPr>
  </w:style>
  <w:style w:type="character" w:customStyle="1" w:styleId="FooterChar13">
    <w:name w:val="Footer Char13"/>
    <w:basedOn w:val="DefaultParagraphFont"/>
    <w:rsid w:val="00053445"/>
    <w:rPr>
      <w:rFonts w:ascii="Times New Roman" w:eastAsia="Times New Roman" w:hAnsi="Times New Roman" w:cs="Times New Roman"/>
      <w:kern w:val="0"/>
      <w14:ligatures w14:val="none"/>
    </w:rPr>
  </w:style>
  <w:style w:type="character" w:customStyle="1" w:styleId="Heading1Char23">
    <w:name w:val="Heading 1 Char23"/>
    <w:basedOn w:val="DefaultParagraphFont"/>
    <w:rsid w:val="00053445"/>
    <w:rPr>
      <w:rFonts w:ascii="Helvetica" w:eastAsia="Times New Roman" w:hAnsi="Helvetica" w:cs="Arial"/>
      <w:b/>
      <w:bCs/>
      <w:kern w:val="32"/>
      <w:sz w:val="28"/>
      <w:szCs w:val="28"/>
      <w14:ligatures w14:val="none"/>
    </w:rPr>
  </w:style>
  <w:style w:type="character" w:customStyle="1" w:styleId="Heading2Char22">
    <w:name w:val="Heading 2 Char22"/>
    <w:basedOn w:val="DefaultParagraphFont"/>
    <w:rsid w:val="00053445"/>
    <w:rPr>
      <w:rFonts w:ascii="Times New Roman" w:eastAsia="Times New Roman" w:hAnsi="Times New Roman" w:cs="Arial"/>
      <w:b/>
      <w:bCs/>
      <w:kern w:val="0"/>
      <w:sz w:val="26"/>
      <w:szCs w:val="26"/>
      <w14:ligatures w14:val="none"/>
    </w:rPr>
  </w:style>
  <w:style w:type="character" w:customStyle="1" w:styleId="Heading5Char18">
    <w:name w:val="Heading 5 Char18"/>
    <w:basedOn w:val="DefaultParagraphFont"/>
    <w:rsid w:val="00053445"/>
    <w:rPr>
      <w:rFonts w:ascii="Helvetica" w:eastAsia="Times New Roman" w:hAnsi="Helvetica" w:cs="Times New Roman"/>
      <w:b/>
      <w:bCs/>
      <w:kern w:val="0"/>
      <w:sz w:val="20"/>
      <w:szCs w:val="20"/>
      <w14:ligatures w14:val="none"/>
    </w:rPr>
  </w:style>
  <w:style w:type="character" w:customStyle="1" w:styleId="Heading3Char22">
    <w:name w:val="Heading 3 Char22"/>
    <w:basedOn w:val="DefaultParagraphFont"/>
    <w:rsid w:val="00053445"/>
    <w:rPr>
      <w:rFonts w:ascii="Times New Roman" w:eastAsia="Times New Roman" w:hAnsi="Times New Roman" w:cs="Arial"/>
      <w:b/>
      <w:bCs/>
      <w:kern w:val="0"/>
      <w14:ligatures w14:val="none"/>
    </w:rPr>
  </w:style>
  <w:style w:type="character" w:customStyle="1" w:styleId="Heading4Char18">
    <w:name w:val="Heading 4 Char18"/>
    <w:basedOn w:val="DefaultParagraphFont"/>
    <w:rsid w:val="00053445"/>
    <w:rPr>
      <w:rFonts w:ascii="Times New Roman" w:eastAsia="Times New Roman" w:hAnsi="Times New Roman" w:cs="Times New Roman"/>
      <w:b/>
      <w:bCs/>
      <w:kern w:val="0"/>
      <w14:ligatures w14:val="none"/>
    </w:rPr>
  </w:style>
  <w:style w:type="character" w:customStyle="1" w:styleId="Heading6Char17">
    <w:name w:val="Heading 6 Char17"/>
    <w:basedOn w:val="DefaultParagraphFont"/>
    <w:rsid w:val="00053445"/>
    <w:rPr>
      <w:rFonts w:asciiTheme="majorHAnsi" w:eastAsia="Times New Roman" w:hAnsiTheme="majorHAnsi" w:cs="Times New Roman"/>
      <w:b/>
      <w:bCs/>
      <w:kern w:val="0"/>
      <w:sz w:val="22"/>
      <w:szCs w:val="22"/>
      <w14:ligatures w14:val="none"/>
    </w:rPr>
  </w:style>
  <w:style w:type="character" w:customStyle="1" w:styleId="Heading7Char17">
    <w:name w:val="Heading 7 Char17"/>
    <w:basedOn w:val="DefaultParagraphFont"/>
    <w:rsid w:val="00053445"/>
    <w:rPr>
      <w:rFonts w:ascii="Times New Roman" w:eastAsia="Times New Roman" w:hAnsi="Times New Roman" w:cs="Times New Roman"/>
      <w:kern w:val="0"/>
      <w14:ligatures w14:val="none"/>
    </w:rPr>
  </w:style>
  <w:style w:type="character" w:customStyle="1" w:styleId="Heading8Char17">
    <w:name w:val="Heading 8 Char17"/>
    <w:basedOn w:val="DefaultParagraphFont"/>
    <w:rsid w:val="00053445"/>
    <w:rPr>
      <w:rFonts w:ascii="Times New Roman" w:eastAsia="Times New Roman" w:hAnsi="Times New Roman" w:cs="Times New Roman"/>
      <w:i/>
      <w:iCs/>
      <w:kern w:val="0"/>
      <w14:ligatures w14:val="none"/>
    </w:rPr>
  </w:style>
  <w:style w:type="character" w:customStyle="1" w:styleId="Heading9Char17">
    <w:name w:val="Heading 9 Char17"/>
    <w:basedOn w:val="DefaultParagraphFont"/>
    <w:rsid w:val="00053445"/>
    <w:rPr>
      <w:rFonts w:ascii="Arial" w:eastAsia="Times New Roman" w:hAnsi="Arial" w:cs="Arial"/>
      <w:kern w:val="0"/>
      <w:sz w:val="22"/>
      <w:szCs w:val="22"/>
      <w14:ligatures w14:val="none"/>
    </w:rPr>
  </w:style>
  <w:style w:type="character" w:customStyle="1" w:styleId="HeaderChar14">
    <w:name w:val="Header Char14"/>
    <w:basedOn w:val="DefaultParagraphFont"/>
    <w:rsid w:val="00053445"/>
    <w:rPr>
      <w:rFonts w:ascii="Times New Roman" w:eastAsia="Times New Roman" w:hAnsi="Times New Roman" w:cs="Times New Roman"/>
      <w:kern w:val="0"/>
      <w14:ligatures w14:val="none"/>
    </w:rPr>
  </w:style>
  <w:style w:type="character" w:customStyle="1" w:styleId="FooterChar14">
    <w:name w:val="Footer Char14"/>
    <w:basedOn w:val="DefaultParagraphFont"/>
    <w:rsid w:val="00053445"/>
    <w:rPr>
      <w:rFonts w:ascii="Times New Roman" w:eastAsia="Times New Roman" w:hAnsi="Times New Roman" w:cs="Times New Roman"/>
      <w:kern w:val="0"/>
      <w14:ligatures w14:val="none"/>
    </w:rPr>
  </w:style>
  <w:style w:type="character" w:customStyle="1" w:styleId="Heading1Char24">
    <w:name w:val="Heading 1 Char24"/>
    <w:basedOn w:val="DefaultParagraphFont"/>
    <w:rsid w:val="00053445"/>
    <w:rPr>
      <w:rFonts w:ascii="Helvetica" w:eastAsia="Times New Roman" w:hAnsi="Helvetica" w:cs="Arial"/>
      <w:b/>
      <w:bCs/>
      <w:kern w:val="32"/>
      <w:sz w:val="28"/>
      <w:szCs w:val="28"/>
      <w14:ligatures w14:val="none"/>
    </w:rPr>
  </w:style>
  <w:style w:type="character" w:customStyle="1" w:styleId="Heading2Char23">
    <w:name w:val="Heading 2 Char23"/>
    <w:basedOn w:val="DefaultParagraphFont"/>
    <w:rsid w:val="00053445"/>
    <w:rPr>
      <w:rFonts w:ascii="Times New Roman" w:eastAsia="Times New Roman" w:hAnsi="Times New Roman" w:cs="Arial"/>
      <w:b/>
      <w:bCs/>
      <w:kern w:val="0"/>
      <w:sz w:val="26"/>
      <w:szCs w:val="26"/>
      <w14:ligatures w14:val="none"/>
    </w:rPr>
  </w:style>
  <w:style w:type="character" w:customStyle="1" w:styleId="Heading5Char19">
    <w:name w:val="Heading 5 Char19"/>
    <w:basedOn w:val="DefaultParagraphFont"/>
    <w:rsid w:val="00053445"/>
    <w:rPr>
      <w:rFonts w:ascii="Helvetica" w:eastAsia="Times New Roman" w:hAnsi="Helvetica" w:cs="Times New Roman"/>
      <w:b/>
      <w:bCs/>
      <w:kern w:val="0"/>
      <w:sz w:val="20"/>
      <w:szCs w:val="20"/>
      <w14:ligatures w14:val="none"/>
    </w:rPr>
  </w:style>
  <w:style w:type="character" w:customStyle="1" w:styleId="Heading3Char23">
    <w:name w:val="Heading 3 Char23"/>
    <w:basedOn w:val="DefaultParagraphFont"/>
    <w:rsid w:val="00053445"/>
    <w:rPr>
      <w:rFonts w:ascii="Times New Roman" w:eastAsia="Times New Roman" w:hAnsi="Times New Roman" w:cs="Arial"/>
      <w:b/>
      <w:bCs/>
      <w:kern w:val="0"/>
      <w14:ligatures w14:val="none"/>
    </w:rPr>
  </w:style>
  <w:style w:type="character" w:customStyle="1" w:styleId="Heading4Char19">
    <w:name w:val="Heading 4 Char19"/>
    <w:basedOn w:val="DefaultParagraphFont"/>
    <w:rsid w:val="00053445"/>
    <w:rPr>
      <w:rFonts w:ascii="Times New Roman" w:eastAsia="Times New Roman" w:hAnsi="Times New Roman" w:cs="Times New Roman"/>
      <w:b/>
      <w:bCs/>
      <w:kern w:val="0"/>
      <w14:ligatures w14:val="none"/>
    </w:rPr>
  </w:style>
  <w:style w:type="character" w:customStyle="1" w:styleId="Heading6Char18">
    <w:name w:val="Heading 6 Char18"/>
    <w:basedOn w:val="DefaultParagraphFont"/>
    <w:rsid w:val="00053445"/>
    <w:rPr>
      <w:rFonts w:asciiTheme="majorHAnsi" w:eastAsia="Times New Roman" w:hAnsiTheme="majorHAnsi" w:cs="Times New Roman"/>
      <w:b/>
      <w:bCs/>
      <w:kern w:val="0"/>
      <w:sz w:val="22"/>
      <w:szCs w:val="22"/>
      <w14:ligatures w14:val="none"/>
    </w:rPr>
  </w:style>
  <w:style w:type="character" w:customStyle="1" w:styleId="Heading7Char18">
    <w:name w:val="Heading 7 Char18"/>
    <w:basedOn w:val="DefaultParagraphFont"/>
    <w:rsid w:val="00053445"/>
    <w:rPr>
      <w:rFonts w:ascii="Times New Roman" w:eastAsia="Times New Roman" w:hAnsi="Times New Roman" w:cs="Times New Roman"/>
      <w:kern w:val="0"/>
      <w14:ligatures w14:val="none"/>
    </w:rPr>
  </w:style>
  <w:style w:type="character" w:customStyle="1" w:styleId="Heading8Char18">
    <w:name w:val="Heading 8 Char18"/>
    <w:basedOn w:val="DefaultParagraphFont"/>
    <w:rsid w:val="00053445"/>
    <w:rPr>
      <w:rFonts w:ascii="Times New Roman" w:eastAsia="Times New Roman" w:hAnsi="Times New Roman" w:cs="Times New Roman"/>
      <w:i/>
      <w:iCs/>
      <w:kern w:val="0"/>
      <w14:ligatures w14:val="none"/>
    </w:rPr>
  </w:style>
  <w:style w:type="character" w:customStyle="1" w:styleId="Heading9Char18">
    <w:name w:val="Heading 9 Char18"/>
    <w:basedOn w:val="DefaultParagraphFont"/>
    <w:rsid w:val="00053445"/>
    <w:rPr>
      <w:rFonts w:ascii="Arial" w:eastAsia="Times New Roman" w:hAnsi="Arial" w:cs="Arial"/>
      <w:kern w:val="0"/>
      <w:sz w:val="22"/>
      <w:szCs w:val="22"/>
      <w14:ligatures w14:val="none"/>
    </w:rPr>
  </w:style>
  <w:style w:type="character" w:customStyle="1" w:styleId="Heading1Char25">
    <w:name w:val="Heading 1 Char25"/>
    <w:basedOn w:val="DefaultParagraphFont"/>
    <w:rsid w:val="00053445"/>
    <w:rPr>
      <w:rFonts w:ascii="Helvetica" w:eastAsia="Times New Roman" w:hAnsi="Helvetica" w:cs="Arial"/>
      <w:b/>
      <w:bCs/>
      <w:kern w:val="32"/>
      <w:sz w:val="28"/>
      <w:szCs w:val="28"/>
    </w:rPr>
  </w:style>
  <w:style w:type="character" w:customStyle="1" w:styleId="Heading2Char24">
    <w:name w:val="Heading 2 Char24"/>
    <w:basedOn w:val="DefaultParagraphFont"/>
    <w:rsid w:val="00053445"/>
    <w:rPr>
      <w:rFonts w:eastAsia="Times New Roman" w:cs="Arial"/>
      <w:b/>
      <w:bCs/>
      <w:sz w:val="26"/>
      <w:szCs w:val="26"/>
    </w:rPr>
  </w:style>
  <w:style w:type="character" w:customStyle="1" w:styleId="Heading1Char26">
    <w:name w:val="Heading 1 Char26"/>
    <w:basedOn w:val="DefaultParagraphFont"/>
    <w:rsid w:val="00053445"/>
    <w:rPr>
      <w:rFonts w:ascii="Helvetica" w:eastAsia="Times New Roman" w:hAnsi="Helvetica" w:cs="Arial"/>
      <w:b/>
      <w:bCs/>
      <w:kern w:val="32"/>
      <w:sz w:val="28"/>
      <w:szCs w:val="28"/>
      <w14:ligatures w14:val="none"/>
    </w:rPr>
  </w:style>
  <w:style w:type="character" w:customStyle="1" w:styleId="Heading2Char25">
    <w:name w:val="Heading 2 Char25"/>
    <w:basedOn w:val="DefaultParagraphFont"/>
    <w:rsid w:val="00053445"/>
    <w:rPr>
      <w:rFonts w:ascii="Times New Roman" w:eastAsia="Times New Roman" w:hAnsi="Times New Roman" w:cs="Arial"/>
      <w:b/>
      <w:bCs/>
      <w:kern w:val="0"/>
      <w:sz w:val="26"/>
      <w:szCs w:val="26"/>
      <w14:ligatures w14:val="none"/>
    </w:rPr>
  </w:style>
  <w:style w:type="paragraph" w:styleId="TOCHeading">
    <w:name w:val="TOC Heading"/>
    <w:basedOn w:val="Heading1"/>
    <w:next w:val="Normal"/>
    <w:uiPriority w:val="39"/>
    <w:unhideWhenUsed/>
    <w:qFormat/>
    <w:rsid w:val="00053445"/>
    <w:pPr>
      <w:keepLines/>
      <w:numPr>
        <w:numId w:val="0"/>
      </w:numPr>
      <w:spacing w:before="480" w:after="0" w:line="276" w:lineRule="auto"/>
      <w:outlineLvl w:val="9"/>
    </w:pPr>
    <w:rPr>
      <w:rFonts w:asciiTheme="majorHAnsi" w:eastAsiaTheme="majorEastAsia" w:hAnsiTheme="majorHAnsi" w:cstheme="majorBidi"/>
      <w:color w:val="2F5496" w:themeColor="accent1" w:themeShade="BF"/>
      <w:kern w:val="0"/>
    </w:rPr>
  </w:style>
  <w:style w:type="paragraph" w:styleId="TOC2">
    <w:name w:val="toc 2"/>
    <w:basedOn w:val="Normal"/>
    <w:next w:val="Normal"/>
    <w:autoRedefine/>
    <w:uiPriority w:val="39"/>
    <w:unhideWhenUsed/>
    <w:rsid w:val="00053445"/>
    <w:rPr>
      <w:rFonts w:asciiTheme="minorHAnsi" w:hAnsiTheme="minorHAnsi"/>
      <w:b/>
      <w:bCs/>
      <w:smallCaps/>
      <w:sz w:val="22"/>
      <w:szCs w:val="22"/>
    </w:rPr>
  </w:style>
  <w:style w:type="paragraph" w:styleId="TOC3">
    <w:name w:val="toc 3"/>
    <w:basedOn w:val="Normal"/>
    <w:next w:val="Normal"/>
    <w:autoRedefine/>
    <w:uiPriority w:val="39"/>
    <w:unhideWhenUsed/>
    <w:rsid w:val="00053445"/>
    <w:rPr>
      <w:rFonts w:asciiTheme="minorHAnsi" w:hAnsiTheme="minorHAnsi"/>
      <w:smallCaps/>
      <w:sz w:val="22"/>
      <w:szCs w:val="22"/>
    </w:rPr>
  </w:style>
  <w:style w:type="paragraph" w:styleId="TOC4">
    <w:name w:val="toc 4"/>
    <w:basedOn w:val="Normal"/>
    <w:next w:val="Normal"/>
    <w:autoRedefine/>
    <w:uiPriority w:val="39"/>
    <w:unhideWhenUsed/>
    <w:rsid w:val="00053445"/>
    <w:rPr>
      <w:rFonts w:asciiTheme="minorHAnsi" w:hAnsiTheme="minorHAnsi"/>
      <w:sz w:val="22"/>
      <w:szCs w:val="22"/>
    </w:rPr>
  </w:style>
  <w:style w:type="paragraph" w:styleId="TOC5">
    <w:name w:val="toc 5"/>
    <w:basedOn w:val="Normal"/>
    <w:next w:val="Normal"/>
    <w:autoRedefine/>
    <w:uiPriority w:val="39"/>
    <w:unhideWhenUsed/>
    <w:rsid w:val="00053445"/>
    <w:rPr>
      <w:rFonts w:asciiTheme="minorHAnsi" w:hAnsiTheme="minorHAnsi"/>
      <w:sz w:val="22"/>
      <w:szCs w:val="22"/>
    </w:rPr>
  </w:style>
  <w:style w:type="paragraph" w:styleId="TOC6">
    <w:name w:val="toc 6"/>
    <w:basedOn w:val="Normal"/>
    <w:next w:val="Normal"/>
    <w:autoRedefine/>
    <w:uiPriority w:val="39"/>
    <w:unhideWhenUsed/>
    <w:rsid w:val="00053445"/>
    <w:rPr>
      <w:rFonts w:asciiTheme="minorHAnsi" w:hAnsiTheme="minorHAnsi"/>
      <w:sz w:val="22"/>
      <w:szCs w:val="22"/>
    </w:rPr>
  </w:style>
  <w:style w:type="paragraph" w:styleId="TOC7">
    <w:name w:val="toc 7"/>
    <w:basedOn w:val="Normal"/>
    <w:next w:val="Normal"/>
    <w:autoRedefine/>
    <w:uiPriority w:val="39"/>
    <w:unhideWhenUsed/>
    <w:rsid w:val="00053445"/>
    <w:rPr>
      <w:rFonts w:asciiTheme="minorHAnsi" w:hAnsiTheme="minorHAnsi"/>
      <w:sz w:val="22"/>
      <w:szCs w:val="22"/>
    </w:rPr>
  </w:style>
  <w:style w:type="paragraph" w:styleId="TOC8">
    <w:name w:val="toc 8"/>
    <w:basedOn w:val="Normal"/>
    <w:next w:val="Normal"/>
    <w:autoRedefine/>
    <w:uiPriority w:val="39"/>
    <w:unhideWhenUsed/>
    <w:rsid w:val="00053445"/>
    <w:rPr>
      <w:rFonts w:asciiTheme="minorHAnsi" w:hAnsiTheme="minorHAnsi"/>
      <w:sz w:val="22"/>
      <w:szCs w:val="22"/>
    </w:rPr>
  </w:style>
  <w:style w:type="paragraph" w:styleId="TOC9">
    <w:name w:val="toc 9"/>
    <w:basedOn w:val="Normal"/>
    <w:next w:val="Normal"/>
    <w:autoRedefine/>
    <w:uiPriority w:val="39"/>
    <w:unhideWhenUsed/>
    <w:rsid w:val="00053445"/>
    <w:rPr>
      <w:rFonts w:asciiTheme="minorHAnsi" w:hAnsiTheme="minorHAnsi"/>
      <w:sz w:val="22"/>
      <w:szCs w:val="22"/>
    </w:rPr>
  </w:style>
  <w:style w:type="character" w:styleId="Hyperlink">
    <w:name w:val="Hyperlink"/>
    <w:basedOn w:val="DefaultParagraphFont"/>
    <w:uiPriority w:val="99"/>
    <w:unhideWhenUsed/>
    <w:rsid w:val="00053445"/>
    <w:rPr>
      <w:color w:val="0563C1" w:themeColor="hyperlink"/>
      <w:u w:val="single"/>
    </w:rPr>
  </w:style>
  <w:style w:type="character" w:styleId="UnresolvedMention">
    <w:name w:val="Unresolved Mention"/>
    <w:basedOn w:val="DefaultParagraphFont"/>
    <w:uiPriority w:val="99"/>
    <w:semiHidden/>
    <w:unhideWhenUsed/>
    <w:rsid w:val="00053445"/>
    <w:rPr>
      <w:color w:val="605E5C"/>
      <w:shd w:val="clear" w:color="auto" w:fill="E1DFDD"/>
    </w:rPr>
  </w:style>
  <w:style w:type="paragraph" w:styleId="NormalWeb">
    <w:name w:val="Normal (Web)"/>
    <w:basedOn w:val="Normal"/>
    <w:uiPriority w:val="99"/>
    <w:semiHidden/>
    <w:unhideWhenUsed/>
    <w:rsid w:val="001E5571"/>
    <w:pPr>
      <w:spacing w:before="100" w:beforeAutospacing="1" w:after="100" w:afterAutospacing="1"/>
    </w:pPr>
  </w:style>
  <w:style w:type="character" w:styleId="HTMLCode">
    <w:name w:val="HTML Code"/>
    <w:basedOn w:val="DefaultParagraphFont"/>
    <w:uiPriority w:val="99"/>
    <w:semiHidden/>
    <w:unhideWhenUsed/>
    <w:rsid w:val="00DF54F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186155">
      <w:bodyDiv w:val="1"/>
      <w:marLeft w:val="0"/>
      <w:marRight w:val="0"/>
      <w:marTop w:val="0"/>
      <w:marBottom w:val="0"/>
      <w:divBdr>
        <w:top w:val="none" w:sz="0" w:space="0" w:color="auto"/>
        <w:left w:val="none" w:sz="0" w:space="0" w:color="auto"/>
        <w:bottom w:val="none" w:sz="0" w:space="0" w:color="auto"/>
        <w:right w:val="none" w:sz="0" w:space="0" w:color="auto"/>
      </w:divBdr>
    </w:div>
    <w:div w:id="103115329">
      <w:bodyDiv w:val="1"/>
      <w:marLeft w:val="0"/>
      <w:marRight w:val="0"/>
      <w:marTop w:val="0"/>
      <w:marBottom w:val="0"/>
      <w:divBdr>
        <w:top w:val="none" w:sz="0" w:space="0" w:color="auto"/>
        <w:left w:val="none" w:sz="0" w:space="0" w:color="auto"/>
        <w:bottom w:val="none" w:sz="0" w:space="0" w:color="auto"/>
        <w:right w:val="none" w:sz="0" w:space="0" w:color="auto"/>
      </w:divBdr>
      <w:divsChild>
        <w:div w:id="529995287">
          <w:marLeft w:val="0"/>
          <w:marRight w:val="0"/>
          <w:marTop w:val="0"/>
          <w:marBottom w:val="0"/>
          <w:divBdr>
            <w:top w:val="none" w:sz="0" w:space="0" w:color="auto"/>
            <w:left w:val="none" w:sz="0" w:space="0" w:color="auto"/>
            <w:bottom w:val="none" w:sz="0" w:space="0" w:color="auto"/>
            <w:right w:val="none" w:sz="0" w:space="0" w:color="auto"/>
          </w:divBdr>
          <w:divsChild>
            <w:div w:id="1207135371">
              <w:marLeft w:val="0"/>
              <w:marRight w:val="0"/>
              <w:marTop w:val="0"/>
              <w:marBottom w:val="0"/>
              <w:divBdr>
                <w:top w:val="none" w:sz="0" w:space="0" w:color="auto"/>
                <w:left w:val="none" w:sz="0" w:space="0" w:color="auto"/>
                <w:bottom w:val="none" w:sz="0" w:space="0" w:color="auto"/>
                <w:right w:val="none" w:sz="0" w:space="0" w:color="auto"/>
              </w:divBdr>
            </w:div>
            <w:div w:id="1218512796">
              <w:marLeft w:val="0"/>
              <w:marRight w:val="0"/>
              <w:marTop w:val="0"/>
              <w:marBottom w:val="0"/>
              <w:divBdr>
                <w:top w:val="none" w:sz="0" w:space="0" w:color="auto"/>
                <w:left w:val="none" w:sz="0" w:space="0" w:color="auto"/>
                <w:bottom w:val="none" w:sz="0" w:space="0" w:color="auto"/>
                <w:right w:val="none" w:sz="0" w:space="0" w:color="auto"/>
              </w:divBdr>
            </w:div>
            <w:div w:id="1668097385">
              <w:marLeft w:val="0"/>
              <w:marRight w:val="0"/>
              <w:marTop w:val="0"/>
              <w:marBottom w:val="0"/>
              <w:divBdr>
                <w:top w:val="none" w:sz="0" w:space="0" w:color="auto"/>
                <w:left w:val="none" w:sz="0" w:space="0" w:color="auto"/>
                <w:bottom w:val="none" w:sz="0" w:space="0" w:color="auto"/>
                <w:right w:val="none" w:sz="0" w:space="0" w:color="auto"/>
              </w:divBdr>
            </w:div>
            <w:div w:id="108430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96042">
      <w:bodyDiv w:val="1"/>
      <w:marLeft w:val="0"/>
      <w:marRight w:val="0"/>
      <w:marTop w:val="0"/>
      <w:marBottom w:val="0"/>
      <w:divBdr>
        <w:top w:val="none" w:sz="0" w:space="0" w:color="auto"/>
        <w:left w:val="none" w:sz="0" w:space="0" w:color="auto"/>
        <w:bottom w:val="none" w:sz="0" w:space="0" w:color="auto"/>
        <w:right w:val="none" w:sz="0" w:space="0" w:color="auto"/>
      </w:divBdr>
    </w:div>
    <w:div w:id="201602278">
      <w:bodyDiv w:val="1"/>
      <w:marLeft w:val="0"/>
      <w:marRight w:val="0"/>
      <w:marTop w:val="0"/>
      <w:marBottom w:val="0"/>
      <w:divBdr>
        <w:top w:val="none" w:sz="0" w:space="0" w:color="auto"/>
        <w:left w:val="none" w:sz="0" w:space="0" w:color="auto"/>
        <w:bottom w:val="none" w:sz="0" w:space="0" w:color="auto"/>
        <w:right w:val="none" w:sz="0" w:space="0" w:color="auto"/>
      </w:divBdr>
      <w:divsChild>
        <w:div w:id="1180244027">
          <w:marLeft w:val="0"/>
          <w:marRight w:val="0"/>
          <w:marTop w:val="0"/>
          <w:marBottom w:val="0"/>
          <w:divBdr>
            <w:top w:val="none" w:sz="0" w:space="0" w:color="auto"/>
            <w:left w:val="none" w:sz="0" w:space="0" w:color="auto"/>
            <w:bottom w:val="none" w:sz="0" w:space="0" w:color="auto"/>
            <w:right w:val="none" w:sz="0" w:space="0" w:color="auto"/>
          </w:divBdr>
        </w:div>
      </w:divsChild>
    </w:div>
    <w:div w:id="247664139">
      <w:bodyDiv w:val="1"/>
      <w:marLeft w:val="0"/>
      <w:marRight w:val="0"/>
      <w:marTop w:val="0"/>
      <w:marBottom w:val="0"/>
      <w:divBdr>
        <w:top w:val="none" w:sz="0" w:space="0" w:color="auto"/>
        <w:left w:val="none" w:sz="0" w:space="0" w:color="auto"/>
        <w:bottom w:val="none" w:sz="0" w:space="0" w:color="auto"/>
        <w:right w:val="none" w:sz="0" w:space="0" w:color="auto"/>
      </w:divBdr>
      <w:divsChild>
        <w:div w:id="552541483">
          <w:marLeft w:val="0"/>
          <w:marRight w:val="0"/>
          <w:marTop w:val="0"/>
          <w:marBottom w:val="0"/>
          <w:divBdr>
            <w:top w:val="none" w:sz="0" w:space="0" w:color="auto"/>
            <w:left w:val="none" w:sz="0" w:space="0" w:color="auto"/>
            <w:bottom w:val="none" w:sz="0" w:space="0" w:color="auto"/>
            <w:right w:val="none" w:sz="0" w:space="0" w:color="auto"/>
          </w:divBdr>
          <w:divsChild>
            <w:div w:id="181386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577727">
      <w:bodyDiv w:val="1"/>
      <w:marLeft w:val="0"/>
      <w:marRight w:val="0"/>
      <w:marTop w:val="0"/>
      <w:marBottom w:val="0"/>
      <w:divBdr>
        <w:top w:val="none" w:sz="0" w:space="0" w:color="auto"/>
        <w:left w:val="none" w:sz="0" w:space="0" w:color="auto"/>
        <w:bottom w:val="none" w:sz="0" w:space="0" w:color="auto"/>
        <w:right w:val="none" w:sz="0" w:space="0" w:color="auto"/>
      </w:divBdr>
      <w:divsChild>
        <w:div w:id="1190220703">
          <w:marLeft w:val="0"/>
          <w:marRight w:val="0"/>
          <w:marTop w:val="0"/>
          <w:marBottom w:val="0"/>
          <w:divBdr>
            <w:top w:val="none" w:sz="0" w:space="0" w:color="auto"/>
            <w:left w:val="none" w:sz="0" w:space="0" w:color="auto"/>
            <w:bottom w:val="none" w:sz="0" w:space="0" w:color="auto"/>
            <w:right w:val="none" w:sz="0" w:space="0" w:color="auto"/>
          </w:divBdr>
        </w:div>
      </w:divsChild>
    </w:div>
    <w:div w:id="398721496">
      <w:bodyDiv w:val="1"/>
      <w:marLeft w:val="0"/>
      <w:marRight w:val="0"/>
      <w:marTop w:val="0"/>
      <w:marBottom w:val="0"/>
      <w:divBdr>
        <w:top w:val="none" w:sz="0" w:space="0" w:color="auto"/>
        <w:left w:val="none" w:sz="0" w:space="0" w:color="auto"/>
        <w:bottom w:val="none" w:sz="0" w:space="0" w:color="auto"/>
        <w:right w:val="none" w:sz="0" w:space="0" w:color="auto"/>
      </w:divBdr>
    </w:div>
    <w:div w:id="408969137">
      <w:bodyDiv w:val="1"/>
      <w:marLeft w:val="0"/>
      <w:marRight w:val="0"/>
      <w:marTop w:val="0"/>
      <w:marBottom w:val="0"/>
      <w:divBdr>
        <w:top w:val="none" w:sz="0" w:space="0" w:color="auto"/>
        <w:left w:val="none" w:sz="0" w:space="0" w:color="auto"/>
        <w:bottom w:val="none" w:sz="0" w:space="0" w:color="auto"/>
        <w:right w:val="none" w:sz="0" w:space="0" w:color="auto"/>
      </w:divBdr>
    </w:div>
    <w:div w:id="432362695">
      <w:bodyDiv w:val="1"/>
      <w:marLeft w:val="0"/>
      <w:marRight w:val="0"/>
      <w:marTop w:val="0"/>
      <w:marBottom w:val="0"/>
      <w:divBdr>
        <w:top w:val="none" w:sz="0" w:space="0" w:color="auto"/>
        <w:left w:val="none" w:sz="0" w:space="0" w:color="auto"/>
        <w:bottom w:val="none" w:sz="0" w:space="0" w:color="auto"/>
        <w:right w:val="none" w:sz="0" w:space="0" w:color="auto"/>
      </w:divBdr>
    </w:div>
    <w:div w:id="541328904">
      <w:bodyDiv w:val="1"/>
      <w:marLeft w:val="0"/>
      <w:marRight w:val="0"/>
      <w:marTop w:val="0"/>
      <w:marBottom w:val="0"/>
      <w:divBdr>
        <w:top w:val="none" w:sz="0" w:space="0" w:color="auto"/>
        <w:left w:val="none" w:sz="0" w:space="0" w:color="auto"/>
        <w:bottom w:val="none" w:sz="0" w:space="0" w:color="auto"/>
        <w:right w:val="none" w:sz="0" w:space="0" w:color="auto"/>
      </w:divBdr>
      <w:divsChild>
        <w:div w:id="883953182">
          <w:marLeft w:val="0"/>
          <w:marRight w:val="0"/>
          <w:marTop w:val="0"/>
          <w:marBottom w:val="0"/>
          <w:divBdr>
            <w:top w:val="none" w:sz="0" w:space="0" w:color="auto"/>
            <w:left w:val="none" w:sz="0" w:space="0" w:color="auto"/>
            <w:bottom w:val="none" w:sz="0" w:space="0" w:color="auto"/>
            <w:right w:val="none" w:sz="0" w:space="0" w:color="auto"/>
          </w:divBdr>
        </w:div>
      </w:divsChild>
    </w:div>
    <w:div w:id="548807418">
      <w:bodyDiv w:val="1"/>
      <w:marLeft w:val="0"/>
      <w:marRight w:val="0"/>
      <w:marTop w:val="0"/>
      <w:marBottom w:val="0"/>
      <w:divBdr>
        <w:top w:val="none" w:sz="0" w:space="0" w:color="auto"/>
        <w:left w:val="none" w:sz="0" w:space="0" w:color="auto"/>
        <w:bottom w:val="none" w:sz="0" w:space="0" w:color="auto"/>
        <w:right w:val="none" w:sz="0" w:space="0" w:color="auto"/>
      </w:divBdr>
    </w:div>
    <w:div w:id="577440071">
      <w:bodyDiv w:val="1"/>
      <w:marLeft w:val="0"/>
      <w:marRight w:val="0"/>
      <w:marTop w:val="0"/>
      <w:marBottom w:val="0"/>
      <w:divBdr>
        <w:top w:val="none" w:sz="0" w:space="0" w:color="auto"/>
        <w:left w:val="none" w:sz="0" w:space="0" w:color="auto"/>
        <w:bottom w:val="none" w:sz="0" w:space="0" w:color="auto"/>
        <w:right w:val="none" w:sz="0" w:space="0" w:color="auto"/>
      </w:divBdr>
      <w:divsChild>
        <w:div w:id="1791120591">
          <w:marLeft w:val="0"/>
          <w:marRight w:val="0"/>
          <w:marTop w:val="0"/>
          <w:marBottom w:val="0"/>
          <w:divBdr>
            <w:top w:val="none" w:sz="0" w:space="0" w:color="auto"/>
            <w:left w:val="none" w:sz="0" w:space="0" w:color="auto"/>
            <w:bottom w:val="none" w:sz="0" w:space="0" w:color="auto"/>
            <w:right w:val="none" w:sz="0" w:space="0" w:color="auto"/>
          </w:divBdr>
        </w:div>
      </w:divsChild>
    </w:div>
    <w:div w:id="586427946">
      <w:bodyDiv w:val="1"/>
      <w:marLeft w:val="0"/>
      <w:marRight w:val="0"/>
      <w:marTop w:val="0"/>
      <w:marBottom w:val="0"/>
      <w:divBdr>
        <w:top w:val="none" w:sz="0" w:space="0" w:color="auto"/>
        <w:left w:val="none" w:sz="0" w:space="0" w:color="auto"/>
        <w:bottom w:val="none" w:sz="0" w:space="0" w:color="auto"/>
        <w:right w:val="none" w:sz="0" w:space="0" w:color="auto"/>
      </w:divBdr>
    </w:div>
    <w:div w:id="596138831">
      <w:bodyDiv w:val="1"/>
      <w:marLeft w:val="0"/>
      <w:marRight w:val="0"/>
      <w:marTop w:val="0"/>
      <w:marBottom w:val="0"/>
      <w:divBdr>
        <w:top w:val="none" w:sz="0" w:space="0" w:color="auto"/>
        <w:left w:val="none" w:sz="0" w:space="0" w:color="auto"/>
        <w:bottom w:val="none" w:sz="0" w:space="0" w:color="auto"/>
        <w:right w:val="none" w:sz="0" w:space="0" w:color="auto"/>
      </w:divBdr>
      <w:divsChild>
        <w:div w:id="356274806">
          <w:marLeft w:val="0"/>
          <w:marRight w:val="0"/>
          <w:marTop w:val="0"/>
          <w:marBottom w:val="0"/>
          <w:divBdr>
            <w:top w:val="none" w:sz="0" w:space="0" w:color="auto"/>
            <w:left w:val="none" w:sz="0" w:space="0" w:color="auto"/>
            <w:bottom w:val="none" w:sz="0" w:space="0" w:color="auto"/>
            <w:right w:val="none" w:sz="0" w:space="0" w:color="auto"/>
          </w:divBdr>
          <w:divsChild>
            <w:div w:id="1805468227">
              <w:marLeft w:val="0"/>
              <w:marRight w:val="0"/>
              <w:marTop w:val="0"/>
              <w:marBottom w:val="0"/>
              <w:divBdr>
                <w:top w:val="none" w:sz="0" w:space="0" w:color="auto"/>
                <w:left w:val="none" w:sz="0" w:space="0" w:color="auto"/>
                <w:bottom w:val="none" w:sz="0" w:space="0" w:color="auto"/>
                <w:right w:val="none" w:sz="0" w:space="0" w:color="auto"/>
              </w:divBdr>
            </w:div>
            <w:div w:id="735511363">
              <w:marLeft w:val="0"/>
              <w:marRight w:val="0"/>
              <w:marTop w:val="0"/>
              <w:marBottom w:val="0"/>
              <w:divBdr>
                <w:top w:val="none" w:sz="0" w:space="0" w:color="auto"/>
                <w:left w:val="none" w:sz="0" w:space="0" w:color="auto"/>
                <w:bottom w:val="none" w:sz="0" w:space="0" w:color="auto"/>
                <w:right w:val="none" w:sz="0" w:space="0" w:color="auto"/>
              </w:divBdr>
            </w:div>
            <w:div w:id="914169707">
              <w:marLeft w:val="0"/>
              <w:marRight w:val="0"/>
              <w:marTop w:val="0"/>
              <w:marBottom w:val="0"/>
              <w:divBdr>
                <w:top w:val="none" w:sz="0" w:space="0" w:color="auto"/>
                <w:left w:val="none" w:sz="0" w:space="0" w:color="auto"/>
                <w:bottom w:val="none" w:sz="0" w:space="0" w:color="auto"/>
                <w:right w:val="none" w:sz="0" w:space="0" w:color="auto"/>
              </w:divBdr>
            </w:div>
            <w:div w:id="1829058625">
              <w:marLeft w:val="0"/>
              <w:marRight w:val="0"/>
              <w:marTop w:val="0"/>
              <w:marBottom w:val="0"/>
              <w:divBdr>
                <w:top w:val="none" w:sz="0" w:space="0" w:color="auto"/>
                <w:left w:val="none" w:sz="0" w:space="0" w:color="auto"/>
                <w:bottom w:val="none" w:sz="0" w:space="0" w:color="auto"/>
                <w:right w:val="none" w:sz="0" w:space="0" w:color="auto"/>
              </w:divBdr>
            </w:div>
            <w:div w:id="901604308">
              <w:marLeft w:val="0"/>
              <w:marRight w:val="0"/>
              <w:marTop w:val="0"/>
              <w:marBottom w:val="0"/>
              <w:divBdr>
                <w:top w:val="none" w:sz="0" w:space="0" w:color="auto"/>
                <w:left w:val="none" w:sz="0" w:space="0" w:color="auto"/>
                <w:bottom w:val="none" w:sz="0" w:space="0" w:color="auto"/>
                <w:right w:val="none" w:sz="0" w:space="0" w:color="auto"/>
              </w:divBdr>
            </w:div>
            <w:div w:id="1882283334">
              <w:marLeft w:val="0"/>
              <w:marRight w:val="0"/>
              <w:marTop w:val="0"/>
              <w:marBottom w:val="0"/>
              <w:divBdr>
                <w:top w:val="none" w:sz="0" w:space="0" w:color="auto"/>
                <w:left w:val="none" w:sz="0" w:space="0" w:color="auto"/>
                <w:bottom w:val="none" w:sz="0" w:space="0" w:color="auto"/>
                <w:right w:val="none" w:sz="0" w:space="0" w:color="auto"/>
              </w:divBdr>
            </w:div>
            <w:div w:id="2042435793">
              <w:marLeft w:val="0"/>
              <w:marRight w:val="0"/>
              <w:marTop w:val="0"/>
              <w:marBottom w:val="0"/>
              <w:divBdr>
                <w:top w:val="none" w:sz="0" w:space="0" w:color="auto"/>
                <w:left w:val="none" w:sz="0" w:space="0" w:color="auto"/>
                <w:bottom w:val="none" w:sz="0" w:space="0" w:color="auto"/>
                <w:right w:val="none" w:sz="0" w:space="0" w:color="auto"/>
              </w:divBdr>
            </w:div>
            <w:div w:id="457994406">
              <w:marLeft w:val="0"/>
              <w:marRight w:val="0"/>
              <w:marTop w:val="0"/>
              <w:marBottom w:val="0"/>
              <w:divBdr>
                <w:top w:val="none" w:sz="0" w:space="0" w:color="auto"/>
                <w:left w:val="none" w:sz="0" w:space="0" w:color="auto"/>
                <w:bottom w:val="none" w:sz="0" w:space="0" w:color="auto"/>
                <w:right w:val="none" w:sz="0" w:space="0" w:color="auto"/>
              </w:divBdr>
            </w:div>
            <w:div w:id="1245453256">
              <w:marLeft w:val="0"/>
              <w:marRight w:val="0"/>
              <w:marTop w:val="0"/>
              <w:marBottom w:val="0"/>
              <w:divBdr>
                <w:top w:val="none" w:sz="0" w:space="0" w:color="auto"/>
                <w:left w:val="none" w:sz="0" w:space="0" w:color="auto"/>
                <w:bottom w:val="none" w:sz="0" w:space="0" w:color="auto"/>
                <w:right w:val="none" w:sz="0" w:space="0" w:color="auto"/>
              </w:divBdr>
            </w:div>
            <w:div w:id="1423336796">
              <w:marLeft w:val="0"/>
              <w:marRight w:val="0"/>
              <w:marTop w:val="0"/>
              <w:marBottom w:val="0"/>
              <w:divBdr>
                <w:top w:val="none" w:sz="0" w:space="0" w:color="auto"/>
                <w:left w:val="none" w:sz="0" w:space="0" w:color="auto"/>
                <w:bottom w:val="none" w:sz="0" w:space="0" w:color="auto"/>
                <w:right w:val="none" w:sz="0" w:space="0" w:color="auto"/>
              </w:divBdr>
            </w:div>
            <w:div w:id="284433457">
              <w:marLeft w:val="0"/>
              <w:marRight w:val="0"/>
              <w:marTop w:val="0"/>
              <w:marBottom w:val="0"/>
              <w:divBdr>
                <w:top w:val="none" w:sz="0" w:space="0" w:color="auto"/>
                <w:left w:val="none" w:sz="0" w:space="0" w:color="auto"/>
                <w:bottom w:val="none" w:sz="0" w:space="0" w:color="auto"/>
                <w:right w:val="none" w:sz="0" w:space="0" w:color="auto"/>
              </w:divBdr>
            </w:div>
            <w:div w:id="197281543">
              <w:marLeft w:val="0"/>
              <w:marRight w:val="0"/>
              <w:marTop w:val="0"/>
              <w:marBottom w:val="0"/>
              <w:divBdr>
                <w:top w:val="none" w:sz="0" w:space="0" w:color="auto"/>
                <w:left w:val="none" w:sz="0" w:space="0" w:color="auto"/>
                <w:bottom w:val="none" w:sz="0" w:space="0" w:color="auto"/>
                <w:right w:val="none" w:sz="0" w:space="0" w:color="auto"/>
              </w:divBdr>
            </w:div>
            <w:div w:id="2058118965">
              <w:marLeft w:val="0"/>
              <w:marRight w:val="0"/>
              <w:marTop w:val="0"/>
              <w:marBottom w:val="0"/>
              <w:divBdr>
                <w:top w:val="none" w:sz="0" w:space="0" w:color="auto"/>
                <w:left w:val="none" w:sz="0" w:space="0" w:color="auto"/>
                <w:bottom w:val="none" w:sz="0" w:space="0" w:color="auto"/>
                <w:right w:val="none" w:sz="0" w:space="0" w:color="auto"/>
              </w:divBdr>
            </w:div>
            <w:div w:id="372002336">
              <w:marLeft w:val="0"/>
              <w:marRight w:val="0"/>
              <w:marTop w:val="0"/>
              <w:marBottom w:val="0"/>
              <w:divBdr>
                <w:top w:val="none" w:sz="0" w:space="0" w:color="auto"/>
                <w:left w:val="none" w:sz="0" w:space="0" w:color="auto"/>
                <w:bottom w:val="none" w:sz="0" w:space="0" w:color="auto"/>
                <w:right w:val="none" w:sz="0" w:space="0" w:color="auto"/>
              </w:divBdr>
            </w:div>
            <w:div w:id="101091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825766">
      <w:bodyDiv w:val="1"/>
      <w:marLeft w:val="0"/>
      <w:marRight w:val="0"/>
      <w:marTop w:val="0"/>
      <w:marBottom w:val="0"/>
      <w:divBdr>
        <w:top w:val="none" w:sz="0" w:space="0" w:color="auto"/>
        <w:left w:val="none" w:sz="0" w:space="0" w:color="auto"/>
        <w:bottom w:val="none" w:sz="0" w:space="0" w:color="auto"/>
        <w:right w:val="none" w:sz="0" w:space="0" w:color="auto"/>
      </w:divBdr>
      <w:divsChild>
        <w:div w:id="712114427">
          <w:marLeft w:val="0"/>
          <w:marRight w:val="0"/>
          <w:marTop w:val="0"/>
          <w:marBottom w:val="0"/>
          <w:divBdr>
            <w:top w:val="none" w:sz="0" w:space="0" w:color="auto"/>
            <w:left w:val="none" w:sz="0" w:space="0" w:color="auto"/>
            <w:bottom w:val="none" w:sz="0" w:space="0" w:color="auto"/>
            <w:right w:val="none" w:sz="0" w:space="0" w:color="auto"/>
          </w:divBdr>
        </w:div>
      </w:divsChild>
    </w:div>
    <w:div w:id="1004281869">
      <w:bodyDiv w:val="1"/>
      <w:marLeft w:val="0"/>
      <w:marRight w:val="0"/>
      <w:marTop w:val="0"/>
      <w:marBottom w:val="0"/>
      <w:divBdr>
        <w:top w:val="none" w:sz="0" w:space="0" w:color="auto"/>
        <w:left w:val="none" w:sz="0" w:space="0" w:color="auto"/>
        <w:bottom w:val="none" w:sz="0" w:space="0" w:color="auto"/>
        <w:right w:val="none" w:sz="0" w:space="0" w:color="auto"/>
      </w:divBdr>
      <w:divsChild>
        <w:div w:id="1740441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2356330">
      <w:bodyDiv w:val="1"/>
      <w:marLeft w:val="0"/>
      <w:marRight w:val="0"/>
      <w:marTop w:val="0"/>
      <w:marBottom w:val="0"/>
      <w:divBdr>
        <w:top w:val="none" w:sz="0" w:space="0" w:color="auto"/>
        <w:left w:val="none" w:sz="0" w:space="0" w:color="auto"/>
        <w:bottom w:val="none" w:sz="0" w:space="0" w:color="auto"/>
        <w:right w:val="none" w:sz="0" w:space="0" w:color="auto"/>
      </w:divBdr>
      <w:divsChild>
        <w:div w:id="356080448">
          <w:marLeft w:val="0"/>
          <w:marRight w:val="0"/>
          <w:marTop w:val="0"/>
          <w:marBottom w:val="0"/>
          <w:divBdr>
            <w:top w:val="none" w:sz="0" w:space="0" w:color="auto"/>
            <w:left w:val="none" w:sz="0" w:space="0" w:color="auto"/>
            <w:bottom w:val="none" w:sz="0" w:space="0" w:color="auto"/>
            <w:right w:val="none" w:sz="0" w:space="0" w:color="auto"/>
          </w:divBdr>
        </w:div>
      </w:divsChild>
    </w:div>
    <w:div w:id="1421101839">
      <w:bodyDiv w:val="1"/>
      <w:marLeft w:val="0"/>
      <w:marRight w:val="0"/>
      <w:marTop w:val="0"/>
      <w:marBottom w:val="0"/>
      <w:divBdr>
        <w:top w:val="none" w:sz="0" w:space="0" w:color="auto"/>
        <w:left w:val="none" w:sz="0" w:space="0" w:color="auto"/>
        <w:bottom w:val="none" w:sz="0" w:space="0" w:color="auto"/>
        <w:right w:val="none" w:sz="0" w:space="0" w:color="auto"/>
      </w:divBdr>
      <w:divsChild>
        <w:div w:id="1712028289">
          <w:marLeft w:val="0"/>
          <w:marRight w:val="0"/>
          <w:marTop w:val="0"/>
          <w:marBottom w:val="0"/>
          <w:divBdr>
            <w:top w:val="none" w:sz="0" w:space="0" w:color="auto"/>
            <w:left w:val="none" w:sz="0" w:space="0" w:color="auto"/>
            <w:bottom w:val="none" w:sz="0" w:space="0" w:color="auto"/>
            <w:right w:val="none" w:sz="0" w:space="0" w:color="auto"/>
          </w:divBdr>
        </w:div>
      </w:divsChild>
    </w:div>
    <w:div w:id="1591739562">
      <w:bodyDiv w:val="1"/>
      <w:marLeft w:val="0"/>
      <w:marRight w:val="0"/>
      <w:marTop w:val="0"/>
      <w:marBottom w:val="0"/>
      <w:divBdr>
        <w:top w:val="none" w:sz="0" w:space="0" w:color="auto"/>
        <w:left w:val="none" w:sz="0" w:space="0" w:color="auto"/>
        <w:bottom w:val="none" w:sz="0" w:space="0" w:color="auto"/>
        <w:right w:val="none" w:sz="0" w:space="0" w:color="auto"/>
      </w:divBdr>
    </w:div>
    <w:div w:id="1628706799">
      <w:bodyDiv w:val="1"/>
      <w:marLeft w:val="0"/>
      <w:marRight w:val="0"/>
      <w:marTop w:val="0"/>
      <w:marBottom w:val="0"/>
      <w:divBdr>
        <w:top w:val="none" w:sz="0" w:space="0" w:color="auto"/>
        <w:left w:val="none" w:sz="0" w:space="0" w:color="auto"/>
        <w:bottom w:val="none" w:sz="0" w:space="0" w:color="auto"/>
        <w:right w:val="none" w:sz="0" w:space="0" w:color="auto"/>
      </w:divBdr>
      <w:divsChild>
        <w:div w:id="1836532720">
          <w:marLeft w:val="0"/>
          <w:marRight w:val="0"/>
          <w:marTop w:val="0"/>
          <w:marBottom w:val="0"/>
          <w:divBdr>
            <w:top w:val="none" w:sz="0" w:space="0" w:color="auto"/>
            <w:left w:val="none" w:sz="0" w:space="0" w:color="auto"/>
            <w:bottom w:val="none" w:sz="0" w:space="0" w:color="auto"/>
            <w:right w:val="none" w:sz="0" w:space="0" w:color="auto"/>
          </w:divBdr>
          <w:divsChild>
            <w:div w:id="988940783">
              <w:marLeft w:val="0"/>
              <w:marRight w:val="0"/>
              <w:marTop w:val="0"/>
              <w:marBottom w:val="0"/>
              <w:divBdr>
                <w:top w:val="none" w:sz="0" w:space="0" w:color="auto"/>
                <w:left w:val="none" w:sz="0" w:space="0" w:color="auto"/>
                <w:bottom w:val="none" w:sz="0" w:space="0" w:color="auto"/>
                <w:right w:val="none" w:sz="0" w:space="0" w:color="auto"/>
              </w:divBdr>
            </w:div>
            <w:div w:id="79568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934522">
      <w:bodyDiv w:val="1"/>
      <w:marLeft w:val="0"/>
      <w:marRight w:val="0"/>
      <w:marTop w:val="0"/>
      <w:marBottom w:val="0"/>
      <w:divBdr>
        <w:top w:val="none" w:sz="0" w:space="0" w:color="auto"/>
        <w:left w:val="none" w:sz="0" w:space="0" w:color="auto"/>
        <w:bottom w:val="none" w:sz="0" w:space="0" w:color="auto"/>
        <w:right w:val="none" w:sz="0" w:space="0" w:color="auto"/>
      </w:divBdr>
      <w:divsChild>
        <w:div w:id="1258557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7043014">
      <w:bodyDiv w:val="1"/>
      <w:marLeft w:val="0"/>
      <w:marRight w:val="0"/>
      <w:marTop w:val="0"/>
      <w:marBottom w:val="0"/>
      <w:divBdr>
        <w:top w:val="none" w:sz="0" w:space="0" w:color="auto"/>
        <w:left w:val="none" w:sz="0" w:space="0" w:color="auto"/>
        <w:bottom w:val="none" w:sz="0" w:space="0" w:color="auto"/>
        <w:right w:val="none" w:sz="0" w:space="0" w:color="auto"/>
      </w:divBdr>
      <w:divsChild>
        <w:div w:id="8705315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2.png"/><Relationship Id="rId299" Type="http://schemas.openxmlformats.org/officeDocument/2006/relationships/image" Target="media/image226.png"/><Relationship Id="rId21" Type="http://schemas.openxmlformats.org/officeDocument/2006/relationships/image" Target="media/image14.png"/><Relationship Id="rId63" Type="http://schemas.openxmlformats.org/officeDocument/2006/relationships/oleObject" Target="embeddings/oleObject8.bin"/><Relationship Id="rId159" Type="http://schemas.openxmlformats.org/officeDocument/2006/relationships/image" Target="media/image124.png"/><Relationship Id="rId324" Type="http://schemas.openxmlformats.org/officeDocument/2006/relationships/image" Target="media/image251.png"/><Relationship Id="rId366" Type="http://schemas.openxmlformats.org/officeDocument/2006/relationships/image" Target="media/image290.png"/><Relationship Id="rId170" Type="http://schemas.openxmlformats.org/officeDocument/2006/relationships/image" Target="media/image135.png"/><Relationship Id="rId226" Type="http://schemas.openxmlformats.org/officeDocument/2006/relationships/oleObject" Target="embeddings/oleObject37.bin"/><Relationship Id="rId433" Type="http://schemas.openxmlformats.org/officeDocument/2006/relationships/image" Target="media/image352.png"/><Relationship Id="rId268" Type="http://schemas.openxmlformats.org/officeDocument/2006/relationships/image" Target="media/image206.wmf"/><Relationship Id="rId475" Type="http://schemas.openxmlformats.org/officeDocument/2006/relationships/image" Target="media/image380.wmf"/><Relationship Id="rId32" Type="http://schemas.openxmlformats.org/officeDocument/2006/relationships/image" Target="media/image25.png"/><Relationship Id="rId74" Type="http://schemas.openxmlformats.org/officeDocument/2006/relationships/image" Target="media/image54.wmf"/><Relationship Id="rId128" Type="http://schemas.openxmlformats.org/officeDocument/2006/relationships/image" Target="media/image93.png"/><Relationship Id="rId335" Type="http://schemas.openxmlformats.org/officeDocument/2006/relationships/image" Target="media/image262.png"/><Relationship Id="rId377" Type="http://schemas.openxmlformats.org/officeDocument/2006/relationships/image" Target="media/image301.wmf"/><Relationship Id="rId5" Type="http://schemas.openxmlformats.org/officeDocument/2006/relationships/webSettings" Target="webSettings.xml"/><Relationship Id="rId181" Type="http://schemas.openxmlformats.org/officeDocument/2006/relationships/image" Target="media/image146.emf"/><Relationship Id="rId237" Type="http://schemas.openxmlformats.org/officeDocument/2006/relationships/image" Target="media/image188.wmf"/><Relationship Id="rId402" Type="http://schemas.openxmlformats.org/officeDocument/2006/relationships/image" Target="media/image321.png"/><Relationship Id="rId279" Type="http://schemas.openxmlformats.org/officeDocument/2006/relationships/oleObject" Target="embeddings/oleObject61.bin"/><Relationship Id="rId444" Type="http://schemas.openxmlformats.org/officeDocument/2006/relationships/image" Target="media/image363.png"/><Relationship Id="rId486" Type="http://schemas.openxmlformats.org/officeDocument/2006/relationships/oleObject" Target="embeddings/oleObject94.bin"/><Relationship Id="rId43" Type="http://schemas.openxmlformats.org/officeDocument/2006/relationships/image" Target="media/image36.png"/><Relationship Id="rId139" Type="http://schemas.openxmlformats.org/officeDocument/2006/relationships/image" Target="media/image104.png"/><Relationship Id="rId290" Type="http://schemas.openxmlformats.org/officeDocument/2006/relationships/image" Target="media/image217.png"/><Relationship Id="rId304" Type="http://schemas.openxmlformats.org/officeDocument/2006/relationships/image" Target="media/image231.png"/><Relationship Id="rId346" Type="http://schemas.openxmlformats.org/officeDocument/2006/relationships/image" Target="media/image273.png"/><Relationship Id="rId388" Type="http://schemas.openxmlformats.org/officeDocument/2006/relationships/image" Target="media/image307.png"/><Relationship Id="rId85" Type="http://schemas.openxmlformats.org/officeDocument/2006/relationships/oleObject" Target="embeddings/oleObject19.bin"/><Relationship Id="rId150" Type="http://schemas.openxmlformats.org/officeDocument/2006/relationships/image" Target="media/image115.png"/><Relationship Id="rId192" Type="http://schemas.openxmlformats.org/officeDocument/2006/relationships/image" Target="media/image157.png"/><Relationship Id="rId206" Type="http://schemas.openxmlformats.org/officeDocument/2006/relationships/image" Target="media/image171.png"/><Relationship Id="rId413" Type="http://schemas.openxmlformats.org/officeDocument/2006/relationships/image" Target="media/image332.png"/><Relationship Id="rId248" Type="http://schemas.openxmlformats.org/officeDocument/2006/relationships/image" Target="media/image195.png"/><Relationship Id="rId455" Type="http://schemas.openxmlformats.org/officeDocument/2006/relationships/image" Target="media/image370.wmf"/><Relationship Id="rId497" Type="http://schemas.openxmlformats.org/officeDocument/2006/relationships/header" Target="header3.xml"/><Relationship Id="rId12" Type="http://schemas.openxmlformats.org/officeDocument/2006/relationships/image" Target="media/image5.png"/><Relationship Id="rId108" Type="http://schemas.openxmlformats.org/officeDocument/2006/relationships/image" Target="media/image73.png"/><Relationship Id="rId315" Type="http://schemas.openxmlformats.org/officeDocument/2006/relationships/image" Target="media/image242.png"/><Relationship Id="rId357" Type="http://schemas.openxmlformats.org/officeDocument/2006/relationships/image" Target="media/image284.png"/><Relationship Id="rId54" Type="http://schemas.openxmlformats.org/officeDocument/2006/relationships/image" Target="media/image44.wmf"/><Relationship Id="rId96" Type="http://schemas.openxmlformats.org/officeDocument/2006/relationships/oleObject" Target="embeddings/oleObject24.bin"/><Relationship Id="rId161" Type="http://schemas.openxmlformats.org/officeDocument/2006/relationships/image" Target="media/image126.png"/><Relationship Id="rId217" Type="http://schemas.openxmlformats.org/officeDocument/2006/relationships/image" Target="media/image178.wmf"/><Relationship Id="rId399" Type="http://schemas.openxmlformats.org/officeDocument/2006/relationships/image" Target="media/image318.png"/><Relationship Id="rId259" Type="http://schemas.openxmlformats.org/officeDocument/2006/relationships/oleObject" Target="embeddings/oleObject51.bin"/><Relationship Id="rId424" Type="http://schemas.openxmlformats.org/officeDocument/2006/relationships/image" Target="media/image343.png"/><Relationship Id="rId466" Type="http://schemas.openxmlformats.org/officeDocument/2006/relationships/oleObject" Target="embeddings/oleObject84.bin"/><Relationship Id="rId23" Type="http://schemas.openxmlformats.org/officeDocument/2006/relationships/image" Target="media/image16.png"/><Relationship Id="rId119" Type="http://schemas.openxmlformats.org/officeDocument/2006/relationships/image" Target="media/image84.png"/><Relationship Id="rId270" Type="http://schemas.openxmlformats.org/officeDocument/2006/relationships/image" Target="media/image207.wmf"/><Relationship Id="rId326" Type="http://schemas.openxmlformats.org/officeDocument/2006/relationships/image" Target="media/image253.png"/><Relationship Id="rId65" Type="http://schemas.openxmlformats.org/officeDocument/2006/relationships/oleObject" Target="embeddings/oleObject9.bin"/><Relationship Id="rId130" Type="http://schemas.openxmlformats.org/officeDocument/2006/relationships/image" Target="media/image95.png"/><Relationship Id="rId368" Type="http://schemas.openxmlformats.org/officeDocument/2006/relationships/image" Target="media/image292.png"/><Relationship Id="rId172" Type="http://schemas.openxmlformats.org/officeDocument/2006/relationships/image" Target="media/image137.png"/><Relationship Id="rId228" Type="http://schemas.openxmlformats.org/officeDocument/2006/relationships/oleObject" Target="embeddings/oleObject38.bin"/><Relationship Id="rId435" Type="http://schemas.openxmlformats.org/officeDocument/2006/relationships/image" Target="media/image354.png"/><Relationship Id="rId477" Type="http://schemas.openxmlformats.org/officeDocument/2006/relationships/image" Target="media/image381.wmf"/><Relationship Id="rId281" Type="http://schemas.openxmlformats.org/officeDocument/2006/relationships/oleObject" Target="embeddings/oleObject62.bin"/><Relationship Id="rId337" Type="http://schemas.openxmlformats.org/officeDocument/2006/relationships/image" Target="media/image264.png"/><Relationship Id="rId34" Type="http://schemas.openxmlformats.org/officeDocument/2006/relationships/image" Target="media/image27.png"/><Relationship Id="rId76" Type="http://schemas.openxmlformats.org/officeDocument/2006/relationships/image" Target="media/image55.wmf"/><Relationship Id="rId141" Type="http://schemas.openxmlformats.org/officeDocument/2006/relationships/image" Target="media/image106.png"/><Relationship Id="rId379" Type="http://schemas.openxmlformats.org/officeDocument/2006/relationships/image" Target="media/image302.wmf"/><Relationship Id="rId7" Type="http://schemas.openxmlformats.org/officeDocument/2006/relationships/endnotes" Target="endnotes.xml"/><Relationship Id="rId183" Type="http://schemas.openxmlformats.org/officeDocument/2006/relationships/image" Target="media/image148.png"/><Relationship Id="rId239" Type="http://schemas.openxmlformats.org/officeDocument/2006/relationships/image" Target="media/image189.wmf"/><Relationship Id="rId390" Type="http://schemas.openxmlformats.org/officeDocument/2006/relationships/image" Target="media/image309.png"/><Relationship Id="rId404" Type="http://schemas.openxmlformats.org/officeDocument/2006/relationships/image" Target="media/image323.png"/><Relationship Id="rId446" Type="http://schemas.openxmlformats.org/officeDocument/2006/relationships/image" Target="media/image365.png"/><Relationship Id="rId250" Type="http://schemas.openxmlformats.org/officeDocument/2006/relationships/oleObject" Target="embeddings/oleObject47.bin"/><Relationship Id="rId292" Type="http://schemas.openxmlformats.org/officeDocument/2006/relationships/image" Target="media/image219.png"/><Relationship Id="rId306" Type="http://schemas.openxmlformats.org/officeDocument/2006/relationships/image" Target="media/image233.png"/><Relationship Id="rId488" Type="http://schemas.openxmlformats.org/officeDocument/2006/relationships/oleObject" Target="embeddings/oleObject95.bin"/><Relationship Id="rId45" Type="http://schemas.openxmlformats.org/officeDocument/2006/relationships/image" Target="media/image38.png"/><Relationship Id="rId87" Type="http://schemas.openxmlformats.org/officeDocument/2006/relationships/oleObject" Target="embeddings/oleObject20.bin"/><Relationship Id="rId110" Type="http://schemas.openxmlformats.org/officeDocument/2006/relationships/image" Target="media/image75.png"/><Relationship Id="rId348" Type="http://schemas.openxmlformats.org/officeDocument/2006/relationships/image" Target="media/image275.png"/><Relationship Id="rId152" Type="http://schemas.openxmlformats.org/officeDocument/2006/relationships/image" Target="media/image117.png"/><Relationship Id="rId194" Type="http://schemas.openxmlformats.org/officeDocument/2006/relationships/image" Target="media/image159.png"/><Relationship Id="rId208" Type="http://schemas.openxmlformats.org/officeDocument/2006/relationships/image" Target="media/image173.png"/><Relationship Id="rId415" Type="http://schemas.openxmlformats.org/officeDocument/2006/relationships/image" Target="media/image334.png"/><Relationship Id="rId457" Type="http://schemas.openxmlformats.org/officeDocument/2006/relationships/image" Target="media/image371.wmf"/><Relationship Id="rId261" Type="http://schemas.openxmlformats.org/officeDocument/2006/relationships/oleObject" Target="embeddings/oleObject52.bin"/><Relationship Id="rId499" Type="http://schemas.openxmlformats.org/officeDocument/2006/relationships/theme" Target="theme/theme1.xml"/><Relationship Id="rId14" Type="http://schemas.openxmlformats.org/officeDocument/2006/relationships/image" Target="media/image7.png"/><Relationship Id="rId56" Type="http://schemas.openxmlformats.org/officeDocument/2006/relationships/image" Target="media/image45.wmf"/><Relationship Id="rId317" Type="http://schemas.openxmlformats.org/officeDocument/2006/relationships/image" Target="media/image244.png"/><Relationship Id="rId359" Type="http://schemas.openxmlformats.org/officeDocument/2006/relationships/image" Target="media/image286.png"/><Relationship Id="rId98" Type="http://schemas.openxmlformats.org/officeDocument/2006/relationships/oleObject" Target="embeddings/oleObject25.bin"/><Relationship Id="rId121" Type="http://schemas.openxmlformats.org/officeDocument/2006/relationships/image" Target="media/image86.png"/><Relationship Id="rId163" Type="http://schemas.openxmlformats.org/officeDocument/2006/relationships/image" Target="media/image128.png"/><Relationship Id="rId219" Type="http://schemas.openxmlformats.org/officeDocument/2006/relationships/image" Target="media/image179.wmf"/><Relationship Id="rId370" Type="http://schemas.openxmlformats.org/officeDocument/2006/relationships/image" Target="media/image294.png"/><Relationship Id="rId426" Type="http://schemas.openxmlformats.org/officeDocument/2006/relationships/image" Target="media/image345.png"/><Relationship Id="rId230" Type="http://schemas.openxmlformats.org/officeDocument/2006/relationships/oleObject" Target="embeddings/oleObject39.bin"/><Relationship Id="rId468" Type="http://schemas.openxmlformats.org/officeDocument/2006/relationships/oleObject" Target="embeddings/oleObject85.bin"/><Relationship Id="rId25" Type="http://schemas.openxmlformats.org/officeDocument/2006/relationships/image" Target="media/image18.png"/><Relationship Id="rId67" Type="http://schemas.openxmlformats.org/officeDocument/2006/relationships/oleObject" Target="embeddings/oleObject10.bin"/><Relationship Id="rId272" Type="http://schemas.openxmlformats.org/officeDocument/2006/relationships/image" Target="media/image208.wmf"/><Relationship Id="rId328" Type="http://schemas.openxmlformats.org/officeDocument/2006/relationships/image" Target="media/image255.png"/><Relationship Id="rId132" Type="http://schemas.openxmlformats.org/officeDocument/2006/relationships/image" Target="media/image97.png"/><Relationship Id="rId174" Type="http://schemas.openxmlformats.org/officeDocument/2006/relationships/image" Target="media/image139.png"/><Relationship Id="rId381" Type="http://schemas.openxmlformats.org/officeDocument/2006/relationships/image" Target="media/image303.wmf"/><Relationship Id="rId241" Type="http://schemas.openxmlformats.org/officeDocument/2006/relationships/image" Target="media/image190.wmf"/><Relationship Id="rId437" Type="http://schemas.openxmlformats.org/officeDocument/2006/relationships/image" Target="media/image356.png"/><Relationship Id="rId479" Type="http://schemas.openxmlformats.org/officeDocument/2006/relationships/image" Target="media/image382.wmf"/><Relationship Id="rId36" Type="http://schemas.openxmlformats.org/officeDocument/2006/relationships/image" Target="media/image29.png"/><Relationship Id="rId283" Type="http://schemas.openxmlformats.org/officeDocument/2006/relationships/oleObject" Target="embeddings/oleObject63.bin"/><Relationship Id="rId339" Type="http://schemas.openxmlformats.org/officeDocument/2006/relationships/image" Target="media/image266.png"/><Relationship Id="rId490" Type="http://schemas.openxmlformats.org/officeDocument/2006/relationships/oleObject" Target="embeddings/oleObject96.bin"/><Relationship Id="rId78" Type="http://schemas.openxmlformats.org/officeDocument/2006/relationships/image" Target="media/image56.wmf"/><Relationship Id="rId101" Type="http://schemas.openxmlformats.org/officeDocument/2006/relationships/image" Target="media/image68.wmf"/><Relationship Id="rId143" Type="http://schemas.openxmlformats.org/officeDocument/2006/relationships/image" Target="media/image108.png"/><Relationship Id="rId185" Type="http://schemas.openxmlformats.org/officeDocument/2006/relationships/image" Target="media/image150.png"/><Relationship Id="rId350" Type="http://schemas.openxmlformats.org/officeDocument/2006/relationships/image" Target="media/image277.png"/><Relationship Id="rId406" Type="http://schemas.openxmlformats.org/officeDocument/2006/relationships/image" Target="media/image325.png"/><Relationship Id="rId9" Type="http://schemas.openxmlformats.org/officeDocument/2006/relationships/image" Target="media/image2.png"/><Relationship Id="rId210" Type="http://schemas.openxmlformats.org/officeDocument/2006/relationships/oleObject" Target="embeddings/oleObject29.bin"/><Relationship Id="rId392" Type="http://schemas.openxmlformats.org/officeDocument/2006/relationships/image" Target="media/image311.png"/><Relationship Id="rId448" Type="http://schemas.openxmlformats.org/officeDocument/2006/relationships/oleObject" Target="embeddings/oleObject75.bin"/><Relationship Id="rId252" Type="http://schemas.openxmlformats.org/officeDocument/2006/relationships/oleObject" Target="embeddings/oleObject48.bin"/><Relationship Id="rId294" Type="http://schemas.openxmlformats.org/officeDocument/2006/relationships/image" Target="media/image221.png"/><Relationship Id="rId308" Type="http://schemas.openxmlformats.org/officeDocument/2006/relationships/image" Target="media/image235.png"/><Relationship Id="rId47" Type="http://schemas.openxmlformats.org/officeDocument/2006/relationships/image" Target="media/image40.png"/><Relationship Id="rId89" Type="http://schemas.openxmlformats.org/officeDocument/2006/relationships/oleObject" Target="embeddings/oleObject21.bin"/><Relationship Id="rId112" Type="http://schemas.openxmlformats.org/officeDocument/2006/relationships/image" Target="media/image77.png"/><Relationship Id="rId154" Type="http://schemas.openxmlformats.org/officeDocument/2006/relationships/image" Target="media/image119.png"/><Relationship Id="rId361" Type="http://schemas.openxmlformats.org/officeDocument/2006/relationships/oleObject" Target="embeddings/oleObject67.bin"/><Relationship Id="rId196" Type="http://schemas.openxmlformats.org/officeDocument/2006/relationships/image" Target="media/image161.png"/><Relationship Id="rId417" Type="http://schemas.openxmlformats.org/officeDocument/2006/relationships/image" Target="media/image336.png"/><Relationship Id="rId459" Type="http://schemas.openxmlformats.org/officeDocument/2006/relationships/image" Target="media/image372.wmf"/><Relationship Id="rId16" Type="http://schemas.openxmlformats.org/officeDocument/2006/relationships/image" Target="media/image9.png"/><Relationship Id="rId221" Type="http://schemas.openxmlformats.org/officeDocument/2006/relationships/image" Target="media/image180.wmf"/><Relationship Id="rId263" Type="http://schemas.openxmlformats.org/officeDocument/2006/relationships/oleObject" Target="embeddings/oleObject53.bin"/><Relationship Id="rId319" Type="http://schemas.openxmlformats.org/officeDocument/2006/relationships/image" Target="media/image246.png"/><Relationship Id="rId470" Type="http://schemas.openxmlformats.org/officeDocument/2006/relationships/oleObject" Target="embeddings/oleObject86.bin"/><Relationship Id="rId58" Type="http://schemas.openxmlformats.org/officeDocument/2006/relationships/image" Target="media/image46.wmf"/><Relationship Id="rId123" Type="http://schemas.openxmlformats.org/officeDocument/2006/relationships/image" Target="media/image88.png"/><Relationship Id="rId330" Type="http://schemas.openxmlformats.org/officeDocument/2006/relationships/image" Target="media/image257.png"/><Relationship Id="rId165" Type="http://schemas.openxmlformats.org/officeDocument/2006/relationships/image" Target="media/image130.png"/><Relationship Id="rId372" Type="http://schemas.openxmlformats.org/officeDocument/2006/relationships/image" Target="media/image296.png"/><Relationship Id="rId428" Type="http://schemas.openxmlformats.org/officeDocument/2006/relationships/image" Target="media/image347.png"/><Relationship Id="rId232" Type="http://schemas.openxmlformats.org/officeDocument/2006/relationships/oleObject" Target="embeddings/oleObject40.bin"/><Relationship Id="rId274" Type="http://schemas.openxmlformats.org/officeDocument/2006/relationships/image" Target="media/image209.wmf"/><Relationship Id="rId481" Type="http://schemas.openxmlformats.org/officeDocument/2006/relationships/image" Target="media/image383.wmf"/><Relationship Id="rId27" Type="http://schemas.openxmlformats.org/officeDocument/2006/relationships/image" Target="media/image20.png"/><Relationship Id="rId69" Type="http://schemas.openxmlformats.org/officeDocument/2006/relationships/oleObject" Target="embeddings/oleObject11.bin"/><Relationship Id="rId134" Type="http://schemas.openxmlformats.org/officeDocument/2006/relationships/image" Target="media/image99.png"/><Relationship Id="rId80" Type="http://schemas.openxmlformats.org/officeDocument/2006/relationships/image" Target="media/image57.wmf"/><Relationship Id="rId176" Type="http://schemas.openxmlformats.org/officeDocument/2006/relationships/image" Target="media/image141.png"/><Relationship Id="rId341" Type="http://schemas.openxmlformats.org/officeDocument/2006/relationships/image" Target="media/image268.png"/><Relationship Id="rId383" Type="http://schemas.openxmlformats.org/officeDocument/2006/relationships/image" Target="media/image304.wmf"/><Relationship Id="rId439" Type="http://schemas.openxmlformats.org/officeDocument/2006/relationships/image" Target="media/image358.png"/><Relationship Id="rId201" Type="http://schemas.openxmlformats.org/officeDocument/2006/relationships/image" Target="media/image166.png"/><Relationship Id="rId243" Type="http://schemas.openxmlformats.org/officeDocument/2006/relationships/image" Target="media/image191.wmf"/><Relationship Id="rId285" Type="http://schemas.openxmlformats.org/officeDocument/2006/relationships/oleObject" Target="embeddings/oleObject64.bin"/><Relationship Id="rId450" Type="http://schemas.openxmlformats.org/officeDocument/2006/relationships/oleObject" Target="embeddings/oleObject76.bin"/><Relationship Id="rId38" Type="http://schemas.openxmlformats.org/officeDocument/2006/relationships/image" Target="media/image31.png"/><Relationship Id="rId103" Type="http://schemas.openxmlformats.org/officeDocument/2006/relationships/image" Target="media/image69.wmf"/><Relationship Id="rId310" Type="http://schemas.openxmlformats.org/officeDocument/2006/relationships/image" Target="media/image237.png"/><Relationship Id="rId492" Type="http://schemas.openxmlformats.org/officeDocument/2006/relationships/oleObject" Target="embeddings/oleObject97.bin"/><Relationship Id="rId91" Type="http://schemas.openxmlformats.org/officeDocument/2006/relationships/image" Target="media/image63.wmf"/><Relationship Id="rId145" Type="http://schemas.openxmlformats.org/officeDocument/2006/relationships/image" Target="media/image110.png"/><Relationship Id="rId187" Type="http://schemas.openxmlformats.org/officeDocument/2006/relationships/image" Target="media/image152.png"/><Relationship Id="rId352" Type="http://schemas.openxmlformats.org/officeDocument/2006/relationships/image" Target="media/image279.png"/><Relationship Id="rId394" Type="http://schemas.openxmlformats.org/officeDocument/2006/relationships/image" Target="media/image313.png"/><Relationship Id="rId408" Type="http://schemas.openxmlformats.org/officeDocument/2006/relationships/image" Target="media/image327.png"/><Relationship Id="rId212" Type="http://schemas.openxmlformats.org/officeDocument/2006/relationships/oleObject" Target="embeddings/oleObject30.bin"/><Relationship Id="rId254" Type="http://schemas.openxmlformats.org/officeDocument/2006/relationships/oleObject" Target="embeddings/oleObject49.bin"/><Relationship Id="rId49" Type="http://schemas.openxmlformats.org/officeDocument/2006/relationships/oleObject" Target="embeddings/oleObject1.bin"/><Relationship Id="rId114" Type="http://schemas.openxmlformats.org/officeDocument/2006/relationships/image" Target="media/image79.png"/><Relationship Id="rId296" Type="http://schemas.openxmlformats.org/officeDocument/2006/relationships/image" Target="media/image223.png"/><Relationship Id="rId461" Type="http://schemas.openxmlformats.org/officeDocument/2006/relationships/image" Target="media/image373.wmf"/><Relationship Id="rId60" Type="http://schemas.openxmlformats.org/officeDocument/2006/relationships/image" Target="media/image47.wmf"/><Relationship Id="rId156" Type="http://schemas.openxmlformats.org/officeDocument/2006/relationships/image" Target="media/image121.png"/><Relationship Id="rId198" Type="http://schemas.openxmlformats.org/officeDocument/2006/relationships/image" Target="media/image163.png"/><Relationship Id="rId321" Type="http://schemas.openxmlformats.org/officeDocument/2006/relationships/image" Target="media/image248.png"/><Relationship Id="rId363" Type="http://schemas.openxmlformats.org/officeDocument/2006/relationships/oleObject" Target="embeddings/oleObject68.bin"/><Relationship Id="rId419" Type="http://schemas.openxmlformats.org/officeDocument/2006/relationships/image" Target="media/image338.png"/><Relationship Id="rId223" Type="http://schemas.openxmlformats.org/officeDocument/2006/relationships/image" Target="media/image181.wmf"/><Relationship Id="rId430" Type="http://schemas.openxmlformats.org/officeDocument/2006/relationships/image" Target="media/image349.png"/><Relationship Id="rId18" Type="http://schemas.openxmlformats.org/officeDocument/2006/relationships/image" Target="media/image11.png"/><Relationship Id="rId265" Type="http://schemas.openxmlformats.org/officeDocument/2006/relationships/oleObject" Target="embeddings/oleObject54.bin"/><Relationship Id="rId472" Type="http://schemas.openxmlformats.org/officeDocument/2006/relationships/oleObject" Target="embeddings/oleObject87.bin"/><Relationship Id="rId125" Type="http://schemas.openxmlformats.org/officeDocument/2006/relationships/image" Target="media/image90.png"/><Relationship Id="rId167" Type="http://schemas.openxmlformats.org/officeDocument/2006/relationships/image" Target="media/image132.emf"/><Relationship Id="rId332" Type="http://schemas.openxmlformats.org/officeDocument/2006/relationships/image" Target="media/image259.png"/><Relationship Id="rId374" Type="http://schemas.openxmlformats.org/officeDocument/2006/relationships/image" Target="media/image298.png"/><Relationship Id="rId71" Type="http://schemas.openxmlformats.org/officeDocument/2006/relationships/oleObject" Target="embeddings/oleObject12.bin"/><Relationship Id="rId234" Type="http://schemas.openxmlformats.org/officeDocument/2006/relationships/oleObject" Target="embeddings/oleObject41.bin"/><Relationship Id="rId2" Type="http://schemas.openxmlformats.org/officeDocument/2006/relationships/numbering" Target="numbering.xml"/><Relationship Id="rId29" Type="http://schemas.openxmlformats.org/officeDocument/2006/relationships/image" Target="media/image22.png"/><Relationship Id="rId276" Type="http://schemas.openxmlformats.org/officeDocument/2006/relationships/image" Target="media/image210.wmf"/><Relationship Id="rId441" Type="http://schemas.openxmlformats.org/officeDocument/2006/relationships/image" Target="media/image360.png"/><Relationship Id="rId483" Type="http://schemas.openxmlformats.org/officeDocument/2006/relationships/image" Target="media/image384.wmf"/><Relationship Id="rId40" Type="http://schemas.openxmlformats.org/officeDocument/2006/relationships/image" Target="media/image33.png"/><Relationship Id="rId136" Type="http://schemas.openxmlformats.org/officeDocument/2006/relationships/image" Target="media/image101.png"/><Relationship Id="rId178" Type="http://schemas.openxmlformats.org/officeDocument/2006/relationships/image" Target="media/image143.png"/><Relationship Id="rId301" Type="http://schemas.openxmlformats.org/officeDocument/2006/relationships/image" Target="media/image228.png"/><Relationship Id="rId343" Type="http://schemas.openxmlformats.org/officeDocument/2006/relationships/image" Target="media/image270.png"/><Relationship Id="rId82" Type="http://schemas.openxmlformats.org/officeDocument/2006/relationships/image" Target="media/image58.wmf"/><Relationship Id="rId203" Type="http://schemas.openxmlformats.org/officeDocument/2006/relationships/image" Target="media/image168.png"/><Relationship Id="rId385" Type="http://schemas.openxmlformats.org/officeDocument/2006/relationships/image" Target="media/image305.wmf"/><Relationship Id="rId245" Type="http://schemas.openxmlformats.org/officeDocument/2006/relationships/image" Target="media/image192.png"/><Relationship Id="rId287" Type="http://schemas.openxmlformats.org/officeDocument/2006/relationships/oleObject" Target="embeddings/oleObject65.bin"/><Relationship Id="rId410" Type="http://schemas.openxmlformats.org/officeDocument/2006/relationships/image" Target="media/image329.png"/><Relationship Id="rId452" Type="http://schemas.openxmlformats.org/officeDocument/2006/relationships/oleObject" Target="embeddings/oleObject77.bin"/><Relationship Id="rId494" Type="http://schemas.openxmlformats.org/officeDocument/2006/relationships/oleObject" Target="embeddings/oleObject98.bin"/><Relationship Id="rId105" Type="http://schemas.openxmlformats.org/officeDocument/2006/relationships/image" Target="media/image70.png"/><Relationship Id="rId147" Type="http://schemas.openxmlformats.org/officeDocument/2006/relationships/image" Target="media/image112.png"/><Relationship Id="rId312" Type="http://schemas.openxmlformats.org/officeDocument/2006/relationships/image" Target="media/image239.png"/><Relationship Id="rId354" Type="http://schemas.openxmlformats.org/officeDocument/2006/relationships/image" Target="media/image281.png"/><Relationship Id="rId51" Type="http://schemas.openxmlformats.org/officeDocument/2006/relationships/oleObject" Target="embeddings/oleObject2.bin"/><Relationship Id="rId93" Type="http://schemas.openxmlformats.org/officeDocument/2006/relationships/image" Target="media/image64.wmf"/><Relationship Id="rId189" Type="http://schemas.openxmlformats.org/officeDocument/2006/relationships/image" Target="media/image154.png"/><Relationship Id="rId396" Type="http://schemas.openxmlformats.org/officeDocument/2006/relationships/image" Target="media/image315.png"/><Relationship Id="rId214" Type="http://schemas.openxmlformats.org/officeDocument/2006/relationships/oleObject" Target="embeddings/oleObject31.bin"/><Relationship Id="rId256" Type="http://schemas.openxmlformats.org/officeDocument/2006/relationships/image" Target="media/image200.wmf"/><Relationship Id="rId298" Type="http://schemas.openxmlformats.org/officeDocument/2006/relationships/image" Target="media/image225.png"/><Relationship Id="rId421" Type="http://schemas.openxmlformats.org/officeDocument/2006/relationships/image" Target="media/image340.png"/><Relationship Id="rId463" Type="http://schemas.openxmlformats.org/officeDocument/2006/relationships/image" Target="media/image374.wmf"/><Relationship Id="rId116" Type="http://schemas.openxmlformats.org/officeDocument/2006/relationships/image" Target="media/image81.png"/><Relationship Id="rId158" Type="http://schemas.openxmlformats.org/officeDocument/2006/relationships/image" Target="media/image123.png"/><Relationship Id="rId323" Type="http://schemas.openxmlformats.org/officeDocument/2006/relationships/image" Target="media/image250.png"/><Relationship Id="rId20" Type="http://schemas.openxmlformats.org/officeDocument/2006/relationships/image" Target="media/image13.png"/><Relationship Id="rId62" Type="http://schemas.openxmlformats.org/officeDocument/2006/relationships/image" Target="media/image48.wmf"/><Relationship Id="rId365" Type="http://schemas.openxmlformats.org/officeDocument/2006/relationships/oleObject" Target="embeddings/oleObject69.bin"/><Relationship Id="rId225" Type="http://schemas.openxmlformats.org/officeDocument/2006/relationships/image" Target="media/image182.wmf"/><Relationship Id="rId267" Type="http://schemas.openxmlformats.org/officeDocument/2006/relationships/oleObject" Target="embeddings/oleObject55.bin"/><Relationship Id="rId432" Type="http://schemas.openxmlformats.org/officeDocument/2006/relationships/image" Target="media/image351.png"/><Relationship Id="rId474" Type="http://schemas.openxmlformats.org/officeDocument/2006/relationships/oleObject" Target="embeddings/oleObject88.bin"/><Relationship Id="rId106" Type="http://schemas.openxmlformats.org/officeDocument/2006/relationships/image" Target="media/image71.png"/><Relationship Id="rId127" Type="http://schemas.openxmlformats.org/officeDocument/2006/relationships/image" Target="media/image92.png"/><Relationship Id="rId313" Type="http://schemas.openxmlformats.org/officeDocument/2006/relationships/image" Target="media/image240.png"/><Relationship Id="rId495" Type="http://schemas.openxmlformats.org/officeDocument/2006/relationships/header" Target="header1.xml"/><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3.wmf"/><Relationship Id="rId73" Type="http://schemas.openxmlformats.org/officeDocument/2006/relationships/oleObject" Target="embeddings/oleObject13.bin"/><Relationship Id="rId94" Type="http://schemas.openxmlformats.org/officeDocument/2006/relationships/oleObject" Target="embeddings/oleObject23.bin"/><Relationship Id="rId148" Type="http://schemas.openxmlformats.org/officeDocument/2006/relationships/image" Target="media/image113.png"/><Relationship Id="rId169" Type="http://schemas.openxmlformats.org/officeDocument/2006/relationships/image" Target="media/image134.png"/><Relationship Id="rId334" Type="http://schemas.openxmlformats.org/officeDocument/2006/relationships/image" Target="media/image261.png"/><Relationship Id="rId355" Type="http://schemas.openxmlformats.org/officeDocument/2006/relationships/image" Target="media/image282.png"/><Relationship Id="rId376" Type="http://schemas.openxmlformats.org/officeDocument/2006/relationships/image" Target="media/image300.png"/><Relationship Id="rId397" Type="http://schemas.openxmlformats.org/officeDocument/2006/relationships/image" Target="media/image316.png"/><Relationship Id="rId4" Type="http://schemas.openxmlformats.org/officeDocument/2006/relationships/settings" Target="settings.xml"/><Relationship Id="rId180" Type="http://schemas.openxmlformats.org/officeDocument/2006/relationships/image" Target="media/image145.png"/><Relationship Id="rId215" Type="http://schemas.openxmlformats.org/officeDocument/2006/relationships/image" Target="media/image177.wmf"/><Relationship Id="rId236" Type="http://schemas.openxmlformats.org/officeDocument/2006/relationships/oleObject" Target="embeddings/oleObject42.bin"/><Relationship Id="rId257" Type="http://schemas.openxmlformats.org/officeDocument/2006/relationships/oleObject" Target="embeddings/oleObject50.bin"/><Relationship Id="rId278" Type="http://schemas.openxmlformats.org/officeDocument/2006/relationships/image" Target="media/image211.wmf"/><Relationship Id="rId401" Type="http://schemas.openxmlformats.org/officeDocument/2006/relationships/image" Target="media/image320.png"/><Relationship Id="rId422" Type="http://schemas.openxmlformats.org/officeDocument/2006/relationships/image" Target="media/image341.png"/><Relationship Id="rId443" Type="http://schemas.openxmlformats.org/officeDocument/2006/relationships/image" Target="media/image362.png"/><Relationship Id="rId464" Type="http://schemas.openxmlformats.org/officeDocument/2006/relationships/oleObject" Target="embeddings/oleObject83.bin"/><Relationship Id="rId303" Type="http://schemas.openxmlformats.org/officeDocument/2006/relationships/image" Target="media/image230.emf"/><Relationship Id="rId485" Type="http://schemas.openxmlformats.org/officeDocument/2006/relationships/image" Target="media/image385.wmf"/><Relationship Id="rId42" Type="http://schemas.openxmlformats.org/officeDocument/2006/relationships/image" Target="media/image35.png"/><Relationship Id="rId84" Type="http://schemas.openxmlformats.org/officeDocument/2006/relationships/image" Target="media/image59.wmf"/><Relationship Id="rId138" Type="http://schemas.openxmlformats.org/officeDocument/2006/relationships/image" Target="media/image103.png"/><Relationship Id="rId345" Type="http://schemas.openxmlformats.org/officeDocument/2006/relationships/image" Target="media/image272.png"/><Relationship Id="rId387" Type="http://schemas.openxmlformats.org/officeDocument/2006/relationships/image" Target="media/image306.png"/><Relationship Id="rId191" Type="http://schemas.openxmlformats.org/officeDocument/2006/relationships/image" Target="media/image156.png"/><Relationship Id="rId205" Type="http://schemas.openxmlformats.org/officeDocument/2006/relationships/image" Target="media/image170.png"/><Relationship Id="rId247" Type="http://schemas.openxmlformats.org/officeDocument/2006/relationships/image" Target="media/image194.png"/><Relationship Id="rId412" Type="http://schemas.openxmlformats.org/officeDocument/2006/relationships/image" Target="media/image331.png"/><Relationship Id="rId107" Type="http://schemas.openxmlformats.org/officeDocument/2006/relationships/image" Target="media/image72.png"/><Relationship Id="rId289" Type="http://schemas.openxmlformats.org/officeDocument/2006/relationships/oleObject" Target="embeddings/oleObject66.bin"/><Relationship Id="rId454" Type="http://schemas.openxmlformats.org/officeDocument/2006/relationships/oleObject" Target="embeddings/oleObject78.bin"/><Relationship Id="rId496" Type="http://schemas.openxmlformats.org/officeDocument/2006/relationships/header" Target="header2.xml"/><Relationship Id="rId11" Type="http://schemas.openxmlformats.org/officeDocument/2006/relationships/image" Target="media/image4.png"/><Relationship Id="rId53" Type="http://schemas.openxmlformats.org/officeDocument/2006/relationships/oleObject" Target="embeddings/oleObject3.bin"/><Relationship Id="rId149" Type="http://schemas.openxmlformats.org/officeDocument/2006/relationships/image" Target="media/image114.png"/><Relationship Id="rId314" Type="http://schemas.openxmlformats.org/officeDocument/2006/relationships/image" Target="media/image241.png"/><Relationship Id="rId356" Type="http://schemas.openxmlformats.org/officeDocument/2006/relationships/image" Target="media/image283.png"/><Relationship Id="rId398" Type="http://schemas.openxmlformats.org/officeDocument/2006/relationships/image" Target="media/image317.png"/><Relationship Id="rId95" Type="http://schemas.openxmlformats.org/officeDocument/2006/relationships/image" Target="media/image65.wmf"/><Relationship Id="rId160" Type="http://schemas.openxmlformats.org/officeDocument/2006/relationships/image" Target="media/image125.png"/><Relationship Id="rId216" Type="http://schemas.openxmlformats.org/officeDocument/2006/relationships/oleObject" Target="embeddings/oleObject32.bin"/><Relationship Id="rId423" Type="http://schemas.openxmlformats.org/officeDocument/2006/relationships/image" Target="media/image342.png"/><Relationship Id="rId258" Type="http://schemas.openxmlformats.org/officeDocument/2006/relationships/image" Target="media/image201.wmf"/><Relationship Id="rId465" Type="http://schemas.openxmlformats.org/officeDocument/2006/relationships/image" Target="media/image375.wmf"/><Relationship Id="rId22" Type="http://schemas.openxmlformats.org/officeDocument/2006/relationships/image" Target="media/image15.png"/><Relationship Id="rId64" Type="http://schemas.openxmlformats.org/officeDocument/2006/relationships/image" Target="media/image49.wmf"/><Relationship Id="rId118" Type="http://schemas.openxmlformats.org/officeDocument/2006/relationships/image" Target="media/image83.png"/><Relationship Id="rId325" Type="http://schemas.openxmlformats.org/officeDocument/2006/relationships/image" Target="media/image252.png"/><Relationship Id="rId367" Type="http://schemas.openxmlformats.org/officeDocument/2006/relationships/image" Target="media/image291.png"/><Relationship Id="rId171" Type="http://schemas.openxmlformats.org/officeDocument/2006/relationships/image" Target="media/image136.png"/><Relationship Id="rId227" Type="http://schemas.openxmlformats.org/officeDocument/2006/relationships/image" Target="media/image183.wmf"/><Relationship Id="rId269" Type="http://schemas.openxmlformats.org/officeDocument/2006/relationships/oleObject" Target="embeddings/oleObject56.bin"/><Relationship Id="rId434" Type="http://schemas.openxmlformats.org/officeDocument/2006/relationships/image" Target="media/image353.png"/><Relationship Id="rId476" Type="http://schemas.openxmlformats.org/officeDocument/2006/relationships/oleObject" Target="embeddings/oleObject89.bin"/><Relationship Id="rId33" Type="http://schemas.openxmlformats.org/officeDocument/2006/relationships/image" Target="media/image26.png"/><Relationship Id="rId129" Type="http://schemas.openxmlformats.org/officeDocument/2006/relationships/image" Target="media/image94.png"/><Relationship Id="rId280" Type="http://schemas.openxmlformats.org/officeDocument/2006/relationships/image" Target="media/image212.wmf"/><Relationship Id="rId336" Type="http://schemas.openxmlformats.org/officeDocument/2006/relationships/image" Target="media/image263.png"/><Relationship Id="rId75" Type="http://schemas.openxmlformats.org/officeDocument/2006/relationships/oleObject" Target="embeddings/oleObject14.bin"/><Relationship Id="rId140" Type="http://schemas.openxmlformats.org/officeDocument/2006/relationships/image" Target="media/image105.png"/><Relationship Id="rId182" Type="http://schemas.openxmlformats.org/officeDocument/2006/relationships/image" Target="media/image147.emf"/><Relationship Id="rId378" Type="http://schemas.openxmlformats.org/officeDocument/2006/relationships/oleObject" Target="embeddings/oleObject70.bin"/><Relationship Id="rId403" Type="http://schemas.openxmlformats.org/officeDocument/2006/relationships/image" Target="media/image322.png"/><Relationship Id="rId6" Type="http://schemas.openxmlformats.org/officeDocument/2006/relationships/footnotes" Target="footnotes.xml"/><Relationship Id="rId238" Type="http://schemas.openxmlformats.org/officeDocument/2006/relationships/oleObject" Target="embeddings/oleObject43.bin"/><Relationship Id="rId445" Type="http://schemas.openxmlformats.org/officeDocument/2006/relationships/image" Target="media/image364.png"/><Relationship Id="rId487" Type="http://schemas.openxmlformats.org/officeDocument/2006/relationships/image" Target="media/image386.wmf"/><Relationship Id="rId291" Type="http://schemas.openxmlformats.org/officeDocument/2006/relationships/image" Target="media/image218.png"/><Relationship Id="rId305" Type="http://schemas.openxmlformats.org/officeDocument/2006/relationships/image" Target="media/image232.png"/><Relationship Id="rId347" Type="http://schemas.openxmlformats.org/officeDocument/2006/relationships/image" Target="media/image274.png"/><Relationship Id="rId44" Type="http://schemas.openxmlformats.org/officeDocument/2006/relationships/image" Target="media/image37.png"/><Relationship Id="rId86" Type="http://schemas.openxmlformats.org/officeDocument/2006/relationships/image" Target="media/image60.wmf"/><Relationship Id="rId151" Type="http://schemas.openxmlformats.org/officeDocument/2006/relationships/image" Target="media/image116.png"/><Relationship Id="rId389" Type="http://schemas.openxmlformats.org/officeDocument/2006/relationships/image" Target="media/image308.png"/><Relationship Id="rId193" Type="http://schemas.openxmlformats.org/officeDocument/2006/relationships/image" Target="media/image158.png"/><Relationship Id="rId207" Type="http://schemas.openxmlformats.org/officeDocument/2006/relationships/image" Target="media/image172.png"/><Relationship Id="rId249" Type="http://schemas.openxmlformats.org/officeDocument/2006/relationships/image" Target="media/image196.wmf"/><Relationship Id="rId414" Type="http://schemas.openxmlformats.org/officeDocument/2006/relationships/image" Target="media/image333.png"/><Relationship Id="rId456" Type="http://schemas.openxmlformats.org/officeDocument/2006/relationships/oleObject" Target="embeddings/oleObject79.bin"/><Relationship Id="rId498" Type="http://schemas.openxmlformats.org/officeDocument/2006/relationships/fontTable" Target="fontTable.xml"/><Relationship Id="rId13" Type="http://schemas.openxmlformats.org/officeDocument/2006/relationships/image" Target="media/image6.png"/><Relationship Id="rId109" Type="http://schemas.openxmlformats.org/officeDocument/2006/relationships/image" Target="media/image74.png"/><Relationship Id="rId260" Type="http://schemas.openxmlformats.org/officeDocument/2006/relationships/image" Target="media/image202.wmf"/><Relationship Id="rId316" Type="http://schemas.openxmlformats.org/officeDocument/2006/relationships/image" Target="media/image243.png"/><Relationship Id="rId55" Type="http://schemas.openxmlformats.org/officeDocument/2006/relationships/oleObject" Target="embeddings/oleObject4.bin"/><Relationship Id="rId97" Type="http://schemas.openxmlformats.org/officeDocument/2006/relationships/image" Target="media/image66.wmf"/><Relationship Id="rId120" Type="http://schemas.openxmlformats.org/officeDocument/2006/relationships/image" Target="media/image85.png"/><Relationship Id="rId358" Type="http://schemas.openxmlformats.org/officeDocument/2006/relationships/image" Target="media/image285.png"/><Relationship Id="rId162" Type="http://schemas.openxmlformats.org/officeDocument/2006/relationships/image" Target="media/image127.png"/><Relationship Id="rId218" Type="http://schemas.openxmlformats.org/officeDocument/2006/relationships/oleObject" Target="embeddings/oleObject33.bin"/><Relationship Id="rId425" Type="http://schemas.openxmlformats.org/officeDocument/2006/relationships/image" Target="media/image344.png"/><Relationship Id="rId467" Type="http://schemas.openxmlformats.org/officeDocument/2006/relationships/image" Target="media/image376.wmf"/><Relationship Id="rId271" Type="http://schemas.openxmlformats.org/officeDocument/2006/relationships/oleObject" Target="embeddings/oleObject57.bin"/><Relationship Id="rId24" Type="http://schemas.openxmlformats.org/officeDocument/2006/relationships/image" Target="media/image17.png"/><Relationship Id="rId66" Type="http://schemas.openxmlformats.org/officeDocument/2006/relationships/image" Target="media/image50.wmf"/><Relationship Id="rId131" Type="http://schemas.openxmlformats.org/officeDocument/2006/relationships/image" Target="media/image96.png"/><Relationship Id="rId327" Type="http://schemas.openxmlformats.org/officeDocument/2006/relationships/image" Target="media/image254.png"/><Relationship Id="rId369" Type="http://schemas.openxmlformats.org/officeDocument/2006/relationships/image" Target="media/image293.png"/><Relationship Id="rId173" Type="http://schemas.openxmlformats.org/officeDocument/2006/relationships/image" Target="media/image138.png"/><Relationship Id="rId229" Type="http://schemas.openxmlformats.org/officeDocument/2006/relationships/image" Target="media/image184.wmf"/><Relationship Id="rId380" Type="http://schemas.openxmlformats.org/officeDocument/2006/relationships/oleObject" Target="embeddings/oleObject71.bin"/><Relationship Id="rId436" Type="http://schemas.openxmlformats.org/officeDocument/2006/relationships/image" Target="media/image355.png"/><Relationship Id="rId240" Type="http://schemas.openxmlformats.org/officeDocument/2006/relationships/oleObject" Target="embeddings/oleObject44.bin"/><Relationship Id="rId478" Type="http://schemas.openxmlformats.org/officeDocument/2006/relationships/oleObject" Target="embeddings/oleObject90.bin"/><Relationship Id="rId35" Type="http://schemas.openxmlformats.org/officeDocument/2006/relationships/image" Target="media/image28.png"/><Relationship Id="rId77" Type="http://schemas.openxmlformats.org/officeDocument/2006/relationships/oleObject" Target="embeddings/oleObject15.bin"/><Relationship Id="rId100" Type="http://schemas.openxmlformats.org/officeDocument/2006/relationships/oleObject" Target="embeddings/oleObject26.bin"/><Relationship Id="rId282" Type="http://schemas.openxmlformats.org/officeDocument/2006/relationships/image" Target="media/image213.wmf"/><Relationship Id="rId338" Type="http://schemas.openxmlformats.org/officeDocument/2006/relationships/image" Target="media/image265.png"/><Relationship Id="rId8" Type="http://schemas.openxmlformats.org/officeDocument/2006/relationships/image" Target="media/image1.png"/><Relationship Id="rId142" Type="http://schemas.openxmlformats.org/officeDocument/2006/relationships/image" Target="media/image107.png"/><Relationship Id="rId184" Type="http://schemas.openxmlformats.org/officeDocument/2006/relationships/image" Target="media/image149.png"/><Relationship Id="rId391" Type="http://schemas.openxmlformats.org/officeDocument/2006/relationships/image" Target="media/image310.png"/><Relationship Id="rId405" Type="http://schemas.openxmlformats.org/officeDocument/2006/relationships/image" Target="media/image324.png"/><Relationship Id="rId447" Type="http://schemas.openxmlformats.org/officeDocument/2006/relationships/image" Target="media/image366.wmf"/><Relationship Id="rId251" Type="http://schemas.openxmlformats.org/officeDocument/2006/relationships/image" Target="media/image197.wmf"/><Relationship Id="rId489" Type="http://schemas.openxmlformats.org/officeDocument/2006/relationships/image" Target="media/image387.wmf"/><Relationship Id="rId46" Type="http://schemas.openxmlformats.org/officeDocument/2006/relationships/image" Target="media/image39.png"/><Relationship Id="rId293" Type="http://schemas.openxmlformats.org/officeDocument/2006/relationships/image" Target="media/image220.png"/><Relationship Id="rId307" Type="http://schemas.openxmlformats.org/officeDocument/2006/relationships/image" Target="media/image234.png"/><Relationship Id="rId349" Type="http://schemas.openxmlformats.org/officeDocument/2006/relationships/image" Target="media/image276.png"/><Relationship Id="rId88" Type="http://schemas.openxmlformats.org/officeDocument/2006/relationships/image" Target="media/image61.wmf"/><Relationship Id="rId111" Type="http://schemas.openxmlformats.org/officeDocument/2006/relationships/image" Target="media/image76.png"/><Relationship Id="rId153" Type="http://schemas.openxmlformats.org/officeDocument/2006/relationships/image" Target="media/image118.png"/><Relationship Id="rId195" Type="http://schemas.openxmlformats.org/officeDocument/2006/relationships/image" Target="media/image160.png"/><Relationship Id="rId209" Type="http://schemas.openxmlformats.org/officeDocument/2006/relationships/image" Target="media/image174.wmf"/><Relationship Id="rId360" Type="http://schemas.openxmlformats.org/officeDocument/2006/relationships/image" Target="media/image287.wmf"/><Relationship Id="rId416" Type="http://schemas.openxmlformats.org/officeDocument/2006/relationships/image" Target="media/image335.png"/><Relationship Id="rId220" Type="http://schemas.openxmlformats.org/officeDocument/2006/relationships/oleObject" Target="embeddings/oleObject34.bin"/><Relationship Id="rId458" Type="http://schemas.openxmlformats.org/officeDocument/2006/relationships/oleObject" Target="embeddings/oleObject80.bin"/><Relationship Id="rId15" Type="http://schemas.openxmlformats.org/officeDocument/2006/relationships/image" Target="media/image8.png"/><Relationship Id="rId57" Type="http://schemas.openxmlformats.org/officeDocument/2006/relationships/oleObject" Target="embeddings/oleObject5.bin"/><Relationship Id="rId262" Type="http://schemas.openxmlformats.org/officeDocument/2006/relationships/image" Target="media/image203.wmf"/><Relationship Id="rId318" Type="http://schemas.openxmlformats.org/officeDocument/2006/relationships/image" Target="media/image245.png"/><Relationship Id="rId99" Type="http://schemas.openxmlformats.org/officeDocument/2006/relationships/image" Target="media/image67.wmf"/><Relationship Id="rId122" Type="http://schemas.openxmlformats.org/officeDocument/2006/relationships/image" Target="media/image87.png"/><Relationship Id="rId164" Type="http://schemas.openxmlformats.org/officeDocument/2006/relationships/image" Target="media/image129.png"/><Relationship Id="rId371" Type="http://schemas.openxmlformats.org/officeDocument/2006/relationships/image" Target="media/image295.png"/><Relationship Id="rId427" Type="http://schemas.openxmlformats.org/officeDocument/2006/relationships/image" Target="media/image346.png"/><Relationship Id="rId469" Type="http://schemas.openxmlformats.org/officeDocument/2006/relationships/image" Target="media/image377.wmf"/><Relationship Id="rId26" Type="http://schemas.openxmlformats.org/officeDocument/2006/relationships/image" Target="media/image19.png"/><Relationship Id="rId231" Type="http://schemas.openxmlformats.org/officeDocument/2006/relationships/image" Target="media/image185.wmf"/><Relationship Id="rId273" Type="http://schemas.openxmlformats.org/officeDocument/2006/relationships/oleObject" Target="embeddings/oleObject58.bin"/><Relationship Id="rId329" Type="http://schemas.openxmlformats.org/officeDocument/2006/relationships/image" Target="media/image256.png"/><Relationship Id="rId480" Type="http://schemas.openxmlformats.org/officeDocument/2006/relationships/oleObject" Target="embeddings/oleObject91.bin"/><Relationship Id="rId68" Type="http://schemas.openxmlformats.org/officeDocument/2006/relationships/image" Target="media/image51.wmf"/><Relationship Id="rId133" Type="http://schemas.openxmlformats.org/officeDocument/2006/relationships/image" Target="media/image98.png"/><Relationship Id="rId175" Type="http://schemas.openxmlformats.org/officeDocument/2006/relationships/image" Target="media/image140.png"/><Relationship Id="rId340" Type="http://schemas.openxmlformats.org/officeDocument/2006/relationships/image" Target="media/image267.png"/><Relationship Id="rId200" Type="http://schemas.openxmlformats.org/officeDocument/2006/relationships/image" Target="media/image165.png"/><Relationship Id="rId382" Type="http://schemas.openxmlformats.org/officeDocument/2006/relationships/oleObject" Target="embeddings/oleObject72.bin"/><Relationship Id="rId438" Type="http://schemas.openxmlformats.org/officeDocument/2006/relationships/image" Target="media/image357.png"/><Relationship Id="rId242" Type="http://schemas.openxmlformats.org/officeDocument/2006/relationships/oleObject" Target="embeddings/oleObject45.bin"/><Relationship Id="rId284" Type="http://schemas.openxmlformats.org/officeDocument/2006/relationships/image" Target="media/image214.wmf"/><Relationship Id="rId491" Type="http://schemas.openxmlformats.org/officeDocument/2006/relationships/image" Target="media/image388.wmf"/><Relationship Id="rId37" Type="http://schemas.openxmlformats.org/officeDocument/2006/relationships/image" Target="media/image30.png"/><Relationship Id="rId79" Type="http://schemas.openxmlformats.org/officeDocument/2006/relationships/oleObject" Target="embeddings/oleObject16.bin"/><Relationship Id="rId102" Type="http://schemas.openxmlformats.org/officeDocument/2006/relationships/oleObject" Target="embeddings/oleObject27.bin"/><Relationship Id="rId144" Type="http://schemas.openxmlformats.org/officeDocument/2006/relationships/image" Target="media/image109.png"/><Relationship Id="rId90" Type="http://schemas.openxmlformats.org/officeDocument/2006/relationships/image" Target="media/image62.png"/><Relationship Id="rId186" Type="http://schemas.openxmlformats.org/officeDocument/2006/relationships/image" Target="media/image151.png"/><Relationship Id="rId351" Type="http://schemas.openxmlformats.org/officeDocument/2006/relationships/image" Target="media/image278.png"/><Relationship Id="rId393" Type="http://schemas.openxmlformats.org/officeDocument/2006/relationships/image" Target="media/image312.png"/><Relationship Id="rId407" Type="http://schemas.openxmlformats.org/officeDocument/2006/relationships/image" Target="media/image326.png"/><Relationship Id="rId449" Type="http://schemas.openxmlformats.org/officeDocument/2006/relationships/image" Target="media/image367.wmf"/><Relationship Id="rId211" Type="http://schemas.openxmlformats.org/officeDocument/2006/relationships/image" Target="media/image175.wmf"/><Relationship Id="rId253" Type="http://schemas.openxmlformats.org/officeDocument/2006/relationships/image" Target="media/image198.wmf"/><Relationship Id="rId295" Type="http://schemas.openxmlformats.org/officeDocument/2006/relationships/image" Target="media/image222.png"/><Relationship Id="rId309" Type="http://schemas.openxmlformats.org/officeDocument/2006/relationships/image" Target="media/image236.png"/><Relationship Id="rId460" Type="http://schemas.openxmlformats.org/officeDocument/2006/relationships/oleObject" Target="embeddings/oleObject81.bin"/><Relationship Id="rId48" Type="http://schemas.openxmlformats.org/officeDocument/2006/relationships/image" Target="media/image41.wmf"/><Relationship Id="rId113" Type="http://schemas.openxmlformats.org/officeDocument/2006/relationships/image" Target="media/image78.png"/><Relationship Id="rId320" Type="http://schemas.openxmlformats.org/officeDocument/2006/relationships/image" Target="media/image247.png"/><Relationship Id="rId155" Type="http://schemas.openxmlformats.org/officeDocument/2006/relationships/image" Target="media/image120.png"/><Relationship Id="rId197" Type="http://schemas.openxmlformats.org/officeDocument/2006/relationships/image" Target="media/image162.png"/><Relationship Id="rId362" Type="http://schemas.openxmlformats.org/officeDocument/2006/relationships/image" Target="media/image288.wmf"/><Relationship Id="rId418" Type="http://schemas.openxmlformats.org/officeDocument/2006/relationships/image" Target="media/image337.png"/><Relationship Id="rId222" Type="http://schemas.openxmlformats.org/officeDocument/2006/relationships/oleObject" Target="embeddings/oleObject35.bin"/><Relationship Id="rId264" Type="http://schemas.openxmlformats.org/officeDocument/2006/relationships/image" Target="media/image204.wmf"/><Relationship Id="rId471" Type="http://schemas.openxmlformats.org/officeDocument/2006/relationships/image" Target="media/image378.wmf"/><Relationship Id="rId17" Type="http://schemas.openxmlformats.org/officeDocument/2006/relationships/image" Target="media/image10.png"/><Relationship Id="rId59" Type="http://schemas.openxmlformats.org/officeDocument/2006/relationships/oleObject" Target="embeddings/oleObject6.bin"/><Relationship Id="rId124" Type="http://schemas.openxmlformats.org/officeDocument/2006/relationships/image" Target="media/image89.png"/><Relationship Id="rId70" Type="http://schemas.openxmlformats.org/officeDocument/2006/relationships/image" Target="media/image52.wmf"/><Relationship Id="rId166" Type="http://schemas.openxmlformats.org/officeDocument/2006/relationships/image" Target="media/image131.emf"/><Relationship Id="rId331" Type="http://schemas.openxmlformats.org/officeDocument/2006/relationships/image" Target="media/image258.png"/><Relationship Id="rId373" Type="http://schemas.openxmlformats.org/officeDocument/2006/relationships/image" Target="media/image297.png"/><Relationship Id="rId429" Type="http://schemas.openxmlformats.org/officeDocument/2006/relationships/image" Target="media/image348.png"/><Relationship Id="rId1" Type="http://schemas.openxmlformats.org/officeDocument/2006/relationships/customXml" Target="../customXml/item1.xml"/><Relationship Id="rId233" Type="http://schemas.openxmlformats.org/officeDocument/2006/relationships/image" Target="media/image186.wmf"/><Relationship Id="rId440" Type="http://schemas.openxmlformats.org/officeDocument/2006/relationships/image" Target="media/image359.png"/><Relationship Id="rId28" Type="http://schemas.openxmlformats.org/officeDocument/2006/relationships/image" Target="media/image21.png"/><Relationship Id="rId275" Type="http://schemas.openxmlformats.org/officeDocument/2006/relationships/oleObject" Target="embeddings/oleObject59.bin"/><Relationship Id="rId300" Type="http://schemas.openxmlformats.org/officeDocument/2006/relationships/image" Target="media/image227.png"/><Relationship Id="rId482" Type="http://schemas.openxmlformats.org/officeDocument/2006/relationships/oleObject" Target="embeddings/oleObject92.bin"/><Relationship Id="rId81" Type="http://schemas.openxmlformats.org/officeDocument/2006/relationships/oleObject" Target="embeddings/oleObject17.bin"/><Relationship Id="rId135" Type="http://schemas.openxmlformats.org/officeDocument/2006/relationships/image" Target="media/image100.png"/><Relationship Id="rId177" Type="http://schemas.openxmlformats.org/officeDocument/2006/relationships/image" Target="media/image142.png"/><Relationship Id="rId342" Type="http://schemas.openxmlformats.org/officeDocument/2006/relationships/image" Target="media/image269.png"/><Relationship Id="rId384" Type="http://schemas.openxmlformats.org/officeDocument/2006/relationships/oleObject" Target="embeddings/oleObject73.bin"/><Relationship Id="rId202" Type="http://schemas.openxmlformats.org/officeDocument/2006/relationships/image" Target="media/image167.png"/><Relationship Id="rId244" Type="http://schemas.openxmlformats.org/officeDocument/2006/relationships/oleObject" Target="embeddings/oleObject46.bin"/><Relationship Id="rId39" Type="http://schemas.openxmlformats.org/officeDocument/2006/relationships/image" Target="media/image32.png"/><Relationship Id="rId286" Type="http://schemas.openxmlformats.org/officeDocument/2006/relationships/image" Target="media/image215.wmf"/><Relationship Id="rId451" Type="http://schemas.openxmlformats.org/officeDocument/2006/relationships/image" Target="media/image368.wmf"/><Relationship Id="rId493" Type="http://schemas.openxmlformats.org/officeDocument/2006/relationships/image" Target="media/image389.wmf"/><Relationship Id="rId50" Type="http://schemas.openxmlformats.org/officeDocument/2006/relationships/image" Target="media/image42.wmf"/><Relationship Id="rId104" Type="http://schemas.openxmlformats.org/officeDocument/2006/relationships/oleObject" Target="embeddings/oleObject28.bin"/><Relationship Id="rId146" Type="http://schemas.openxmlformats.org/officeDocument/2006/relationships/image" Target="media/image111.png"/><Relationship Id="rId188" Type="http://schemas.openxmlformats.org/officeDocument/2006/relationships/image" Target="media/image153.png"/><Relationship Id="rId311" Type="http://schemas.openxmlformats.org/officeDocument/2006/relationships/image" Target="media/image238.png"/><Relationship Id="rId353" Type="http://schemas.openxmlformats.org/officeDocument/2006/relationships/image" Target="media/image280.png"/><Relationship Id="rId395" Type="http://schemas.openxmlformats.org/officeDocument/2006/relationships/image" Target="media/image314.png"/><Relationship Id="rId409" Type="http://schemas.openxmlformats.org/officeDocument/2006/relationships/image" Target="media/image328.png"/><Relationship Id="rId92" Type="http://schemas.openxmlformats.org/officeDocument/2006/relationships/oleObject" Target="embeddings/oleObject22.bin"/><Relationship Id="rId213" Type="http://schemas.openxmlformats.org/officeDocument/2006/relationships/image" Target="media/image176.wmf"/><Relationship Id="rId420" Type="http://schemas.openxmlformats.org/officeDocument/2006/relationships/image" Target="media/image339.png"/><Relationship Id="rId255" Type="http://schemas.openxmlformats.org/officeDocument/2006/relationships/image" Target="media/image199.jpg"/><Relationship Id="rId297" Type="http://schemas.openxmlformats.org/officeDocument/2006/relationships/image" Target="media/image224.png"/><Relationship Id="rId462" Type="http://schemas.openxmlformats.org/officeDocument/2006/relationships/oleObject" Target="embeddings/oleObject82.bin"/><Relationship Id="rId115" Type="http://schemas.openxmlformats.org/officeDocument/2006/relationships/image" Target="media/image80.png"/><Relationship Id="rId157" Type="http://schemas.openxmlformats.org/officeDocument/2006/relationships/image" Target="media/image122.png"/><Relationship Id="rId322" Type="http://schemas.openxmlformats.org/officeDocument/2006/relationships/image" Target="media/image249.png"/><Relationship Id="rId364" Type="http://schemas.openxmlformats.org/officeDocument/2006/relationships/image" Target="media/image289.wmf"/><Relationship Id="rId61" Type="http://schemas.openxmlformats.org/officeDocument/2006/relationships/oleObject" Target="embeddings/oleObject7.bin"/><Relationship Id="rId199" Type="http://schemas.openxmlformats.org/officeDocument/2006/relationships/image" Target="media/image164.png"/><Relationship Id="rId19" Type="http://schemas.openxmlformats.org/officeDocument/2006/relationships/image" Target="media/image12.png"/><Relationship Id="rId224" Type="http://schemas.openxmlformats.org/officeDocument/2006/relationships/oleObject" Target="embeddings/oleObject36.bin"/><Relationship Id="rId266" Type="http://schemas.openxmlformats.org/officeDocument/2006/relationships/image" Target="media/image205.wmf"/><Relationship Id="rId431" Type="http://schemas.openxmlformats.org/officeDocument/2006/relationships/image" Target="media/image350.png"/><Relationship Id="rId473" Type="http://schemas.openxmlformats.org/officeDocument/2006/relationships/image" Target="media/image379.wmf"/><Relationship Id="rId30" Type="http://schemas.openxmlformats.org/officeDocument/2006/relationships/image" Target="media/image23.png"/><Relationship Id="rId126" Type="http://schemas.openxmlformats.org/officeDocument/2006/relationships/image" Target="media/image91.png"/><Relationship Id="rId168" Type="http://schemas.openxmlformats.org/officeDocument/2006/relationships/image" Target="media/image133.png"/><Relationship Id="rId333" Type="http://schemas.openxmlformats.org/officeDocument/2006/relationships/image" Target="media/image260.png"/><Relationship Id="rId72" Type="http://schemas.openxmlformats.org/officeDocument/2006/relationships/image" Target="media/image53.wmf"/><Relationship Id="rId375" Type="http://schemas.openxmlformats.org/officeDocument/2006/relationships/image" Target="media/image299.png"/><Relationship Id="rId3" Type="http://schemas.openxmlformats.org/officeDocument/2006/relationships/styles" Target="styles.xml"/><Relationship Id="rId235" Type="http://schemas.openxmlformats.org/officeDocument/2006/relationships/image" Target="media/image187.wmf"/><Relationship Id="rId277" Type="http://schemas.openxmlformats.org/officeDocument/2006/relationships/oleObject" Target="embeddings/oleObject60.bin"/><Relationship Id="rId400" Type="http://schemas.openxmlformats.org/officeDocument/2006/relationships/image" Target="media/image319.png"/><Relationship Id="rId442" Type="http://schemas.openxmlformats.org/officeDocument/2006/relationships/image" Target="media/image361.png"/><Relationship Id="rId484" Type="http://schemas.openxmlformats.org/officeDocument/2006/relationships/oleObject" Target="embeddings/oleObject93.bin"/><Relationship Id="rId137" Type="http://schemas.openxmlformats.org/officeDocument/2006/relationships/image" Target="media/image102.png"/><Relationship Id="rId302" Type="http://schemas.openxmlformats.org/officeDocument/2006/relationships/image" Target="media/image229.png"/><Relationship Id="rId344" Type="http://schemas.openxmlformats.org/officeDocument/2006/relationships/image" Target="media/image271.png"/><Relationship Id="rId41" Type="http://schemas.openxmlformats.org/officeDocument/2006/relationships/image" Target="media/image34.png"/><Relationship Id="rId83" Type="http://schemas.openxmlformats.org/officeDocument/2006/relationships/oleObject" Target="embeddings/oleObject18.bin"/><Relationship Id="rId179" Type="http://schemas.openxmlformats.org/officeDocument/2006/relationships/image" Target="media/image144.png"/><Relationship Id="rId386" Type="http://schemas.openxmlformats.org/officeDocument/2006/relationships/oleObject" Target="embeddings/oleObject74.bin"/><Relationship Id="rId190" Type="http://schemas.openxmlformats.org/officeDocument/2006/relationships/image" Target="media/image155.png"/><Relationship Id="rId204" Type="http://schemas.openxmlformats.org/officeDocument/2006/relationships/image" Target="media/image169.png"/><Relationship Id="rId246" Type="http://schemas.openxmlformats.org/officeDocument/2006/relationships/image" Target="media/image193.png"/><Relationship Id="rId288" Type="http://schemas.openxmlformats.org/officeDocument/2006/relationships/image" Target="media/image216.wmf"/><Relationship Id="rId411" Type="http://schemas.openxmlformats.org/officeDocument/2006/relationships/image" Target="media/image330.png"/><Relationship Id="rId453" Type="http://schemas.openxmlformats.org/officeDocument/2006/relationships/image" Target="media/image369.wmf"/></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conoche/Library/Mobile%20Documents/com~apple~CloudDocs/Documents/Technical%20References/Engineering%20Notebook/Working%20Folder%20v7/Templates/4%20-%20Transform%20Theor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B028C74-4828-5046-9B05-6EF29352DCC9}">
  <we:reference id="wa104381909" version="3.22.0.0" store="en-US" storeType="OMEX"/>
  <we:alternateReferences>
    <we:reference id="WA104381909" version="3.2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CA4C8E-E037-F746-A410-DF9156D565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4 - Transform Theory.dotx</Template>
  <TotalTime>615</TotalTime>
  <Pages>98</Pages>
  <Words>14662</Words>
  <Characters>83578</Characters>
  <Application>Microsoft Office Word</Application>
  <DocSecurity>0</DocSecurity>
  <Lines>696</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Nash</dc:creator>
  <cp:keywords/>
  <dc:description/>
  <cp:lastModifiedBy>James Nash</cp:lastModifiedBy>
  <cp:revision>45</cp:revision>
  <dcterms:created xsi:type="dcterms:W3CDTF">2026-09-17T16:52:00Z</dcterms:created>
  <dcterms:modified xsi:type="dcterms:W3CDTF">2026-09-28T15:35:00Z</dcterms:modified>
</cp:coreProperties>
</file>